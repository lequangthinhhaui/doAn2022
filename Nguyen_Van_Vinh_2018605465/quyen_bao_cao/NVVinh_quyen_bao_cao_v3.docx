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70F6" w14:textId="77777777" w:rsidR="009C791C" w:rsidRDefault="009C791C" w:rsidP="008548F7">
      <w:pPr>
        <w:pStyle w:val="Heading1"/>
        <w:numPr>
          <w:ilvl w:val="0"/>
          <w:numId w:val="0"/>
        </w:numPr>
      </w:pPr>
      <w:bookmarkStart w:id="0" w:name="_Toc104024037"/>
      <w:r>
        <w:t>LỜI CẢM ƠN</w:t>
      </w:r>
      <w:bookmarkEnd w:id="0"/>
    </w:p>
    <w:p w14:paraId="6C2F302B" w14:textId="77777777" w:rsidR="00E06F25" w:rsidRDefault="00E06F25" w:rsidP="00E06F25">
      <w:pPr>
        <w:pStyle w:val="content"/>
      </w:pPr>
      <w:r>
        <w:t xml:space="preserve">Trước tiên em xin bày tỏ lòng biết ơn chân thành và sâu sắc nhất của mình tới Ths. Dương Thị Hằng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6957CEB5" w14:textId="77777777" w:rsidR="00E06F25" w:rsidRDefault="00E06F25" w:rsidP="00E06F25">
      <w:pPr>
        <w:pStyle w:val="content"/>
      </w:pPr>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8A1F4E8" w14:textId="77777777" w:rsidR="00E06F25" w:rsidRDefault="00E06F25" w:rsidP="00E06F25">
      <w:pPr>
        <w:pStyle w:val="content"/>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3C35D96A" w14:textId="77777777" w:rsidR="00E06F25" w:rsidRDefault="00E06F25" w:rsidP="00E06F25">
      <w:pPr>
        <w:pStyle w:val="content"/>
        <w:ind w:left="2880"/>
        <w:jc w:val="center"/>
      </w:pPr>
      <w:r>
        <w:t>Hà Nội, Ngày… tháng… năm 2022</w:t>
      </w:r>
    </w:p>
    <w:p w14:paraId="78E287E7" w14:textId="50464FB8" w:rsidR="00E06F25" w:rsidRDefault="00E06F25" w:rsidP="00E06F25">
      <w:pPr>
        <w:pStyle w:val="content"/>
        <w:ind w:left="3600"/>
        <w:jc w:val="center"/>
      </w:pPr>
      <w:r>
        <w:t>Sinh viên thực hiện</w:t>
      </w:r>
    </w:p>
    <w:p w14:paraId="346D30EB" w14:textId="5BFA7080" w:rsidR="000B290B" w:rsidRDefault="000B290B" w:rsidP="00E06F25">
      <w:pPr>
        <w:pStyle w:val="content"/>
        <w:ind w:left="3600"/>
        <w:jc w:val="center"/>
      </w:pPr>
    </w:p>
    <w:p w14:paraId="31BAC321" w14:textId="64DCA0A7" w:rsidR="000B290B" w:rsidRDefault="000B290B" w:rsidP="00E06F25">
      <w:pPr>
        <w:pStyle w:val="content"/>
        <w:ind w:left="3600"/>
        <w:jc w:val="center"/>
      </w:pPr>
    </w:p>
    <w:p w14:paraId="7F0C146F" w14:textId="77777777" w:rsidR="000B290B" w:rsidRDefault="000B290B" w:rsidP="00E06F25">
      <w:pPr>
        <w:pStyle w:val="content"/>
        <w:ind w:left="3600"/>
        <w:jc w:val="center"/>
      </w:pPr>
    </w:p>
    <w:p w14:paraId="2584A54D" w14:textId="1401DEEA" w:rsidR="00E06F25" w:rsidRDefault="00955B96" w:rsidP="00E06F25">
      <w:pPr>
        <w:pStyle w:val="content"/>
        <w:ind w:left="3600"/>
        <w:jc w:val="center"/>
      </w:pPr>
      <w:r>
        <w:t>Nguyễn Văn Vinh</w:t>
      </w:r>
    </w:p>
    <w:p w14:paraId="6B024CEB" w14:textId="7281409E" w:rsidR="00B1055C" w:rsidRDefault="00B1055C" w:rsidP="00E06F25">
      <w:pPr>
        <w:pStyle w:val="Heading1"/>
        <w:numPr>
          <w:ilvl w:val="0"/>
          <w:numId w:val="0"/>
        </w:numPr>
        <w:jc w:val="left"/>
      </w:pPr>
      <w:r>
        <w:br w:type="page"/>
      </w:r>
      <w:bookmarkStart w:id="1" w:name="_Toc104024038"/>
      <w:r w:rsidR="007B0965">
        <w:lastRenderedPageBreak/>
        <w:t>MỤC LỤC</w:t>
      </w:r>
      <w:bookmarkEnd w:id="1"/>
    </w:p>
    <w:p w14:paraId="53DFE5CD" w14:textId="2BAF8808" w:rsidR="00497BC5" w:rsidRDefault="007E2028">
      <w:pPr>
        <w:pStyle w:val="TOC1"/>
        <w:tabs>
          <w:tab w:val="right" w:leader="dot" w:pos="8777"/>
        </w:tabs>
        <w:rPr>
          <w:rFonts w:asciiTheme="minorHAnsi" w:eastAsiaTheme="minorEastAsia" w:hAnsiTheme="minorHAnsi"/>
          <w:b w:val="0"/>
          <w:noProof/>
          <w:sz w:val="22"/>
        </w:rPr>
      </w:pPr>
      <w:r>
        <w:fldChar w:fldCharType="begin"/>
      </w:r>
      <w:r>
        <w:instrText xml:space="preserve"> TOC \o "1-1" \h \z \u \t "level1,2,level2,3" </w:instrText>
      </w:r>
      <w:r>
        <w:fldChar w:fldCharType="separate"/>
      </w:r>
      <w:hyperlink w:anchor="_Toc104024037" w:history="1">
        <w:r w:rsidR="00497BC5" w:rsidRPr="008E6896">
          <w:rPr>
            <w:rStyle w:val="Hyperlink"/>
            <w:noProof/>
          </w:rPr>
          <w:t>LỜI CẢM ƠN</w:t>
        </w:r>
        <w:r w:rsidR="00497BC5">
          <w:rPr>
            <w:noProof/>
            <w:webHidden/>
          </w:rPr>
          <w:tab/>
        </w:r>
        <w:r w:rsidR="00497BC5">
          <w:rPr>
            <w:noProof/>
            <w:webHidden/>
          </w:rPr>
          <w:fldChar w:fldCharType="begin"/>
        </w:r>
        <w:r w:rsidR="00497BC5">
          <w:rPr>
            <w:noProof/>
            <w:webHidden/>
          </w:rPr>
          <w:instrText xml:space="preserve"> PAGEREF _Toc104024037 \h </w:instrText>
        </w:r>
        <w:r w:rsidR="00497BC5">
          <w:rPr>
            <w:noProof/>
            <w:webHidden/>
          </w:rPr>
        </w:r>
        <w:r w:rsidR="00497BC5">
          <w:rPr>
            <w:noProof/>
            <w:webHidden/>
          </w:rPr>
          <w:fldChar w:fldCharType="separate"/>
        </w:r>
        <w:r w:rsidR="00497BC5">
          <w:rPr>
            <w:noProof/>
            <w:webHidden/>
          </w:rPr>
          <w:t>1</w:t>
        </w:r>
        <w:r w:rsidR="00497BC5">
          <w:rPr>
            <w:noProof/>
            <w:webHidden/>
          </w:rPr>
          <w:fldChar w:fldCharType="end"/>
        </w:r>
      </w:hyperlink>
    </w:p>
    <w:p w14:paraId="4F7FC46F" w14:textId="48D2EC60" w:rsidR="00497BC5" w:rsidRDefault="00AE64BF">
      <w:pPr>
        <w:pStyle w:val="TOC1"/>
        <w:tabs>
          <w:tab w:val="right" w:leader="dot" w:pos="8777"/>
        </w:tabs>
        <w:rPr>
          <w:rFonts w:asciiTheme="minorHAnsi" w:eastAsiaTheme="minorEastAsia" w:hAnsiTheme="minorHAnsi"/>
          <w:b w:val="0"/>
          <w:noProof/>
          <w:sz w:val="22"/>
        </w:rPr>
      </w:pPr>
      <w:hyperlink w:anchor="_Toc104024038" w:history="1">
        <w:r w:rsidR="00497BC5" w:rsidRPr="008E6896">
          <w:rPr>
            <w:rStyle w:val="Hyperlink"/>
            <w:noProof/>
          </w:rPr>
          <w:t>MỤC LỤC</w:t>
        </w:r>
        <w:r w:rsidR="00497BC5">
          <w:rPr>
            <w:noProof/>
            <w:webHidden/>
          </w:rPr>
          <w:tab/>
        </w:r>
        <w:r w:rsidR="00497BC5">
          <w:rPr>
            <w:noProof/>
            <w:webHidden/>
          </w:rPr>
          <w:fldChar w:fldCharType="begin"/>
        </w:r>
        <w:r w:rsidR="00497BC5">
          <w:rPr>
            <w:noProof/>
            <w:webHidden/>
          </w:rPr>
          <w:instrText xml:space="preserve"> PAGEREF _Toc104024038 \h </w:instrText>
        </w:r>
        <w:r w:rsidR="00497BC5">
          <w:rPr>
            <w:noProof/>
            <w:webHidden/>
          </w:rPr>
        </w:r>
        <w:r w:rsidR="00497BC5">
          <w:rPr>
            <w:noProof/>
            <w:webHidden/>
          </w:rPr>
          <w:fldChar w:fldCharType="separate"/>
        </w:r>
        <w:r w:rsidR="00497BC5">
          <w:rPr>
            <w:noProof/>
            <w:webHidden/>
          </w:rPr>
          <w:t>2</w:t>
        </w:r>
        <w:r w:rsidR="00497BC5">
          <w:rPr>
            <w:noProof/>
            <w:webHidden/>
          </w:rPr>
          <w:fldChar w:fldCharType="end"/>
        </w:r>
      </w:hyperlink>
    </w:p>
    <w:p w14:paraId="739FC3CB" w14:textId="0DCBEE71" w:rsidR="00497BC5" w:rsidRDefault="00AE64BF">
      <w:pPr>
        <w:pStyle w:val="TOC1"/>
        <w:tabs>
          <w:tab w:val="right" w:leader="dot" w:pos="8777"/>
        </w:tabs>
        <w:rPr>
          <w:rFonts w:asciiTheme="minorHAnsi" w:eastAsiaTheme="minorEastAsia" w:hAnsiTheme="minorHAnsi"/>
          <w:b w:val="0"/>
          <w:noProof/>
          <w:sz w:val="22"/>
        </w:rPr>
      </w:pPr>
      <w:hyperlink w:anchor="_Toc104024039" w:history="1">
        <w:r w:rsidR="00497BC5" w:rsidRPr="008E6896">
          <w:rPr>
            <w:rStyle w:val="Hyperlink"/>
            <w:noProof/>
          </w:rPr>
          <w:t>DANH MỤC HÌNH ẢNH, BẢNG BIỂU</w:t>
        </w:r>
        <w:r w:rsidR="00497BC5">
          <w:rPr>
            <w:noProof/>
            <w:webHidden/>
          </w:rPr>
          <w:tab/>
        </w:r>
        <w:r w:rsidR="00497BC5">
          <w:rPr>
            <w:noProof/>
            <w:webHidden/>
          </w:rPr>
          <w:fldChar w:fldCharType="begin"/>
        </w:r>
        <w:r w:rsidR="00497BC5">
          <w:rPr>
            <w:noProof/>
            <w:webHidden/>
          </w:rPr>
          <w:instrText xml:space="preserve"> PAGEREF _Toc104024039 \h </w:instrText>
        </w:r>
        <w:r w:rsidR="00497BC5">
          <w:rPr>
            <w:noProof/>
            <w:webHidden/>
          </w:rPr>
        </w:r>
        <w:r w:rsidR="00497BC5">
          <w:rPr>
            <w:noProof/>
            <w:webHidden/>
          </w:rPr>
          <w:fldChar w:fldCharType="separate"/>
        </w:r>
        <w:r w:rsidR="00497BC5">
          <w:rPr>
            <w:noProof/>
            <w:webHidden/>
          </w:rPr>
          <w:t>4</w:t>
        </w:r>
        <w:r w:rsidR="00497BC5">
          <w:rPr>
            <w:noProof/>
            <w:webHidden/>
          </w:rPr>
          <w:fldChar w:fldCharType="end"/>
        </w:r>
      </w:hyperlink>
    </w:p>
    <w:p w14:paraId="53272B0C" w14:textId="7B260FC0" w:rsidR="00497BC5" w:rsidRDefault="00AE64BF">
      <w:pPr>
        <w:pStyle w:val="TOC1"/>
        <w:tabs>
          <w:tab w:val="right" w:leader="dot" w:pos="8777"/>
        </w:tabs>
        <w:rPr>
          <w:rFonts w:asciiTheme="minorHAnsi" w:eastAsiaTheme="minorEastAsia" w:hAnsiTheme="minorHAnsi"/>
          <w:b w:val="0"/>
          <w:noProof/>
          <w:sz w:val="22"/>
        </w:rPr>
      </w:pPr>
      <w:hyperlink w:anchor="_Toc104024040" w:history="1">
        <w:r w:rsidR="00497BC5" w:rsidRPr="008E6896">
          <w:rPr>
            <w:rStyle w:val="Hyperlink"/>
            <w:noProof/>
          </w:rPr>
          <w:t>LỜI MỞ ĐẦU</w:t>
        </w:r>
        <w:r w:rsidR="00497BC5">
          <w:rPr>
            <w:noProof/>
            <w:webHidden/>
          </w:rPr>
          <w:tab/>
        </w:r>
        <w:r w:rsidR="00497BC5">
          <w:rPr>
            <w:noProof/>
            <w:webHidden/>
          </w:rPr>
          <w:fldChar w:fldCharType="begin"/>
        </w:r>
        <w:r w:rsidR="00497BC5">
          <w:rPr>
            <w:noProof/>
            <w:webHidden/>
          </w:rPr>
          <w:instrText xml:space="preserve"> PAGEREF _Toc104024040 \h </w:instrText>
        </w:r>
        <w:r w:rsidR="00497BC5">
          <w:rPr>
            <w:noProof/>
            <w:webHidden/>
          </w:rPr>
        </w:r>
        <w:r w:rsidR="00497BC5">
          <w:rPr>
            <w:noProof/>
            <w:webHidden/>
          </w:rPr>
          <w:fldChar w:fldCharType="separate"/>
        </w:r>
        <w:r w:rsidR="00497BC5">
          <w:rPr>
            <w:noProof/>
            <w:webHidden/>
          </w:rPr>
          <w:t>6</w:t>
        </w:r>
        <w:r w:rsidR="00497BC5">
          <w:rPr>
            <w:noProof/>
            <w:webHidden/>
          </w:rPr>
          <w:fldChar w:fldCharType="end"/>
        </w:r>
      </w:hyperlink>
    </w:p>
    <w:p w14:paraId="20AB3F35" w14:textId="6F488AC5" w:rsidR="00497BC5" w:rsidRDefault="00AE64BF">
      <w:pPr>
        <w:pStyle w:val="TOC1"/>
        <w:tabs>
          <w:tab w:val="right" w:leader="dot" w:pos="8777"/>
        </w:tabs>
        <w:rPr>
          <w:rFonts w:asciiTheme="minorHAnsi" w:eastAsiaTheme="minorEastAsia" w:hAnsiTheme="minorHAnsi"/>
          <w:b w:val="0"/>
          <w:noProof/>
          <w:sz w:val="22"/>
        </w:rPr>
      </w:pPr>
      <w:hyperlink w:anchor="_Toc104024041" w:history="1">
        <w:r w:rsidR="00497BC5" w:rsidRPr="008E6896">
          <w:rPr>
            <w:rStyle w:val="Hyperlink"/>
            <w:noProof/>
          </w:rPr>
          <w:t>CHƯƠNG 1: TỔNG QUAN VỀ MÔ HÌNH HỆ THỐNG ĐÈN VÀ RÈM CỬA THÔNG MINH SỬ DỤNG ESP32</w:t>
        </w:r>
        <w:r w:rsidR="00497BC5">
          <w:rPr>
            <w:noProof/>
            <w:webHidden/>
          </w:rPr>
          <w:tab/>
        </w:r>
        <w:r w:rsidR="00497BC5">
          <w:rPr>
            <w:noProof/>
            <w:webHidden/>
          </w:rPr>
          <w:fldChar w:fldCharType="begin"/>
        </w:r>
        <w:r w:rsidR="00497BC5">
          <w:rPr>
            <w:noProof/>
            <w:webHidden/>
          </w:rPr>
          <w:instrText xml:space="preserve"> PAGEREF _Toc104024041 \h </w:instrText>
        </w:r>
        <w:r w:rsidR="00497BC5">
          <w:rPr>
            <w:noProof/>
            <w:webHidden/>
          </w:rPr>
        </w:r>
        <w:r w:rsidR="00497BC5">
          <w:rPr>
            <w:noProof/>
            <w:webHidden/>
          </w:rPr>
          <w:fldChar w:fldCharType="separate"/>
        </w:r>
        <w:r w:rsidR="00497BC5">
          <w:rPr>
            <w:noProof/>
            <w:webHidden/>
          </w:rPr>
          <w:t>8</w:t>
        </w:r>
        <w:r w:rsidR="00497BC5">
          <w:rPr>
            <w:noProof/>
            <w:webHidden/>
          </w:rPr>
          <w:fldChar w:fldCharType="end"/>
        </w:r>
      </w:hyperlink>
    </w:p>
    <w:p w14:paraId="64A4918B" w14:textId="3BC99374" w:rsidR="00497BC5" w:rsidRDefault="00AE64BF">
      <w:pPr>
        <w:pStyle w:val="TOC2"/>
        <w:tabs>
          <w:tab w:val="right" w:leader="dot" w:pos="8777"/>
        </w:tabs>
        <w:rPr>
          <w:rFonts w:asciiTheme="minorHAnsi" w:eastAsiaTheme="minorEastAsia" w:hAnsiTheme="minorHAnsi"/>
          <w:noProof/>
          <w:sz w:val="22"/>
        </w:rPr>
      </w:pPr>
      <w:hyperlink w:anchor="_Toc104024042" w:history="1">
        <w:r w:rsidR="00497BC5" w:rsidRPr="008E6896">
          <w:rPr>
            <w:rStyle w:val="Hyperlink"/>
            <w:noProof/>
          </w:rPr>
          <w:t>1.1 Tổng quan về vấn đề nghiên cứu</w:t>
        </w:r>
        <w:r w:rsidR="00497BC5">
          <w:rPr>
            <w:noProof/>
            <w:webHidden/>
          </w:rPr>
          <w:tab/>
        </w:r>
        <w:r w:rsidR="00497BC5">
          <w:rPr>
            <w:noProof/>
            <w:webHidden/>
          </w:rPr>
          <w:fldChar w:fldCharType="begin"/>
        </w:r>
        <w:r w:rsidR="00497BC5">
          <w:rPr>
            <w:noProof/>
            <w:webHidden/>
          </w:rPr>
          <w:instrText xml:space="preserve"> PAGEREF _Toc104024042 \h </w:instrText>
        </w:r>
        <w:r w:rsidR="00497BC5">
          <w:rPr>
            <w:noProof/>
            <w:webHidden/>
          </w:rPr>
        </w:r>
        <w:r w:rsidR="00497BC5">
          <w:rPr>
            <w:noProof/>
            <w:webHidden/>
          </w:rPr>
          <w:fldChar w:fldCharType="separate"/>
        </w:r>
        <w:r w:rsidR="00497BC5">
          <w:rPr>
            <w:noProof/>
            <w:webHidden/>
          </w:rPr>
          <w:t>8</w:t>
        </w:r>
        <w:r w:rsidR="00497BC5">
          <w:rPr>
            <w:noProof/>
            <w:webHidden/>
          </w:rPr>
          <w:fldChar w:fldCharType="end"/>
        </w:r>
      </w:hyperlink>
    </w:p>
    <w:p w14:paraId="187071AB" w14:textId="1DE2F12D" w:rsidR="00497BC5" w:rsidRDefault="00AE64BF">
      <w:pPr>
        <w:pStyle w:val="TOC3"/>
        <w:tabs>
          <w:tab w:val="right" w:leader="dot" w:pos="8777"/>
        </w:tabs>
        <w:rPr>
          <w:rFonts w:asciiTheme="minorHAnsi" w:eastAsiaTheme="minorEastAsia" w:hAnsiTheme="minorHAnsi"/>
          <w:noProof/>
          <w:sz w:val="22"/>
        </w:rPr>
      </w:pPr>
      <w:hyperlink w:anchor="_Toc104024043" w:history="1">
        <w:r w:rsidR="00497BC5" w:rsidRPr="008E6896">
          <w:rPr>
            <w:rStyle w:val="Hyperlink"/>
            <w:noProof/>
          </w:rPr>
          <w:t>1.1.1 Tình hình nghiên cứu ngoài nước.</w:t>
        </w:r>
        <w:r w:rsidR="00497BC5">
          <w:rPr>
            <w:noProof/>
            <w:webHidden/>
          </w:rPr>
          <w:tab/>
        </w:r>
        <w:r w:rsidR="00497BC5">
          <w:rPr>
            <w:noProof/>
            <w:webHidden/>
          </w:rPr>
          <w:fldChar w:fldCharType="begin"/>
        </w:r>
        <w:r w:rsidR="00497BC5">
          <w:rPr>
            <w:noProof/>
            <w:webHidden/>
          </w:rPr>
          <w:instrText xml:space="preserve"> PAGEREF _Toc104024043 \h </w:instrText>
        </w:r>
        <w:r w:rsidR="00497BC5">
          <w:rPr>
            <w:noProof/>
            <w:webHidden/>
          </w:rPr>
        </w:r>
        <w:r w:rsidR="00497BC5">
          <w:rPr>
            <w:noProof/>
            <w:webHidden/>
          </w:rPr>
          <w:fldChar w:fldCharType="separate"/>
        </w:r>
        <w:r w:rsidR="00497BC5">
          <w:rPr>
            <w:noProof/>
            <w:webHidden/>
          </w:rPr>
          <w:t>8</w:t>
        </w:r>
        <w:r w:rsidR="00497BC5">
          <w:rPr>
            <w:noProof/>
            <w:webHidden/>
          </w:rPr>
          <w:fldChar w:fldCharType="end"/>
        </w:r>
      </w:hyperlink>
    </w:p>
    <w:p w14:paraId="2CC55D60" w14:textId="633F466E" w:rsidR="00497BC5" w:rsidRDefault="00AE64BF">
      <w:pPr>
        <w:pStyle w:val="TOC3"/>
        <w:tabs>
          <w:tab w:val="right" w:leader="dot" w:pos="8777"/>
        </w:tabs>
        <w:rPr>
          <w:rFonts w:asciiTheme="minorHAnsi" w:eastAsiaTheme="minorEastAsia" w:hAnsiTheme="minorHAnsi"/>
          <w:noProof/>
          <w:sz w:val="22"/>
        </w:rPr>
      </w:pPr>
      <w:hyperlink w:anchor="_Toc104024044" w:history="1">
        <w:r w:rsidR="00497BC5" w:rsidRPr="008E6896">
          <w:rPr>
            <w:rStyle w:val="Hyperlink"/>
            <w:noProof/>
          </w:rPr>
          <w:t>1.1.2 Tình hình nghiên cứu trong nước</w:t>
        </w:r>
        <w:r w:rsidR="00497BC5">
          <w:rPr>
            <w:noProof/>
            <w:webHidden/>
          </w:rPr>
          <w:tab/>
        </w:r>
        <w:r w:rsidR="00497BC5">
          <w:rPr>
            <w:noProof/>
            <w:webHidden/>
          </w:rPr>
          <w:fldChar w:fldCharType="begin"/>
        </w:r>
        <w:r w:rsidR="00497BC5">
          <w:rPr>
            <w:noProof/>
            <w:webHidden/>
          </w:rPr>
          <w:instrText xml:space="preserve"> PAGEREF _Toc104024044 \h </w:instrText>
        </w:r>
        <w:r w:rsidR="00497BC5">
          <w:rPr>
            <w:noProof/>
            <w:webHidden/>
          </w:rPr>
        </w:r>
        <w:r w:rsidR="00497BC5">
          <w:rPr>
            <w:noProof/>
            <w:webHidden/>
          </w:rPr>
          <w:fldChar w:fldCharType="separate"/>
        </w:r>
        <w:r w:rsidR="00497BC5">
          <w:rPr>
            <w:noProof/>
            <w:webHidden/>
          </w:rPr>
          <w:t>10</w:t>
        </w:r>
        <w:r w:rsidR="00497BC5">
          <w:rPr>
            <w:noProof/>
            <w:webHidden/>
          </w:rPr>
          <w:fldChar w:fldCharType="end"/>
        </w:r>
      </w:hyperlink>
    </w:p>
    <w:p w14:paraId="2A9C04D1" w14:textId="47E9538A" w:rsidR="00497BC5" w:rsidRDefault="00AE64BF">
      <w:pPr>
        <w:pStyle w:val="TOC2"/>
        <w:tabs>
          <w:tab w:val="right" w:leader="dot" w:pos="8777"/>
        </w:tabs>
        <w:rPr>
          <w:rFonts w:asciiTheme="minorHAnsi" w:eastAsiaTheme="minorEastAsia" w:hAnsiTheme="minorHAnsi"/>
          <w:noProof/>
          <w:sz w:val="22"/>
        </w:rPr>
      </w:pPr>
      <w:hyperlink w:anchor="_Toc104024045" w:history="1">
        <w:r w:rsidR="00497BC5" w:rsidRPr="008E6896">
          <w:rPr>
            <w:rStyle w:val="Hyperlink"/>
            <w:noProof/>
          </w:rPr>
          <w:t>1.2 Đặt vấn đề</w:t>
        </w:r>
        <w:r w:rsidR="00497BC5">
          <w:rPr>
            <w:noProof/>
            <w:webHidden/>
          </w:rPr>
          <w:tab/>
        </w:r>
        <w:r w:rsidR="00497BC5">
          <w:rPr>
            <w:noProof/>
            <w:webHidden/>
          </w:rPr>
          <w:fldChar w:fldCharType="begin"/>
        </w:r>
        <w:r w:rsidR="00497BC5">
          <w:rPr>
            <w:noProof/>
            <w:webHidden/>
          </w:rPr>
          <w:instrText xml:space="preserve"> PAGEREF _Toc104024045 \h </w:instrText>
        </w:r>
        <w:r w:rsidR="00497BC5">
          <w:rPr>
            <w:noProof/>
            <w:webHidden/>
          </w:rPr>
        </w:r>
        <w:r w:rsidR="00497BC5">
          <w:rPr>
            <w:noProof/>
            <w:webHidden/>
          </w:rPr>
          <w:fldChar w:fldCharType="separate"/>
        </w:r>
        <w:r w:rsidR="00497BC5">
          <w:rPr>
            <w:noProof/>
            <w:webHidden/>
          </w:rPr>
          <w:t>14</w:t>
        </w:r>
        <w:r w:rsidR="00497BC5">
          <w:rPr>
            <w:noProof/>
            <w:webHidden/>
          </w:rPr>
          <w:fldChar w:fldCharType="end"/>
        </w:r>
      </w:hyperlink>
    </w:p>
    <w:p w14:paraId="3E7190B4" w14:textId="1A553695" w:rsidR="00497BC5" w:rsidRDefault="00AE64BF">
      <w:pPr>
        <w:pStyle w:val="TOC2"/>
        <w:tabs>
          <w:tab w:val="right" w:leader="dot" w:pos="8777"/>
        </w:tabs>
        <w:rPr>
          <w:rFonts w:asciiTheme="minorHAnsi" w:eastAsiaTheme="minorEastAsia" w:hAnsiTheme="minorHAnsi"/>
          <w:noProof/>
          <w:sz w:val="22"/>
        </w:rPr>
      </w:pPr>
      <w:hyperlink w:anchor="_Toc104024046" w:history="1">
        <w:r w:rsidR="00497BC5" w:rsidRPr="008E6896">
          <w:rPr>
            <w:rStyle w:val="Hyperlink"/>
            <w:noProof/>
          </w:rPr>
          <w:t>1.3 Mục đích nghiên cứu</w:t>
        </w:r>
        <w:r w:rsidR="00497BC5">
          <w:rPr>
            <w:noProof/>
            <w:webHidden/>
          </w:rPr>
          <w:tab/>
        </w:r>
        <w:r w:rsidR="00497BC5">
          <w:rPr>
            <w:noProof/>
            <w:webHidden/>
          </w:rPr>
          <w:fldChar w:fldCharType="begin"/>
        </w:r>
        <w:r w:rsidR="00497BC5">
          <w:rPr>
            <w:noProof/>
            <w:webHidden/>
          </w:rPr>
          <w:instrText xml:space="preserve"> PAGEREF _Toc104024046 \h </w:instrText>
        </w:r>
        <w:r w:rsidR="00497BC5">
          <w:rPr>
            <w:noProof/>
            <w:webHidden/>
          </w:rPr>
        </w:r>
        <w:r w:rsidR="00497BC5">
          <w:rPr>
            <w:noProof/>
            <w:webHidden/>
          </w:rPr>
          <w:fldChar w:fldCharType="separate"/>
        </w:r>
        <w:r w:rsidR="00497BC5">
          <w:rPr>
            <w:noProof/>
            <w:webHidden/>
          </w:rPr>
          <w:t>14</w:t>
        </w:r>
        <w:r w:rsidR="00497BC5">
          <w:rPr>
            <w:noProof/>
            <w:webHidden/>
          </w:rPr>
          <w:fldChar w:fldCharType="end"/>
        </w:r>
      </w:hyperlink>
    </w:p>
    <w:p w14:paraId="25C92DDF" w14:textId="2F0FB8C8" w:rsidR="00497BC5" w:rsidRDefault="00AE64BF">
      <w:pPr>
        <w:pStyle w:val="TOC2"/>
        <w:tabs>
          <w:tab w:val="right" w:leader="dot" w:pos="8777"/>
        </w:tabs>
        <w:rPr>
          <w:rFonts w:asciiTheme="minorHAnsi" w:eastAsiaTheme="minorEastAsia" w:hAnsiTheme="minorHAnsi"/>
          <w:noProof/>
          <w:sz w:val="22"/>
        </w:rPr>
      </w:pPr>
      <w:hyperlink w:anchor="_Toc104024047" w:history="1">
        <w:r w:rsidR="00497BC5" w:rsidRPr="008E6896">
          <w:rPr>
            <w:rStyle w:val="Hyperlink"/>
            <w:noProof/>
          </w:rPr>
          <w:t>1.4 Mục tiêu đề tài.</w:t>
        </w:r>
        <w:r w:rsidR="00497BC5">
          <w:rPr>
            <w:noProof/>
            <w:webHidden/>
          </w:rPr>
          <w:tab/>
        </w:r>
        <w:r w:rsidR="00497BC5">
          <w:rPr>
            <w:noProof/>
            <w:webHidden/>
          </w:rPr>
          <w:fldChar w:fldCharType="begin"/>
        </w:r>
        <w:r w:rsidR="00497BC5">
          <w:rPr>
            <w:noProof/>
            <w:webHidden/>
          </w:rPr>
          <w:instrText xml:space="preserve"> PAGEREF _Toc104024047 \h </w:instrText>
        </w:r>
        <w:r w:rsidR="00497BC5">
          <w:rPr>
            <w:noProof/>
            <w:webHidden/>
          </w:rPr>
        </w:r>
        <w:r w:rsidR="00497BC5">
          <w:rPr>
            <w:noProof/>
            <w:webHidden/>
          </w:rPr>
          <w:fldChar w:fldCharType="separate"/>
        </w:r>
        <w:r w:rsidR="00497BC5">
          <w:rPr>
            <w:noProof/>
            <w:webHidden/>
          </w:rPr>
          <w:t>15</w:t>
        </w:r>
        <w:r w:rsidR="00497BC5">
          <w:rPr>
            <w:noProof/>
            <w:webHidden/>
          </w:rPr>
          <w:fldChar w:fldCharType="end"/>
        </w:r>
      </w:hyperlink>
    </w:p>
    <w:p w14:paraId="31F18DBE" w14:textId="0EB20A50" w:rsidR="00497BC5" w:rsidRDefault="00AE64BF">
      <w:pPr>
        <w:pStyle w:val="TOC2"/>
        <w:tabs>
          <w:tab w:val="right" w:leader="dot" w:pos="8777"/>
        </w:tabs>
        <w:rPr>
          <w:rFonts w:asciiTheme="minorHAnsi" w:eastAsiaTheme="minorEastAsia" w:hAnsiTheme="minorHAnsi"/>
          <w:noProof/>
          <w:sz w:val="22"/>
        </w:rPr>
      </w:pPr>
      <w:hyperlink w:anchor="_Toc104024048" w:history="1">
        <w:r w:rsidR="00497BC5" w:rsidRPr="008E6896">
          <w:rPr>
            <w:rStyle w:val="Hyperlink"/>
            <w:noProof/>
          </w:rPr>
          <w:t>1.5 Phạm vi nghiên cứu</w:t>
        </w:r>
        <w:r w:rsidR="00497BC5">
          <w:rPr>
            <w:noProof/>
            <w:webHidden/>
          </w:rPr>
          <w:tab/>
        </w:r>
        <w:r w:rsidR="00497BC5">
          <w:rPr>
            <w:noProof/>
            <w:webHidden/>
          </w:rPr>
          <w:fldChar w:fldCharType="begin"/>
        </w:r>
        <w:r w:rsidR="00497BC5">
          <w:rPr>
            <w:noProof/>
            <w:webHidden/>
          </w:rPr>
          <w:instrText xml:space="preserve"> PAGEREF _Toc104024048 \h </w:instrText>
        </w:r>
        <w:r w:rsidR="00497BC5">
          <w:rPr>
            <w:noProof/>
            <w:webHidden/>
          </w:rPr>
        </w:r>
        <w:r w:rsidR="00497BC5">
          <w:rPr>
            <w:noProof/>
            <w:webHidden/>
          </w:rPr>
          <w:fldChar w:fldCharType="separate"/>
        </w:r>
        <w:r w:rsidR="00497BC5">
          <w:rPr>
            <w:noProof/>
            <w:webHidden/>
          </w:rPr>
          <w:t>15</w:t>
        </w:r>
        <w:r w:rsidR="00497BC5">
          <w:rPr>
            <w:noProof/>
            <w:webHidden/>
          </w:rPr>
          <w:fldChar w:fldCharType="end"/>
        </w:r>
      </w:hyperlink>
    </w:p>
    <w:p w14:paraId="1AD781AD" w14:textId="2481A987" w:rsidR="00497BC5" w:rsidRDefault="00AE64BF">
      <w:pPr>
        <w:pStyle w:val="TOC2"/>
        <w:tabs>
          <w:tab w:val="right" w:leader="dot" w:pos="8777"/>
        </w:tabs>
        <w:rPr>
          <w:rFonts w:asciiTheme="minorHAnsi" w:eastAsiaTheme="minorEastAsia" w:hAnsiTheme="minorHAnsi"/>
          <w:noProof/>
          <w:sz w:val="22"/>
        </w:rPr>
      </w:pPr>
      <w:hyperlink w:anchor="_Toc104024049" w:history="1">
        <w:r w:rsidR="00497BC5" w:rsidRPr="008E6896">
          <w:rPr>
            <w:rStyle w:val="Hyperlink"/>
            <w:noProof/>
          </w:rPr>
          <w:t>1.6 Nội dung nghiên cứu.</w:t>
        </w:r>
        <w:r w:rsidR="00497BC5">
          <w:rPr>
            <w:noProof/>
            <w:webHidden/>
          </w:rPr>
          <w:tab/>
        </w:r>
        <w:r w:rsidR="00497BC5">
          <w:rPr>
            <w:noProof/>
            <w:webHidden/>
          </w:rPr>
          <w:fldChar w:fldCharType="begin"/>
        </w:r>
        <w:r w:rsidR="00497BC5">
          <w:rPr>
            <w:noProof/>
            <w:webHidden/>
          </w:rPr>
          <w:instrText xml:space="preserve"> PAGEREF _Toc104024049 \h </w:instrText>
        </w:r>
        <w:r w:rsidR="00497BC5">
          <w:rPr>
            <w:noProof/>
            <w:webHidden/>
          </w:rPr>
        </w:r>
        <w:r w:rsidR="00497BC5">
          <w:rPr>
            <w:noProof/>
            <w:webHidden/>
          </w:rPr>
          <w:fldChar w:fldCharType="separate"/>
        </w:r>
        <w:r w:rsidR="00497BC5">
          <w:rPr>
            <w:noProof/>
            <w:webHidden/>
          </w:rPr>
          <w:t>15</w:t>
        </w:r>
        <w:r w:rsidR="00497BC5">
          <w:rPr>
            <w:noProof/>
            <w:webHidden/>
          </w:rPr>
          <w:fldChar w:fldCharType="end"/>
        </w:r>
      </w:hyperlink>
    </w:p>
    <w:p w14:paraId="5896808B" w14:textId="7A14D8A5" w:rsidR="00497BC5" w:rsidRDefault="00AE64BF">
      <w:pPr>
        <w:pStyle w:val="TOC2"/>
        <w:tabs>
          <w:tab w:val="right" w:leader="dot" w:pos="8777"/>
        </w:tabs>
        <w:rPr>
          <w:rFonts w:asciiTheme="minorHAnsi" w:eastAsiaTheme="minorEastAsia" w:hAnsiTheme="minorHAnsi"/>
          <w:noProof/>
          <w:sz w:val="22"/>
        </w:rPr>
      </w:pPr>
      <w:hyperlink w:anchor="_Toc104024050" w:history="1">
        <w:r w:rsidR="00497BC5" w:rsidRPr="008E6896">
          <w:rPr>
            <w:rStyle w:val="Hyperlink"/>
            <w:noProof/>
          </w:rPr>
          <w:t>1.7 Vai trò và ý nghĩa của đề tài</w:t>
        </w:r>
        <w:r w:rsidR="00497BC5">
          <w:rPr>
            <w:noProof/>
            <w:webHidden/>
          </w:rPr>
          <w:tab/>
        </w:r>
        <w:r w:rsidR="00497BC5">
          <w:rPr>
            <w:noProof/>
            <w:webHidden/>
          </w:rPr>
          <w:fldChar w:fldCharType="begin"/>
        </w:r>
        <w:r w:rsidR="00497BC5">
          <w:rPr>
            <w:noProof/>
            <w:webHidden/>
          </w:rPr>
          <w:instrText xml:space="preserve"> PAGEREF _Toc104024050 \h </w:instrText>
        </w:r>
        <w:r w:rsidR="00497BC5">
          <w:rPr>
            <w:noProof/>
            <w:webHidden/>
          </w:rPr>
        </w:r>
        <w:r w:rsidR="00497BC5">
          <w:rPr>
            <w:noProof/>
            <w:webHidden/>
          </w:rPr>
          <w:fldChar w:fldCharType="separate"/>
        </w:r>
        <w:r w:rsidR="00497BC5">
          <w:rPr>
            <w:noProof/>
            <w:webHidden/>
          </w:rPr>
          <w:t>16</w:t>
        </w:r>
        <w:r w:rsidR="00497BC5">
          <w:rPr>
            <w:noProof/>
            <w:webHidden/>
          </w:rPr>
          <w:fldChar w:fldCharType="end"/>
        </w:r>
      </w:hyperlink>
    </w:p>
    <w:p w14:paraId="20CE4544" w14:textId="470FF109" w:rsidR="00497BC5" w:rsidRDefault="00AE64BF">
      <w:pPr>
        <w:pStyle w:val="TOC2"/>
        <w:tabs>
          <w:tab w:val="right" w:leader="dot" w:pos="8777"/>
        </w:tabs>
        <w:rPr>
          <w:rFonts w:asciiTheme="minorHAnsi" w:eastAsiaTheme="minorEastAsia" w:hAnsiTheme="minorHAnsi"/>
          <w:noProof/>
          <w:sz w:val="22"/>
        </w:rPr>
      </w:pPr>
      <w:hyperlink w:anchor="_Toc104024051" w:history="1">
        <w:r w:rsidR="00497BC5" w:rsidRPr="008E6896">
          <w:rPr>
            <w:rStyle w:val="Hyperlink"/>
            <w:noProof/>
          </w:rPr>
          <w:t>1.8 Kết luận chương 1.</w:t>
        </w:r>
        <w:r w:rsidR="00497BC5">
          <w:rPr>
            <w:noProof/>
            <w:webHidden/>
          </w:rPr>
          <w:tab/>
        </w:r>
        <w:r w:rsidR="00497BC5">
          <w:rPr>
            <w:noProof/>
            <w:webHidden/>
          </w:rPr>
          <w:fldChar w:fldCharType="begin"/>
        </w:r>
        <w:r w:rsidR="00497BC5">
          <w:rPr>
            <w:noProof/>
            <w:webHidden/>
          </w:rPr>
          <w:instrText xml:space="preserve"> PAGEREF _Toc104024051 \h </w:instrText>
        </w:r>
        <w:r w:rsidR="00497BC5">
          <w:rPr>
            <w:noProof/>
            <w:webHidden/>
          </w:rPr>
        </w:r>
        <w:r w:rsidR="00497BC5">
          <w:rPr>
            <w:noProof/>
            <w:webHidden/>
          </w:rPr>
          <w:fldChar w:fldCharType="separate"/>
        </w:r>
        <w:r w:rsidR="00497BC5">
          <w:rPr>
            <w:noProof/>
            <w:webHidden/>
          </w:rPr>
          <w:t>17</w:t>
        </w:r>
        <w:r w:rsidR="00497BC5">
          <w:rPr>
            <w:noProof/>
            <w:webHidden/>
          </w:rPr>
          <w:fldChar w:fldCharType="end"/>
        </w:r>
      </w:hyperlink>
    </w:p>
    <w:p w14:paraId="24440358" w14:textId="212A9785" w:rsidR="00497BC5" w:rsidRDefault="00AE64BF">
      <w:pPr>
        <w:pStyle w:val="TOC1"/>
        <w:tabs>
          <w:tab w:val="right" w:leader="dot" w:pos="8777"/>
        </w:tabs>
        <w:rPr>
          <w:rFonts w:asciiTheme="minorHAnsi" w:eastAsiaTheme="minorEastAsia" w:hAnsiTheme="minorHAnsi"/>
          <w:b w:val="0"/>
          <w:noProof/>
          <w:sz w:val="22"/>
        </w:rPr>
      </w:pPr>
      <w:hyperlink w:anchor="_Toc104024052" w:history="1">
        <w:r w:rsidR="00497BC5" w:rsidRPr="008E6896">
          <w:rPr>
            <w:rStyle w:val="Hyperlink"/>
            <w:noProof/>
          </w:rPr>
          <w:t>CHƯƠNG 2: CƠ SỞ LÝ THUYẾT</w:t>
        </w:r>
        <w:r w:rsidR="00497BC5">
          <w:rPr>
            <w:noProof/>
            <w:webHidden/>
          </w:rPr>
          <w:tab/>
        </w:r>
        <w:r w:rsidR="00497BC5">
          <w:rPr>
            <w:noProof/>
            <w:webHidden/>
          </w:rPr>
          <w:fldChar w:fldCharType="begin"/>
        </w:r>
        <w:r w:rsidR="00497BC5">
          <w:rPr>
            <w:noProof/>
            <w:webHidden/>
          </w:rPr>
          <w:instrText xml:space="preserve"> PAGEREF _Toc104024052 \h </w:instrText>
        </w:r>
        <w:r w:rsidR="00497BC5">
          <w:rPr>
            <w:noProof/>
            <w:webHidden/>
          </w:rPr>
        </w:r>
        <w:r w:rsidR="00497BC5">
          <w:rPr>
            <w:noProof/>
            <w:webHidden/>
          </w:rPr>
          <w:fldChar w:fldCharType="separate"/>
        </w:r>
        <w:r w:rsidR="00497BC5">
          <w:rPr>
            <w:noProof/>
            <w:webHidden/>
          </w:rPr>
          <w:t>18</w:t>
        </w:r>
        <w:r w:rsidR="00497BC5">
          <w:rPr>
            <w:noProof/>
            <w:webHidden/>
          </w:rPr>
          <w:fldChar w:fldCharType="end"/>
        </w:r>
      </w:hyperlink>
    </w:p>
    <w:p w14:paraId="6040FEF0" w14:textId="0189991C" w:rsidR="00497BC5" w:rsidRDefault="00AE64BF">
      <w:pPr>
        <w:pStyle w:val="TOC2"/>
        <w:tabs>
          <w:tab w:val="right" w:leader="dot" w:pos="8777"/>
        </w:tabs>
        <w:rPr>
          <w:rFonts w:asciiTheme="minorHAnsi" w:eastAsiaTheme="minorEastAsia" w:hAnsiTheme="minorHAnsi"/>
          <w:noProof/>
          <w:sz w:val="22"/>
        </w:rPr>
      </w:pPr>
      <w:hyperlink w:anchor="_Toc104024053" w:history="1">
        <w:r w:rsidR="00497BC5" w:rsidRPr="008E6896">
          <w:rPr>
            <w:rStyle w:val="Hyperlink"/>
            <w:noProof/>
          </w:rPr>
          <w:t>2.1 Các giao thức chính được sử dụng</w:t>
        </w:r>
        <w:r w:rsidR="00497BC5">
          <w:rPr>
            <w:noProof/>
            <w:webHidden/>
          </w:rPr>
          <w:tab/>
        </w:r>
        <w:r w:rsidR="00497BC5">
          <w:rPr>
            <w:noProof/>
            <w:webHidden/>
          </w:rPr>
          <w:fldChar w:fldCharType="begin"/>
        </w:r>
        <w:r w:rsidR="00497BC5">
          <w:rPr>
            <w:noProof/>
            <w:webHidden/>
          </w:rPr>
          <w:instrText xml:space="preserve"> PAGEREF _Toc104024053 \h </w:instrText>
        </w:r>
        <w:r w:rsidR="00497BC5">
          <w:rPr>
            <w:noProof/>
            <w:webHidden/>
          </w:rPr>
        </w:r>
        <w:r w:rsidR="00497BC5">
          <w:rPr>
            <w:noProof/>
            <w:webHidden/>
          </w:rPr>
          <w:fldChar w:fldCharType="separate"/>
        </w:r>
        <w:r w:rsidR="00497BC5">
          <w:rPr>
            <w:noProof/>
            <w:webHidden/>
          </w:rPr>
          <w:t>18</w:t>
        </w:r>
        <w:r w:rsidR="00497BC5">
          <w:rPr>
            <w:noProof/>
            <w:webHidden/>
          </w:rPr>
          <w:fldChar w:fldCharType="end"/>
        </w:r>
      </w:hyperlink>
    </w:p>
    <w:p w14:paraId="38813154" w14:textId="484F1BAA" w:rsidR="00497BC5" w:rsidRDefault="00AE64BF">
      <w:pPr>
        <w:pStyle w:val="TOC3"/>
        <w:tabs>
          <w:tab w:val="right" w:leader="dot" w:pos="8777"/>
        </w:tabs>
        <w:rPr>
          <w:rFonts w:asciiTheme="minorHAnsi" w:eastAsiaTheme="minorEastAsia" w:hAnsiTheme="minorHAnsi"/>
          <w:noProof/>
          <w:sz w:val="22"/>
        </w:rPr>
      </w:pPr>
      <w:hyperlink w:anchor="_Toc104024054" w:history="1">
        <w:r w:rsidR="00497BC5" w:rsidRPr="008E6896">
          <w:rPr>
            <w:rStyle w:val="Hyperlink"/>
            <w:noProof/>
          </w:rPr>
          <w:t>2.1.1 Giao thức WiFi</w:t>
        </w:r>
        <w:r w:rsidR="00497BC5">
          <w:rPr>
            <w:noProof/>
            <w:webHidden/>
          </w:rPr>
          <w:tab/>
        </w:r>
        <w:r w:rsidR="00497BC5">
          <w:rPr>
            <w:noProof/>
            <w:webHidden/>
          </w:rPr>
          <w:fldChar w:fldCharType="begin"/>
        </w:r>
        <w:r w:rsidR="00497BC5">
          <w:rPr>
            <w:noProof/>
            <w:webHidden/>
          </w:rPr>
          <w:instrText xml:space="preserve"> PAGEREF _Toc104024054 \h </w:instrText>
        </w:r>
        <w:r w:rsidR="00497BC5">
          <w:rPr>
            <w:noProof/>
            <w:webHidden/>
          </w:rPr>
        </w:r>
        <w:r w:rsidR="00497BC5">
          <w:rPr>
            <w:noProof/>
            <w:webHidden/>
          </w:rPr>
          <w:fldChar w:fldCharType="separate"/>
        </w:r>
        <w:r w:rsidR="00497BC5">
          <w:rPr>
            <w:noProof/>
            <w:webHidden/>
          </w:rPr>
          <w:t>18</w:t>
        </w:r>
        <w:r w:rsidR="00497BC5">
          <w:rPr>
            <w:noProof/>
            <w:webHidden/>
          </w:rPr>
          <w:fldChar w:fldCharType="end"/>
        </w:r>
      </w:hyperlink>
    </w:p>
    <w:p w14:paraId="4F4E2BD2" w14:textId="1620E8C1" w:rsidR="00497BC5" w:rsidRDefault="00AE64BF">
      <w:pPr>
        <w:pStyle w:val="TOC3"/>
        <w:tabs>
          <w:tab w:val="right" w:leader="dot" w:pos="8777"/>
        </w:tabs>
        <w:rPr>
          <w:rFonts w:asciiTheme="minorHAnsi" w:eastAsiaTheme="minorEastAsia" w:hAnsiTheme="minorHAnsi"/>
          <w:noProof/>
          <w:sz w:val="22"/>
        </w:rPr>
      </w:pPr>
      <w:hyperlink w:anchor="_Toc104024055" w:history="1">
        <w:r w:rsidR="00497BC5" w:rsidRPr="008E6896">
          <w:rPr>
            <w:rStyle w:val="Hyperlink"/>
            <w:noProof/>
          </w:rPr>
          <w:t>2.1.2 Giao thức HTTP</w:t>
        </w:r>
        <w:r w:rsidR="00497BC5">
          <w:rPr>
            <w:noProof/>
            <w:webHidden/>
          </w:rPr>
          <w:tab/>
        </w:r>
        <w:r w:rsidR="00497BC5">
          <w:rPr>
            <w:noProof/>
            <w:webHidden/>
          </w:rPr>
          <w:fldChar w:fldCharType="begin"/>
        </w:r>
        <w:r w:rsidR="00497BC5">
          <w:rPr>
            <w:noProof/>
            <w:webHidden/>
          </w:rPr>
          <w:instrText xml:space="preserve"> PAGEREF _Toc104024055 \h </w:instrText>
        </w:r>
        <w:r w:rsidR="00497BC5">
          <w:rPr>
            <w:noProof/>
            <w:webHidden/>
          </w:rPr>
        </w:r>
        <w:r w:rsidR="00497BC5">
          <w:rPr>
            <w:noProof/>
            <w:webHidden/>
          </w:rPr>
          <w:fldChar w:fldCharType="separate"/>
        </w:r>
        <w:r w:rsidR="00497BC5">
          <w:rPr>
            <w:noProof/>
            <w:webHidden/>
          </w:rPr>
          <w:t>20</w:t>
        </w:r>
        <w:r w:rsidR="00497BC5">
          <w:rPr>
            <w:noProof/>
            <w:webHidden/>
          </w:rPr>
          <w:fldChar w:fldCharType="end"/>
        </w:r>
      </w:hyperlink>
    </w:p>
    <w:p w14:paraId="04F3FBFF" w14:textId="6CF05ACF" w:rsidR="00497BC5" w:rsidRDefault="00AE64BF">
      <w:pPr>
        <w:pStyle w:val="TOC3"/>
        <w:tabs>
          <w:tab w:val="right" w:leader="dot" w:pos="8777"/>
        </w:tabs>
        <w:rPr>
          <w:rFonts w:asciiTheme="minorHAnsi" w:eastAsiaTheme="minorEastAsia" w:hAnsiTheme="minorHAnsi"/>
          <w:noProof/>
          <w:sz w:val="22"/>
        </w:rPr>
      </w:pPr>
      <w:hyperlink w:anchor="_Toc104024056" w:history="1">
        <w:r w:rsidR="00497BC5" w:rsidRPr="008E6896">
          <w:rPr>
            <w:rStyle w:val="Hyperlink"/>
            <w:noProof/>
          </w:rPr>
          <w:t>2.1.3 Giao thức MQTT</w:t>
        </w:r>
        <w:r w:rsidR="00497BC5">
          <w:rPr>
            <w:noProof/>
            <w:webHidden/>
          </w:rPr>
          <w:tab/>
        </w:r>
        <w:r w:rsidR="00497BC5">
          <w:rPr>
            <w:noProof/>
            <w:webHidden/>
          </w:rPr>
          <w:fldChar w:fldCharType="begin"/>
        </w:r>
        <w:r w:rsidR="00497BC5">
          <w:rPr>
            <w:noProof/>
            <w:webHidden/>
          </w:rPr>
          <w:instrText xml:space="preserve"> PAGEREF _Toc104024056 \h </w:instrText>
        </w:r>
        <w:r w:rsidR="00497BC5">
          <w:rPr>
            <w:noProof/>
            <w:webHidden/>
          </w:rPr>
        </w:r>
        <w:r w:rsidR="00497BC5">
          <w:rPr>
            <w:noProof/>
            <w:webHidden/>
          </w:rPr>
          <w:fldChar w:fldCharType="separate"/>
        </w:r>
        <w:r w:rsidR="00497BC5">
          <w:rPr>
            <w:noProof/>
            <w:webHidden/>
          </w:rPr>
          <w:t>21</w:t>
        </w:r>
        <w:r w:rsidR="00497BC5">
          <w:rPr>
            <w:noProof/>
            <w:webHidden/>
          </w:rPr>
          <w:fldChar w:fldCharType="end"/>
        </w:r>
      </w:hyperlink>
    </w:p>
    <w:p w14:paraId="1F171DE9" w14:textId="6DA1E2C0" w:rsidR="00497BC5" w:rsidRDefault="00AE64BF">
      <w:pPr>
        <w:pStyle w:val="TOC2"/>
        <w:tabs>
          <w:tab w:val="right" w:leader="dot" w:pos="8777"/>
        </w:tabs>
        <w:rPr>
          <w:rFonts w:asciiTheme="minorHAnsi" w:eastAsiaTheme="minorEastAsia" w:hAnsiTheme="minorHAnsi"/>
          <w:noProof/>
          <w:sz w:val="22"/>
        </w:rPr>
      </w:pPr>
      <w:hyperlink w:anchor="_Toc104024057" w:history="1">
        <w:r w:rsidR="00497BC5" w:rsidRPr="008E6896">
          <w:rPr>
            <w:rStyle w:val="Hyperlink"/>
            <w:noProof/>
          </w:rPr>
          <w:t>2.2 Linh kiện và phần mềm thiết kế mạch</w:t>
        </w:r>
        <w:r w:rsidR="00497BC5">
          <w:rPr>
            <w:noProof/>
            <w:webHidden/>
          </w:rPr>
          <w:tab/>
        </w:r>
        <w:r w:rsidR="00497BC5">
          <w:rPr>
            <w:noProof/>
            <w:webHidden/>
          </w:rPr>
          <w:fldChar w:fldCharType="begin"/>
        </w:r>
        <w:r w:rsidR="00497BC5">
          <w:rPr>
            <w:noProof/>
            <w:webHidden/>
          </w:rPr>
          <w:instrText xml:space="preserve"> PAGEREF _Toc104024057 \h </w:instrText>
        </w:r>
        <w:r w:rsidR="00497BC5">
          <w:rPr>
            <w:noProof/>
            <w:webHidden/>
          </w:rPr>
        </w:r>
        <w:r w:rsidR="00497BC5">
          <w:rPr>
            <w:noProof/>
            <w:webHidden/>
          </w:rPr>
          <w:fldChar w:fldCharType="separate"/>
        </w:r>
        <w:r w:rsidR="00497BC5">
          <w:rPr>
            <w:noProof/>
            <w:webHidden/>
          </w:rPr>
          <w:t>21</w:t>
        </w:r>
        <w:r w:rsidR="00497BC5">
          <w:rPr>
            <w:noProof/>
            <w:webHidden/>
          </w:rPr>
          <w:fldChar w:fldCharType="end"/>
        </w:r>
      </w:hyperlink>
    </w:p>
    <w:p w14:paraId="54E336EE" w14:textId="2407832A" w:rsidR="00497BC5" w:rsidRDefault="00AE64BF">
      <w:pPr>
        <w:pStyle w:val="TOC3"/>
        <w:tabs>
          <w:tab w:val="right" w:leader="dot" w:pos="8777"/>
        </w:tabs>
        <w:rPr>
          <w:rFonts w:asciiTheme="minorHAnsi" w:eastAsiaTheme="minorEastAsia" w:hAnsiTheme="minorHAnsi"/>
          <w:noProof/>
          <w:sz w:val="22"/>
        </w:rPr>
      </w:pPr>
      <w:hyperlink w:anchor="_Toc104024058" w:history="1">
        <w:r w:rsidR="00497BC5" w:rsidRPr="008E6896">
          <w:rPr>
            <w:rStyle w:val="Hyperlink"/>
            <w:noProof/>
          </w:rPr>
          <w:t>2.2.1 Vi điều khiển ESP32</w:t>
        </w:r>
        <w:r w:rsidR="00497BC5">
          <w:rPr>
            <w:noProof/>
            <w:webHidden/>
          </w:rPr>
          <w:tab/>
        </w:r>
        <w:r w:rsidR="00497BC5">
          <w:rPr>
            <w:noProof/>
            <w:webHidden/>
          </w:rPr>
          <w:fldChar w:fldCharType="begin"/>
        </w:r>
        <w:r w:rsidR="00497BC5">
          <w:rPr>
            <w:noProof/>
            <w:webHidden/>
          </w:rPr>
          <w:instrText xml:space="preserve"> PAGEREF _Toc104024058 \h </w:instrText>
        </w:r>
        <w:r w:rsidR="00497BC5">
          <w:rPr>
            <w:noProof/>
            <w:webHidden/>
          </w:rPr>
        </w:r>
        <w:r w:rsidR="00497BC5">
          <w:rPr>
            <w:noProof/>
            <w:webHidden/>
          </w:rPr>
          <w:fldChar w:fldCharType="separate"/>
        </w:r>
        <w:r w:rsidR="00497BC5">
          <w:rPr>
            <w:noProof/>
            <w:webHidden/>
          </w:rPr>
          <w:t>21</w:t>
        </w:r>
        <w:r w:rsidR="00497BC5">
          <w:rPr>
            <w:noProof/>
            <w:webHidden/>
          </w:rPr>
          <w:fldChar w:fldCharType="end"/>
        </w:r>
      </w:hyperlink>
    </w:p>
    <w:p w14:paraId="2BBF26A6" w14:textId="0EAA7E75" w:rsidR="00497BC5" w:rsidRDefault="00AE64BF">
      <w:pPr>
        <w:pStyle w:val="TOC3"/>
        <w:tabs>
          <w:tab w:val="right" w:leader="dot" w:pos="8777"/>
        </w:tabs>
        <w:rPr>
          <w:rFonts w:asciiTheme="minorHAnsi" w:eastAsiaTheme="minorEastAsia" w:hAnsiTheme="minorHAnsi"/>
          <w:noProof/>
          <w:sz w:val="22"/>
        </w:rPr>
      </w:pPr>
      <w:hyperlink w:anchor="_Toc104024059" w:history="1">
        <w:r w:rsidR="00497BC5" w:rsidRPr="008E6896">
          <w:rPr>
            <w:rStyle w:val="Hyperlink"/>
            <w:noProof/>
          </w:rPr>
          <w:t>2.2.2 IC cách ly nguồn B5050S</w:t>
        </w:r>
        <w:r w:rsidR="00497BC5">
          <w:rPr>
            <w:noProof/>
            <w:webHidden/>
          </w:rPr>
          <w:tab/>
        </w:r>
        <w:r w:rsidR="00497BC5">
          <w:rPr>
            <w:noProof/>
            <w:webHidden/>
          </w:rPr>
          <w:fldChar w:fldCharType="begin"/>
        </w:r>
        <w:r w:rsidR="00497BC5">
          <w:rPr>
            <w:noProof/>
            <w:webHidden/>
          </w:rPr>
          <w:instrText xml:space="preserve"> PAGEREF _Toc104024059 \h </w:instrText>
        </w:r>
        <w:r w:rsidR="00497BC5">
          <w:rPr>
            <w:noProof/>
            <w:webHidden/>
          </w:rPr>
        </w:r>
        <w:r w:rsidR="00497BC5">
          <w:rPr>
            <w:noProof/>
            <w:webHidden/>
          </w:rPr>
          <w:fldChar w:fldCharType="separate"/>
        </w:r>
        <w:r w:rsidR="00497BC5">
          <w:rPr>
            <w:noProof/>
            <w:webHidden/>
          </w:rPr>
          <w:t>24</w:t>
        </w:r>
        <w:r w:rsidR="00497BC5">
          <w:rPr>
            <w:noProof/>
            <w:webHidden/>
          </w:rPr>
          <w:fldChar w:fldCharType="end"/>
        </w:r>
      </w:hyperlink>
    </w:p>
    <w:p w14:paraId="5F3A6E24" w14:textId="1DDD87D0" w:rsidR="00497BC5" w:rsidRDefault="00AE64BF">
      <w:pPr>
        <w:pStyle w:val="TOC3"/>
        <w:tabs>
          <w:tab w:val="right" w:leader="dot" w:pos="8777"/>
        </w:tabs>
        <w:rPr>
          <w:rFonts w:asciiTheme="minorHAnsi" w:eastAsiaTheme="minorEastAsia" w:hAnsiTheme="minorHAnsi"/>
          <w:noProof/>
          <w:sz w:val="22"/>
        </w:rPr>
      </w:pPr>
      <w:hyperlink w:anchor="_Toc104024060" w:history="1">
        <w:r w:rsidR="00497BC5" w:rsidRPr="008E6896">
          <w:rPr>
            <w:rStyle w:val="Hyperlink"/>
            <w:noProof/>
          </w:rPr>
          <w:t>2.2.3 Mạch Buck LM2596</w:t>
        </w:r>
        <w:r w:rsidR="00497BC5">
          <w:rPr>
            <w:noProof/>
            <w:webHidden/>
          </w:rPr>
          <w:tab/>
        </w:r>
        <w:r w:rsidR="00497BC5">
          <w:rPr>
            <w:noProof/>
            <w:webHidden/>
          </w:rPr>
          <w:fldChar w:fldCharType="begin"/>
        </w:r>
        <w:r w:rsidR="00497BC5">
          <w:rPr>
            <w:noProof/>
            <w:webHidden/>
          </w:rPr>
          <w:instrText xml:space="preserve"> PAGEREF _Toc104024060 \h </w:instrText>
        </w:r>
        <w:r w:rsidR="00497BC5">
          <w:rPr>
            <w:noProof/>
            <w:webHidden/>
          </w:rPr>
        </w:r>
        <w:r w:rsidR="00497BC5">
          <w:rPr>
            <w:noProof/>
            <w:webHidden/>
          </w:rPr>
          <w:fldChar w:fldCharType="separate"/>
        </w:r>
        <w:r w:rsidR="00497BC5">
          <w:rPr>
            <w:noProof/>
            <w:webHidden/>
          </w:rPr>
          <w:t>25</w:t>
        </w:r>
        <w:r w:rsidR="00497BC5">
          <w:rPr>
            <w:noProof/>
            <w:webHidden/>
          </w:rPr>
          <w:fldChar w:fldCharType="end"/>
        </w:r>
      </w:hyperlink>
    </w:p>
    <w:p w14:paraId="5FA051FD" w14:textId="6C7E0D9F" w:rsidR="00497BC5" w:rsidRDefault="00AE64BF">
      <w:pPr>
        <w:pStyle w:val="TOC3"/>
        <w:tabs>
          <w:tab w:val="right" w:leader="dot" w:pos="8777"/>
        </w:tabs>
        <w:rPr>
          <w:rFonts w:asciiTheme="minorHAnsi" w:eastAsiaTheme="minorEastAsia" w:hAnsiTheme="minorHAnsi"/>
          <w:noProof/>
          <w:sz w:val="22"/>
        </w:rPr>
      </w:pPr>
      <w:hyperlink w:anchor="_Toc104024061" w:history="1">
        <w:r w:rsidR="00497BC5" w:rsidRPr="008E6896">
          <w:rPr>
            <w:rStyle w:val="Hyperlink"/>
            <w:noProof/>
          </w:rPr>
          <w:t>2.2.4 Transistor C1815</w:t>
        </w:r>
        <w:r w:rsidR="00497BC5">
          <w:rPr>
            <w:noProof/>
            <w:webHidden/>
          </w:rPr>
          <w:tab/>
        </w:r>
        <w:r w:rsidR="00497BC5">
          <w:rPr>
            <w:noProof/>
            <w:webHidden/>
          </w:rPr>
          <w:fldChar w:fldCharType="begin"/>
        </w:r>
        <w:r w:rsidR="00497BC5">
          <w:rPr>
            <w:noProof/>
            <w:webHidden/>
          </w:rPr>
          <w:instrText xml:space="preserve"> PAGEREF _Toc104024061 \h </w:instrText>
        </w:r>
        <w:r w:rsidR="00497BC5">
          <w:rPr>
            <w:noProof/>
            <w:webHidden/>
          </w:rPr>
        </w:r>
        <w:r w:rsidR="00497BC5">
          <w:rPr>
            <w:noProof/>
            <w:webHidden/>
          </w:rPr>
          <w:fldChar w:fldCharType="separate"/>
        </w:r>
        <w:r w:rsidR="00497BC5">
          <w:rPr>
            <w:noProof/>
            <w:webHidden/>
          </w:rPr>
          <w:t>26</w:t>
        </w:r>
        <w:r w:rsidR="00497BC5">
          <w:rPr>
            <w:noProof/>
            <w:webHidden/>
          </w:rPr>
          <w:fldChar w:fldCharType="end"/>
        </w:r>
      </w:hyperlink>
    </w:p>
    <w:p w14:paraId="24763ADE" w14:textId="65D81EFB" w:rsidR="00497BC5" w:rsidRDefault="00AE64BF">
      <w:pPr>
        <w:pStyle w:val="TOC3"/>
        <w:tabs>
          <w:tab w:val="right" w:leader="dot" w:pos="8777"/>
        </w:tabs>
        <w:rPr>
          <w:rFonts w:asciiTheme="minorHAnsi" w:eastAsiaTheme="minorEastAsia" w:hAnsiTheme="minorHAnsi"/>
          <w:noProof/>
          <w:sz w:val="22"/>
        </w:rPr>
      </w:pPr>
      <w:hyperlink w:anchor="_Toc104024062" w:history="1">
        <w:r w:rsidR="00497BC5" w:rsidRPr="008E6896">
          <w:rPr>
            <w:rStyle w:val="Hyperlink"/>
            <w:noProof/>
          </w:rPr>
          <w:t>2.2.5 Diode 1N4148</w:t>
        </w:r>
        <w:r w:rsidR="00497BC5">
          <w:rPr>
            <w:noProof/>
            <w:webHidden/>
          </w:rPr>
          <w:tab/>
        </w:r>
        <w:r w:rsidR="00497BC5">
          <w:rPr>
            <w:noProof/>
            <w:webHidden/>
          </w:rPr>
          <w:fldChar w:fldCharType="begin"/>
        </w:r>
        <w:r w:rsidR="00497BC5">
          <w:rPr>
            <w:noProof/>
            <w:webHidden/>
          </w:rPr>
          <w:instrText xml:space="preserve"> PAGEREF _Toc104024062 \h </w:instrText>
        </w:r>
        <w:r w:rsidR="00497BC5">
          <w:rPr>
            <w:noProof/>
            <w:webHidden/>
          </w:rPr>
        </w:r>
        <w:r w:rsidR="00497BC5">
          <w:rPr>
            <w:noProof/>
            <w:webHidden/>
          </w:rPr>
          <w:fldChar w:fldCharType="separate"/>
        </w:r>
        <w:r w:rsidR="00497BC5">
          <w:rPr>
            <w:noProof/>
            <w:webHidden/>
          </w:rPr>
          <w:t>26</w:t>
        </w:r>
        <w:r w:rsidR="00497BC5">
          <w:rPr>
            <w:noProof/>
            <w:webHidden/>
          </w:rPr>
          <w:fldChar w:fldCharType="end"/>
        </w:r>
      </w:hyperlink>
    </w:p>
    <w:p w14:paraId="66BD15F6" w14:textId="48D0C306" w:rsidR="00497BC5" w:rsidRDefault="00AE64BF">
      <w:pPr>
        <w:pStyle w:val="TOC3"/>
        <w:tabs>
          <w:tab w:val="right" w:leader="dot" w:pos="8777"/>
        </w:tabs>
        <w:rPr>
          <w:rFonts w:asciiTheme="minorHAnsi" w:eastAsiaTheme="minorEastAsia" w:hAnsiTheme="minorHAnsi"/>
          <w:noProof/>
          <w:sz w:val="22"/>
        </w:rPr>
      </w:pPr>
      <w:hyperlink w:anchor="_Toc104024063" w:history="1">
        <w:r w:rsidR="00497BC5" w:rsidRPr="008E6896">
          <w:rPr>
            <w:rStyle w:val="Hyperlink"/>
            <w:noProof/>
          </w:rPr>
          <w:t>2.2.6 Relay 5v</w:t>
        </w:r>
        <w:r w:rsidR="00497BC5">
          <w:rPr>
            <w:noProof/>
            <w:webHidden/>
          </w:rPr>
          <w:tab/>
        </w:r>
        <w:r w:rsidR="00497BC5">
          <w:rPr>
            <w:noProof/>
            <w:webHidden/>
          </w:rPr>
          <w:fldChar w:fldCharType="begin"/>
        </w:r>
        <w:r w:rsidR="00497BC5">
          <w:rPr>
            <w:noProof/>
            <w:webHidden/>
          </w:rPr>
          <w:instrText xml:space="preserve"> PAGEREF _Toc104024063 \h </w:instrText>
        </w:r>
        <w:r w:rsidR="00497BC5">
          <w:rPr>
            <w:noProof/>
            <w:webHidden/>
          </w:rPr>
        </w:r>
        <w:r w:rsidR="00497BC5">
          <w:rPr>
            <w:noProof/>
            <w:webHidden/>
          </w:rPr>
          <w:fldChar w:fldCharType="separate"/>
        </w:r>
        <w:r w:rsidR="00497BC5">
          <w:rPr>
            <w:noProof/>
            <w:webHidden/>
          </w:rPr>
          <w:t>27</w:t>
        </w:r>
        <w:r w:rsidR="00497BC5">
          <w:rPr>
            <w:noProof/>
            <w:webHidden/>
          </w:rPr>
          <w:fldChar w:fldCharType="end"/>
        </w:r>
      </w:hyperlink>
    </w:p>
    <w:p w14:paraId="7F006ADC" w14:textId="0C9BE664" w:rsidR="00497BC5" w:rsidRDefault="00AE64BF">
      <w:pPr>
        <w:pStyle w:val="TOC3"/>
        <w:tabs>
          <w:tab w:val="right" w:leader="dot" w:pos="8777"/>
        </w:tabs>
        <w:rPr>
          <w:rFonts w:asciiTheme="minorHAnsi" w:eastAsiaTheme="minorEastAsia" w:hAnsiTheme="minorHAnsi"/>
          <w:noProof/>
          <w:sz w:val="22"/>
        </w:rPr>
      </w:pPr>
      <w:hyperlink w:anchor="_Toc104024064" w:history="1">
        <w:r w:rsidR="00497BC5" w:rsidRPr="008E6896">
          <w:rPr>
            <w:rStyle w:val="Hyperlink"/>
            <w:noProof/>
          </w:rPr>
          <w:t>2.2.7 Các linh kiện thụ động</w:t>
        </w:r>
        <w:r w:rsidR="00497BC5">
          <w:rPr>
            <w:noProof/>
            <w:webHidden/>
          </w:rPr>
          <w:tab/>
        </w:r>
        <w:r w:rsidR="00497BC5">
          <w:rPr>
            <w:noProof/>
            <w:webHidden/>
          </w:rPr>
          <w:fldChar w:fldCharType="begin"/>
        </w:r>
        <w:r w:rsidR="00497BC5">
          <w:rPr>
            <w:noProof/>
            <w:webHidden/>
          </w:rPr>
          <w:instrText xml:space="preserve"> PAGEREF _Toc104024064 \h </w:instrText>
        </w:r>
        <w:r w:rsidR="00497BC5">
          <w:rPr>
            <w:noProof/>
            <w:webHidden/>
          </w:rPr>
        </w:r>
        <w:r w:rsidR="00497BC5">
          <w:rPr>
            <w:noProof/>
            <w:webHidden/>
          </w:rPr>
          <w:fldChar w:fldCharType="separate"/>
        </w:r>
        <w:r w:rsidR="00497BC5">
          <w:rPr>
            <w:noProof/>
            <w:webHidden/>
          </w:rPr>
          <w:t>28</w:t>
        </w:r>
        <w:r w:rsidR="00497BC5">
          <w:rPr>
            <w:noProof/>
            <w:webHidden/>
          </w:rPr>
          <w:fldChar w:fldCharType="end"/>
        </w:r>
      </w:hyperlink>
    </w:p>
    <w:p w14:paraId="4E107AB9" w14:textId="63EE6016" w:rsidR="00497BC5" w:rsidRDefault="00AE64BF">
      <w:pPr>
        <w:pStyle w:val="TOC3"/>
        <w:tabs>
          <w:tab w:val="right" w:leader="dot" w:pos="8777"/>
        </w:tabs>
        <w:rPr>
          <w:rFonts w:asciiTheme="minorHAnsi" w:eastAsiaTheme="minorEastAsia" w:hAnsiTheme="minorHAnsi"/>
          <w:noProof/>
          <w:sz w:val="22"/>
        </w:rPr>
      </w:pPr>
      <w:hyperlink w:anchor="_Toc104024065" w:history="1">
        <w:r w:rsidR="00497BC5" w:rsidRPr="008E6896">
          <w:rPr>
            <w:rStyle w:val="Hyperlink"/>
            <w:noProof/>
          </w:rPr>
          <w:t>2.2.8 Phần mềm thiết kế Altium Designer</w:t>
        </w:r>
        <w:r w:rsidR="00497BC5">
          <w:rPr>
            <w:noProof/>
            <w:webHidden/>
          </w:rPr>
          <w:tab/>
        </w:r>
        <w:r w:rsidR="00497BC5">
          <w:rPr>
            <w:noProof/>
            <w:webHidden/>
          </w:rPr>
          <w:fldChar w:fldCharType="begin"/>
        </w:r>
        <w:r w:rsidR="00497BC5">
          <w:rPr>
            <w:noProof/>
            <w:webHidden/>
          </w:rPr>
          <w:instrText xml:space="preserve"> PAGEREF _Toc104024065 \h </w:instrText>
        </w:r>
        <w:r w:rsidR="00497BC5">
          <w:rPr>
            <w:noProof/>
            <w:webHidden/>
          </w:rPr>
        </w:r>
        <w:r w:rsidR="00497BC5">
          <w:rPr>
            <w:noProof/>
            <w:webHidden/>
          </w:rPr>
          <w:fldChar w:fldCharType="separate"/>
        </w:r>
        <w:r w:rsidR="00497BC5">
          <w:rPr>
            <w:noProof/>
            <w:webHidden/>
          </w:rPr>
          <w:t>28</w:t>
        </w:r>
        <w:r w:rsidR="00497BC5">
          <w:rPr>
            <w:noProof/>
            <w:webHidden/>
          </w:rPr>
          <w:fldChar w:fldCharType="end"/>
        </w:r>
      </w:hyperlink>
    </w:p>
    <w:p w14:paraId="6940EE56" w14:textId="0B7FCED3" w:rsidR="00497BC5" w:rsidRDefault="00AE64BF">
      <w:pPr>
        <w:pStyle w:val="TOC2"/>
        <w:tabs>
          <w:tab w:val="right" w:leader="dot" w:pos="8777"/>
        </w:tabs>
        <w:rPr>
          <w:rFonts w:asciiTheme="minorHAnsi" w:eastAsiaTheme="minorEastAsia" w:hAnsiTheme="minorHAnsi"/>
          <w:noProof/>
          <w:sz w:val="22"/>
        </w:rPr>
      </w:pPr>
      <w:hyperlink w:anchor="_Toc104024066" w:history="1">
        <w:r w:rsidR="00497BC5" w:rsidRPr="008E6896">
          <w:rPr>
            <w:rStyle w:val="Hyperlink"/>
            <w:noProof/>
          </w:rPr>
          <w:t>2.3 Phần mềm của hệ thống</w:t>
        </w:r>
        <w:r w:rsidR="00497BC5">
          <w:rPr>
            <w:noProof/>
            <w:webHidden/>
          </w:rPr>
          <w:tab/>
        </w:r>
        <w:r w:rsidR="00497BC5">
          <w:rPr>
            <w:noProof/>
            <w:webHidden/>
          </w:rPr>
          <w:fldChar w:fldCharType="begin"/>
        </w:r>
        <w:r w:rsidR="00497BC5">
          <w:rPr>
            <w:noProof/>
            <w:webHidden/>
          </w:rPr>
          <w:instrText xml:space="preserve"> PAGEREF _Toc104024066 \h </w:instrText>
        </w:r>
        <w:r w:rsidR="00497BC5">
          <w:rPr>
            <w:noProof/>
            <w:webHidden/>
          </w:rPr>
        </w:r>
        <w:r w:rsidR="00497BC5">
          <w:rPr>
            <w:noProof/>
            <w:webHidden/>
          </w:rPr>
          <w:fldChar w:fldCharType="separate"/>
        </w:r>
        <w:r w:rsidR="00497BC5">
          <w:rPr>
            <w:noProof/>
            <w:webHidden/>
          </w:rPr>
          <w:t>31</w:t>
        </w:r>
        <w:r w:rsidR="00497BC5">
          <w:rPr>
            <w:noProof/>
            <w:webHidden/>
          </w:rPr>
          <w:fldChar w:fldCharType="end"/>
        </w:r>
      </w:hyperlink>
    </w:p>
    <w:p w14:paraId="7B043EFE" w14:textId="471FD704" w:rsidR="00497BC5" w:rsidRDefault="00AE64BF">
      <w:pPr>
        <w:pStyle w:val="TOC3"/>
        <w:tabs>
          <w:tab w:val="right" w:leader="dot" w:pos="8777"/>
        </w:tabs>
        <w:rPr>
          <w:rFonts w:asciiTheme="minorHAnsi" w:eastAsiaTheme="minorEastAsia" w:hAnsiTheme="minorHAnsi"/>
          <w:noProof/>
          <w:sz w:val="22"/>
        </w:rPr>
      </w:pPr>
      <w:hyperlink w:anchor="_Toc104024067" w:history="1">
        <w:r w:rsidR="00497BC5" w:rsidRPr="008E6896">
          <w:rPr>
            <w:rStyle w:val="Hyperlink"/>
            <w:noProof/>
          </w:rPr>
          <w:t>2.3.1 HTML  (HyperText Markup Language).</w:t>
        </w:r>
        <w:r w:rsidR="00497BC5">
          <w:rPr>
            <w:noProof/>
            <w:webHidden/>
          </w:rPr>
          <w:tab/>
        </w:r>
        <w:r w:rsidR="00497BC5">
          <w:rPr>
            <w:noProof/>
            <w:webHidden/>
          </w:rPr>
          <w:fldChar w:fldCharType="begin"/>
        </w:r>
        <w:r w:rsidR="00497BC5">
          <w:rPr>
            <w:noProof/>
            <w:webHidden/>
          </w:rPr>
          <w:instrText xml:space="preserve"> PAGEREF _Toc104024067 \h </w:instrText>
        </w:r>
        <w:r w:rsidR="00497BC5">
          <w:rPr>
            <w:noProof/>
            <w:webHidden/>
          </w:rPr>
        </w:r>
        <w:r w:rsidR="00497BC5">
          <w:rPr>
            <w:noProof/>
            <w:webHidden/>
          </w:rPr>
          <w:fldChar w:fldCharType="separate"/>
        </w:r>
        <w:r w:rsidR="00497BC5">
          <w:rPr>
            <w:noProof/>
            <w:webHidden/>
          </w:rPr>
          <w:t>31</w:t>
        </w:r>
        <w:r w:rsidR="00497BC5">
          <w:rPr>
            <w:noProof/>
            <w:webHidden/>
          </w:rPr>
          <w:fldChar w:fldCharType="end"/>
        </w:r>
      </w:hyperlink>
    </w:p>
    <w:p w14:paraId="6CF189BC" w14:textId="25F1963C" w:rsidR="00497BC5" w:rsidRDefault="00AE64BF">
      <w:pPr>
        <w:pStyle w:val="TOC3"/>
        <w:tabs>
          <w:tab w:val="right" w:leader="dot" w:pos="8777"/>
        </w:tabs>
        <w:rPr>
          <w:rFonts w:asciiTheme="minorHAnsi" w:eastAsiaTheme="minorEastAsia" w:hAnsiTheme="minorHAnsi"/>
          <w:noProof/>
          <w:sz w:val="22"/>
        </w:rPr>
      </w:pPr>
      <w:hyperlink w:anchor="_Toc104024068" w:history="1">
        <w:r w:rsidR="00497BC5" w:rsidRPr="008E6896">
          <w:rPr>
            <w:rStyle w:val="Hyperlink"/>
            <w:noProof/>
          </w:rPr>
          <w:t>2.3.2 CSS (Cascading Style Sheets)</w:t>
        </w:r>
        <w:r w:rsidR="00497BC5">
          <w:rPr>
            <w:noProof/>
            <w:webHidden/>
          </w:rPr>
          <w:tab/>
        </w:r>
        <w:r w:rsidR="00497BC5">
          <w:rPr>
            <w:noProof/>
            <w:webHidden/>
          </w:rPr>
          <w:fldChar w:fldCharType="begin"/>
        </w:r>
        <w:r w:rsidR="00497BC5">
          <w:rPr>
            <w:noProof/>
            <w:webHidden/>
          </w:rPr>
          <w:instrText xml:space="preserve"> PAGEREF _Toc104024068 \h </w:instrText>
        </w:r>
        <w:r w:rsidR="00497BC5">
          <w:rPr>
            <w:noProof/>
            <w:webHidden/>
          </w:rPr>
        </w:r>
        <w:r w:rsidR="00497BC5">
          <w:rPr>
            <w:noProof/>
            <w:webHidden/>
          </w:rPr>
          <w:fldChar w:fldCharType="separate"/>
        </w:r>
        <w:r w:rsidR="00497BC5">
          <w:rPr>
            <w:noProof/>
            <w:webHidden/>
          </w:rPr>
          <w:t>31</w:t>
        </w:r>
        <w:r w:rsidR="00497BC5">
          <w:rPr>
            <w:noProof/>
            <w:webHidden/>
          </w:rPr>
          <w:fldChar w:fldCharType="end"/>
        </w:r>
      </w:hyperlink>
    </w:p>
    <w:p w14:paraId="093DEE0E" w14:textId="38BC1594" w:rsidR="00497BC5" w:rsidRDefault="00AE64BF">
      <w:pPr>
        <w:pStyle w:val="TOC3"/>
        <w:tabs>
          <w:tab w:val="right" w:leader="dot" w:pos="8777"/>
        </w:tabs>
        <w:rPr>
          <w:rFonts w:asciiTheme="minorHAnsi" w:eastAsiaTheme="minorEastAsia" w:hAnsiTheme="minorHAnsi"/>
          <w:noProof/>
          <w:sz w:val="22"/>
        </w:rPr>
      </w:pPr>
      <w:hyperlink w:anchor="_Toc104024069" w:history="1">
        <w:r w:rsidR="00497BC5" w:rsidRPr="008E6896">
          <w:rPr>
            <w:rStyle w:val="Hyperlink"/>
            <w:noProof/>
          </w:rPr>
          <w:t>2.3.3 JavaScript</w:t>
        </w:r>
        <w:r w:rsidR="00497BC5">
          <w:rPr>
            <w:noProof/>
            <w:webHidden/>
          </w:rPr>
          <w:tab/>
        </w:r>
        <w:r w:rsidR="00497BC5">
          <w:rPr>
            <w:noProof/>
            <w:webHidden/>
          </w:rPr>
          <w:fldChar w:fldCharType="begin"/>
        </w:r>
        <w:r w:rsidR="00497BC5">
          <w:rPr>
            <w:noProof/>
            <w:webHidden/>
          </w:rPr>
          <w:instrText xml:space="preserve"> PAGEREF _Toc104024069 \h </w:instrText>
        </w:r>
        <w:r w:rsidR="00497BC5">
          <w:rPr>
            <w:noProof/>
            <w:webHidden/>
          </w:rPr>
        </w:r>
        <w:r w:rsidR="00497BC5">
          <w:rPr>
            <w:noProof/>
            <w:webHidden/>
          </w:rPr>
          <w:fldChar w:fldCharType="separate"/>
        </w:r>
        <w:r w:rsidR="00497BC5">
          <w:rPr>
            <w:noProof/>
            <w:webHidden/>
          </w:rPr>
          <w:t>32</w:t>
        </w:r>
        <w:r w:rsidR="00497BC5">
          <w:rPr>
            <w:noProof/>
            <w:webHidden/>
          </w:rPr>
          <w:fldChar w:fldCharType="end"/>
        </w:r>
      </w:hyperlink>
    </w:p>
    <w:p w14:paraId="27E25333" w14:textId="32E7C2AD" w:rsidR="00497BC5" w:rsidRDefault="00AE64BF">
      <w:pPr>
        <w:pStyle w:val="TOC3"/>
        <w:tabs>
          <w:tab w:val="right" w:leader="dot" w:pos="8777"/>
        </w:tabs>
        <w:rPr>
          <w:rFonts w:asciiTheme="minorHAnsi" w:eastAsiaTheme="minorEastAsia" w:hAnsiTheme="minorHAnsi"/>
          <w:noProof/>
          <w:sz w:val="22"/>
        </w:rPr>
      </w:pPr>
      <w:hyperlink w:anchor="_Toc104024070" w:history="1">
        <w:r w:rsidR="00497BC5" w:rsidRPr="008E6896">
          <w:rPr>
            <w:rStyle w:val="Hyperlink"/>
            <w:noProof/>
          </w:rPr>
          <w:t>2.3.4 Phần mềm Visual Studio code</w:t>
        </w:r>
        <w:r w:rsidR="00497BC5">
          <w:rPr>
            <w:noProof/>
            <w:webHidden/>
          </w:rPr>
          <w:tab/>
        </w:r>
        <w:r w:rsidR="00497BC5">
          <w:rPr>
            <w:noProof/>
            <w:webHidden/>
          </w:rPr>
          <w:fldChar w:fldCharType="begin"/>
        </w:r>
        <w:r w:rsidR="00497BC5">
          <w:rPr>
            <w:noProof/>
            <w:webHidden/>
          </w:rPr>
          <w:instrText xml:space="preserve"> PAGEREF _Toc104024070 \h </w:instrText>
        </w:r>
        <w:r w:rsidR="00497BC5">
          <w:rPr>
            <w:noProof/>
            <w:webHidden/>
          </w:rPr>
        </w:r>
        <w:r w:rsidR="00497BC5">
          <w:rPr>
            <w:noProof/>
            <w:webHidden/>
          </w:rPr>
          <w:fldChar w:fldCharType="separate"/>
        </w:r>
        <w:r w:rsidR="00497BC5">
          <w:rPr>
            <w:noProof/>
            <w:webHidden/>
          </w:rPr>
          <w:t>32</w:t>
        </w:r>
        <w:r w:rsidR="00497BC5">
          <w:rPr>
            <w:noProof/>
            <w:webHidden/>
          </w:rPr>
          <w:fldChar w:fldCharType="end"/>
        </w:r>
      </w:hyperlink>
    </w:p>
    <w:p w14:paraId="309E8346" w14:textId="0162447E" w:rsidR="00497BC5" w:rsidRDefault="00AE64BF">
      <w:pPr>
        <w:pStyle w:val="TOC3"/>
        <w:tabs>
          <w:tab w:val="right" w:leader="dot" w:pos="8777"/>
        </w:tabs>
        <w:rPr>
          <w:rFonts w:asciiTheme="minorHAnsi" w:eastAsiaTheme="minorEastAsia" w:hAnsiTheme="minorHAnsi"/>
          <w:noProof/>
          <w:sz w:val="22"/>
        </w:rPr>
      </w:pPr>
      <w:hyperlink w:anchor="_Toc104024071" w:history="1">
        <w:r w:rsidR="00497BC5" w:rsidRPr="008E6896">
          <w:rPr>
            <w:rStyle w:val="Hyperlink"/>
            <w:noProof/>
          </w:rPr>
          <w:t>2.3.5 Phần mềm Arduino IDE</w:t>
        </w:r>
        <w:r w:rsidR="00497BC5">
          <w:rPr>
            <w:noProof/>
            <w:webHidden/>
          </w:rPr>
          <w:tab/>
        </w:r>
        <w:r w:rsidR="00497BC5">
          <w:rPr>
            <w:noProof/>
            <w:webHidden/>
          </w:rPr>
          <w:fldChar w:fldCharType="begin"/>
        </w:r>
        <w:r w:rsidR="00497BC5">
          <w:rPr>
            <w:noProof/>
            <w:webHidden/>
          </w:rPr>
          <w:instrText xml:space="preserve"> PAGEREF _Toc104024071 \h </w:instrText>
        </w:r>
        <w:r w:rsidR="00497BC5">
          <w:rPr>
            <w:noProof/>
            <w:webHidden/>
          </w:rPr>
        </w:r>
        <w:r w:rsidR="00497BC5">
          <w:rPr>
            <w:noProof/>
            <w:webHidden/>
          </w:rPr>
          <w:fldChar w:fldCharType="separate"/>
        </w:r>
        <w:r w:rsidR="00497BC5">
          <w:rPr>
            <w:noProof/>
            <w:webHidden/>
          </w:rPr>
          <w:t>33</w:t>
        </w:r>
        <w:r w:rsidR="00497BC5">
          <w:rPr>
            <w:noProof/>
            <w:webHidden/>
          </w:rPr>
          <w:fldChar w:fldCharType="end"/>
        </w:r>
      </w:hyperlink>
    </w:p>
    <w:p w14:paraId="4C1EF3AA" w14:textId="008A7ADC" w:rsidR="00497BC5" w:rsidRDefault="00AE64BF">
      <w:pPr>
        <w:pStyle w:val="TOC3"/>
        <w:tabs>
          <w:tab w:val="right" w:leader="dot" w:pos="8777"/>
        </w:tabs>
        <w:rPr>
          <w:rFonts w:asciiTheme="minorHAnsi" w:eastAsiaTheme="minorEastAsia" w:hAnsiTheme="minorHAnsi"/>
          <w:noProof/>
          <w:sz w:val="22"/>
        </w:rPr>
      </w:pPr>
      <w:hyperlink w:anchor="_Toc104024072" w:history="1">
        <w:r w:rsidR="00497BC5" w:rsidRPr="008E6896">
          <w:rPr>
            <w:rStyle w:val="Hyperlink"/>
            <w:noProof/>
          </w:rPr>
          <w:t>2.3.6 Hệ điều hành FreeRTOS</w:t>
        </w:r>
        <w:r w:rsidR="00497BC5">
          <w:rPr>
            <w:noProof/>
            <w:webHidden/>
          </w:rPr>
          <w:tab/>
        </w:r>
        <w:r w:rsidR="00497BC5">
          <w:rPr>
            <w:noProof/>
            <w:webHidden/>
          </w:rPr>
          <w:fldChar w:fldCharType="begin"/>
        </w:r>
        <w:r w:rsidR="00497BC5">
          <w:rPr>
            <w:noProof/>
            <w:webHidden/>
          </w:rPr>
          <w:instrText xml:space="preserve"> PAGEREF _Toc104024072 \h </w:instrText>
        </w:r>
        <w:r w:rsidR="00497BC5">
          <w:rPr>
            <w:noProof/>
            <w:webHidden/>
          </w:rPr>
        </w:r>
        <w:r w:rsidR="00497BC5">
          <w:rPr>
            <w:noProof/>
            <w:webHidden/>
          </w:rPr>
          <w:fldChar w:fldCharType="separate"/>
        </w:r>
        <w:r w:rsidR="00497BC5">
          <w:rPr>
            <w:noProof/>
            <w:webHidden/>
          </w:rPr>
          <w:t>36</w:t>
        </w:r>
        <w:r w:rsidR="00497BC5">
          <w:rPr>
            <w:noProof/>
            <w:webHidden/>
          </w:rPr>
          <w:fldChar w:fldCharType="end"/>
        </w:r>
      </w:hyperlink>
    </w:p>
    <w:p w14:paraId="5A76956D" w14:textId="7BB540EF" w:rsidR="00497BC5" w:rsidRDefault="00AE64BF">
      <w:pPr>
        <w:pStyle w:val="TOC2"/>
        <w:tabs>
          <w:tab w:val="right" w:leader="dot" w:pos="8777"/>
        </w:tabs>
        <w:rPr>
          <w:rFonts w:asciiTheme="minorHAnsi" w:eastAsiaTheme="minorEastAsia" w:hAnsiTheme="minorHAnsi"/>
          <w:noProof/>
          <w:sz w:val="22"/>
        </w:rPr>
      </w:pPr>
      <w:hyperlink w:anchor="_Toc104024073" w:history="1">
        <w:r w:rsidR="00497BC5" w:rsidRPr="008E6896">
          <w:rPr>
            <w:rStyle w:val="Hyperlink"/>
            <w:noProof/>
          </w:rPr>
          <w:t>2.4 Kết luận chương 2</w:t>
        </w:r>
        <w:r w:rsidR="00497BC5">
          <w:rPr>
            <w:noProof/>
            <w:webHidden/>
          </w:rPr>
          <w:tab/>
        </w:r>
        <w:r w:rsidR="00497BC5">
          <w:rPr>
            <w:noProof/>
            <w:webHidden/>
          </w:rPr>
          <w:fldChar w:fldCharType="begin"/>
        </w:r>
        <w:r w:rsidR="00497BC5">
          <w:rPr>
            <w:noProof/>
            <w:webHidden/>
          </w:rPr>
          <w:instrText xml:space="preserve"> PAGEREF _Toc104024073 \h </w:instrText>
        </w:r>
        <w:r w:rsidR="00497BC5">
          <w:rPr>
            <w:noProof/>
            <w:webHidden/>
          </w:rPr>
        </w:r>
        <w:r w:rsidR="00497BC5">
          <w:rPr>
            <w:noProof/>
            <w:webHidden/>
          </w:rPr>
          <w:fldChar w:fldCharType="separate"/>
        </w:r>
        <w:r w:rsidR="00497BC5">
          <w:rPr>
            <w:noProof/>
            <w:webHidden/>
          </w:rPr>
          <w:t>37</w:t>
        </w:r>
        <w:r w:rsidR="00497BC5">
          <w:rPr>
            <w:noProof/>
            <w:webHidden/>
          </w:rPr>
          <w:fldChar w:fldCharType="end"/>
        </w:r>
      </w:hyperlink>
    </w:p>
    <w:p w14:paraId="124F5A2E" w14:textId="3C167780" w:rsidR="00497BC5" w:rsidRDefault="00AE64BF">
      <w:pPr>
        <w:pStyle w:val="TOC1"/>
        <w:tabs>
          <w:tab w:val="right" w:leader="dot" w:pos="8777"/>
        </w:tabs>
        <w:rPr>
          <w:rFonts w:asciiTheme="minorHAnsi" w:eastAsiaTheme="minorEastAsia" w:hAnsiTheme="minorHAnsi"/>
          <w:b w:val="0"/>
          <w:noProof/>
          <w:sz w:val="22"/>
        </w:rPr>
      </w:pPr>
      <w:hyperlink w:anchor="_Toc104024074" w:history="1">
        <w:r w:rsidR="00497BC5" w:rsidRPr="008E6896">
          <w:rPr>
            <w:rStyle w:val="Hyperlink"/>
            <w:noProof/>
          </w:rPr>
          <w:t>CHƯƠNG 3: THIẾT KẾ HỆ THỐNG ĐIỀU KHIỂN VÀ GIÁM SÁT</w:t>
        </w:r>
        <w:r w:rsidR="00497BC5">
          <w:rPr>
            <w:noProof/>
            <w:webHidden/>
          </w:rPr>
          <w:tab/>
        </w:r>
        <w:r w:rsidR="00497BC5">
          <w:rPr>
            <w:noProof/>
            <w:webHidden/>
          </w:rPr>
          <w:fldChar w:fldCharType="begin"/>
        </w:r>
        <w:r w:rsidR="00497BC5">
          <w:rPr>
            <w:noProof/>
            <w:webHidden/>
          </w:rPr>
          <w:instrText xml:space="preserve"> PAGEREF _Toc104024074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0943598D" w14:textId="38FA9A7F" w:rsidR="00497BC5" w:rsidRDefault="00AE64BF">
      <w:pPr>
        <w:pStyle w:val="TOC2"/>
        <w:tabs>
          <w:tab w:val="right" w:leader="dot" w:pos="8777"/>
        </w:tabs>
        <w:rPr>
          <w:rFonts w:asciiTheme="minorHAnsi" w:eastAsiaTheme="minorEastAsia" w:hAnsiTheme="minorHAnsi"/>
          <w:noProof/>
          <w:sz w:val="22"/>
        </w:rPr>
      </w:pPr>
      <w:hyperlink w:anchor="_Toc104024075" w:history="1">
        <w:r w:rsidR="00497BC5" w:rsidRPr="008E6896">
          <w:rPr>
            <w:rStyle w:val="Hyperlink"/>
            <w:noProof/>
          </w:rPr>
          <w:t>3.1 Thiết kế sơ đồ khối hệ thống điều khiển và giám sát</w:t>
        </w:r>
        <w:r w:rsidR="00497BC5">
          <w:rPr>
            <w:noProof/>
            <w:webHidden/>
          </w:rPr>
          <w:tab/>
        </w:r>
        <w:r w:rsidR="00497BC5">
          <w:rPr>
            <w:noProof/>
            <w:webHidden/>
          </w:rPr>
          <w:fldChar w:fldCharType="begin"/>
        </w:r>
        <w:r w:rsidR="00497BC5">
          <w:rPr>
            <w:noProof/>
            <w:webHidden/>
          </w:rPr>
          <w:instrText xml:space="preserve"> PAGEREF _Toc104024075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77CF2A98" w14:textId="21B06D85" w:rsidR="00497BC5" w:rsidRDefault="00AE64BF">
      <w:pPr>
        <w:pStyle w:val="TOC3"/>
        <w:tabs>
          <w:tab w:val="right" w:leader="dot" w:pos="8777"/>
        </w:tabs>
        <w:rPr>
          <w:rFonts w:asciiTheme="minorHAnsi" w:eastAsiaTheme="minorEastAsia" w:hAnsiTheme="minorHAnsi"/>
          <w:noProof/>
          <w:sz w:val="22"/>
        </w:rPr>
      </w:pPr>
      <w:hyperlink w:anchor="_Toc104024076" w:history="1">
        <w:r w:rsidR="00497BC5" w:rsidRPr="008E6896">
          <w:rPr>
            <w:rStyle w:val="Hyperlink"/>
            <w:noProof/>
          </w:rPr>
          <w:t>3.1.1 Yêu cầu của hệ thống.</w:t>
        </w:r>
        <w:r w:rsidR="00497BC5">
          <w:rPr>
            <w:noProof/>
            <w:webHidden/>
          </w:rPr>
          <w:tab/>
        </w:r>
        <w:r w:rsidR="00497BC5">
          <w:rPr>
            <w:noProof/>
            <w:webHidden/>
          </w:rPr>
          <w:fldChar w:fldCharType="begin"/>
        </w:r>
        <w:r w:rsidR="00497BC5">
          <w:rPr>
            <w:noProof/>
            <w:webHidden/>
          </w:rPr>
          <w:instrText xml:space="preserve"> PAGEREF _Toc104024076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61A20825" w14:textId="1CBB1CA7" w:rsidR="00497BC5" w:rsidRDefault="00AE64BF">
      <w:pPr>
        <w:pStyle w:val="TOC3"/>
        <w:tabs>
          <w:tab w:val="right" w:leader="dot" w:pos="8777"/>
        </w:tabs>
        <w:rPr>
          <w:rFonts w:asciiTheme="minorHAnsi" w:eastAsiaTheme="minorEastAsia" w:hAnsiTheme="minorHAnsi"/>
          <w:noProof/>
          <w:sz w:val="22"/>
        </w:rPr>
      </w:pPr>
      <w:hyperlink w:anchor="_Toc104024077" w:history="1">
        <w:r w:rsidR="00497BC5" w:rsidRPr="008E6896">
          <w:rPr>
            <w:rStyle w:val="Hyperlink"/>
            <w:noProof/>
          </w:rPr>
          <w:t>3.1.2 Sơ đồ khối</w:t>
        </w:r>
        <w:r w:rsidR="00497BC5">
          <w:rPr>
            <w:noProof/>
            <w:webHidden/>
          </w:rPr>
          <w:tab/>
        </w:r>
        <w:r w:rsidR="00497BC5">
          <w:rPr>
            <w:noProof/>
            <w:webHidden/>
          </w:rPr>
          <w:fldChar w:fldCharType="begin"/>
        </w:r>
        <w:r w:rsidR="00497BC5">
          <w:rPr>
            <w:noProof/>
            <w:webHidden/>
          </w:rPr>
          <w:instrText xml:space="preserve"> PAGEREF _Toc104024077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201F6842" w14:textId="70E4DD90" w:rsidR="00497BC5" w:rsidRDefault="00AE64BF">
      <w:pPr>
        <w:pStyle w:val="TOC2"/>
        <w:tabs>
          <w:tab w:val="right" w:leader="dot" w:pos="8777"/>
        </w:tabs>
        <w:rPr>
          <w:rFonts w:asciiTheme="minorHAnsi" w:eastAsiaTheme="minorEastAsia" w:hAnsiTheme="minorHAnsi"/>
          <w:noProof/>
          <w:sz w:val="22"/>
        </w:rPr>
      </w:pPr>
      <w:hyperlink w:anchor="_Toc104024078" w:history="1">
        <w:r w:rsidR="00497BC5" w:rsidRPr="008E6896">
          <w:rPr>
            <w:rStyle w:val="Hyperlink"/>
            <w:noProof/>
          </w:rPr>
          <w:t>3.2 Sơ đồ nguyên lý</w:t>
        </w:r>
        <w:r w:rsidR="00497BC5">
          <w:rPr>
            <w:noProof/>
            <w:webHidden/>
          </w:rPr>
          <w:tab/>
        </w:r>
        <w:r w:rsidR="00497BC5">
          <w:rPr>
            <w:noProof/>
            <w:webHidden/>
          </w:rPr>
          <w:fldChar w:fldCharType="begin"/>
        </w:r>
        <w:r w:rsidR="00497BC5">
          <w:rPr>
            <w:noProof/>
            <w:webHidden/>
          </w:rPr>
          <w:instrText xml:space="preserve"> PAGEREF _Toc104024078 \h </w:instrText>
        </w:r>
        <w:r w:rsidR="00497BC5">
          <w:rPr>
            <w:noProof/>
            <w:webHidden/>
          </w:rPr>
        </w:r>
        <w:r w:rsidR="00497BC5">
          <w:rPr>
            <w:noProof/>
            <w:webHidden/>
          </w:rPr>
          <w:fldChar w:fldCharType="separate"/>
        </w:r>
        <w:r w:rsidR="00497BC5">
          <w:rPr>
            <w:noProof/>
            <w:webHidden/>
          </w:rPr>
          <w:t>40</w:t>
        </w:r>
        <w:r w:rsidR="00497BC5">
          <w:rPr>
            <w:noProof/>
            <w:webHidden/>
          </w:rPr>
          <w:fldChar w:fldCharType="end"/>
        </w:r>
      </w:hyperlink>
    </w:p>
    <w:p w14:paraId="6FEF6645" w14:textId="55861FC7" w:rsidR="00497BC5" w:rsidRDefault="00AE64BF">
      <w:pPr>
        <w:pStyle w:val="TOC3"/>
        <w:tabs>
          <w:tab w:val="right" w:leader="dot" w:pos="8777"/>
        </w:tabs>
        <w:rPr>
          <w:rFonts w:asciiTheme="minorHAnsi" w:eastAsiaTheme="minorEastAsia" w:hAnsiTheme="minorHAnsi"/>
          <w:noProof/>
          <w:sz w:val="22"/>
        </w:rPr>
      </w:pPr>
      <w:hyperlink w:anchor="_Toc104024079" w:history="1">
        <w:r w:rsidR="00497BC5" w:rsidRPr="008E6896">
          <w:rPr>
            <w:rStyle w:val="Hyperlink"/>
            <w:noProof/>
          </w:rPr>
          <w:t>3.2.1 Khối xử lý trung tâm</w:t>
        </w:r>
        <w:r w:rsidR="00497BC5">
          <w:rPr>
            <w:noProof/>
            <w:webHidden/>
          </w:rPr>
          <w:tab/>
        </w:r>
        <w:r w:rsidR="00497BC5">
          <w:rPr>
            <w:noProof/>
            <w:webHidden/>
          </w:rPr>
          <w:fldChar w:fldCharType="begin"/>
        </w:r>
        <w:r w:rsidR="00497BC5">
          <w:rPr>
            <w:noProof/>
            <w:webHidden/>
          </w:rPr>
          <w:instrText xml:space="preserve"> PAGEREF _Toc104024079 \h </w:instrText>
        </w:r>
        <w:r w:rsidR="00497BC5">
          <w:rPr>
            <w:noProof/>
            <w:webHidden/>
          </w:rPr>
        </w:r>
        <w:r w:rsidR="00497BC5">
          <w:rPr>
            <w:noProof/>
            <w:webHidden/>
          </w:rPr>
          <w:fldChar w:fldCharType="separate"/>
        </w:r>
        <w:r w:rsidR="00497BC5">
          <w:rPr>
            <w:noProof/>
            <w:webHidden/>
          </w:rPr>
          <w:t>41</w:t>
        </w:r>
        <w:r w:rsidR="00497BC5">
          <w:rPr>
            <w:noProof/>
            <w:webHidden/>
          </w:rPr>
          <w:fldChar w:fldCharType="end"/>
        </w:r>
      </w:hyperlink>
    </w:p>
    <w:p w14:paraId="4E334B0B" w14:textId="6FEE4936" w:rsidR="00497BC5" w:rsidRDefault="00AE64BF">
      <w:pPr>
        <w:pStyle w:val="TOC3"/>
        <w:tabs>
          <w:tab w:val="right" w:leader="dot" w:pos="8777"/>
        </w:tabs>
        <w:rPr>
          <w:rFonts w:asciiTheme="minorHAnsi" w:eastAsiaTheme="minorEastAsia" w:hAnsiTheme="minorHAnsi"/>
          <w:noProof/>
          <w:sz w:val="22"/>
        </w:rPr>
      </w:pPr>
      <w:hyperlink w:anchor="_Toc104024080" w:history="1">
        <w:r w:rsidR="00497BC5" w:rsidRPr="008E6896">
          <w:rPr>
            <w:rStyle w:val="Hyperlink"/>
            <w:noProof/>
          </w:rPr>
          <w:t>3.2.2 Khối nguồn và ổn áp nguồn</w:t>
        </w:r>
        <w:r w:rsidR="00497BC5">
          <w:rPr>
            <w:noProof/>
            <w:webHidden/>
          </w:rPr>
          <w:tab/>
        </w:r>
        <w:r w:rsidR="00497BC5">
          <w:rPr>
            <w:noProof/>
            <w:webHidden/>
          </w:rPr>
          <w:fldChar w:fldCharType="begin"/>
        </w:r>
        <w:r w:rsidR="00497BC5">
          <w:rPr>
            <w:noProof/>
            <w:webHidden/>
          </w:rPr>
          <w:instrText xml:space="preserve"> PAGEREF _Toc104024080 \h </w:instrText>
        </w:r>
        <w:r w:rsidR="00497BC5">
          <w:rPr>
            <w:noProof/>
            <w:webHidden/>
          </w:rPr>
        </w:r>
        <w:r w:rsidR="00497BC5">
          <w:rPr>
            <w:noProof/>
            <w:webHidden/>
          </w:rPr>
          <w:fldChar w:fldCharType="separate"/>
        </w:r>
        <w:r w:rsidR="00497BC5">
          <w:rPr>
            <w:noProof/>
            <w:webHidden/>
          </w:rPr>
          <w:t>42</w:t>
        </w:r>
        <w:r w:rsidR="00497BC5">
          <w:rPr>
            <w:noProof/>
            <w:webHidden/>
          </w:rPr>
          <w:fldChar w:fldCharType="end"/>
        </w:r>
      </w:hyperlink>
    </w:p>
    <w:p w14:paraId="20D2C714" w14:textId="0D5714B6" w:rsidR="00497BC5" w:rsidRDefault="00AE64BF">
      <w:pPr>
        <w:pStyle w:val="TOC3"/>
        <w:tabs>
          <w:tab w:val="right" w:leader="dot" w:pos="8777"/>
        </w:tabs>
        <w:rPr>
          <w:rFonts w:asciiTheme="minorHAnsi" w:eastAsiaTheme="minorEastAsia" w:hAnsiTheme="minorHAnsi"/>
          <w:noProof/>
          <w:sz w:val="22"/>
        </w:rPr>
      </w:pPr>
      <w:hyperlink w:anchor="_Toc104024081" w:history="1">
        <w:r w:rsidR="00497BC5" w:rsidRPr="008E6896">
          <w:rPr>
            <w:rStyle w:val="Hyperlink"/>
            <w:noProof/>
          </w:rPr>
          <w:t>3.2.3  Khối nút nhấn</w:t>
        </w:r>
        <w:r w:rsidR="00497BC5">
          <w:rPr>
            <w:noProof/>
            <w:webHidden/>
          </w:rPr>
          <w:tab/>
        </w:r>
        <w:r w:rsidR="00497BC5">
          <w:rPr>
            <w:noProof/>
            <w:webHidden/>
          </w:rPr>
          <w:fldChar w:fldCharType="begin"/>
        </w:r>
        <w:r w:rsidR="00497BC5">
          <w:rPr>
            <w:noProof/>
            <w:webHidden/>
          </w:rPr>
          <w:instrText xml:space="preserve"> PAGEREF _Toc104024081 \h </w:instrText>
        </w:r>
        <w:r w:rsidR="00497BC5">
          <w:rPr>
            <w:noProof/>
            <w:webHidden/>
          </w:rPr>
        </w:r>
        <w:r w:rsidR="00497BC5">
          <w:rPr>
            <w:noProof/>
            <w:webHidden/>
          </w:rPr>
          <w:fldChar w:fldCharType="separate"/>
        </w:r>
        <w:r w:rsidR="00497BC5">
          <w:rPr>
            <w:noProof/>
            <w:webHidden/>
          </w:rPr>
          <w:t>42</w:t>
        </w:r>
        <w:r w:rsidR="00497BC5">
          <w:rPr>
            <w:noProof/>
            <w:webHidden/>
          </w:rPr>
          <w:fldChar w:fldCharType="end"/>
        </w:r>
      </w:hyperlink>
    </w:p>
    <w:p w14:paraId="512C1B30" w14:textId="675FBC8A" w:rsidR="00497BC5" w:rsidRDefault="00AE64BF">
      <w:pPr>
        <w:pStyle w:val="TOC3"/>
        <w:tabs>
          <w:tab w:val="right" w:leader="dot" w:pos="8777"/>
        </w:tabs>
        <w:rPr>
          <w:rFonts w:asciiTheme="minorHAnsi" w:eastAsiaTheme="minorEastAsia" w:hAnsiTheme="minorHAnsi"/>
          <w:noProof/>
          <w:sz w:val="22"/>
        </w:rPr>
      </w:pPr>
      <w:hyperlink w:anchor="_Toc104024082" w:history="1">
        <w:r w:rsidR="00497BC5" w:rsidRPr="008E6896">
          <w:rPr>
            <w:rStyle w:val="Hyperlink"/>
            <w:noProof/>
          </w:rPr>
          <w:t>3.2.4 Khối Relay</w:t>
        </w:r>
        <w:r w:rsidR="00497BC5">
          <w:rPr>
            <w:noProof/>
            <w:webHidden/>
          </w:rPr>
          <w:tab/>
        </w:r>
        <w:r w:rsidR="00497BC5">
          <w:rPr>
            <w:noProof/>
            <w:webHidden/>
          </w:rPr>
          <w:fldChar w:fldCharType="begin"/>
        </w:r>
        <w:r w:rsidR="00497BC5">
          <w:rPr>
            <w:noProof/>
            <w:webHidden/>
          </w:rPr>
          <w:instrText xml:space="preserve"> PAGEREF _Toc104024082 \h </w:instrText>
        </w:r>
        <w:r w:rsidR="00497BC5">
          <w:rPr>
            <w:noProof/>
            <w:webHidden/>
          </w:rPr>
        </w:r>
        <w:r w:rsidR="00497BC5">
          <w:rPr>
            <w:noProof/>
            <w:webHidden/>
          </w:rPr>
          <w:fldChar w:fldCharType="separate"/>
        </w:r>
        <w:r w:rsidR="00497BC5">
          <w:rPr>
            <w:noProof/>
            <w:webHidden/>
          </w:rPr>
          <w:t>42</w:t>
        </w:r>
        <w:r w:rsidR="00497BC5">
          <w:rPr>
            <w:noProof/>
            <w:webHidden/>
          </w:rPr>
          <w:fldChar w:fldCharType="end"/>
        </w:r>
      </w:hyperlink>
    </w:p>
    <w:p w14:paraId="241BE0DF" w14:textId="13A6CAC8" w:rsidR="00497BC5" w:rsidRDefault="00AE64BF">
      <w:pPr>
        <w:pStyle w:val="TOC3"/>
        <w:tabs>
          <w:tab w:val="right" w:leader="dot" w:pos="8777"/>
        </w:tabs>
        <w:rPr>
          <w:rFonts w:asciiTheme="minorHAnsi" w:eastAsiaTheme="minorEastAsia" w:hAnsiTheme="minorHAnsi"/>
          <w:noProof/>
          <w:sz w:val="22"/>
        </w:rPr>
      </w:pPr>
      <w:hyperlink w:anchor="_Toc104024083" w:history="1">
        <w:r w:rsidR="00497BC5" w:rsidRPr="008E6896">
          <w:rPr>
            <w:rStyle w:val="Hyperlink"/>
            <w:noProof/>
          </w:rPr>
          <w:t>3.2.5 Khối mở rộng</w:t>
        </w:r>
        <w:r w:rsidR="00497BC5">
          <w:rPr>
            <w:noProof/>
            <w:webHidden/>
          </w:rPr>
          <w:tab/>
        </w:r>
        <w:r w:rsidR="00497BC5">
          <w:rPr>
            <w:noProof/>
            <w:webHidden/>
          </w:rPr>
          <w:fldChar w:fldCharType="begin"/>
        </w:r>
        <w:r w:rsidR="00497BC5">
          <w:rPr>
            <w:noProof/>
            <w:webHidden/>
          </w:rPr>
          <w:instrText xml:space="preserve"> PAGEREF _Toc104024083 \h </w:instrText>
        </w:r>
        <w:r w:rsidR="00497BC5">
          <w:rPr>
            <w:noProof/>
            <w:webHidden/>
          </w:rPr>
        </w:r>
        <w:r w:rsidR="00497BC5">
          <w:rPr>
            <w:noProof/>
            <w:webHidden/>
          </w:rPr>
          <w:fldChar w:fldCharType="separate"/>
        </w:r>
        <w:r w:rsidR="00497BC5">
          <w:rPr>
            <w:noProof/>
            <w:webHidden/>
          </w:rPr>
          <w:t>43</w:t>
        </w:r>
        <w:r w:rsidR="00497BC5">
          <w:rPr>
            <w:noProof/>
            <w:webHidden/>
          </w:rPr>
          <w:fldChar w:fldCharType="end"/>
        </w:r>
      </w:hyperlink>
    </w:p>
    <w:p w14:paraId="5C8E9C15" w14:textId="7A831D52" w:rsidR="00497BC5" w:rsidRDefault="00AE64BF">
      <w:pPr>
        <w:pStyle w:val="TOC2"/>
        <w:tabs>
          <w:tab w:val="right" w:leader="dot" w:pos="8777"/>
        </w:tabs>
        <w:rPr>
          <w:rFonts w:asciiTheme="minorHAnsi" w:eastAsiaTheme="minorEastAsia" w:hAnsiTheme="minorHAnsi"/>
          <w:noProof/>
          <w:sz w:val="22"/>
        </w:rPr>
      </w:pPr>
      <w:hyperlink w:anchor="_Toc104024084" w:history="1">
        <w:r w:rsidR="00497BC5" w:rsidRPr="008E6896">
          <w:rPr>
            <w:rStyle w:val="Hyperlink"/>
            <w:noProof/>
          </w:rPr>
          <w:t>3.3 Sơ đồ mạch in (PCB)</w:t>
        </w:r>
        <w:r w:rsidR="00497BC5">
          <w:rPr>
            <w:noProof/>
            <w:webHidden/>
          </w:rPr>
          <w:tab/>
        </w:r>
        <w:r w:rsidR="00497BC5">
          <w:rPr>
            <w:noProof/>
            <w:webHidden/>
          </w:rPr>
          <w:fldChar w:fldCharType="begin"/>
        </w:r>
        <w:r w:rsidR="00497BC5">
          <w:rPr>
            <w:noProof/>
            <w:webHidden/>
          </w:rPr>
          <w:instrText xml:space="preserve"> PAGEREF _Toc104024084 \h </w:instrText>
        </w:r>
        <w:r w:rsidR="00497BC5">
          <w:rPr>
            <w:noProof/>
            <w:webHidden/>
          </w:rPr>
        </w:r>
        <w:r w:rsidR="00497BC5">
          <w:rPr>
            <w:noProof/>
            <w:webHidden/>
          </w:rPr>
          <w:fldChar w:fldCharType="separate"/>
        </w:r>
        <w:r w:rsidR="00497BC5">
          <w:rPr>
            <w:noProof/>
            <w:webHidden/>
          </w:rPr>
          <w:t>44</w:t>
        </w:r>
        <w:r w:rsidR="00497BC5">
          <w:rPr>
            <w:noProof/>
            <w:webHidden/>
          </w:rPr>
          <w:fldChar w:fldCharType="end"/>
        </w:r>
      </w:hyperlink>
    </w:p>
    <w:p w14:paraId="6606BFFF" w14:textId="5CA82EEE" w:rsidR="00497BC5" w:rsidRDefault="00AE64BF">
      <w:pPr>
        <w:pStyle w:val="TOC2"/>
        <w:tabs>
          <w:tab w:val="right" w:leader="dot" w:pos="8777"/>
        </w:tabs>
        <w:rPr>
          <w:rFonts w:asciiTheme="minorHAnsi" w:eastAsiaTheme="minorEastAsia" w:hAnsiTheme="minorHAnsi"/>
          <w:noProof/>
          <w:sz w:val="22"/>
        </w:rPr>
      </w:pPr>
      <w:hyperlink w:anchor="_Toc104024085" w:history="1">
        <w:r w:rsidR="00497BC5" w:rsidRPr="008E6896">
          <w:rPr>
            <w:rStyle w:val="Hyperlink"/>
            <w:noProof/>
          </w:rPr>
          <w:t>3.4 Lập trình vi xử lý ESP32</w:t>
        </w:r>
        <w:r w:rsidR="00497BC5">
          <w:rPr>
            <w:noProof/>
            <w:webHidden/>
          </w:rPr>
          <w:tab/>
        </w:r>
        <w:r w:rsidR="00497BC5">
          <w:rPr>
            <w:noProof/>
            <w:webHidden/>
          </w:rPr>
          <w:fldChar w:fldCharType="begin"/>
        </w:r>
        <w:r w:rsidR="00497BC5">
          <w:rPr>
            <w:noProof/>
            <w:webHidden/>
          </w:rPr>
          <w:instrText xml:space="preserve"> PAGEREF _Toc104024085 \h </w:instrText>
        </w:r>
        <w:r w:rsidR="00497BC5">
          <w:rPr>
            <w:noProof/>
            <w:webHidden/>
          </w:rPr>
        </w:r>
        <w:r w:rsidR="00497BC5">
          <w:rPr>
            <w:noProof/>
            <w:webHidden/>
          </w:rPr>
          <w:fldChar w:fldCharType="separate"/>
        </w:r>
        <w:r w:rsidR="00497BC5">
          <w:rPr>
            <w:noProof/>
            <w:webHidden/>
          </w:rPr>
          <w:t>44</w:t>
        </w:r>
        <w:r w:rsidR="00497BC5">
          <w:rPr>
            <w:noProof/>
            <w:webHidden/>
          </w:rPr>
          <w:fldChar w:fldCharType="end"/>
        </w:r>
      </w:hyperlink>
    </w:p>
    <w:p w14:paraId="2C0088D5" w14:textId="0492AAFF" w:rsidR="00497BC5" w:rsidRDefault="00AE64BF">
      <w:pPr>
        <w:pStyle w:val="TOC3"/>
        <w:tabs>
          <w:tab w:val="right" w:leader="dot" w:pos="8777"/>
        </w:tabs>
        <w:rPr>
          <w:rFonts w:asciiTheme="minorHAnsi" w:eastAsiaTheme="minorEastAsia" w:hAnsiTheme="minorHAnsi"/>
          <w:noProof/>
          <w:sz w:val="22"/>
        </w:rPr>
      </w:pPr>
      <w:hyperlink w:anchor="_Toc104024086" w:history="1">
        <w:r w:rsidR="00497BC5" w:rsidRPr="008E6896">
          <w:rPr>
            <w:rStyle w:val="Hyperlink"/>
            <w:noProof/>
          </w:rPr>
          <w:t>3.4.1 Các thư viện được sử dụng</w:t>
        </w:r>
        <w:r w:rsidR="00497BC5">
          <w:rPr>
            <w:noProof/>
            <w:webHidden/>
          </w:rPr>
          <w:tab/>
        </w:r>
        <w:r w:rsidR="00497BC5">
          <w:rPr>
            <w:noProof/>
            <w:webHidden/>
          </w:rPr>
          <w:fldChar w:fldCharType="begin"/>
        </w:r>
        <w:r w:rsidR="00497BC5">
          <w:rPr>
            <w:noProof/>
            <w:webHidden/>
          </w:rPr>
          <w:instrText xml:space="preserve"> PAGEREF _Toc104024086 \h </w:instrText>
        </w:r>
        <w:r w:rsidR="00497BC5">
          <w:rPr>
            <w:noProof/>
            <w:webHidden/>
          </w:rPr>
        </w:r>
        <w:r w:rsidR="00497BC5">
          <w:rPr>
            <w:noProof/>
            <w:webHidden/>
          </w:rPr>
          <w:fldChar w:fldCharType="separate"/>
        </w:r>
        <w:r w:rsidR="00497BC5">
          <w:rPr>
            <w:noProof/>
            <w:webHidden/>
          </w:rPr>
          <w:t>44</w:t>
        </w:r>
        <w:r w:rsidR="00497BC5">
          <w:rPr>
            <w:noProof/>
            <w:webHidden/>
          </w:rPr>
          <w:fldChar w:fldCharType="end"/>
        </w:r>
      </w:hyperlink>
    </w:p>
    <w:p w14:paraId="2B8E1C23" w14:textId="5F34F686" w:rsidR="00497BC5" w:rsidRDefault="00AE64BF">
      <w:pPr>
        <w:pStyle w:val="TOC3"/>
        <w:tabs>
          <w:tab w:val="right" w:leader="dot" w:pos="8777"/>
        </w:tabs>
        <w:rPr>
          <w:rFonts w:asciiTheme="minorHAnsi" w:eastAsiaTheme="minorEastAsia" w:hAnsiTheme="minorHAnsi"/>
          <w:noProof/>
          <w:sz w:val="22"/>
        </w:rPr>
      </w:pPr>
      <w:hyperlink w:anchor="_Toc104024087" w:history="1">
        <w:r w:rsidR="00497BC5" w:rsidRPr="008E6896">
          <w:rPr>
            <w:rStyle w:val="Hyperlink"/>
            <w:noProof/>
          </w:rPr>
          <w:t>3.4.2 Xử lý sự kiện nhấn nút:</w:t>
        </w:r>
        <w:r w:rsidR="00497BC5">
          <w:rPr>
            <w:noProof/>
            <w:webHidden/>
          </w:rPr>
          <w:tab/>
        </w:r>
        <w:r w:rsidR="00497BC5">
          <w:rPr>
            <w:noProof/>
            <w:webHidden/>
          </w:rPr>
          <w:fldChar w:fldCharType="begin"/>
        </w:r>
        <w:r w:rsidR="00497BC5">
          <w:rPr>
            <w:noProof/>
            <w:webHidden/>
          </w:rPr>
          <w:instrText xml:space="preserve"> PAGEREF _Toc104024087 \h </w:instrText>
        </w:r>
        <w:r w:rsidR="00497BC5">
          <w:rPr>
            <w:noProof/>
            <w:webHidden/>
          </w:rPr>
        </w:r>
        <w:r w:rsidR="00497BC5">
          <w:rPr>
            <w:noProof/>
            <w:webHidden/>
          </w:rPr>
          <w:fldChar w:fldCharType="separate"/>
        </w:r>
        <w:r w:rsidR="00497BC5">
          <w:rPr>
            <w:noProof/>
            <w:webHidden/>
          </w:rPr>
          <w:t>45</w:t>
        </w:r>
        <w:r w:rsidR="00497BC5">
          <w:rPr>
            <w:noProof/>
            <w:webHidden/>
          </w:rPr>
          <w:fldChar w:fldCharType="end"/>
        </w:r>
      </w:hyperlink>
    </w:p>
    <w:p w14:paraId="05DA2C81" w14:textId="744812EC" w:rsidR="00497BC5" w:rsidRDefault="00AE64BF">
      <w:pPr>
        <w:pStyle w:val="TOC3"/>
        <w:tabs>
          <w:tab w:val="right" w:leader="dot" w:pos="8777"/>
        </w:tabs>
        <w:rPr>
          <w:rFonts w:asciiTheme="minorHAnsi" w:eastAsiaTheme="minorEastAsia" w:hAnsiTheme="minorHAnsi"/>
          <w:noProof/>
          <w:sz w:val="22"/>
        </w:rPr>
      </w:pPr>
      <w:hyperlink w:anchor="_Toc104024088" w:history="1">
        <w:r w:rsidR="00497BC5" w:rsidRPr="008E6896">
          <w:rPr>
            <w:rStyle w:val="Hyperlink"/>
            <w:noProof/>
          </w:rPr>
          <w:t>3.4.3 Xử lý sự kiện nhận về từ MQTT Broker</w:t>
        </w:r>
        <w:r w:rsidR="00497BC5">
          <w:rPr>
            <w:noProof/>
            <w:webHidden/>
          </w:rPr>
          <w:tab/>
        </w:r>
        <w:r w:rsidR="00497BC5">
          <w:rPr>
            <w:noProof/>
            <w:webHidden/>
          </w:rPr>
          <w:fldChar w:fldCharType="begin"/>
        </w:r>
        <w:r w:rsidR="00497BC5">
          <w:rPr>
            <w:noProof/>
            <w:webHidden/>
          </w:rPr>
          <w:instrText xml:space="preserve"> PAGEREF _Toc104024088 \h </w:instrText>
        </w:r>
        <w:r w:rsidR="00497BC5">
          <w:rPr>
            <w:noProof/>
            <w:webHidden/>
          </w:rPr>
        </w:r>
        <w:r w:rsidR="00497BC5">
          <w:rPr>
            <w:noProof/>
            <w:webHidden/>
          </w:rPr>
          <w:fldChar w:fldCharType="separate"/>
        </w:r>
        <w:r w:rsidR="00497BC5">
          <w:rPr>
            <w:noProof/>
            <w:webHidden/>
          </w:rPr>
          <w:t>46</w:t>
        </w:r>
        <w:r w:rsidR="00497BC5">
          <w:rPr>
            <w:noProof/>
            <w:webHidden/>
          </w:rPr>
          <w:fldChar w:fldCharType="end"/>
        </w:r>
      </w:hyperlink>
    </w:p>
    <w:p w14:paraId="1DEA16C6" w14:textId="0CAD6463" w:rsidR="00497BC5" w:rsidRDefault="00AE64BF">
      <w:pPr>
        <w:pStyle w:val="TOC2"/>
        <w:tabs>
          <w:tab w:val="right" w:leader="dot" w:pos="8777"/>
        </w:tabs>
        <w:rPr>
          <w:rFonts w:asciiTheme="minorHAnsi" w:eastAsiaTheme="minorEastAsia" w:hAnsiTheme="minorHAnsi"/>
          <w:noProof/>
          <w:sz w:val="22"/>
        </w:rPr>
      </w:pPr>
      <w:hyperlink w:anchor="_Toc104024089" w:history="1">
        <w:r w:rsidR="00497BC5" w:rsidRPr="008E6896">
          <w:rPr>
            <w:rStyle w:val="Hyperlink"/>
            <w:noProof/>
          </w:rPr>
          <w:t>3.5 Lập trình Webserver</w:t>
        </w:r>
        <w:r w:rsidR="00497BC5">
          <w:rPr>
            <w:noProof/>
            <w:webHidden/>
          </w:rPr>
          <w:tab/>
        </w:r>
        <w:r w:rsidR="00497BC5">
          <w:rPr>
            <w:noProof/>
            <w:webHidden/>
          </w:rPr>
          <w:fldChar w:fldCharType="begin"/>
        </w:r>
        <w:r w:rsidR="00497BC5">
          <w:rPr>
            <w:noProof/>
            <w:webHidden/>
          </w:rPr>
          <w:instrText xml:space="preserve"> PAGEREF _Toc104024089 \h </w:instrText>
        </w:r>
        <w:r w:rsidR="00497BC5">
          <w:rPr>
            <w:noProof/>
            <w:webHidden/>
          </w:rPr>
        </w:r>
        <w:r w:rsidR="00497BC5">
          <w:rPr>
            <w:noProof/>
            <w:webHidden/>
          </w:rPr>
          <w:fldChar w:fldCharType="separate"/>
        </w:r>
        <w:r w:rsidR="00497BC5">
          <w:rPr>
            <w:noProof/>
            <w:webHidden/>
          </w:rPr>
          <w:t>46</w:t>
        </w:r>
        <w:r w:rsidR="00497BC5">
          <w:rPr>
            <w:noProof/>
            <w:webHidden/>
          </w:rPr>
          <w:fldChar w:fldCharType="end"/>
        </w:r>
      </w:hyperlink>
    </w:p>
    <w:p w14:paraId="38786F77" w14:textId="07193E97" w:rsidR="00497BC5" w:rsidRDefault="00AE64BF">
      <w:pPr>
        <w:pStyle w:val="TOC2"/>
        <w:tabs>
          <w:tab w:val="right" w:leader="dot" w:pos="8777"/>
        </w:tabs>
        <w:rPr>
          <w:rFonts w:asciiTheme="minorHAnsi" w:eastAsiaTheme="minorEastAsia" w:hAnsiTheme="minorHAnsi"/>
          <w:noProof/>
          <w:sz w:val="22"/>
        </w:rPr>
      </w:pPr>
      <w:hyperlink w:anchor="_Toc104024090" w:history="1">
        <w:r w:rsidR="00497BC5" w:rsidRPr="008E6896">
          <w:rPr>
            <w:rStyle w:val="Hyperlink"/>
            <w:noProof/>
          </w:rPr>
          <w:t>3.6 Mô hình thực tế của hệ thống.</w:t>
        </w:r>
        <w:r w:rsidR="00497BC5">
          <w:rPr>
            <w:noProof/>
            <w:webHidden/>
          </w:rPr>
          <w:tab/>
        </w:r>
        <w:r w:rsidR="00497BC5">
          <w:rPr>
            <w:noProof/>
            <w:webHidden/>
          </w:rPr>
          <w:fldChar w:fldCharType="begin"/>
        </w:r>
        <w:r w:rsidR="00497BC5">
          <w:rPr>
            <w:noProof/>
            <w:webHidden/>
          </w:rPr>
          <w:instrText xml:space="preserve"> PAGEREF _Toc104024090 \h </w:instrText>
        </w:r>
        <w:r w:rsidR="00497BC5">
          <w:rPr>
            <w:noProof/>
            <w:webHidden/>
          </w:rPr>
        </w:r>
        <w:r w:rsidR="00497BC5">
          <w:rPr>
            <w:noProof/>
            <w:webHidden/>
          </w:rPr>
          <w:fldChar w:fldCharType="separate"/>
        </w:r>
        <w:r w:rsidR="00497BC5">
          <w:rPr>
            <w:noProof/>
            <w:webHidden/>
          </w:rPr>
          <w:t>48</w:t>
        </w:r>
        <w:r w:rsidR="00497BC5">
          <w:rPr>
            <w:noProof/>
            <w:webHidden/>
          </w:rPr>
          <w:fldChar w:fldCharType="end"/>
        </w:r>
      </w:hyperlink>
    </w:p>
    <w:p w14:paraId="7F58F148" w14:textId="504B0169" w:rsidR="00497BC5" w:rsidRDefault="00AE64BF">
      <w:pPr>
        <w:pStyle w:val="TOC2"/>
        <w:tabs>
          <w:tab w:val="right" w:leader="dot" w:pos="8777"/>
        </w:tabs>
        <w:rPr>
          <w:rFonts w:asciiTheme="minorHAnsi" w:eastAsiaTheme="minorEastAsia" w:hAnsiTheme="minorHAnsi"/>
          <w:noProof/>
          <w:sz w:val="22"/>
        </w:rPr>
      </w:pPr>
      <w:hyperlink w:anchor="_Toc104024091" w:history="1">
        <w:r w:rsidR="00497BC5" w:rsidRPr="008E6896">
          <w:rPr>
            <w:rStyle w:val="Hyperlink"/>
            <w:noProof/>
          </w:rPr>
          <w:t>3.7 Giao diện điều khiển hệ thống trên Web</w:t>
        </w:r>
        <w:r w:rsidR="00497BC5">
          <w:rPr>
            <w:noProof/>
            <w:webHidden/>
          </w:rPr>
          <w:tab/>
        </w:r>
        <w:r w:rsidR="00497BC5">
          <w:rPr>
            <w:noProof/>
            <w:webHidden/>
          </w:rPr>
          <w:fldChar w:fldCharType="begin"/>
        </w:r>
        <w:r w:rsidR="00497BC5">
          <w:rPr>
            <w:noProof/>
            <w:webHidden/>
          </w:rPr>
          <w:instrText xml:space="preserve"> PAGEREF _Toc104024091 \h </w:instrText>
        </w:r>
        <w:r w:rsidR="00497BC5">
          <w:rPr>
            <w:noProof/>
            <w:webHidden/>
          </w:rPr>
        </w:r>
        <w:r w:rsidR="00497BC5">
          <w:rPr>
            <w:noProof/>
            <w:webHidden/>
          </w:rPr>
          <w:fldChar w:fldCharType="separate"/>
        </w:r>
        <w:r w:rsidR="00497BC5">
          <w:rPr>
            <w:noProof/>
            <w:webHidden/>
          </w:rPr>
          <w:t>48</w:t>
        </w:r>
        <w:r w:rsidR="00497BC5">
          <w:rPr>
            <w:noProof/>
            <w:webHidden/>
          </w:rPr>
          <w:fldChar w:fldCharType="end"/>
        </w:r>
      </w:hyperlink>
    </w:p>
    <w:p w14:paraId="122D5B2F" w14:textId="75383B8E" w:rsidR="00497BC5" w:rsidRDefault="00AE64BF">
      <w:pPr>
        <w:pStyle w:val="TOC2"/>
        <w:tabs>
          <w:tab w:val="right" w:leader="dot" w:pos="8777"/>
        </w:tabs>
        <w:rPr>
          <w:rFonts w:asciiTheme="minorHAnsi" w:eastAsiaTheme="minorEastAsia" w:hAnsiTheme="minorHAnsi"/>
          <w:noProof/>
          <w:sz w:val="22"/>
        </w:rPr>
      </w:pPr>
      <w:hyperlink w:anchor="_Toc104024092" w:history="1">
        <w:r w:rsidR="00497BC5" w:rsidRPr="008E6896">
          <w:rPr>
            <w:rStyle w:val="Hyperlink"/>
            <w:noProof/>
          </w:rPr>
          <w:t>3.8 Kết luận chương 3.</w:t>
        </w:r>
        <w:r w:rsidR="00497BC5">
          <w:rPr>
            <w:noProof/>
            <w:webHidden/>
          </w:rPr>
          <w:tab/>
        </w:r>
        <w:r w:rsidR="00497BC5">
          <w:rPr>
            <w:noProof/>
            <w:webHidden/>
          </w:rPr>
          <w:fldChar w:fldCharType="begin"/>
        </w:r>
        <w:r w:rsidR="00497BC5">
          <w:rPr>
            <w:noProof/>
            <w:webHidden/>
          </w:rPr>
          <w:instrText xml:space="preserve"> PAGEREF _Toc104024092 \h </w:instrText>
        </w:r>
        <w:r w:rsidR="00497BC5">
          <w:rPr>
            <w:noProof/>
            <w:webHidden/>
          </w:rPr>
        </w:r>
        <w:r w:rsidR="00497BC5">
          <w:rPr>
            <w:noProof/>
            <w:webHidden/>
          </w:rPr>
          <w:fldChar w:fldCharType="separate"/>
        </w:r>
        <w:r w:rsidR="00497BC5">
          <w:rPr>
            <w:noProof/>
            <w:webHidden/>
          </w:rPr>
          <w:t>49</w:t>
        </w:r>
        <w:r w:rsidR="00497BC5">
          <w:rPr>
            <w:noProof/>
            <w:webHidden/>
          </w:rPr>
          <w:fldChar w:fldCharType="end"/>
        </w:r>
      </w:hyperlink>
    </w:p>
    <w:p w14:paraId="710FCFA5" w14:textId="2D4AC15A" w:rsidR="00497BC5" w:rsidRDefault="00AE64BF">
      <w:pPr>
        <w:pStyle w:val="TOC1"/>
        <w:tabs>
          <w:tab w:val="right" w:leader="dot" w:pos="8777"/>
        </w:tabs>
        <w:rPr>
          <w:rFonts w:asciiTheme="minorHAnsi" w:eastAsiaTheme="minorEastAsia" w:hAnsiTheme="minorHAnsi"/>
          <w:b w:val="0"/>
          <w:noProof/>
          <w:sz w:val="22"/>
        </w:rPr>
      </w:pPr>
      <w:hyperlink w:anchor="_Toc104024093" w:history="1">
        <w:r w:rsidR="00497BC5" w:rsidRPr="008E6896">
          <w:rPr>
            <w:rStyle w:val="Hyperlink"/>
            <w:noProof/>
          </w:rPr>
          <w:t>KẾT LUẬN</w:t>
        </w:r>
        <w:r w:rsidR="00497BC5">
          <w:rPr>
            <w:noProof/>
            <w:webHidden/>
          </w:rPr>
          <w:tab/>
        </w:r>
        <w:r w:rsidR="00497BC5">
          <w:rPr>
            <w:noProof/>
            <w:webHidden/>
          </w:rPr>
          <w:fldChar w:fldCharType="begin"/>
        </w:r>
        <w:r w:rsidR="00497BC5">
          <w:rPr>
            <w:noProof/>
            <w:webHidden/>
          </w:rPr>
          <w:instrText xml:space="preserve"> PAGEREF _Toc104024093 \h </w:instrText>
        </w:r>
        <w:r w:rsidR="00497BC5">
          <w:rPr>
            <w:noProof/>
            <w:webHidden/>
          </w:rPr>
        </w:r>
        <w:r w:rsidR="00497BC5">
          <w:rPr>
            <w:noProof/>
            <w:webHidden/>
          </w:rPr>
          <w:fldChar w:fldCharType="separate"/>
        </w:r>
        <w:r w:rsidR="00497BC5">
          <w:rPr>
            <w:noProof/>
            <w:webHidden/>
          </w:rPr>
          <w:t>50</w:t>
        </w:r>
        <w:r w:rsidR="00497BC5">
          <w:rPr>
            <w:noProof/>
            <w:webHidden/>
          </w:rPr>
          <w:fldChar w:fldCharType="end"/>
        </w:r>
      </w:hyperlink>
    </w:p>
    <w:p w14:paraId="069DE847" w14:textId="684AF166" w:rsidR="00497BC5" w:rsidRDefault="00AE64BF">
      <w:pPr>
        <w:pStyle w:val="TOC1"/>
        <w:tabs>
          <w:tab w:val="right" w:leader="dot" w:pos="8777"/>
        </w:tabs>
        <w:rPr>
          <w:rFonts w:asciiTheme="minorHAnsi" w:eastAsiaTheme="minorEastAsia" w:hAnsiTheme="minorHAnsi"/>
          <w:b w:val="0"/>
          <w:noProof/>
          <w:sz w:val="22"/>
        </w:rPr>
      </w:pPr>
      <w:hyperlink w:anchor="_Toc104024094" w:history="1">
        <w:r w:rsidR="00497BC5" w:rsidRPr="008E6896">
          <w:rPr>
            <w:rStyle w:val="Hyperlink"/>
            <w:noProof/>
          </w:rPr>
          <w:t>TÀI LIỆU THAM KHẢO.</w:t>
        </w:r>
        <w:r w:rsidR="00497BC5">
          <w:rPr>
            <w:noProof/>
            <w:webHidden/>
          </w:rPr>
          <w:tab/>
        </w:r>
        <w:r w:rsidR="00497BC5">
          <w:rPr>
            <w:noProof/>
            <w:webHidden/>
          </w:rPr>
          <w:fldChar w:fldCharType="begin"/>
        </w:r>
        <w:r w:rsidR="00497BC5">
          <w:rPr>
            <w:noProof/>
            <w:webHidden/>
          </w:rPr>
          <w:instrText xml:space="preserve"> PAGEREF _Toc104024094 \h </w:instrText>
        </w:r>
        <w:r w:rsidR="00497BC5">
          <w:rPr>
            <w:noProof/>
            <w:webHidden/>
          </w:rPr>
        </w:r>
        <w:r w:rsidR="00497BC5">
          <w:rPr>
            <w:noProof/>
            <w:webHidden/>
          </w:rPr>
          <w:fldChar w:fldCharType="separate"/>
        </w:r>
        <w:r w:rsidR="00497BC5">
          <w:rPr>
            <w:noProof/>
            <w:webHidden/>
          </w:rPr>
          <w:t>52</w:t>
        </w:r>
        <w:r w:rsidR="00497BC5">
          <w:rPr>
            <w:noProof/>
            <w:webHidden/>
          </w:rPr>
          <w:fldChar w:fldCharType="end"/>
        </w:r>
      </w:hyperlink>
    </w:p>
    <w:p w14:paraId="72E49EAB" w14:textId="2A7641FB" w:rsidR="00497BC5" w:rsidRDefault="00AE64BF">
      <w:pPr>
        <w:pStyle w:val="TOC1"/>
        <w:tabs>
          <w:tab w:val="right" w:leader="dot" w:pos="8777"/>
        </w:tabs>
        <w:rPr>
          <w:rFonts w:asciiTheme="minorHAnsi" w:eastAsiaTheme="minorEastAsia" w:hAnsiTheme="minorHAnsi"/>
          <w:b w:val="0"/>
          <w:noProof/>
          <w:sz w:val="22"/>
        </w:rPr>
      </w:pPr>
      <w:hyperlink w:anchor="_Toc104024095" w:history="1">
        <w:r w:rsidR="00497BC5" w:rsidRPr="008E6896">
          <w:rPr>
            <w:rStyle w:val="Hyperlink"/>
            <w:noProof/>
          </w:rPr>
          <w:t>PHỤ LỤC</w:t>
        </w:r>
        <w:r w:rsidR="00497BC5">
          <w:rPr>
            <w:noProof/>
            <w:webHidden/>
          </w:rPr>
          <w:tab/>
        </w:r>
        <w:r w:rsidR="00497BC5">
          <w:rPr>
            <w:noProof/>
            <w:webHidden/>
          </w:rPr>
          <w:fldChar w:fldCharType="begin"/>
        </w:r>
        <w:r w:rsidR="00497BC5">
          <w:rPr>
            <w:noProof/>
            <w:webHidden/>
          </w:rPr>
          <w:instrText xml:space="preserve"> PAGEREF _Toc104024095 \h </w:instrText>
        </w:r>
        <w:r w:rsidR="00497BC5">
          <w:rPr>
            <w:noProof/>
            <w:webHidden/>
          </w:rPr>
        </w:r>
        <w:r w:rsidR="00497BC5">
          <w:rPr>
            <w:noProof/>
            <w:webHidden/>
          </w:rPr>
          <w:fldChar w:fldCharType="separate"/>
        </w:r>
        <w:r w:rsidR="00497BC5">
          <w:rPr>
            <w:noProof/>
            <w:webHidden/>
          </w:rPr>
          <w:t>53</w:t>
        </w:r>
        <w:r w:rsidR="00497BC5">
          <w:rPr>
            <w:noProof/>
            <w:webHidden/>
          </w:rPr>
          <w:fldChar w:fldCharType="end"/>
        </w:r>
      </w:hyperlink>
    </w:p>
    <w:p w14:paraId="37DBA341" w14:textId="47A7ECC6" w:rsidR="00B1055C" w:rsidRDefault="007E2028">
      <w:pPr>
        <w:rPr>
          <w:rFonts w:ascii="Times New Roman" w:eastAsiaTheme="majorEastAsia" w:hAnsi="Times New Roman" w:cstheme="majorBidi"/>
          <w:b/>
          <w:caps/>
          <w:sz w:val="28"/>
          <w:szCs w:val="32"/>
        </w:rPr>
      </w:pPr>
      <w:r>
        <w:fldChar w:fldCharType="end"/>
      </w:r>
      <w:r w:rsidR="00B1055C">
        <w:br w:type="page"/>
      </w:r>
    </w:p>
    <w:p w14:paraId="3C468591" w14:textId="0215E161" w:rsidR="00B1055C" w:rsidRDefault="00B1055C" w:rsidP="00B1055C">
      <w:pPr>
        <w:pStyle w:val="Heading1"/>
        <w:numPr>
          <w:ilvl w:val="0"/>
          <w:numId w:val="0"/>
        </w:numPr>
        <w:jc w:val="left"/>
      </w:pPr>
      <w:bookmarkStart w:id="2" w:name="_Toc104024039"/>
      <w:r>
        <w:lastRenderedPageBreak/>
        <w:t>DANH MỤC HÌNH ẢNH</w:t>
      </w:r>
      <w:r w:rsidR="004604F6">
        <w:t>, BẢNG BIỂU</w:t>
      </w:r>
      <w:bookmarkEnd w:id="2"/>
    </w:p>
    <w:p w14:paraId="14833BEE" w14:textId="23BBA6B4" w:rsidR="00497BC5" w:rsidRDefault="004604F6">
      <w:pPr>
        <w:pStyle w:val="TableofFigures"/>
        <w:tabs>
          <w:tab w:val="right" w:leader="dot" w:pos="8777"/>
        </w:tabs>
        <w:rPr>
          <w:rFonts w:asciiTheme="minorHAnsi" w:eastAsiaTheme="minorEastAsia" w:hAnsiTheme="minorHAnsi"/>
          <w:noProof/>
          <w:color w:val="auto"/>
          <w:sz w:val="22"/>
        </w:rPr>
      </w:pPr>
      <w:r>
        <w:fldChar w:fldCharType="begin"/>
      </w:r>
      <w:r>
        <w:instrText xml:space="preserve"> TOC \h \z \c "Hình" </w:instrText>
      </w:r>
      <w:r>
        <w:fldChar w:fldCharType="separate"/>
      </w:r>
      <w:hyperlink r:id="rId6" w:anchor="_Toc104024096" w:history="1">
        <w:r w:rsidR="00497BC5" w:rsidRPr="00417CB9">
          <w:rPr>
            <w:rStyle w:val="Hyperlink"/>
            <w:noProof/>
          </w:rPr>
          <w:t>Hình 1.1. Rèm cửa tự động</w:t>
        </w:r>
        <w:r w:rsidR="00497BC5">
          <w:rPr>
            <w:noProof/>
            <w:webHidden/>
          </w:rPr>
          <w:tab/>
        </w:r>
        <w:r w:rsidR="00497BC5">
          <w:rPr>
            <w:noProof/>
            <w:webHidden/>
          </w:rPr>
          <w:fldChar w:fldCharType="begin"/>
        </w:r>
        <w:r w:rsidR="00497BC5">
          <w:rPr>
            <w:noProof/>
            <w:webHidden/>
          </w:rPr>
          <w:instrText xml:space="preserve"> PAGEREF _Toc104024096 \h </w:instrText>
        </w:r>
        <w:r w:rsidR="00497BC5">
          <w:rPr>
            <w:noProof/>
            <w:webHidden/>
          </w:rPr>
        </w:r>
        <w:r w:rsidR="00497BC5">
          <w:rPr>
            <w:noProof/>
            <w:webHidden/>
          </w:rPr>
          <w:fldChar w:fldCharType="separate"/>
        </w:r>
        <w:r w:rsidR="00497BC5">
          <w:rPr>
            <w:noProof/>
            <w:webHidden/>
          </w:rPr>
          <w:t>9</w:t>
        </w:r>
        <w:r w:rsidR="00497BC5">
          <w:rPr>
            <w:noProof/>
            <w:webHidden/>
          </w:rPr>
          <w:fldChar w:fldCharType="end"/>
        </w:r>
      </w:hyperlink>
    </w:p>
    <w:p w14:paraId="099EDE79" w14:textId="33ED894F" w:rsidR="00497BC5" w:rsidRDefault="00AE64BF">
      <w:pPr>
        <w:pStyle w:val="TableofFigures"/>
        <w:tabs>
          <w:tab w:val="right" w:leader="dot" w:pos="8777"/>
        </w:tabs>
        <w:rPr>
          <w:rFonts w:asciiTheme="minorHAnsi" w:eastAsiaTheme="minorEastAsia" w:hAnsiTheme="minorHAnsi"/>
          <w:noProof/>
          <w:color w:val="auto"/>
          <w:sz w:val="22"/>
        </w:rPr>
      </w:pPr>
      <w:hyperlink r:id="rId7" w:anchor="_Toc104024097" w:history="1">
        <w:r w:rsidR="00497BC5" w:rsidRPr="00417CB9">
          <w:rPr>
            <w:rStyle w:val="Hyperlink"/>
            <w:noProof/>
          </w:rPr>
          <w:t>Hình 1.2. Rèm cửa thông minh điều khiển bằng điện thoại</w:t>
        </w:r>
        <w:r w:rsidR="00497BC5">
          <w:rPr>
            <w:noProof/>
            <w:webHidden/>
          </w:rPr>
          <w:tab/>
        </w:r>
        <w:r w:rsidR="00497BC5">
          <w:rPr>
            <w:noProof/>
            <w:webHidden/>
          </w:rPr>
          <w:fldChar w:fldCharType="begin"/>
        </w:r>
        <w:r w:rsidR="00497BC5">
          <w:rPr>
            <w:noProof/>
            <w:webHidden/>
          </w:rPr>
          <w:instrText xml:space="preserve"> PAGEREF _Toc104024097 \h </w:instrText>
        </w:r>
        <w:r w:rsidR="00497BC5">
          <w:rPr>
            <w:noProof/>
            <w:webHidden/>
          </w:rPr>
        </w:r>
        <w:r w:rsidR="00497BC5">
          <w:rPr>
            <w:noProof/>
            <w:webHidden/>
          </w:rPr>
          <w:fldChar w:fldCharType="separate"/>
        </w:r>
        <w:r w:rsidR="00497BC5">
          <w:rPr>
            <w:noProof/>
            <w:webHidden/>
          </w:rPr>
          <w:t>9</w:t>
        </w:r>
        <w:r w:rsidR="00497BC5">
          <w:rPr>
            <w:noProof/>
            <w:webHidden/>
          </w:rPr>
          <w:fldChar w:fldCharType="end"/>
        </w:r>
      </w:hyperlink>
    </w:p>
    <w:p w14:paraId="2EC98699" w14:textId="63C1DECD" w:rsidR="00497BC5" w:rsidRDefault="00AE64BF">
      <w:pPr>
        <w:pStyle w:val="TableofFigures"/>
        <w:tabs>
          <w:tab w:val="right" w:leader="dot" w:pos="8777"/>
        </w:tabs>
        <w:rPr>
          <w:rFonts w:asciiTheme="minorHAnsi" w:eastAsiaTheme="minorEastAsia" w:hAnsiTheme="minorHAnsi"/>
          <w:noProof/>
          <w:color w:val="auto"/>
          <w:sz w:val="22"/>
        </w:rPr>
      </w:pPr>
      <w:hyperlink r:id="rId8" w:anchor="_Toc104024098" w:history="1">
        <w:r w:rsidR="00497BC5" w:rsidRPr="00417CB9">
          <w:rPr>
            <w:rStyle w:val="Hyperlink"/>
            <w:noProof/>
          </w:rPr>
          <w:t>Hình 1.3. Điều khiển không dây</w:t>
        </w:r>
        <w:r w:rsidR="00497BC5">
          <w:rPr>
            <w:noProof/>
            <w:webHidden/>
          </w:rPr>
          <w:tab/>
        </w:r>
        <w:r w:rsidR="00497BC5">
          <w:rPr>
            <w:noProof/>
            <w:webHidden/>
          </w:rPr>
          <w:fldChar w:fldCharType="begin"/>
        </w:r>
        <w:r w:rsidR="00497BC5">
          <w:rPr>
            <w:noProof/>
            <w:webHidden/>
          </w:rPr>
          <w:instrText xml:space="preserve"> PAGEREF _Toc104024098 \h </w:instrText>
        </w:r>
        <w:r w:rsidR="00497BC5">
          <w:rPr>
            <w:noProof/>
            <w:webHidden/>
          </w:rPr>
        </w:r>
        <w:r w:rsidR="00497BC5">
          <w:rPr>
            <w:noProof/>
            <w:webHidden/>
          </w:rPr>
          <w:fldChar w:fldCharType="separate"/>
        </w:r>
        <w:r w:rsidR="00497BC5">
          <w:rPr>
            <w:noProof/>
            <w:webHidden/>
          </w:rPr>
          <w:t>10</w:t>
        </w:r>
        <w:r w:rsidR="00497BC5">
          <w:rPr>
            <w:noProof/>
            <w:webHidden/>
          </w:rPr>
          <w:fldChar w:fldCharType="end"/>
        </w:r>
      </w:hyperlink>
    </w:p>
    <w:p w14:paraId="043D6FBB" w14:textId="3E826BCC" w:rsidR="00497BC5" w:rsidRDefault="00AE64BF">
      <w:pPr>
        <w:pStyle w:val="TableofFigures"/>
        <w:tabs>
          <w:tab w:val="right" w:leader="dot" w:pos="8777"/>
        </w:tabs>
        <w:rPr>
          <w:rFonts w:asciiTheme="minorHAnsi" w:eastAsiaTheme="minorEastAsia" w:hAnsiTheme="minorHAnsi"/>
          <w:noProof/>
          <w:color w:val="auto"/>
          <w:sz w:val="22"/>
        </w:rPr>
      </w:pPr>
      <w:hyperlink r:id="rId9" w:anchor="_Toc104024099" w:history="1">
        <w:r w:rsidR="00497BC5" w:rsidRPr="00417CB9">
          <w:rPr>
            <w:rStyle w:val="Hyperlink"/>
            <w:noProof/>
          </w:rPr>
          <w:t>Hình 1.4. Rèm cuốn tự động.</w:t>
        </w:r>
        <w:r w:rsidR="00497BC5">
          <w:rPr>
            <w:noProof/>
            <w:webHidden/>
          </w:rPr>
          <w:tab/>
        </w:r>
        <w:r w:rsidR="00497BC5">
          <w:rPr>
            <w:noProof/>
            <w:webHidden/>
          </w:rPr>
          <w:fldChar w:fldCharType="begin"/>
        </w:r>
        <w:r w:rsidR="00497BC5">
          <w:rPr>
            <w:noProof/>
            <w:webHidden/>
          </w:rPr>
          <w:instrText xml:space="preserve"> PAGEREF _Toc104024099 \h </w:instrText>
        </w:r>
        <w:r w:rsidR="00497BC5">
          <w:rPr>
            <w:noProof/>
            <w:webHidden/>
          </w:rPr>
        </w:r>
        <w:r w:rsidR="00497BC5">
          <w:rPr>
            <w:noProof/>
            <w:webHidden/>
          </w:rPr>
          <w:fldChar w:fldCharType="separate"/>
        </w:r>
        <w:r w:rsidR="00497BC5">
          <w:rPr>
            <w:noProof/>
            <w:webHidden/>
          </w:rPr>
          <w:t>12</w:t>
        </w:r>
        <w:r w:rsidR="00497BC5">
          <w:rPr>
            <w:noProof/>
            <w:webHidden/>
          </w:rPr>
          <w:fldChar w:fldCharType="end"/>
        </w:r>
      </w:hyperlink>
    </w:p>
    <w:p w14:paraId="43F40BBC" w14:textId="0FCB88E4" w:rsidR="00497BC5" w:rsidRDefault="00AE64BF">
      <w:pPr>
        <w:pStyle w:val="TableofFigures"/>
        <w:tabs>
          <w:tab w:val="right" w:leader="dot" w:pos="8777"/>
        </w:tabs>
        <w:rPr>
          <w:rFonts w:asciiTheme="minorHAnsi" w:eastAsiaTheme="minorEastAsia" w:hAnsiTheme="minorHAnsi"/>
          <w:noProof/>
          <w:color w:val="auto"/>
          <w:sz w:val="22"/>
        </w:rPr>
      </w:pPr>
      <w:hyperlink r:id="rId10" w:anchor="_Toc104024100" w:history="1">
        <w:r w:rsidR="00497BC5" w:rsidRPr="00417CB9">
          <w:rPr>
            <w:rStyle w:val="Hyperlink"/>
            <w:noProof/>
          </w:rPr>
          <w:t>Hình 1.5. Rèm sáo dọc tự động</w:t>
        </w:r>
        <w:r w:rsidR="00497BC5">
          <w:rPr>
            <w:noProof/>
            <w:webHidden/>
          </w:rPr>
          <w:tab/>
        </w:r>
        <w:r w:rsidR="00497BC5">
          <w:rPr>
            <w:noProof/>
            <w:webHidden/>
          </w:rPr>
          <w:fldChar w:fldCharType="begin"/>
        </w:r>
        <w:r w:rsidR="00497BC5">
          <w:rPr>
            <w:noProof/>
            <w:webHidden/>
          </w:rPr>
          <w:instrText xml:space="preserve"> PAGEREF _Toc104024100 \h </w:instrText>
        </w:r>
        <w:r w:rsidR="00497BC5">
          <w:rPr>
            <w:noProof/>
            <w:webHidden/>
          </w:rPr>
        </w:r>
        <w:r w:rsidR="00497BC5">
          <w:rPr>
            <w:noProof/>
            <w:webHidden/>
          </w:rPr>
          <w:fldChar w:fldCharType="separate"/>
        </w:r>
        <w:r w:rsidR="00497BC5">
          <w:rPr>
            <w:noProof/>
            <w:webHidden/>
          </w:rPr>
          <w:t>13</w:t>
        </w:r>
        <w:r w:rsidR="00497BC5">
          <w:rPr>
            <w:noProof/>
            <w:webHidden/>
          </w:rPr>
          <w:fldChar w:fldCharType="end"/>
        </w:r>
      </w:hyperlink>
    </w:p>
    <w:p w14:paraId="04730AFC" w14:textId="74347F92" w:rsidR="00497BC5" w:rsidRDefault="00AE64BF">
      <w:pPr>
        <w:pStyle w:val="TableofFigures"/>
        <w:tabs>
          <w:tab w:val="right" w:leader="dot" w:pos="8777"/>
        </w:tabs>
        <w:rPr>
          <w:rFonts w:asciiTheme="minorHAnsi" w:eastAsiaTheme="minorEastAsia" w:hAnsiTheme="minorHAnsi"/>
          <w:noProof/>
          <w:color w:val="auto"/>
          <w:sz w:val="22"/>
        </w:rPr>
      </w:pPr>
      <w:hyperlink r:id="rId11" w:anchor="_Toc104024101" w:history="1">
        <w:r w:rsidR="00497BC5" w:rsidRPr="00417CB9">
          <w:rPr>
            <w:rStyle w:val="Hyperlink"/>
            <w:noProof/>
          </w:rPr>
          <w:t>Hình 1.6. Rèm sáo gỗ tự động.</w:t>
        </w:r>
        <w:r w:rsidR="00497BC5">
          <w:rPr>
            <w:noProof/>
            <w:webHidden/>
          </w:rPr>
          <w:tab/>
        </w:r>
        <w:r w:rsidR="00497BC5">
          <w:rPr>
            <w:noProof/>
            <w:webHidden/>
          </w:rPr>
          <w:fldChar w:fldCharType="begin"/>
        </w:r>
        <w:r w:rsidR="00497BC5">
          <w:rPr>
            <w:noProof/>
            <w:webHidden/>
          </w:rPr>
          <w:instrText xml:space="preserve"> PAGEREF _Toc104024101 \h </w:instrText>
        </w:r>
        <w:r w:rsidR="00497BC5">
          <w:rPr>
            <w:noProof/>
            <w:webHidden/>
          </w:rPr>
        </w:r>
        <w:r w:rsidR="00497BC5">
          <w:rPr>
            <w:noProof/>
            <w:webHidden/>
          </w:rPr>
          <w:fldChar w:fldCharType="separate"/>
        </w:r>
        <w:r w:rsidR="00497BC5">
          <w:rPr>
            <w:noProof/>
            <w:webHidden/>
          </w:rPr>
          <w:t>13</w:t>
        </w:r>
        <w:r w:rsidR="00497BC5">
          <w:rPr>
            <w:noProof/>
            <w:webHidden/>
          </w:rPr>
          <w:fldChar w:fldCharType="end"/>
        </w:r>
      </w:hyperlink>
    </w:p>
    <w:p w14:paraId="4C79174D" w14:textId="216BF206" w:rsidR="00497BC5" w:rsidRDefault="00AE64BF">
      <w:pPr>
        <w:pStyle w:val="TableofFigures"/>
        <w:tabs>
          <w:tab w:val="right" w:leader="dot" w:pos="8777"/>
        </w:tabs>
        <w:rPr>
          <w:rFonts w:asciiTheme="minorHAnsi" w:eastAsiaTheme="minorEastAsia" w:hAnsiTheme="minorHAnsi"/>
          <w:noProof/>
          <w:color w:val="auto"/>
          <w:sz w:val="22"/>
        </w:rPr>
      </w:pPr>
      <w:hyperlink r:id="rId12" w:anchor="_Toc104024102" w:history="1">
        <w:r w:rsidR="00497BC5" w:rsidRPr="00417CB9">
          <w:rPr>
            <w:rStyle w:val="Hyperlink"/>
            <w:noProof/>
          </w:rPr>
          <w:t>Hình 2.1. Giao thức WiFi</w:t>
        </w:r>
        <w:r w:rsidR="00497BC5">
          <w:rPr>
            <w:noProof/>
            <w:webHidden/>
          </w:rPr>
          <w:tab/>
        </w:r>
        <w:r w:rsidR="00497BC5">
          <w:rPr>
            <w:noProof/>
            <w:webHidden/>
          </w:rPr>
          <w:fldChar w:fldCharType="begin"/>
        </w:r>
        <w:r w:rsidR="00497BC5">
          <w:rPr>
            <w:noProof/>
            <w:webHidden/>
          </w:rPr>
          <w:instrText xml:space="preserve"> PAGEREF _Toc104024102 \h </w:instrText>
        </w:r>
        <w:r w:rsidR="00497BC5">
          <w:rPr>
            <w:noProof/>
            <w:webHidden/>
          </w:rPr>
        </w:r>
        <w:r w:rsidR="00497BC5">
          <w:rPr>
            <w:noProof/>
            <w:webHidden/>
          </w:rPr>
          <w:fldChar w:fldCharType="separate"/>
        </w:r>
        <w:r w:rsidR="00497BC5">
          <w:rPr>
            <w:noProof/>
            <w:webHidden/>
          </w:rPr>
          <w:t>18</w:t>
        </w:r>
        <w:r w:rsidR="00497BC5">
          <w:rPr>
            <w:noProof/>
            <w:webHidden/>
          </w:rPr>
          <w:fldChar w:fldCharType="end"/>
        </w:r>
      </w:hyperlink>
    </w:p>
    <w:p w14:paraId="5C7FAFD3" w14:textId="14F8B8A2" w:rsidR="00497BC5" w:rsidRDefault="00AE64BF">
      <w:pPr>
        <w:pStyle w:val="TableofFigures"/>
        <w:tabs>
          <w:tab w:val="right" w:leader="dot" w:pos="8777"/>
        </w:tabs>
        <w:rPr>
          <w:rFonts w:asciiTheme="minorHAnsi" w:eastAsiaTheme="minorEastAsia" w:hAnsiTheme="minorHAnsi"/>
          <w:noProof/>
          <w:color w:val="auto"/>
          <w:sz w:val="22"/>
        </w:rPr>
      </w:pPr>
      <w:hyperlink w:anchor="_Toc104024103" w:history="1">
        <w:r w:rsidR="00497BC5" w:rsidRPr="00417CB9">
          <w:rPr>
            <w:rStyle w:val="Hyperlink"/>
            <w:noProof/>
          </w:rPr>
          <w:t>Hình 2.2. Các chuẩn Wifi hiện nay</w:t>
        </w:r>
        <w:r w:rsidR="00497BC5">
          <w:rPr>
            <w:noProof/>
            <w:webHidden/>
          </w:rPr>
          <w:tab/>
        </w:r>
        <w:r w:rsidR="00497BC5">
          <w:rPr>
            <w:noProof/>
            <w:webHidden/>
          </w:rPr>
          <w:fldChar w:fldCharType="begin"/>
        </w:r>
        <w:r w:rsidR="00497BC5">
          <w:rPr>
            <w:noProof/>
            <w:webHidden/>
          </w:rPr>
          <w:instrText xml:space="preserve"> PAGEREF _Toc104024103 \h </w:instrText>
        </w:r>
        <w:r w:rsidR="00497BC5">
          <w:rPr>
            <w:noProof/>
            <w:webHidden/>
          </w:rPr>
        </w:r>
        <w:r w:rsidR="00497BC5">
          <w:rPr>
            <w:noProof/>
            <w:webHidden/>
          </w:rPr>
          <w:fldChar w:fldCharType="separate"/>
        </w:r>
        <w:r w:rsidR="00497BC5">
          <w:rPr>
            <w:noProof/>
            <w:webHidden/>
          </w:rPr>
          <w:t>19</w:t>
        </w:r>
        <w:r w:rsidR="00497BC5">
          <w:rPr>
            <w:noProof/>
            <w:webHidden/>
          </w:rPr>
          <w:fldChar w:fldCharType="end"/>
        </w:r>
      </w:hyperlink>
    </w:p>
    <w:p w14:paraId="29891D1A" w14:textId="4C03E578" w:rsidR="00497BC5" w:rsidRDefault="00AE64BF">
      <w:pPr>
        <w:pStyle w:val="TableofFigures"/>
        <w:tabs>
          <w:tab w:val="right" w:leader="dot" w:pos="8777"/>
        </w:tabs>
        <w:rPr>
          <w:rFonts w:asciiTheme="minorHAnsi" w:eastAsiaTheme="minorEastAsia" w:hAnsiTheme="minorHAnsi"/>
          <w:noProof/>
          <w:color w:val="auto"/>
          <w:sz w:val="22"/>
        </w:rPr>
      </w:pPr>
      <w:hyperlink w:anchor="_Toc104024104" w:history="1">
        <w:r w:rsidR="00497BC5" w:rsidRPr="00417CB9">
          <w:rPr>
            <w:rStyle w:val="Hyperlink"/>
            <w:noProof/>
          </w:rPr>
          <w:t>Hình 2.3. Giao thức HTTP.</w:t>
        </w:r>
        <w:r w:rsidR="00497BC5">
          <w:rPr>
            <w:noProof/>
            <w:webHidden/>
          </w:rPr>
          <w:tab/>
        </w:r>
        <w:r w:rsidR="00497BC5">
          <w:rPr>
            <w:noProof/>
            <w:webHidden/>
          </w:rPr>
          <w:fldChar w:fldCharType="begin"/>
        </w:r>
        <w:r w:rsidR="00497BC5">
          <w:rPr>
            <w:noProof/>
            <w:webHidden/>
          </w:rPr>
          <w:instrText xml:space="preserve"> PAGEREF _Toc104024104 \h </w:instrText>
        </w:r>
        <w:r w:rsidR="00497BC5">
          <w:rPr>
            <w:noProof/>
            <w:webHidden/>
          </w:rPr>
        </w:r>
        <w:r w:rsidR="00497BC5">
          <w:rPr>
            <w:noProof/>
            <w:webHidden/>
          </w:rPr>
          <w:fldChar w:fldCharType="separate"/>
        </w:r>
        <w:r w:rsidR="00497BC5">
          <w:rPr>
            <w:noProof/>
            <w:webHidden/>
          </w:rPr>
          <w:t>20</w:t>
        </w:r>
        <w:r w:rsidR="00497BC5">
          <w:rPr>
            <w:noProof/>
            <w:webHidden/>
          </w:rPr>
          <w:fldChar w:fldCharType="end"/>
        </w:r>
      </w:hyperlink>
    </w:p>
    <w:p w14:paraId="0C2E340F" w14:textId="0D9C587B" w:rsidR="00497BC5" w:rsidRDefault="00AE64BF">
      <w:pPr>
        <w:pStyle w:val="TableofFigures"/>
        <w:tabs>
          <w:tab w:val="right" w:leader="dot" w:pos="8777"/>
        </w:tabs>
        <w:rPr>
          <w:rFonts w:asciiTheme="minorHAnsi" w:eastAsiaTheme="minorEastAsia" w:hAnsiTheme="minorHAnsi"/>
          <w:noProof/>
          <w:color w:val="auto"/>
          <w:sz w:val="22"/>
        </w:rPr>
      </w:pPr>
      <w:hyperlink r:id="rId13" w:anchor="_Toc104024105" w:history="1">
        <w:r w:rsidR="00497BC5" w:rsidRPr="00417CB9">
          <w:rPr>
            <w:rStyle w:val="Hyperlink"/>
            <w:noProof/>
          </w:rPr>
          <w:t>Hình 2.4. Cách thức hoạt động của giao thức HTTP</w:t>
        </w:r>
        <w:r w:rsidR="00497BC5">
          <w:rPr>
            <w:noProof/>
            <w:webHidden/>
          </w:rPr>
          <w:tab/>
        </w:r>
        <w:r w:rsidR="00497BC5">
          <w:rPr>
            <w:noProof/>
            <w:webHidden/>
          </w:rPr>
          <w:fldChar w:fldCharType="begin"/>
        </w:r>
        <w:r w:rsidR="00497BC5">
          <w:rPr>
            <w:noProof/>
            <w:webHidden/>
          </w:rPr>
          <w:instrText xml:space="preserve"> PAGEREF _Toc104024105 \h </w:instrText>
        </w:r>
        <w:r w:rsidR="00497BC5">
          <w:rPr>
            <w:noProof/>
            <w:webHidden/>
          </w:rPr>
        </w:r>
        <w:r w:rsidR="00497BC5">
          <w:rPr>
            <w:noProof/>
            <w:webHidden/>
          </w:rPr>
          <w:fldChar w:fldCharType="separate"/>
        </w:r>
        <w:r w:rsidR="00497BC5">
          <w:rPr>
            <w:noProof/>
            <w:webHidden/>
          </w:rPr>
          <w:t>20</w:t>
        </w:r>
        <w:r w:rsidR="00497BC5">
          <w:rPr>
            <w:noProof/>
            <w:webHidden/>
          </w:rPr>
          <w:fldChar w:fldCharType="end"/>
        </w:r>
      </w:hyperlink>
    </w:p>
    <w:p w14:paraId="638FCD1C" w14:textId="11794A91" w:rsidR="00497BC5" w:rsidRDefault="00AE64BF">
      <w:pPr>
        <w:pStyle w:val="TableofFigures"/>
        <w:tabs>
          <w:tab w:val="right" w:leader="dot" w:pos="8777"/>
        </w:tabs>
        <w:rPr>
          <w:rFonts w:asciiTheme="minorHAnsi" w:eastAsiaTheme="minorEastAsia" w:hAnsiTheme="minorHAnsi"/>
          <w:noProof/>
          <w:color w:val="auto"/>
          <w:sz w:val="22"/>
        </w:rPr>
      </w:pPr>
      <w:hyperlink r:id="rId14" w:anchor="_Toc104024106" w:history="1">
        <w:r w:rsidR="00497BC5" w:rsidRPr="00417CB9">
          <w:rPr>
            <w:rStyle w:val="Hyperlink"/>
            <w:noProof/>
          </w:rPr>
          <w:t>Hình 2.5. Giao thức MQTT.</w:t>
        </w:r>
        <w:r w:rsidR="00497BC5">
          <w:rPr>
            <w:noProof/>
            <w:webHidden/>
          </w:rPr>
          <w:tab/>
        </w:r>
        <w:r w:rsidR="00497BC5">
          <w:rPr>
            <w:noProof/>
            <w:webHidden/>
          </w:rPr>
          <w:fldChar w:fldCharType="begin"/>
        </w:r>
        <w:r w:rsidR="00497BC5">
          <w:rPr>
            <w:noProof/>
            <w:webHidden/>
          </w:rPr>
          <w:instrText xml:space="preserve"> PAGEREF _Toc104024106 \h </w:instrText>
        </w:r>
        <w:r w:rsidR="00497BC5">
          <w:rPr>
            <w:noProof/>
            <w:webHidden/>
          </w:rPr>
        </w:r>
        <w:r w:rsidR="00497BC5">
          <w:rPr>
            <w:noProof/>
            <w:webHidden/>
          </w:rPr>
          <w:fldChar w:fldCharType="separate"/>
        </w:r>
        <w:r w:rsidR="00497BC5">
          <w:rPr>
            <w:noProof/>
            <w:webHidden/>
          </w:rPr>
          <w:t>21</w:t>
        </w:r>
        <w:r w:rsidR="00497BC5">
          <w:rPr>
            <w:noProof/>
            <w:webHidden/>
          </w:rPr>
          <w:fldChar w:fldCharType="end"/>
        </w:r>
      </w:hyperlink>
    </w:p>
    <w:p w14:paraId="1EBC84B7" w14:textId="73166007" w:rsidR="00497BC5" w:rsidRDefault="00AE64BF">
      <w:pPr>
        <w:pStyle w:val="TableofFigures"/>
        <w:tabs>
          <w:tab w:val="right" w:leader="dot" w:pos="8777"/>
        </w:tabs>
        <w:rPr>
          <w:rFonts w:asciiTheme="minorHAnsi" w:eastAsiaTheme="minorEastAsia" w:hAnsiTheme="minorHAnsi"/>
          <w:noProof/>
          <w:color w:val="auto"/>
          <w:sz w:val="22"/>
        </w:rPr>
      </w:pPr>
      <w:hyperlink r:id="rId15" w:anchor="_Toc104024107" w:history="1">
        <w:r w:rsidR="00497BC5" w:rsidRPr="00417CB9">
          <w:rPr>
            <w:rStyle w:val="Hyperlink"/>
            <w:noProof/>
          </w:rPr>
          <w:t>Hình 2.6: Module giảm áp LM2596</w:t>
        </w:r>
        <w:r w:rsidR="00497BC5">
          <w:rPr>
            <w:noProof/>
            <w:webHidden/>
          </w:rPr>
          <w:tab/>
        </w:r>
        <w:r w:rsidR="00497BC5">
          <w:rPr>
            <w:noProof/>
            <w:webHidden/>
          </w:rPr>
          <w:fldChar w:fldCharType="begin"/>
        </w:r>
        <w:r w:rsidR="00497BC5">
          <w:rPr>
            <w:noProof/>
            <w:webHidden/>
          </w:rPr>
          <w:instrText xml:space="preserve"> PAGEREF _Toc104024107 \h </w:instrText>
        </w:r>
        <w:r w:rsidR="00497BC5">
          <w:rPr>
            <w:noProof/>
            <w:webHidden/>
          </w:rPr>
        </w:r>
        <w:r w:rsidR="00497BC5">
          <w:rPr>
            <w:noProof/>
            <w:webHidden/>
          </w:rPr>
          <w:fldChar w:fldCharType="separate"/>
        </w:r>
        <w:r w:rsidR="00497BC5">
          <w:rPr>
            <w:noProof/>
            <w:webHidden/>
          </w:rPr>
          <w:t>25</w:t>
        </w:r>
        <w:r w:rsidR="00497BC5">
          <w:rPr>
            <w:noProof/>
            <w:webHidden/>
          </w:rPr>
          <w:fldChar w:fldCharType="end"/>
        </w:r>
      </w:hyperlink>
    </w:p>
    <w:p w14:paraId="413C1647" w14:textId="00116CFA" w:rsidR="00497BC5" w:rsidRDefault="00AE64BF">
      <w:pPr>
        <w:pStyle w:val="TableofFigures"/>
        <w:tabs>
          <w:tab w:val="right" w:leader="dot" w:pos="8777"/>
        </w:tabs>
        <w:rPr>
          <w:rFonts w:asciiTheme="minorHAnsi" w:eastAsiaTheme="minorEastAsia" w:hAnsiTheme="minorHAnsi"/>
          <w:noProof/>
          <w:color w:val="auto"/>
          <w:sz w:val="22"/>
        </w:rPr>
      </w:pPr>
      <w:hyperlink r:id="rId16" w:anchor="_Toc104024108" w:history="1">
        <w:r w:rsidR="00497BC5" w:rsidRPr="00417CB9">
          <w:rPr>
            <w:rStyle w:val="Hyperlink"/>
            <w:noProof/>
          </w:rPr>
          <w:t>Hình 2.7. Diode 1N4148.</w:t>
        </w:r>
        <w:r w:rsidR="00497BC5">
          <w:rPr>
            <w:noProof/>
            <w:webHidden/>
          </w:rPr>
          <w:tab/>
        </w:r>
        <w:r w:rsidR="00497BC5">
          <w:rPr>
            <w:noProof/>
            <w:webHidden/>
          </w:rPr>
          <w:fldChar w:fldCharType="begin"/>
        </w:r>
        <w:r w:rsidR="00497BC5">
          <w:rPr>
            <w:noProof/>
            <w:webHidden/>
          </w:rPr>
          <w:instrText xml:space="preserve"> PAGEREF _Toc104024108 \h </w:instrText>
        </w:r>
        <w:r w:rsidR="00497BC5">
          <w:rPr>
            <w:noProof/>
            <w:webHidden/>
          </w:rPr>
        </w:r>
        <w:r w:rsidR="00497BC5">
          <w:rPr>
            <w:noProof/>
            <w:webHidden/>
          </w:rPr>
          <w:fldChar w:fldCharType="separate"/>
        </w:r>
        <w:r w:rsidR="00497BC5">
          <w:rPr>
            <w:noProof/>
            <w:webHidden/>
          </w:rPr>
          <w:t>27</w:t>
        </w:r>
        <w:r w:rsidR="00497BC5">
          <w:rPr>
            <w:noProof/>
            <w:webHidden/>
          </w:rPr>
          <w:fldChar w:fldCharType="end"/>
        </w:r>
      </w:hyperlink>
    </w:p>
    <w:p w14:paraId="392F8BAB" w14:textId="0DAC1D48" w:rsidR="00497BC5" w:rsidRDefault="00AE64BF">
      <w:pPr>
        <w:pStyle w:val="TableofFigures"/>
        <w:tabs>
          <w:tab w:val="right" w:leader="dot" w:pos="8777"/>
        </w:tabs>
        <w:rPr>
          <w:rFonts w:asciiTheme="minorHAnsi" w:eastAsiaTheme="minorEastAsia" w:hAnsiTheme="minorHAnsi"/>
          <w:noProof/>
          <w:color w:val="auto"/>
          <w:sz w:val="22"/>
        </w:rPr>
      </w:pPr>
      <w:hyperlink r:id="rId17" w:anchor="_Toc104024109" w:history="1">
        <w:r w:rsidR="00497BC5" w:rsidRPr="00417CB9">
          <w:rPr>
            <w:rStyle w:val="Hyperlink"/>
            <w:noProof/>
          </w:rPr>
          <w:t xml:space="preserve">Hình 2.8: Altium Designer </w:t>
        </w:r>
        <w:r w:rsidR="00497BC5">
          <w:rPr>
            <w:noProof/>
            <w:webHidden/>
          </w:rPr>
          <w:tab/>
        </w:r>
        <w:r w:rsidR="00497BC5">
          <w:rPr>
            <w:noProof/>
            <w:webHidden/>
          </w:rPr>
          <w:fldChar w:fldCharType="begin"/>
        </w:r>
        <w:r w:rsidR="00497BC5">
          <w:rPr>
            <w:noProof/>
            <w:webHidden/>
          </w:rPr>
          <w:instrText xml:space="preserve"> PAGEREF _Toc104024109 \h </w:instrText>
        </w:r>
        <w:r w:rsidR="00497BC5">
          <w:rPr>
            <w:noProof/>
            <w:webHidden/>
          </w:rPr>
        </w:r>
        <w:r w:rsidR="00497BC5">
          <w:rPr>
            <w:noProof/>
            <w:webHidden/>
          </w:rPr>
          <w:fldChar w:fldCharType="separate"/>
        </w:r>
        <w:r w:rsidR="00497BC5">
          <w:rPr>
            <w:noProof/>
            <w:webHidden/>
          </w:rPr>
          <w:t>28</w:t>
        </w:r>
        <w:r w:rsidR="00497BC5">
          <w:rPr>
            <w:noProof/>
            <w:webHidden/>
          </w:rPr>
          <w:fldChar w:fldCharType="end"/>
        </w:r>
      </w:hyperlink>
    </w:p>
    <w:p w14:paraId="700DEBD8" w14:textId="4AA28184" w:rsidR="00497BC5" w:rsidRDefault="00AE64BF">
      <w:pPr>
        <w:pStyle w:val="TableofFigures"/>
        <w:tabs>
          <w:tab w:val="right" w:leader="dot" w:pos="8777"/>
        </w:tabs>
        <w:rPr>
          <w:rFonts w:asciiTheme="minorHAnsi" w:eastAsiaTheme="minorEastAsia" w:hAnsiTheme="minorHAnsi"/>
          <w:noProof/>
          <w:color w:val="auto"/>
          <w:sz w:val="22"/>
        </w:rPr>
      </w:pPr>
      <w:hyperlink w:anchor="_Toc104024110" w:history="1">
        <w:r w:rsidR="00497BC5" w:rsidRPr="00417CB9">
          <w:rPr>
            <w:rStyle w:val="Hyperlink"/>
            <w:noProof/>
          </w:rPr>
          <w:t xml:space="preserve">Hình 2.9. Giao diện phần mềm Altium Designer </w:t>
        </w:r>
        <w:r w:rsidR="00497BC5">
          <w:rPr>
            <w:noProof/>
            <w:webHidden/>
          </w:rPr>
          <w:tab/>
        </w:r>
        <w:r w:rsidR="00497BC5">
          <w:rPr>
            <w:noProof/>
            <w:webHidden/>
          </w:rPr>
          <w:fldChar w:fldCharType="begin"/>
        </w:r>
        <w:r w:rsidR="00497BC5">
          <w:rPr>
            <w:noProof/>
            <w:webHidden/>
          </w:rPr>
          <w:instrText xml:space="preserve"> PAGEREF _Toc104024110 \h </w:instrText>
        </w:r>
        <w:r w:rsidR="00497BC5">
          <w:rPr>
            <w:noProof/>
            <w:webHidden/>
          </w:rPr>
        </w:r>
        <w:r w:rsidR="00497BC5">
          <w:rPr>
            <w:noProof/>
            <w:webHidden/>
          </w:rPr>
          <w:fldChar w:fldCharType="separate"/>
        </w:r>
        <w:r w:rsidR="00497BC5">
          <w:rPr>
            <w:noProof/>
            <w:webHidden/>
          </w:rPr>
          <w:t>30</w:t>
        </w:r>
        <w:r w:rsidR="00497BC5">
          <w:rPr>
            <w:noProof/>
            <w:webHidden/>
          </w:rPr>
          <w:fldChar w:fldCharType="end"/>
        </w:r>
      </w:hyperlink>
    </w:p>
    <w:p w14:paraId="611DBDAB" w14:textId="672FB575" w:rsidR="00497BC5" w:rsidRDefault="00AE64BF">
      <w:pPr>
        <w:pStyle w:val="TableofFigures"/>
        <w:tabs>
          <w:tab w:val="right" w:leader="dot" w:pos="8777"/>
        </w:tabs>
        <w:rPr>
          <w:rFonts w:asciiTheme="minorHAnsi" w:eastAsiaTheme="minorEastAsia" w:hAnsiTheme="minorHAnsi"/>
          <w:noProof/>
          <w:color w:val="auto"/>
          <w:sz w:val="22"/>
        </w:rPr>
      </w:pPr>
      <w:hyperlink r:id="rId18" w:anchor="_Toc104024111" w:history="1">
        <w:r w:rsidR="00497BC5" w:rsidRPr="00417CB9">
          <w:rPr>
            <w:rStyle w:val="Hyperlink"/>
            <w:noProof/>
          </w:rPr>
          <w:t>Hình 2.10: Visual Studio Code</w:t>
        </w:r>
        <w:r w:rsidR="00497BC5">
          <w:rPr>
            <w:noProof/>
            <w:webHidden/>
          </w:rPr>
          <w:tab/>
        </w:r>
        <w:r w:rsidR="00497BC5">
          <w:rPr>
            <w:noProof/>
            <w:webHidden/>
          </w:rPr>
          <w:fldChar w:fldCharType="begin"/>
        </w:r>
        <w:r w:rsidR="00497BC5">
          <w:rPr>
            <w:noProof/>
            <w:webHidden/>
          </w:rPr>
          <w:instrText xml:space="preserve"> PAGEREF _Toc104024111 \h </w:instrText>
        </w:r>
        <w:r w:rsidR="00497BC5">
          <w:rPr>
            <w:noProof/>
            <w:webHidden/>
          </w:rPr>
        </w:r>
        <w:r w:rsidR="00497BC5">
          <w:rPr>
            <w:noProof/>
            <w:webHidden/>
          </w:rPr>
          <w:fldChar w:fldCharType="separate"/>
        </w:r>
        <w:r w:rsidR="00497BC5">
          <w:rPr>
            <w:noProof/>
            <w:webHidden/>
          </w:rPr>
          <w:t>32</w:t>
        </w:r>
        <w:r w:rsidR="00497BC5">
          <w:rPr>
            <w:noProof/>
            <w:webHidden/>
          </w:rPr>
          <w:fldChar w:fldCharType="end"/>
        </w:r>
      </w:hyperlink>
    </w:p>
    <w:p w14:paraId="4D02413B" w14:textId="29CA51B8" w:rsidR="00497BC5" w:rsidRDefault="00AE64BF">
      <w:pPr>
        <w:pStyle w:val="TableofFigures"/>
        <w:tabs>
          <w:tab w:val="right" w:leader="dot" w:pos="8777"/>
        </w:tabs>
        <w:rPr>
          <w:rFonts w:asciiTheme="minorHAnsi" w:eastAsiaTheme="minorEastAsia" w:hAnsiTheme="minorHAnsi"/>
          <w:noProof/>
          <w:color w:val="auto"/>
          <w:sz w:val="22"/>
        </w:rPr>
      </w:pPr>
      <w:hyperlink w:anchor="_Toc104024112" w:history="1">
        <w:r w:rsidR="00497BC5" w:rsidRPr="00417CB9">
          <w:rPr>
            <w:rStyle w:val="Hyperlink"/>
            <w:noProof/>
          </w:rPr>
          <w:t>Hình 2.11. Arduino IDE</w:t>
        </w:r>
        <w:r w:rsidR="00497BC5">
          <w:rPr>
            <w:noProof/>
            <w:webHidden/>
          </w:rPr>
          <w:tab/>
        </w:r>
        <w:r w:rsidR="00497BC5">
          <w:rPr>
            <w:noProof/>
            <w:webHidden/>
          </w:rPr>
          <w:fldChar w:fldCharType="begin"/>
        </w:r>
        <w:r w:rsidR="00497BC5">
          <w:rPr>
            <w:noProof/>
            <w:webHidden/>
          </w:rPr>
          <w:instrText xml:space="preserve"> PAGEREF _Toc104024112 \h </w:instrText>
        </w:r>
        <w:r w:rsidR="00497BC5">
          <w:rPr>
            <w:noProof/>
            <w:webHidden/>
          </w:rPr>
        </w:r>
        <w:r w:rsidR="00497BC5">
          <w:rPr>
            <w:noProof/>
            <w:webHidden/>
          </w:rPr>
          <w:fldChar w:fldCharType="separate"/>
        </w:r>
        <w:r w:rsidR="00497BC5">
          <w:rPr>
            <w:noProof/>
            <w:webHidden/>
          </w:rPr>
          <w:t>33</w:t>
        </w:r>
        <w:r w:rsidR="00497BC5">
          <w:rPr>
            <w:noProof/>
            <w:webHidden/>
          </w:rPr>
          <w:fldChar w:fldCharType="end"/>
        </w:r>
      </w:hyperlink>
    </w:p>
    <w:p w14:paraId="6A8D54CA" w14:textId="3283A73F" w:rsidR="00497BC5" w:rsidRDefault="00AE64BF">
      <w:pPr>
        <w:pStyle w:val="TableofFigures"/>
        <w:tabs>
          <w:tab w:val="right" w:leader="dot" w:pos="8777"/>
        </w:tabs>
        <w:rPr>
          <w:rFonts w:asciiTheme="minorHAnsi" w:eastAsiaTheme="minorEastAsia" w:hAnsiTheme="minorHAnsi"/>
          <w:noProof/>
          <w:color w:val="auto"/>
          <w:sz w:val="22"/>
        </w:rPr>
      </w:pPr>
      <w:hyperlink w:anchor="_Toc104024113" w:history="1">
        <w:r w:rsidR="00497BC5" w:rsidRPr="00417CB9">
          <w:rPr>
            <w:rStyle w:val="Hyperlink"/>
            <w:noProof/>
          </w:rPr>
          <w:t>Hình 2.12. Giao diện phần mềm Arduino IDE</w:t>
        </w:r>
        <w:r w:rsidR="00497BC5">
          <w:rPr>
            <w:noProof/>
            <w:webHidden/>
          </w:rPr>
          <w:tab/>
        </w:r>
        <w:r w:rsidR="00497BC5">
          <w:rPr>
            <w:noProof/>
            <w:webHidden/>
          </w:rPr>
          <w:fldChar w:fldCharType="begin"/>
        </w:r>
        <w:r w:rsidR="00497BC5">
          <w:rPr>
            <w:noProof/>
            <w:webHidden/>
          </w:rPr>
          <w:instrText xml:space="preserve"> PAGEREF _Toc104024113 \h </w:instrText>
        </w:r>
        <w:r w:rsidR="00497BC5">
          <w:rPr>
            <w:noProof/>
            <w:webHidden/>
          </w:rPr>
        </w:r>
        <w:r w:rsidR="00497BC5">
          <w:rPr>
            <w:noProof/>
            <w:webHidden/>
          </w:rPr>
          <w:fldChar w:fldCharType="separate"/>
        </w:r>
        <w:r w:rsidR="00497BC5">
          <w:rPr>
            <w:noProof/>
            <w:webHidden/>
          </w:rPr>
          <w:t>34</w:t>
        </w:r>
        <w:r w:rsidR="00497BC5">
          <w:rPr>
            <w:noProof/>
            <w:webHidden/>
          </w:rPr>
          <w:fldChar w:fldCharType="end"/>
        </w:r>
      </w:hyperlink>
    </w:p>
    <w:p w14:paraId="4AFAB9DA" w14:textId="7F396B82" w:rsidR="00497BC5" w:rsidRDefault="00AE64BF">
      <w:pPr>
        <w:pStyle w:val="TableofFigures"/>
        <w:tabs>
          <w:tab w:val="right" w:leader="dot" w:pos="8777"/>
        </w:tabs>
        <w:rPr>
          <w:rFonts w:asciiTheme="minorHAnsi" w:eastAsiaTheme="minorEastAsia" w:hAnsiTheme="minorHAnsi"/>
          <w:noProof/>
          <w:color w:val="auto"/>
          <w:sz w:val="22"/>
        </w:rPr>
      </w:pPr>
      <w:hyperlink r:id="rId19" w:anchor="_Toc104024114" w:history="1">
        <w:r w:rsidR="00497BC5" w:rsidRPr="00417CB9">
          <w:rPr>
            <w:rStyle w:val="Hyperlink"/>
            <w:noProof/>
          </w:rPr>
          <w:t>Hình 2.13. Hệ điều hành FreeRTOS</w:t>
        </w:r>
        <w:r w:rsidR="00497BC5">
          <w:rPr>
            <w:noProof/>
            <w:webHidden/>
          </w:rPr>
          <w:tab/>
        </w:r>
        <w:r w:rsidR="00497BC5">
          <w:rPr>
            <w:noProof/>
            <w:webHidden/>
          </w:rPr>
          <w:fldChar w:fldCharType="begin"/>
        </w:r>
        <w:r w:rsidR="00497BC5">
          <w:rPr>
            <w:noProof/>
            <w:webHidden/>
          </w:rPr>
          <w:instrText xml:space="preserve"> PAGEREF _Toc104024114 \h </w:instrText>
        </w:r>
        <w:r w:rsidR="00497BC5">
          <w:rPr>
            <w:noProof/>
            <w:webHidden/>
          </w:rPr>
        </w:r>
        <w:r w:rsidR="00497BC5">
          <w:rPr>
            <w:noProof/>
            <w:webHidden/>
          </w:rPr>
          <w:fldChar w:fldCharType="separate"/>
        </w:r>
        <w:r w:rsidR="00497BC5">
          <w:rPr>
            <w:noProof/>
            <w:webHidden/>
          </w:rPr>
          <w:t>36</w:t>
        </w:r>
        <w:r w:rsidR="00497BC5">
          <w:rPr>
            <w:noProof/>
            <w:webHidden/>
          </w:rPr>
          <w:fldChar w:fldCharType="end"/>
        </w:r>
      </w:hyperlink>
    </w:p>
    <w:p w14:paraId="0FB8AC53" w14:textId="371E8F40" w:rsidR="00497BC5" w:rsidRDefault="00AE64BF">
      <w:pPr>
        <w:pStyle w:val="TableofFigures"/>
        <w:tabs>
          <w:tab w:val="right" w:leader="dot" w:pos="8777"/>
        </w:tabs>
        <w:rPr>
          <w:rFonts w:asciiTheme="minorHAnsi" w:eastAsiaTheme="minorEastAsia" w:hAnsiTheme="minorHAnsi"/>
          <w:noProof/>
          <w:color w:val="auto"/>
          <w:sz w:val="22"/>
        </w:rPr>
      </w:pPr>
      <w:hyperlink r:id="rId20" w:anchor="_Toc104024115" w:history="1">
        <w:r w:rsidR="00497BC5" w:rsidRPr="00417CB9">
          <w:rPr>
            <w:rStyle w:val="Hyperlink"/>
            <w:noProof/>
          </w:rPr>
          <w:t>Hình 2.14. Chức năng của hệ điều hành FreeRTOS</w:t>
        </w:r>
        <w:r w:rsidR="00497BC5">
          <w:rPr>
            <w:noProof/>
            <w:webHidden/>
          </w:rPr>
          <w:tab/>
        </w:r>
        <w:r w:rsidR="00497BC5">
          <w:rPr>
            <w:noProof/>
            <w:webHidden/>
          </w:rPr>
          <w:fldChar w:fldCharType="begin"/>
        </w:r>
        <w:r w:rsidR="00497BC5">
          <w:rPr>
            <w:noProof/>
            <w:webHidden/>
          </w:rPr>
          <w:instrText xml:space="preserve"> PAGEREF _Toc104024115 \h </w:instrText>
        </w:r>
        <w:r w:rsidR="00497BC5">
          <w:rPr>
            <w:noProof/>
            <w:webHidden/>
          </w:rPr>
        </w:r>
        <w:r w:rsidR="00497BC5">
          <w:rPr>
            <w:noProof/>
            <w:webHidden/>
          </w:rPr>
          <w:fldChar w:fldCharType="separate"/>
        </w:r>
        <w:r w:rsidR="00497BC5">
          <w:rPr>
            <w:noProof/>
            <w:webHidden/>
          </w:rPr>
          <w:t>36</w:t>
        </w:r>
        <w:r w:rsidR="00497BC5">
          <w:rPr>
            <w:noProof/>
            <w:webHidden/>
          </w:rPr>
          <w:fldChar w:fldCharType="end"/>
        </w:r>
      </w:hyperlink>
    </w:p>
    <w:p w14:paraId="3AB7B49C" w14:textId="11B02254" w:rsidR="00497BC5" w:rsidRDefault="00AE64BF">
      <w:pPr>
        <w:pStyle w:val="TableofFigures"/>
        <w:tabs>
          <w:tab w:val="right" w:leader="dot" w:pos="8777"/>
        </w:tabs>
        <w:rPr>
          <w:rFonts w:asciiTheme="minorHAnsi" w:eastAsiaTheme="minorEastAsia" w:hAnsiTheme="minorHAnsi"/>
          <w:noProof/>
          <w:color w:val="auto"/>
          <w:sz w:val="22"/>
        </w:rPr>
      </w:pPr>
      <w:hyperlink r:id="rId21" w:anchor="_Toc104024116" w:history="1">
        <w:r w:rsidR="00497BC5" w:rsidRPr="00417CB9">
          <w:rPr>
            <w:rStyle w:val="Hyperlink"/>
            <w:noProof/>
          </w:rPr>
          <w:t>Hình 3.1. Sơ đồ gửi nhận dữ liệu.</w:t>
        </w:r>
        <w:r w:rsidR="00497BC5">
          <w:rPr>
            <w:noProof/>
            <w:webHidden/>
          </w:rPr>
          <w:tab/>
        </w:r>
        <w:r w:rsidR="00497BC5">
          <w:rPr>
            <w:noProof/>
            <w:webHidden/>
          </w:rPr>
          <w:fldChar w:fldCharType="begin"/>
        </w:r>
        <w:r w:rsidR="00497BC5">
          <w:rPr>
            <w:noProof/>
            <w:webHidden/>
          </w:rPr>
          <w:instrText xml:space="preserve"> PAGEREF _Toc104024116 \h </w:instrText>
        </w:r>
        <w:r w:rsidR="00497BC5">
          <w:rPr>
            <w:noProof/>
            <w:webHidden/>
          </w:rPr>
        </w:r>
        <w:r w:rsidR="00497BC5">
          <w:rPr>
            <w:noProof/>
            <w:webHidden/>
          </w:rPr>
          <w:fldChar w:fldCharType="separate"/>
        </w:r>
        <w:r w:rsidR="00497BC5">
          <w:rPr>
            <w:noProof/>
            <w:webHidden/>
          </w:rPr>
          <w:t>38</w:t>
        </w:r>
        <w:r w:rsidR="00497BC5">
          <w:rPr>
            <w:noProof/>
            <w:webHidden/>
          </w:rPr>
          <w:fldChar w:fldCharType="end"/>
        </w:r>
      </w:hyperlink>
    </w:p>
    <w:p w14:paraId="349890F3" w14:textId="2D763641" w:rsidR="00497BC5" w:rsidRDefault="00AE64BF">
      <w:pPr>
        <w:pStyle w:val="TableofFigures"/>
        <w:tabs>
          <w:tab w:val="right" w:leader="dot" w:pos="8777"/>
        </w:tabs>
        <w:rPr>
          <w:rFonts w:asciiTheme="minorHAnsi" w:eastAsiaTheme="minorEastAsia" w:hAnsiTheme="minorHAnsi"/>
          <w:noProof/>
          <w:color w:val="auto"/>
          <w:sz w:val="22"/>
        </w:rPr>
      </w:pPr>
      <w:hyperlink r:id="rId22" w:anchor="_Toc104024117" w:history="1">
        <w:r w:rsidR="00497BC5" w:rsidRPr="00417CB9">
          <w:rPr>
            <w:rStyle w:val="Hyperlink"/>
            <w:noProof/>
          </w:rPr>
          <w:t>Hình 3.2. Sơ đồ khối của hệ thống.</w:t>
        </w:r>
        <w:r w:rsidR="00497BC5">
          <w:rPr>
            <w:noProof/>
            <w:webHidden/>
          </w:rPr>
          <w:tab/>
        </w:r>
        <w:r w:rsidR="00497BC5">
          <w:rPr>
            <w:noProof/>
            <w:webHidden/>
          </w:rPr>
          <w:fldChar w:fldCharType="begin"/>
        </w:r>
        <w:r w:rsidR="00497BC5">
          <w:rPr>
            <w:noProof/>
            <w:webHidden/>
          </w:rPr>
          <w:instrText xml:space="preserve"> PAGEREF _Toc104024117 \h </w:instrText>
        </w:r>
        <w:r w:rsidR="00497BC5">
          <w:rPr>
            <w:noProof/>
            <w:webHidden/>
          </w:rPr>
        </w:r>
        <w:r w:rsidR="00497BC5">
          <w:rPr>
            <w:noProof/>
            <w:webHidden/>
          </w:rPr>
          <w:fldChar w:fldCharType="separate"/>
        </w:r>
        <w:r w:rsidR="00497BC5">
          <w:rPr>
            <w:noProof/>
            <w:webHidden/>
          </w:rPr>
          <w:t>39</w:t>
        </w:r>
        <w:r w:rsidR="00497BC5">
          <w:rPr>
            <w:noProof/>
            <w:webHidden/>
          </w:rPr>
          <w:fldChar w:fldCharType="end"/>
        </w:r>
      </w:hyperlink>
    </w:p>
    <w:p w14:paraId="5BFD90AB" w14:textId="5A497188" w:rsidR="00497BC5" w:rsidRDefault="00AE64BF">
      <w:pPr>
        <w:pStyle w:val="TableofFigures"/>
        <w:tabs>
          <w:tab w:val="right" w:leader="dot" w:pos="8777"/>
        </w:tabs>
        <w:rPr>
          <w:rFonts w:asciiTheme="minorHAnsi" w:eastAsiaTheme="minorEastAsia" w:hAnsiTheme="minorHAnsi"/>
          <w:noProof/>
          <w:color w:val="auto"/>
          <w:sz w:val="22"/>
        </w:rPr>
      </w:pPr>
      <w:hyperlink r:id="rId23" w:anchor="_Toc104024118" w:history="1">
        <w:r w:rsidR="00497BC5" w:rsidRPr="00417CB9">
          <w:rPr>
            <w:rStyle w:val="Hyperlink"/>
            <w:noProof/>
          </w:rPr>
          <w:t>Hình 3.3. Mạch nguyên lý của hệ thống</w:t>
        </w:r>
        <w:r w:rsidR="00497BC5">
          <w:rPr>
            <w:noProof/>
            <w:webHidden/>
          </w:rPr>
          <w:tab/>
        </w:r>
        <w:r w:rsidR="00497BC5">
          <w:rPr>
            <w:noProof/>
            <w:webHidden/>
          </w:rPr>
          <w:fldChar w:fldCharType="begin"/>
        </w:r>
        <w:r w:rsidR="00497BC5">
          <w:rPr>
            <w:noProof/>
            <w:webHidden/>
          </w:rPr>
          <w:instrText xml:space="preserve"> PAGEREF _Toc104024118 \h </w:instrText>
        </w:r>
        <w:r w:rsidR="00497BC5">
          <w:rPr>
            <w:noProof/>
            <w:webHidden/>
          </w:rPr>
        </w:r>
        <w:r w:rsidR="00497BC5">
          <w:rPr>
            <w:noProof/>
            <w:webHidden/>
          </w:rPr>
          <w:fldChar w:fldCharType="separate"/>
        </w:r>
        <w:r w:rsidR="00497BC5">
          <w:rPr>
            <w:noProof/>
            <w:webHidden/>
          </w:rPr>
          <w:t>40</w:t>
        </w:r>
        <w:r w:rsidR="00497BC5">
          <w:rPr>
            <w:noProof/>
            <w:webHidden/>
          </w:rPr>
          <w:fldChar w:fldCharType="end"/>
        </w:r>
      </w:hyperlink>
    </w:p>
    <w:p w14:paraId="29A3DA85" w14:textId="23E1F5E0" w:rsidR="00497BC5" w:rsidRDefault="00AE64BF">
      <w:pPr>
        <w:pStyle w:val="TableofFigures"/>
        <w:tabs>
          <w:tab w:val="right" w:leader="dot" w:pos="8777"/>
        </w:tabs>
        <w:rPr>
          <w:rFonts w:asciiTheme="minorHAnsi" w:eastAsiaTheme="minorEastAsia" w:hAnsiTheme="minorHAnsi"/>
          <w:noProof/>
          <w:color w:val="auto"/>
          <w:sz w:val="22"/>
        </w:rPr>
      </w:pPr>
      <w:hyperlink r:id="rId24" w:anchor="_Toc104024119" w:history="1">
        <w:r w:rsidR="00497BC5" w:rsidRPr="00417CB9">
          <w:rPr>
            <w:rStyle w:val="Hyperlink"/>
            <w:noProof/>
          </w:rPr>
          <w:t>Hình 3.4: Khối xử lý trung tâm</w:t>
        </w:r>
        <w:r w:rsidR="00497BC5">
          <w:rPr>
            <w:noProof/>
            <w:webHidden/>
          </w:rPr>
          <w:tab/>
        </w:r>
        <w:r w:rsidR="00497BC5">
          <w:rPr>
            <w:noProof/>
            <w:webHidden/>
          </w:rPr>
          <w:fldChar w:fldCharType="begin"/>
        </w:r>
        <w:r w:rsidR="00497BC5">
          <w:rPr>
            <w:noProof/>
            <w:webHidden/>
          </w:rPr>
          <w:instrText xml:space="preserve"> PAGEREF _Toc104024119 \h </w:instrText>
        </w:r>
        <w:r w:rsidR="00497BC5">
          <w:rPr>
            <w:noProof/>
            <w:webHidden/>
          </w:rPr>
        </w:r>
        <w:r w:rsidR="00497BC5">
          <w:rPr>
            <w:noProof/>
            <w:webHidden/>
          </w:rPr>
          <w:fldChar w:fldCharType="separate"/>
        </w:r>
        <w:r w:rsidR="00497BC5">
          <w:rPr>
            <w:noProof/>
            <w:webHidden/>
          </w:rPr>
          <w:t>41</w:t>
        </w:r>
        <w:r w:rsidR="00497BC5">
          <w:rPr>
            <w:noProof/>
            <w:webHidden/>
          </w:rPr>
          <w:fldChar w:fldCharType="end"/>
        </w:r>
      </w:hyperlink>
    </w:p>
    <w:p w14:paraId="0E02F776" w14:textId="2BB15632" w:rsidR="00497BC5" w:rsidRDefault="00AE64BF">
      <w:pPr>
        <w:pStyle w:val="TableofFigures"/>
        <w:tabs>
          <w:tab w:val="right" w:leader="dot" w:pos="8777"/>
        </w:tabs>
        <w:rPr>
          <w:rFonts w:asciiTheme="minorHAnsi" w:eastAsiaTheme="minorEastAsia" w:hAnsiTheme="minorHAnsi"/>
          <w:noProof/>
          <w:color w:val="auto"/>
          <w:sz w:val="22"/>
        </w:rPr>
      </w:pPr>
      <w:hyperlink r:id="rId25" w:anchor="_Toc104024120" w:history="1">
        <w:r w:rsidR="00497BC5" w:rsidRPr="00417CB9">
          <w:rPr>
            <w:rStyle w:val="Hyperlink"/>
            <w:noProof/>
          </w:rPr>
          <w:t>Hình 3.5: Khối nút nhấn</w:t>
        </w:r>
        <w:r w:rsidR="00497BC5">
          <w:rPr>
            <w:noProof/>
            <w:webHidden/>
          </w:rPr>
          <w:tab/>
        </w:r>
        <w:r w:rsidR="00497BC5">
          <w:rPr>
            <w:noProof/>
            <w:webHidden/>
          </w:rPr>
          <w:fldChar w:fldCharType="begin"/>
        </w:r>
        <w:r w:rsidR="00497BC5">
          <w:rPr>
            <w:noProof/>
            <w:webHidden/>
          </w:rPr>
          <w:instrText xml:space="preserve"> PAGEREF _Toc104024120 \h </w:instrText>
        </w:r>
        <w:r w:rsidR="00497BC5">
          <w:rPr>
            <w:noProof/>
            <w:webHidden/>
          </w:rPr>
        </w:r>
        <w:r w:rsidR="00497BC5">
          <w:rPr>
            <w:noProof/>
            <w:webHidden/>
          </w:rPr>
          <w:fldChar w:fldCharType="separate"/>
        </w:r>
        <w:r w:rsidR="00497BC5">
          <w:rPr>
            <w:noProof/>
            <w:webHidden/>
          </w:rPr>
          <w:t>42</w:t>
        </w:r>
        <w:r w:rsidR="00497BC5">
          <w:rPr>
            <w:noProof/>
            <w:webHidden/>
          </w:rPr>
          <w:fldChar w:fldCharType="end"/>
        </w:r>
      </w:hyperlink>
    </w:p>
    <w:p w14:paraId="22DC26DC" w14:textId="650F3AFE" w:rsidR="00497BC5" w:rsidRDefault="00AE64BF">
      <w:pPr>
        <w:pStyle w:val="TableofFigures"/>
        <w:tabs>
          <w:tab w:val="right" w:leader="dot" w:pos="8777"/>
        </w:tabs>
        <w:rPr>
          <w:rFonts w:asciiTheme="minorHAnsi" w:eastAsiaTheme="minorEastAsia" w:hAnsiTheme="minorHAnsi"/>
          <w:noProof/>
          <w:color w:val="auto"/>
          <w:sz w:val="22"/>
        </w:rPr>
      </w:pPr>
      <w:hyperlink r:id="rId26" w:anchor="_Toc104024121" w:history="1">
        <w:r w:rsidR="00497BC5" w:rsidRPr="00417CB9">
          <w:rPr>
            <w:rStyle w:val="Hyperlink"/>
            <w:noProof/>
          </w:rPr>
          <w:t>Hình 3.6. Khối Relay</w:t>
        </w:r>
        <w:r w:rsidR="00497BC5">
          <w:rPr>
            <w:noProof/>
            <w:webHidden/>
          </w:rPr>
          <w:tab/>
        </w:r>
        <w:r w:rsidR="00497BC5">
          <w:rPr>
            <w:noProof/>
            <w:webHidden/>
          </w:rPr>
          <w:fldChar w:fldCharType="begin"/>
        </w:r>
        <w:r w:rsidR="00497BC5">
          <w:rPr>
            <w:noProof/>
            <w:webHidden/>
          </w:rPr>
          <w:instrText xml:space="preserve"> PAGEREF _Toc104024121 \h </w:instrText>
        </w:r>
        <w:r w:rsidR="00497BC5">
          <w:rPr>
            <w:noProof/>
            <w:webHidden/>
          </w:rPr>
        </w:r>
        <w:r w:rsidR="00497BC5">
          <w:rPr>
            <w:noProof/>
            <w:webHidden/>
          </w:rPr>
          <w:fldChar w:fldCharType="separate"/>
        </w:r>
        <w:r w:rsidR="00497BC5">
          <w:rPr>
            <w:noProof/>
            <w:webHidden/>
          </w:rPr>
          <w:t>43</w:t>
        </w:r>
        <w:r w:rsidR="00497BC5">
          <w:rPr>
            <w:noProof/>
            <w:webHidden/>
          </w:rPr>
          <w:fldChar w:fldCharType="end"/>
        </w:r>
      </w:hyperlink>
    </w:p>
    <w:p w14:paraId="72CB9A37" w14:textId="288CD19C" w:rsidR="00497BC5" w:rsidRDefault="00AE64BF">
      <w:pPr>
        <w:pStyle w:val="TableofFigures"/>
        <w:tabs>
          <w:tab w:val="right" w:leader="dot" w:pos="8777"/>
        </w:tabs>
        <w:rPr>
          <w:rFonts w:asciiTheme="minorHAnsi" w:eastAsiaTheme="minorEastAsia" w:hAnsiTheme="minorHAnsi"/>
          <w:noProof/>
          <w:color w:val="auto"/>
          <w:sz w:val="22"/>
        </w:rPr>
      </w:pPr>
      <w:hyperlink r:id="rId27" w:anchor="_Toc104024122" w:history="1">
        <w:r w:rsidR="00497BC5" w:rsidRPr="00417CB9">
          <w:rPr>
            <w:rStyle w:val="Hyperlink"/>
            <w:noProof/>
          </w:rPr>
          <w:t>Hình 3.7: Khối mở rộng</w:t>
        </w:r>
        <w:r w:rsidR="00497BC5">
          <w:rPr>
            <w:noProof/>
            <w:webHidden/>
          </w:rPr>
          <w:tab/>
        </w:r>
        <w:r w:rsidR="00497BC5">
          <w:rPr>
            <w:noProof/>
            <w:webHidden/>
          </w:rPr>
          <w:fldChar w:fldCharType="begin"/>
        </w:r>
        <w:r w:rsidR="00497BC5">
          <w:rPr>
            <w:noProof/>
            <w:webHidden/>
          </w:rPr>
          <w:instrText xml:space="preserve"> PAGEREF _Toc104024122 \h </w:instrText>
        </w:r>
        <w:r w:rsidR="00497BC5">
          <w:rPr>
            <w:noProof/>
            <w:webHidden/>
          </w:rPr>
        </w:r>
        <w:r w:rsidR="00497BC5">
          <w:rPr>
            <w:noProof/>
            <w:webHidden/>
          </w:rPr>
          <w:fldChar w:fldCharType="separate"/>
        </w:r>
        <w:r w:rsidR="00497BC5">
          <w:rPr>
            <w:noProof/>
            <w:webHidden/>
          </w:rPr>
          <w:t>43</w:t>
        </w:r>
        <w:r w:rsidR="00497BC5">
          <w:rPr>
            <w:noProof/>
            <w:webHidden/>
          </w:rPr>
          <w:fldChar w:fldCharType="end"/>
        </w:r>
      </w:hyperlink>
    </w:p>
    <w:p w14:paraId="07E81716" w14:textId="4C0ECBD4" w:rsidR="00497BC5" w:rsidRDefault="00AE64BF">
      <w:pPr>
        <w:pStyle w:val="TableofFigures"/>
        <w:tabs>
          <w:tab w:val="right" w:leader="dot" w:pos="8777"/>
        </w:tabs>
        <w:rPr>
          <w:rFonts w:asciiTheme="minorHAnsi" w:eastAsiaTheme="minorEastAsia" w:hAnsiTheme="minorHAnsi"/>
          <w:noProof/>
          <w:color w:val="auto"/>
          <w:sz w:val="22"/>
        </w:rPr>
      </w:pPr>
      <w:hyperlink r:id="rId28" w:anchor="_Toc104024123" w:history="1">
        <w:r w:rsidR="00497BC5" w:rsidRPr="00417CB9">
          <w:rPr>
            <w:rStyle w:val="Hyperlink"/>
            <w:noProof/>
          </w:rPr>
          <w:t>Hình 3.8. Sơ đồ mạch in 2D</w:t>
        </w:r>
        <w:r w:rsidR="00497BC5">
          <w:rPr>
            <w:noProof/>
            <w:webHidden/>
          </w:rPr>
          <w:tab/>
        </w:r>
        <w:r w:rsidR="00497BC5">
          <w:rPr>
            <w:noProof/>
            <w:webHidden/>
          </w:rPr>
          <w:fldChar w:fldCharType="begin"/>
        </w:r>
        <w:r w:rsidR="00497BC5">
          <w:rPr>
            <w:noProof/>
            <w:webHidden/>
          </w:rPr>
          <w:instrText xml:space="preserve"> PAGEREF _Toc104024123 \h </w:instrText>
        </w:r>
        <w:r w:rsidR="00497BC5">
          <w:rPr>
            <w:noProof/>
            <w:webHidden/>
          </w:rPr>
        </w:r>
        <w:r w:rsidR="00497BC5">
          <w:rPr>
            <w:noProof/>
            <w:webHidden/>
          </w:rPr>
          <w:fldChar w:fldCharType="separate"/>
        </w:r>
        <w:r w:rsidR="00497BC5">
          <w:rPr>
            <w:noProof/>
            <w:webHidden/>
          </w:rPr>
          <w:t>44</w:t>
        </w:r>
        <w:r w:rsidR="00497BC5">
          <w:rPr>
            <w:noProof/>
            <w:webHidden/>
          </w:rPr>
          <w:fldChar w:fldCharType="end"/>
        </w:r>
      </w:hyperlink>
    </w:p>
    <w:p w14:paraId="6DCA5811" w14:textId="7DB9BB1F" w:rsidR="00497BC5" w:rsidRDefault="00AE64BF">
      <w:pPr>
        <w:pStyle w:val="TableofFigures"/>
        <w:tabs>
          <w:tab w:val="right" w:leader="dot" w:pos="8777"/>
        </w:tabs>
        <w:rPr>
          <w:rFonts w:asciiTheme="minorHAnsi" w:eastAsiaTheme="minorEastAsia" w:hAnsiTheme="minorHAnsi"/>
          <w:noProof/>
          <w:color w:val="auto"/>
          <w:sz w:val="22"/>
        </w:rPr>
      </w:pPr>
      <w:hyperlink r:id="rId29" w:anchor="_Toc104024124" w:history="1">
        <w:r w:rsidR="00497BC5" w:rsidRPr="00417CB9">
          <w:rPr>
            <w:rStyle w:val="Hyperlink"/>
            <w:noProof/>
          </w:rPr>
          <w:t>Hình 3.9. Quá trình sử lý nút nhấn.</w:t>
        </w:r>
        <w:r w:rsidR="00497BC5">
          <w:rPr>
            <w:noProof/>
            <w:webHidden/>
          </w:rPr>
          <w:tab/>
        </w:r>
        <w:r w:rsidR="00497BC5">
          <w:rPr>
            <w:noProof/>
            <w:webHidden/>
          </w:rPr>
          <w:fldChar w:fldCharType="begin"/>
        </w:r>
        <w:r w:rsidR="00497BC5">
          <w:rPr>
            <w:noProof/>
            <w:webHidden/>
          </w:rPr>
          <w:instrText xml:space="preserve"> PAGEREF _Toc104024124 \h </w:instrText>
        </w:r>
        <w:r w:rsidR="00497BC5">
          <w:rPr>
            <w:noProof/>
            <w:webHidden/>
          </w:rPr>
        </w:r>
        <w:r w:rsidR="00497BC5">
          <w:rPr>
            <w:noProof/>
            <w:webHidden/>
          </w:rPr>
          <w:fldChar w:fldCharType="separate"/>
        </w:r>
        <w:r w:rsidR="00497BC5">
          <w:rPr>
            <w:noProof/>
            <w:webHidden/>
          </w:rPr>
          <w:t>45</w:t>
        </w:r>
        <w:r w:rsidR="00497BC5">
          <w:rPr>
            <w:noProof/>
            <w:webHidden/>
          </w:rPr>
          <w:fldChar w:fldCharType="end"/>
        </w:r>
      </w:hyperlink>
    </w:p>
    <w:p w14:paraId="06A18368" w14:textId="277ECDE0" w:rsidR="00497BC5" w:rsidRDefault="00AE64BF">
      <w:pPr>
        <w:pStyle w:val="TableofFigures"/>
        <w:tabs>
          <w:tab w:val="right" w:leader="dot" w:pos="8777"/>
        </w:tabs>
        <w:rPr>
          <w:rFonts w:asciiTheme="minorHAnsi" w:eastAsiaTheme="minorEastAsia" w:hAnsiTheme="minorHAnsi"/>
          <w:noProof/>
          <w:color w:val="auto"/>
          <w:sz w:val="22"/>
        </w:rPr>
      </w:pPr>
      <w:hyperlink r:id="rId30" w:anchor="_Toc104024125" w:history="1">
        <w:r w:rsidR="00497BC5" w:rsidRPr="00417CB9">
          <w:rPr>
            <w:rStyle w:val="Hyperlink"/>
            <w:noProof/>
          </w:rPr>
          <w:t>Hình 3.10. Quá trình xử lý sự kiện nhận về MQTT Broker,</w:t>
        </w:r>
        <w:r w:rsidR="00497BC5">
          <w:rPr>
            <w:noProof/>
            <w:webHidden/>
          </w:rPr>
          <w:tab/>
        </w:r>
        <w:r w:rsidR="00497BC5">
          <w:rPr>
            <w:noProof/>
            <w:webHidden/>
          </w:rPr>
          <w:fldChar w:fldCharType="begin"/>
        </w:r>
        <w:r w:rsidR="00497BC5">
          <w:rPr>
            <w:noProof/>
            <w:webHidden/>
          </w:rPr>
          <w:instrText xml:space="preserve"> PAGEREF _Toc104024125 \h </w:instrText>
        </w:r>
        <w:r w:rsidR="00497BC5">
          <w:rPr>
            <w:noProof/>
            <w:webHidden/>
          </w:rPr>
        </w:r>
        <w:r w:rsidR="00497BC5">
          <w:rPr>
            <w:noProof/>
            <w:webHidden/>
          </w:rPr>
          <w:fldChar w:fldCharType="separate"/>
        </w:r>
        <w:r w:rsidR="00497BC5">
          <w:rPr>
            <w:noProof/>
            <w:webHidden/>
          </w:rPr>
          <w:t>46</w:t>
        </w:r>
        <w:r w:rsidR="00497BC5">
          <w:rPr>
            <w:noProof/>
            <w:webHidden/>
          </w:rPr>
          <w:fldChar w:fldCharType="end"/>
        </w:r>
      </w:hyperlink>
    </w:p>
    <w:p w14:paraId="7D3AF0BD" w14:textId="2FC28455" w:rsidR="00497BC5" w:rsidRDefault="00AE64BF">
      <w:pPr>
        <w:pStyle w:val="TableofFigures"/>
        <w:tabs>
          <w:tab w:val="right" w:leader="dot" w:pos="8777"/>
        </w:tabs>
        <w:rPr>
          <w:rFonts w:asciiTheme="minorHAnsi" w:eastAsiaTheme="minorEastAsia" w:hAnsiTheme="minorHAnsi"/>
          <w:noProof/>
          <w:color w:val="auto"/>
          <w:sz w:val="22"/>
        </w:rPr>
      </w:pPr>
      <w:hyperlink w:anchor="_Toc104024126" w:history="1">
        <w:r w:rsidR="00497BC5" w:rsidRPr="00417CB9">
          <w:rPr>
            <w:rStyle w:val="Hyperlink"/>
            <w:noProof/>
          </w:rPr>
          <w:t>Hình 3.11. Hình ảnh thực tế của hệ thống.</w:t>
        </w:r>
        <w:r w:rsidR="00497BC5">
          <w:rPr>
            <w:noProof/>
            <w:webHidden/>
          </w:rPr>
          <w:tab/>
        </w:r>
        <w:r w:rsidR="00497BC5">
          <w:rPr>
            <w:noProof/>
            <w:webHidden/>
          </w:rPr>
          <w:fldChar w:fldCharType="begin"/>
        </w:r>
        <w:r w:rsidR="00497BC5">
          <w:rPr>
            <w:noProof/>
            <w:webHidden/>
          </w:rPr>
          <w:instrText xml:space="preserve"> PAGEREF _Toc104024126 \h </w:instrText>
        </w:r>
        <w:r w:rsidR="00497BC5">
          <w:rPr>
            <w:noProof/>
            <w:webHidden/>
          </w:rPr>
        </w:r>
        <w:r w:rsidR="00497BC5">
          <w:rPr>
            <w:noProof/>
            <w:webHidden/>
          </w:rPr>
          <w:fldChar w:fldCharType="separate"/>
        </w:r>
        <w:r w:rsidR="00497BC5">
          <w:rPr>
            <w:noProof/>
            <w:webHidden/>
          </w:rPr>
          <w:t>48</w:t>
        </w:r>
        <w:r w:rsidR="00497BC5">
          <w:rPr>
            <w:noProof/>
            <w:webHidden/>
          </w:rPr>
          <w:fldChar w:fldCharType="end"/>
        </w:r>
      </w:hyperlink>
    </w:p>
    <w:p w14:paraId="141630F0" w14:textId="325FD68C" w:rsidR="00497BC5" w:rsidRPr="00497BC5" w:rsidRDefault="00AE64BF" w:rsidP="00497BC5">
      <w:pPr>
        <w:pStyle w:val="TableofFigures"/>
        <w:tabs>
          <w:tab w:val="right" w:leader="dot" w:pos="8777"/>
        </w:tabs>
        <w:rPr>
          <w:noProof/>
          <w:color w:val="0000FF"/>
          <w:u w:val="single"/>
        </w:rPr>
      </w:pPr>
      <w:hyperlink w:anchor="_Toc104024127" w:history="1">
        <w:r w:rsidR="00497BC5" w:rsidRPr="00417CB9">
          <w:rPr>
            <w:rStyle w:val="Hyperlink"/>
            <w:noProof/>
          </w:rPr>
          <w:t>Hình 3.12: Giao diện điều khiển trên Web</w:t>
        </w:r>
        <w:r w:rsidR="00497BC5">
          <w:rPr>
            <w:noProof/>
            <w:webHidden/>
          </w:rPr>
          <w:tab/>
        </w:r>
        <w:r w:rsidR="00497BC5">
          <w:rPr>
            <w:noProof/>
            <w:webHidden/>
          </w:rPr>
          <w:fldChar w:fldCharType="begin"/>
        </w:r>
        <w:r w:rsidR="00497BC5">
          <w:rPr>
            <w:noProof/>
            <w:webHidden/>
          </w:rPr>
          <w:instrText xml:space="preserve"> PAGEREF _Toc104024127 \h </w:instrText>
        </w:r>
        <w:r w:rsidR="00497BC5">
          <w:rPr>
            <w:noProof/>
            <w:webHidden/>
          </w:rPr>
        </w:r>
        <w:r w:rsidR="00497BC5">
          <w:rPr>
            <w:noProof/>
            <w:webHidden/>
          </w:rPr>
          <w:fldChar w:fldCharType="separate"/>
        </w:r>
        <w:r w:rsidR="00497BC5">
          <w:rPr>
            <w:noProof/>
            <w:webHidden/>
          </w:rPr>
          <w:t>48</w:t>
        </w:r>
        <w:r w:rsidR="00497BC5">
          <w:rPr>
            <w:noProof/>
            <w:webHidden/>
          </w:rPr>
          <w:fldChar w:fldCharType="end"/>
        </w:r>
      </w:hyperlink>
    </w:p>
    <w:p w14:paraId="11CB0E06" w14:textId="77777777" w:rsidR="00497BC5" w:rsidRDefault="004604F6" w:rsidP="004604F6">
      <w:pPr>
        <w:rPr>
          <w:noProof/>
        </w:rPr>
      </w:pPr>
      <w:r>
        <w:fldChar w:fldCharType="end"/>
      </w:r>
      <w:r w:rsidR="00497BC5">
        <w:fldChar w:fldCharType="begin"/>
      </w:r>
      <w:r w:rsidR="00497BC5">
        <w:instrText xml:space="preserve"> TOC \h \z \c "Bảng" </w:instrText>
      </w:r>
      <w:r w:rsidR="00497BC5">
        <w:fldChar w:fldCharType="separate"/>
      </w:r>
    </w:p>
    <w:p w14:paraId="35E5AEAF" w14:textId="7B757686" w:rsidR="00497BC5" w:rsidRDefault="00AE64BF">
      <w:pPr>
        <w:pStyle w:val="TableofFigures"/>
        <w:tabs>
          <w:tab w:val="right" w:leader="dot" w:pos="8777"/>
        </w:tabs>
        <w:rPr>
          <w:rFonts w:asciiTheme="minorHAnsi" w:eastAsiaTheme="minorEastAsia" w:hAnsiTheme="minorHAnsi"/>
          <w:noProof/>
          <w:color w:val="auto"/>
          <w:sz w:val="22"/>
        </w:rPr>
      </w:pPr>
      <w:hyperlink w:anchor="_Toc104024132" w:history="1">
        <w:r w:rsidR="00497BC5" w:rsidRPr="008309C5">
          <w:rPr>
            <w:rStyle w:val="Hyperlink"/>
            <w:noProof/>
          </w:rPr>
          <w:t>Bảng 2.1. Thông số ngõ vào ra của B5050S</w:t>
        </w:r>
        <w:r w:rsidR="00497BC5">
          <w:rPr>
            <w:noProof/>
            <w:webHidden/>
          </w:rPr>
          <w:tab/>
        </w:r>
        <w:r w:rsidR="00497BC5">
          <w:rPr>
            <w:noProof/>
            <w:webHidden/>
          </w:rPr>
          <w:fldChar w:fldCharType="begin"/>
        </w:r>
        <w:r w:rsidR="00497BC5">
          <w:rPr>
            <w:noProof/>
            <w:webHidden/>
          </w:rPr>
          <w:instrText xml:space="preserve"> PAGEREF _Toc104024132 \h </w:instrText>
        </w:r>
        <w:r w:rsidR="00497BC5">
          <w:rPr>
            <w:noProof/>
            <w:webHidden/>
          </w:rPr>
        </w:r>
        <w:r w:rsidR="00497BC5">
          <w:rPr>
            <w:noProof/>
            <w:webHidden/>
          </w:rPr>
          <w:fldChar w:fldCharType="separate"/>
        </w:r>
        <w:r w:rsidR="00497BC5">
          <w:rPr>
            <w:noProof/>
            <w:webHidden/>
          </w:rPr>
          <w:t>24</w:t>
        </w:r>
        <w:r w:rsidR="00497BC5">
          <w:rPr>
            <w:noProof/>
            <w:webHidden/>
          </w:rPr>
          <w:fldChar w:fldCharType="end"/>
        </w:r>
      </w:hyperlink>
    </w:p>
    <w:p w14:paraId="476B3362" w14:textId="52B83124" w:rsidR="00497BC5" w:rsidRDefault="00AE64BF">
      <w:pPr>
        <w:pStyle w:val="TableofFigures"/>
        <w:tabs>
          <w:tab w:val="right" w:leader="dot" w:pos="8777"/>
        </w:tabs>
        <w:rPr>
          <w:rFonts w:asciiTheme="minorHAnsi" w:eastAsiaTheme="minorEastAsia" w:hAnsiTheme="minorHAnsi"/>
          <w:noProof/>
          <w:color w:val="auto"/>
          <w:sz w:val="22"/>
        </w:rPr>
      </w:pPr>
      <w:hyperlink w:anchor="_Toc104024133" w:history="1">
        <w:r w:rsidR="00497BC5" w:rsidRPr="008309C5">
          <w:rPr>
            <w:rStyle w:val="Hyperlink"/>
            <w:noProof/>
          </w:rPr>
          <w:t>Bảng 2.2: Các thông số của transistor C1815</w:t>
        </w:r>
        <w:r w:rsidR="00497BC5">
          <w:rPr>
            <w:noProof/>
            <w:webHidden/>
          </w:rPr>
          <w:tab/>
        </w:r>
        <w:r w:rsidR="00497BC5">
          <w:rPr>
            <w:noProof/>
            <w:webHidden/>
          </w:rPr>
          <w:fldChar w:fldCharType="begin"/>
        </w:r>
        <w:r w:rsidR="00497BC5">
          <w:rPr>
            <w:noProof/>
            <w:webHidden/>
          </w:rPr>
          <w:instrText xml:space="preserve"> PAGEREF _Toc104024133 \h </w:instrText>
        </w:r>
        <w:r w:rsidR="00497BC5">
          <w:rPr>
            <w:noProof/>
            <w:webHidden/>
          </w:rPr>
        </w:r>
        <w:r w:rsidR="00497BC5">
          <w:rPr>
            <w:noProof/>
            <w:webHidden/>
          </w:rPr>
          <w:fldChar w:fldCharType="separate"/>
        </w:r>
        <w:r w:rsidR="00497BC5">
          <w:rPr>
            <w:noProof/>
            <w:webHidden/>
          </w:rPr>
          <w:t>26</w:t>
        </w:r>
        <w:r w:rsidR="00497BC5">
          <w:rPr>
            <w:noProof/>
            <w:webHidden/>
          </w:rPr>
          <w:fldChar w:fldCharType="end"/>
        </w:r>
      </w:hyperlink>
    </w:p>
    <w:p w14:paraId="769F1F33" w14:textId="4944B3B6" w:rsidR="00497BC5" w:rsidRDefault="00AE64BF">
      <w:pPr>
        <w:pStyle w:val="TableofFigures"/>
        <w:tabs>
          <w:tab w:val="right" w:leader="dot" w:pos="8777"/>
        </w:tabs>
        <w:rPr>
          <w:rFonts w:asciiTheme="minorHAnsi" w:eastAsiaTheme="minorEastAsia" w:hAnsiTheme="minorHAnsi"/>
          <w:noProof/>
          <w:color w:val="auto"/>
          <w:sz w:val="22"/>
        </w:rPr>
      </w:pPr>
      <w:hyperlink w:anchor="_Toc104024134" w:history="1">
        <w:r w:rsidR="00497BC5" w:rsidRPr="008309C5">
          <w:rPr>
            <w:rStyle w:val="Hyperlink"/>
            <w:noProof/>
          </w:rPr>
          <w:t>Bảng 2.3. Các thông số của Relay 5V</w:t>
        </w:r>
        <w:r w:rsidR="00497BC5">
          <w:rPr>
            <w:noProof/>
            <w:webHidden/>
          </w:rPr>
          <w:tab/>
        </w:r>
        <w:r w:rsidR="00497BC5">
          <w:rPr>
            <w:noProof/>
            <w:webHidden/>
          </w:rPr>
          <w:fldChar w:fldCharType="begin"/>
        </w:r>
        <w:r w:rsidR="00497BC5">
          <w:rPr>
            <w:noProof/>
            <w:webHidden/>
          </w:rPr>
          <w:instrText xml:space="preserve"> PAGEREF _Toc104024134 \h </w:instrText>
        </w:r>
        <w:r w:rsidR="00497BC5">
          <w:rPr>
            <w:noProof/>
            <w:webHidden/>
          </w:rPr>
        </w:r>
        <w:r w:rsidR="00497BC5">
          <w:rPr>
            <w:noProof/>
            <w:webHidden/>
          </w:rPr>
          <w:fldChar w:fldCharType="separate"/>
        </w:r>
        <w:r w:rsidR="00497BC5">
          <w:rPr>
            <w:noProof/>
            <w:webHidden/>
          </w:rPr>
          <w:t>27</w:t>
        </w:r>
        <w:r w:rsidR="00497BC5">
          <w:rPr>
            <w:noProof/>
            <w:webHidden/>
          </w:rPr>
          <w:fldChar w:fldCharType="end"/>
        </w:r>
      </w:hyperlink>
    </w:p>
    <w:p w14:paraId="517CD73F" w14:textId="3B5476D6" w:rsidR="00497BC5" w:rsidRDefault="00AE64BF">
      <w:pPr>
        <w:pStyle w:val="TableofFigures"/>
        <w:tabs>
          <w:tab w:val="right" w:leader="dot" w:pos="8777"/>
        </w:tabs>
        <w:rPr>
          <w:rFonts w:asciiTheme="minorHAnsi" w:eastAsiaTheme="minorEastAsia" w:hAnsiTheme="minorHAnsi"/>
          <w:noProof/>
          <w:color w:val="auto"/>
          <w:sz w:val="22"/>
        </w:rPr>
      </w:pPr>
      <w:hyperlink w:anchor="_Toc104024135" w:history="1">
        <w:r w:rsidR="00497BC5" w:rsidRPr="008309C5">
          <w:rPr>
            <w:rStyle w:val="Hyperlink"/>
            <w:noProof/>
          </w:rPr>
          <w:t>Bảng 2.4. Chức năng các phím trên giao diện Arduino IDE</w:t>
        </w:r>
        <w:r w:rsidR="00497BC5">
          <w:rPr>
            <w:noProof/>
            <w:webHidden/>
          </w:rPr>
          <w:tab/>
        </w:r>
        <w:r w:rsidR="00497BC5">
          <w:rPr>
            <w:noProof/>
            <w:webHidden/>
          </w:rPr>
          <w:fldChar w:fldCharType="begin"/>
        </w:r>
        <w:r w:rsidR="00497BC5">
          <w:rPr>
            <w:noProof/>
            <w:webHidden/>
          </w:rPr>
          <w:instrText xml:space="preserve"> PAGEREF _Toc104024135 \h </w:instrText>
        </w:r>
        <w:r w:rsidR="00497BC5">
          <w:rPr>
            <w:noProof/>
            <w:webHidden/>
          </w:rPr>
        </w:r>
        <w:r w:rsidR="00497BC5">
          <w:rPr>
            <w:noProof/>
            <w:webHidden/>
          </w:rPr>
          <w:fldChar w:fldCharType="separate"/>
        </w:r>
        <w:r w:rsidR="00497BC5">
          <w:rPr>
            <w:noProof/>
            <w:webHidden/>
          </w:rPr>
          <w:t>34</w:t>
        </w:r>
        <w:r w:rsidR="00497BC5">
          <w:rPr>
            <w:noProof/>
            <w:webHidden/>
          </w:rPr>
          <w:fldChar w:fldCharType="end"/>
        </w:r>
      </w:hyperlink>
    </w:p>
    <w:p w14:paraId="53A90838" w14:textId="4D3BFFA4" w:rsidR="004604F6" w:rsidRDefault="00497BC5" w:rsidP="004604F6">
      <w:r>
        <w:fldChar w:fldCharType="end"/>
      </w:r>
      <w:r w:rsidR="00B1055C">
        <w:br w:type="page"/>
      </w:r>
    </w:p>
    <w:p w14:paraId="5A8C8868" w14:textId="3FFC7889" w:rsidR="00D9014E" w:rsidRPr="000017F3" w:rsidRDefault="003539D5" w:rsidP="000017F3">
      <w:pPr>
        <w:pStyle w:val="Heading1"/>
        <w:numPr>
          <w:ilvl w:val="0"/>
          <w:numId w:val="0"/>
        </w:numPr>
      </w:pPr>
      <w:bookmarkStart w:id="3" w:name="_Toc104024040"/>
      <w:r>
        <w:lastRenderedPageBreak/>
        <w:t>LỜI MỞ ĐẦU</w:t>
      </w:r>
      <w:bookmarkEnd w:id="3"/>
    </w:p>
    <w:p w14:paraId="40391F4D" w14:textId="77777777" w:rsidR="00D6725A" w:rsidRPr="00DB6C3C" w:rsidRDefault="00D6725A" w:rsidP="00DB6C3C">
      <w:pPr>
        <w:pStyle w:val="content"/>
      </w:pPr>
      <w:r w:rsidRPr="00DB6C3C">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4111A45B" w14:textId="2B7909FD" w:rsidR="00574B43" w:rsidRPr="00DB6C3C" w:rsidRDefault="00574B43" w:rsidP="00DB6C3C">
      <w:pPr>
        <w:pStyle w:val="content"/>
      </w:pPr>
      <w:r w:rsidRPr="00DB6C3C">
        <w:t>Với sự bùng nổ của Cuộc cách mạng công nghiệp lần thứ tư đang diễn ra từ những năm 20</w:t>
      </w:r>
      <w:r w:rsidR="00023631">
        <w:t>10</w:t>
      </w:r>
      <w:r w:rsidRPr="00DB6C3C">
        <w:t xml:space="preserve">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14:paraId="164BC0D3" w14:textId="57236367" w:rsidR="00574B43" w:rsidRPr="00DB6C3C" w:rsidRDefault="00574B43" w:rsidP="00DB6C3C">
      <w:pPr>
        <w:pStyle w:val="content"/>
      </w:pPr>
      <w:r w:rsidRPr="00DB6C3C">
        <w:t>Trong các công nghệ của cách mạng 4.0. Với sự phát triển của Internet, công nghệ Internet vạn vật (IoT) đang được phát triển một cách nhanh chóng. Hệ sinh thái IOT cho phép các tổ chức có thể kết nối, kiểm soát và sử dụng các </w:t>
      </w:r>
      <w:r w:rsidRPr="00DB6C3C">
        <w:rPr>
          <w:rStyle w:val="Emphasis"/>
          <w:i w:val="0"/>
          <w:iCs w:val="0"/>
        </w:rPr>
        <w:t>thiết bị IOT</w:t>
      </w:r>
      <w:r w:rsidRPr="00DB6C3C">
        <w:t>. Trong hệ sinh thái này, một tổ chức có thể sử dụng các thiết bị như điện thoại thông minh, máy tính bản</w:t>
      </w:r>
      <w:r w:rsidR="00BE5ACB">
        <w:t>g</w:t>
      </w:r>
      <w:r w:rsidRPr="00DB6C3C">
        <w:t>, … để gửi đi các hiệu lệnh, hoặc truy cập thông tin từ một mạng lưới các thiết bị IOT khác. Trong trường hợp hiệu lệnh, thiết bị nhận lệnh sẽ thực hiện các công việc được thiết kế, thu thập dữ liệu để được truy cập và phân tích nhanh chóng.</w:t>
      </w:r>
    </w:p>
    <w:p w14:paraId="50E23713" w14:textId="3E3D158C" w:rsidR="00D6725A" w:rsidRPr="00DB6C3C" w:rsidRDefault="00D6725A" w:rsidP="00DB6C3C">
      <w:pPr>
        <w:pStyle w:val="content"/>
      </w:pPr>
      <w:r w:rsidRPr="00DB6C3C">
        <w:t xml:space="preserve">Hệ thống giám sát điều khiển </w:t>
      </w:r>
      <w:r w:rsidR="00DB6C3C" w:rsidRPr="00DB6C3C">
        <w:t>từ xa</w:t>
      </w:r>
      <w:r w:rsidRPr="00DB6C3C">
        <w:t xml:space="preserve"> là một giải pháp vô cùng thông minh. Đây là thành quả của nền công nghiệp 4.0. Thay vì sử dụng phương thức </w:t>
      </w:r>
      <w:r w:rsidR="00DB6C3C" w:rsidRPr="00DB6C3C">
        <w:t xml:space="preserve">điều khiển và </w:t>
      </w:r>
      <w:r w:rsidRPr="00DB6C3C">
        <w:t xml:space="preserve">giám sát điều khiển thủ công kém hiệu quả, chính xác. Giờ đây với hệ thống giám, </w:t>
      </w:r>
      <w:r w:rsidR="00574B43" w:rsidRPr="00DB6C3C">
        <w:t>người vận hành</w:t>
      </w:r>
      <w:r w:rsidRPr="00DB6C3C">
        <w:t xml:space="preserve"> có thể giám sát từ xa mọi lúc, mọi nơi thông qua các thiết bị thông minh có hỗ trợ kết nối internet: smartphone, table, laptop,…</w:t>
      </w:r>
    </w:p>
    <w:p w14:paraId="1AFD0BCA" w14:textId="31C54BBD" w:rsidR="00F861C0" w:rsidRDefault="00D6725A" w:rsidP="00F861C0">
      <w:pPr>
        <w:pStyle w:val="content"/>
      </w:pPr>
      <w:r w:rsidRPr="00DB6C3C">
        <w:t>Hệ thống đóng vai trò vô cùng quan trọng. Với chức năng thực hiện thu thập và tích hợp dữ liệu đồng thời phân tích để hoàn thành nhiệm vụ đảm bảo cho một hệ thống hoạt động ổn định mang hiệu quả cao.</w:t>
      </w:r>
      <w:r w:rsidR="00DB6C3C">
        <w:t xml:space="preserve"> </w:t>
      </w:r>
      <w:r w:rsidRPr="00DB6C3C">
        <w:t xml:space="preserve">Đặc biệt </w:t>
      </w:r>
      <w:r w:rsidR="00DB6C3C" w:rsidRPr="00DB6C3C">
        <w:t xml:space="preserve">trong công nghiệp có nhiều </w:t>
      </w:r>
      <w:r w:rsidRPr="00DB6C3C">
        <w:t xml:space="preserve">các hệ thống nhà máy lớn, việc sử dụng hệ thống giám sát từ xa càng quan trọng. Việc giám sát và điều khiển toàn bộ hệ thống được đảm </w:t>
      </w:r>
      <w:r w:rsidRPr="00DB6C3C">
        <w:lastRenderedPageBreak/>
        <w:t>bảo. Hệ thống còn hỗ trợ việc giám sát – điều khiển tập trung các nhà máy phân tán ở bất kỳ vị trí nào.</w:t>
      </w:r>
    </w:p>
    <w:p w14:paraId="57FCA1FE" w14:textId="51860E2E" w:rsidR="000017F3" w:rsidRDefault="00DB6C3C" w:rsidP="00D40595">
      <w:pPr>
        <w:pStyle w:val="content"/>
      </w:pPr>
      <w:r w:rsidRPr="00DB6C3C">
        <w:t xml:space="preserve">Để </w:t>
      </w:r>
      <w:r>
        <w:t xml:space="preserve">tìm hiểu </w:t>
      </w:r>
      <w:r w:rsidR="00F861C0">
        <w:t xml:space="preserve">về việc điều khiển và giám sát từ xa, cũng như việc ứng dụng các kiến thức đã học về vi điều khiển, vi xử lý, các môn học về điều khiển và giám sát không dây, em đã quyết định chọn đề tài: </w:t>
      </w:r>
      <w:r w:rsidR="00F861C0" w:rsidRPr="00D9014E">
        <w:rPr>
          <w:b/>
          <w:bCs/>
        </w:rPr>
        <w:t>“Thiết kế hệ thống điều khiển</w:t>
      </w:r>
      <w:r w:rsidR="00023631">
        <w:rPr>
          <w:b/>
          <w:bCs/>
        </w:rPr>
        <w:t xml:space="preserve"> đèn</w:t>
      </w:r>
      <w:r w:rsidR="00F861C0" w:rsidRPr="00D9014E">
        <w:rPr>
          <w:b/>
          <w:bCs/>
        </w:rPr>
        <w:t xml:space="preserve"> và </w:t>
      </w:r>
      <w:r w:rsidR="00023631">
        <w:rPr>
          <w:b/>
          <w:bCs/>
        </w:rPr>
        <w:t>rèm cửa thông minh</w:t>
      </w:r>
      <w:r w:rsidR="00F861C0" w:rsidRPr="00D9014E">
        <w:rPr>
          <w:b/>
          <w:bCs/>
        </w:rPr>
        <w:t xml:space="preserve"> sử dụng</w:t>
      </w:r>
      <w:r w:rsidR="00023631">
        <w:rPr>
          <w:b/>
          <w:bCs/>
        </w:rPr>
        <w:t xml:space="preserve"> vi điều khiển</w:t>
      </w:r>
      <w:r w:rsidR="00F861C0" w:rsidRPr="00D9014E">
        <w:rPr>
          <w:b/>
          <w:bCs/>
        </w:rPr>
        <w:t xml:space="preserve"> ESP32”</w:t>
      </w:r>
      <w:r w:rsidR="00F861C0" w:rsidRPr="00F861C0">
        <w:t xml:space="preserve"> </w:t>
      </w:r>
      <w:r w:rsidR="00F861C0" w:rsidRPr="00DB6C3C">
        <w:t>là đề tài đồ án tốt nghiệ</w:t>
      </w:r>
      <w:r w:rsidR="00F861C0">
        <w:t xml:space="preserve">p. </w:t>
      </w:r>
    </w:p>
    <w:p w14:paraId="02DDFA8A" w14:textId="14F16E30" w:rsidR="00F861C0" w:rsidRDefault="00F861C0" w:rsidP="00F861C0">
      <w:pPr>
        <w:pStyle w:val="content"/>
        <w:ind w:firstLine="0"/>
      </w:pPr>
      <w:r>
        <w:t>Nội dung quyển báo cáo này bao gồm 3 chương chính:</w:t>
      </w:r>
    </w:p>
    <w:p w14:paraId="18E11F02" w14:textId="3566851B" w:rsidR="00F861C0" w:rsidRDefault="00F861C0" w:rsidP="00F861C0">
      <w:pPr>
        <w:pStyle w:val="content"/>
        <w:ind w:left="720" w:firstLine="0"/>
      </w:pPr>
      <w:r>
        <w:t xml:space="preserve">Chương 1 - Tổng quan về hệ thống </w:t>
      </w:r>
    </w:p>
    <w:p w14:paraId="0F6F3CEA" w14:textId="6C5A4CD7" w:rsidR="00F861C0" w:rsidRDefault="00F861C0" w:rsidP="00F861C0">
      <w:pPr>
        <w:pStyle w:val="content"/>
        <w:ind w:left="720" w:firstLine="0"/>
      </w:pPr>
      <w:r>
        <w:t xml:space="preserve">Chương 2 - Cơ sở lý thuyết </w:t>
      </w:r>
    </w:p>
    <w:p w14:paraId="771E1860" w14:textId="390D2DA8" w:rsidR="00F861C0" w:rsidRDefault="00F861C0" w:rsidP="00F861C0">
      <w:pPr>
        <w:pStyle w:val="content"/>
        <w:ind w:left="720" w:firstLine="0"/>
      </w:pPr>
      <w:r>
        <w:t xml:space="preserve">Chương 3 - Thiết kế hệ thống </w:t>
      </w:r>
    </w:p>
    <w:p w14:paraId="11AB04A0" w14:textId="77777777" w:rsidR="00F861C0" w:rsidRDefault="00F861C0">
      <w:pPr>
        <w:rPr>
          <w:rFonts w:ascii="Times New Roman" w:hAnsi="Times New Roman"/>
          <w:sz w:val="28"/>
        </w:rPr>
      </w:pPr>
      <w:r>
        <w:br w:type="page"/>
      </w:r>
    </w:p>
    <w:p w14:paraId="45FDE985" w14:textId="72A9238E" w:rsidR="00DB6C3C" w:rsidRDefault="00781B15" w:rsidP="00F861C0">
      <w:pPr>
        <w:pStyle w:val="Heading1"/>
        <w:rPr>
          <w:caps w:val="0"/>
        </w:rPr>
      </w:pPr>
      <w:bookmarkStart w:id="4" w:name="_Toc104024041"/>
      <w:r>
        <w:rPr>
          <w:caps w:val="0"/>
        </w:rPr>
        <w:lastRenderedPageBreak/>
        <w:t xml:space="preserve">TỔNG QUAN VỀ </w:t>
      </w:r>
      <w:r w:rsidRPr="000B290B">
        <w:rPr>
          <w:caps w:val="0"/>
        </w:rPr>
        <w:t>MÔ HÌNH HỆ THỐNG ĐÈN VÀ RÈM CỬA THÔNG MINH SỬ DỤNG ESP32</w:t>
      </w:r>
      <w:bookmarkEnd w:id="4"/>
    </w:p>
    <w:p w14:paraId="28886E5E" w14:textId="796FC609" w:rsidR="000017F3" w:rsidRDefault="009D17FF" w:rsidP="009D17FF">
      <w:pPr>
        <w:pStyle w:val="content"/>
      </w:pPr>
      <w:r>
        <w:t>Tìm hiểu lịch sử phát triển, tình hình nghiên cứu của hệ thống đèn và rèm cửa thông minh tự động của thế giới nói chung và Việt Nam nói riêng. Từ đó nêu ra những vấn đề cần phải nghiên cứu nhằm nắm bắt và hiểu hơn về ưu</w:t>
      </w:r>
      <w:r w:rsidR="00AF2D2E">
        <w:t xml:space="preserve"> điểm,</w:t>
      </w:r>
      <w:r>
        <w:t xml:space="preserve"> nhược điểm của những hệ thống đã được áp dụng vào thực tế</w:t>
      </w:r>
      <w:r w:rsidR="00AF2D2E">
        <w:t xml:space="preserve"> với hiệu</w:t>
      </w:r>
      <w:r>
        <w:t xml:space="preserve"> </w:t>
      </w:r>
      <w:r w:rsidR="000017F3" w:rsidRPr="0047100C">
        <w:rPr>
          <w:lang w:val="vi-VN"/>
        </w:rPr>
        <w:t>quả cao hơn.</w:t>
      </w:r>
    </w:p>
    <w:p w14:paraId="7DE492C7" w14:textId="407F0365" w:rsidR="000017F3" w:rsidRDefault="000017F3" w:rsidP="000017F3">
      <w:pPr>
        <w:pStyle w:val="level1"/>
      </w:pPr>
      <w:bookmarkStart w:id="5" w:name="_Toc104024042"/>
      <w:r>
        <w:t>Tổng quan về vấn đề nghiên cứu</w:t>
      </w:r>
      <w:bookmarkEnd w:id="5"/>
    </w:p>
    <w:p w14:paraId="42BD27A6" w14:textId="1C513780" w:rsidR="009D17FF" w:rsidRDefault="000017F3" w:rsidP="000017F3">
      <w:pPr>
        <w:pStyle w:val="level2"/>
      </w:pPr>
      <w:bookmarkStart w:id="6" w:name="_Toc104024043"/>
      <w:r>
        <w:t>Tình hình nghiên cứu</w:t>
      </w:r>
      <w:r w:rsidR="00A859D1">
        <w:t xml:space="preserve"> ngoài nước.</w:t>
      </w:r>
      <w:bookmarkEnd w:id="6"/>
    </w:p>
    <w:p w14:paraId="3A4A1F0B" w14:textId="77777777" w:rsidR="00EB75CA" w:rsidRDefault="00EB75CA" w:rsidP="00EB75CA">
      <w:pPr>
        <w:pStyle w:val="content"/>
      </w:pPr>
      <w:r>
        <w:t>Rèm cửa là một thiết kế không thể thiếu trong các công trình kiến trúc hiện nay, giúp linh động trong việc che chắn ánh nắng và tùy lúc có thể lấy ánh sáng mặt trời khi cần thiết. Ngoài ra, rèm cũng giúp giữ gìn sự riêng tư, kín đáo trong một số phòng ốc. Trong thời buổi hiện đại số lượng cửa nhiều đồng thời với đó là số lượng rèm cửa cũng nhiều tương ứng. Nếu dùng cách thủ công để kéo lại hoặc mở ra sẽ khá là bất tiện và mất thời gian không cần thiết. Chính vì thế IoT Tương Lai đã đem đến hệ thống rèm cửa thông minh như một giải pháp cho thời buổi hiện đại.</w:t>
      </w:r>
    </w:p>
    <w:p w14:paraId="4895A949" w14:textId="77777777" w:rsidR="00EB75CA" w:rsidRDefault="00EB75CA" w:rsidP="00EB75CA">
      <w:pPr>
        <w:pStyle w:val="content"/>
      </w:pPr>
      <w:r>
        <w:t>Rèm cửa thông minh được thiết kế phù hợp với từ loại rèm như kéo mở về một bên, từ hai bên kéo vào giữa và từ giữa mở ra, từ dưới kéo lên hoặc từ trên đóng xuống...tùy theo nhu cầu khách hàng</w:t>
      </w:r>
    </w:p>
    <w:p w14:paraId="4C4D271A" w14:textId="073F5A4E" w:rsidR="00EB75CA" w:rsidRDefault="00EB75CA" w:rsidP="00EB75CA">
      <w:pPr>
        <w:pStyle w:val="content"/>
      </w:pPr>
      <w:r>
        <w:t>Với các motor giúp cho việc kéo đẩy được cơ khí hóa kèm với các mạch điện tử để nhận và truyền lệnh từ người sử dụng tương ứng giúp cho quá trình kéo mở được tự động hóa. Ngoài ra chúng tôi có phần mềm lập trình trên thiết bị thông minh có thể cài đặt dễ dàng. Người sử dụng chỉ cần dùng smartphone hoặc tablet và vào app vào có thể đóng mở bất cứ vị trí rèm cửa nào mong muốn theo lập trình sẵn.</w:t>
      </w:r>
    </w:p>
    <w:p w14:paraId="24780747" w14:textId="2BBBF753" w:rsidR="00A0796D" w:rsidRDefault="00A0796D" w:rsidP="00EB75CA">
      <w:pPr>
        <w:pStyle w:val="content"/>
      </w:pPr>
    </w:p>
    <w:p w14:paraId="44CE2A80" w14:textId="77777777" w:rsidR="00A0796D" w:rsidRDefault="00A0796D" w:rsidP="00A0796D">
      <w:pPr>
        <w:pStyle w:val="content"/>
      </w:pPr>
    </w:p>
    <w:p w14:paraId="44E81EA5" w14:textId="625E3705" w:rsidR="00A0796D" w:rsidRPr="00A0796D" w:rsidRDefault="00D41BFC" w:rsidP="00D40595">
      <w:pPr>
        <w:pStyle w:val="content"/>
        <w:ind w:firstLine="0"/>
        <w:rPr>
          <w:b/>
          <w:bCs/>
        </w:rPr>
      </w:pPr>
      <w:r>
        <w:rPr>
          <w:noProof/>
        </w:rPr>
        <w:lastRenderedPageBreak/>
        <mc:AlternateContent>
          <mc:Choice Requires="wps">
            <w:drawing>
              <wp:anchor distT="0" distB="0" distL="114300" distR="114300" simplePos="0" relativeHeight="251790336" behindDoc="0" locked="0" layoutInCell="1" allowOverlap="1" wp14:anchorId="5371A18B" wp14:editId="0FEEF753">
                <wp:simplePos x="0" y="0"/>
                <wp:positionH relativeFrom="column">
                  <wp:posOffset>450850</wp:posOffset>
                </wp:positionH>
                <wp:positionV relativeFrom="paragraph">
                  <wp:posOffset>2999105</wp:posOffset>
                </wp:positionV>
                <wp:extent cx="43129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14:paraId="66C65956" w14:textId="7358BD20" w:rsidR="00D41BFC" w:rsidRPr="00783881" w:rsidRDefault="00D41BFC" w:rsidP="00D41BFC">
                            <w:pPr>
                              <w:pStyle w:val="Caption"/>
                              <w:rPr>
                                <w:noProof/>
                              </w:rPr>
                            </w:pPr>
                            <w:bookmarkStart w:id="7" w:name="_Toc104024096"/>
                            <w:r>
                              <w:t xml:space="preserve">Hình </w:t>
                            </w:r>
                            <w:fldSimple w:instr=" STYLEREF 1 \s ">
                              <w:r w:rsidR="00A42916">
                                <w:rPr>
                                  <w:noProof/>
                                </w:rPr>
                                <w:t>1</w:t>
                              </w:r>
                            </w:fldSimple>
                            <w:r w:rsidR="00A42916">
                              <w:t>.</w:t>
                            </w:r>
                            <w:fldSimple w:instr=" SEQ Hình \* ARABIC \s 1 ">
                              <w:r w:rsidR="00A42916">
                                <w:rPr>
                                  <w:noProof/>
                                </w:rPr>
                                <w:t>1</w:t>
                              </w:r>
                            </w:fldSimple>
                            <w:r>
                              <w:t>. Rèm cửa tự động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1A18B" id="_x0000_t202" coordsize="21600,21600" o:spt="202" path="m,l,21600r21600,l21600,xe">
                <v:stroke joinstyle="miter"/>
                <v:path gradientshapeok="t" o:connecttype="rect"/>
              </v:shapetype>
              <v:shape id="Text Box 1" o:spid="_x0000_s1026" type="#_x0000_t202" style="position:absolute;left:0;text-align:left;margin-left:35.5pt;margin-top:236.15pt;width:339.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6FQIAADgEAAAOAAAAZHJzL2Uyb0RvYy54bWysU8GO0zAQvSPxD5bvNG0XVh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Akbb6/mc0/zSk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" stroked="f">
                <v:textbox style="mso-fit-shape-to-text:t" inset="0,0,0,0">
                  <w:txbxContent>
                    <w:p w14:paraId="66C65956" w14:textId="7358BD20" w:rsidR="00D41BFC" w:rsidRPr="00783881" w:rsidRDefault="00D41BFC" w:rsidP="00D41BFC">
                      <w:pPr>
                        <w:pStyle w:val="Caption"/>
                        <w:rPr>
                          <w:noProof/>
                        </w:rPr>
                      </w:pPr>
                      <w:bookmarkStart w:id="8" w:name="_Toc104024096"/>
                      <w:r>
                        <w:t xml:space="preserve">Hình </w:t>
                      </w:r>
                      <w:fldSimple w:instr=" STYLEREF 1 \s ">
                        <w:r w:rsidR="00A42916">
                          <w:rPr>
                            <w:noProof/>
                          </w:rPr>
                          <w:t>1</w:t>
                        </w:r>
                      </w:fldSimple>
                      <w:r w:rsidR="00A42916">
                        <w:t>.</w:t>
                      </w:r>
                      <w:fldSimple w:instr=" SEQ Hình \* ARABIC \s 1 ">
                        <w:r w:rsidR="00A42916">
                          <w:rPr>
                            <w:noProof/>
                          </w:rPr>
                          <w:t>1</w:t>
                        </w:r>
                      </w:fldSimple>
                      <w:r>
                        <w:t>. Rèm cửa tự động</w:t>
                      </w:r>
                      <w:bookmarkEnd w:id="8"/>
                    </w:p>
                  </w:txbxContent>
                </v:textbox>
                <w10:wrap type="topAndBottom"/>
              </v:shape>
            </w:pict>
          </mc:Fallback>
        </mc:AlternateContent>
      </w:r>
      <w:r w:rsidRPr="00A0796D">
        <w:rPr>
          <w:noProof/>
        </w:rPr>
        <w:drawing>
          <wp:anchor distT="0" distB="0" distL="114300" distR="114300" simplePos="0" relativeHeight="251779072" behindDoc="0" locked="0" layoutInCell="1" allowOverlap="1" wp14:anchorId="487C8A9B" wp14:editId="3A3ACA1A">
            <wp:simplePos x="0" y="0"/>
            <wp:positionH relativeFrom="margin">
              <wp:posOffset>451474</wp:posOffset>
            </wp:positionH>
            <wp:positionV relativeFrom="paragraph">
              <wp:posOffset>354470</wp:posOffset>
            </wp:positionV>
            <wp:extent cx="4312920" cy="2587625"/>
            <wp:effectExtent l="0" t="0" r="0" b="3175"/>
            <wp:wrapTopAndBottom/>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920" cy="2587625"/>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Rèm cửa tự động</w:t>
      </w:r>
    </w:p>
    <w:p w14:paraId="0F9FD887" w14:textId="4328C937" w:rsidR="00A0796D" w:rsidRDefault="00A0796D" w:rsidP="00A0796D">
      <w:pPr>
        <w:pStyle w:val="content"/>
      </w:pPr>
      <w:r w:rsidRPr="00A0796D">
        <w:t>Với</w:t>
      </w:r>
      <w:r>
        <w:t xml:space="preserve"> hệ thống rèm cửa thông minh kiểm soát hoàn toàn tự động, gia chủ không cần phải sử dụng bất kỳ một thiết bị diều khiển nào, tạo cảm giác thoải mái và tiết kiệm năng lượng</w:t>
      </w:r>
    </w:p>
    <w:p w14:paraId="4860EE1E" w14:textId="151A6F1F" w:rsidR="00A0796D" w:rsidRDefault="00A0796D" w:rsidP="00A0796D">
      <w:pPr>
        <w:pStyle w:val="content"/>
        <w:ind w:firstLine="0"/>
      </w:pPr>
      <w:r>
        <w:t>Tự động Đóng/Mở rèm dựa theo ánh sáng ban ngày</w:t>
      </w:r>
    </w:p>
    <w:p w14:paraId="606E3DF5" w14:textId="2A3FBB55" w:rsidR="00A0796D" w:rsidRDefault="00A0796D" w:rsidP="00A0796D">
      <w:pPr>
        <w:pStyle w:val="content"/>
        <w:ind w:firstLine="0"/>
      </w:pPr>
      <w:r>
        <w:t>Tự động Đóng/Mở rèm theo lịch trình đã thiết lập</w:t>
      </w:r>
    </w:p>
    <w:p w14:paraId="796EE991" w14:textId="55E1BE18" w:rsidR="00A0796D" w:rsidRPr="00A0796D" w:rsidRDefault="00D41BFC" w:rsidP="00A0796D">
      <w:pPr>
        <w:pStyle w:val="content"/>
        <w:ind w:firstLine="0"/>
        <w:rPr>
          <w:b/>
          <w:bCs/>
        </w:rPr>
      </w:pPr>
      <w:r>
        <w:rPr>
          <w:noProof/>
        </w:rPr>
        <mc:AlternateContent>
          <mc:Choice Requires="wps">
            <w:drawing>
              <wp:anchor distT="0" distB="0" distL="114300" distR="114300" simplePos="0" relativeHeight="251792384" behindDoc="0" locked="0" layoutInCell="1" allowOverlap="1" wp14:anchorId="50468897" wp14:editId="57FE666C">
                <wp:simplePos x="0" y="0"/>
                <wp:positionH relativeFrom="column">
                  <wp:posOffset>528955</wp:posOffset>
                </wp:positionH>
                <wp:positionV relativeFrom="paragraph">
                  <wp:posOffset>2861310</wp:posOffset>
                </wp:positionV>
                <wp:extent cx="4222750" cy="635"/>
                <wp:effectExtent l="0" t="0" r="6350" b="0"/>
                <wp:wrapTopAndBottom/>
                <wp:docPr id="3" name="Text Box 3"/>
                <wp:cNvGraphicFramePr/>
                <a:graphic xmlns:a="http://schemas.openxmlformats.org/drawingml/2006/main">
                  <a:graphicData uri="http://schemas.microsoft.com/office/word/2010/wordprocessingShape">
                    <wps:wsp>
                      <wps:cNvSpPr txBox="1"/>
                      <wps:spPr>
                        <a:xfrm>
                          <a:off x="0" y="0"/>
                          <a:ext cx="4222750" cy="635"/>
                        </a:xfrm>
                        <a:prstGeom prst="rect">
                          <a:avLst/>
                        </a:prstGeom>
                        <a:solidFill>
                          <a:prstClr val="white"/>
                        </a:solidFill>
                        <a:ln>
                          <a:noFill/>
                        </a:ln>
                      </wps:spPr>
                      <wps:txbx>
                        <w:txbxContent>
                          <w:p w14:paraId="24D68CBC" w14:textId="1CE10375" w:rsidR="00D41BFC" w:rsidRPr="003B71E9" w:rsidRDefault="00D41BFC" w:rsidP="00D41BFC">
                            <w:pPr>
                              <w:pStyle w:val="Caption"/>
                              <w:rPr>
                                <w:noProof/>
                              </w:rPr>
                            </w:pPr>
                            <w:bookmarkStart w:id="9" w:name="_Toc104024097"/>
                            <w:r>
                              <w:t xml:space="preserve">Hình </w:t>
                            </w:r>
                            <w:fldSimple w:instr=" STYLEREF 1 \s ">
                              <w:r w:rsidR="00A42916">
                                <w:rPr>
                                  <w:noProof/>
                                </w:rPr>
                                <w:t>1</w:t>
                              </w:r>
                            </w:fldSimple>
                            <w:r w:rsidR="00A42916">
                              <w:t>.</w:t>
                            </w:r>
                            <w:fldSimple w:instr=" SEQ Hình \* ARABIC \s 1 ">
                              <w:r w:rsidR="00A42916">
                                <w:rPr>
                                  <w:noProof/>
                                </w:rPr>
                                <w:t>2</w:t>
                              </w:r>
                            </w:fldSimple>
                            <w:r>
                              <w:t>. Rèm cửa thông minh điều khiển bằng điện thoại</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68897" id="Text Box 3" o:spid="_x0000_s1027" type="#_x0000_t202" style="position:absolute;left:0;text-align:left;margin-left:41.65pt;margin-top:225.3pt;width:332.5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fh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en+Xz++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" stroked="f">
                <v:textbox style="mso-fit-shape-to-text:t" inset="0,0,0,0">
                  <w:txbxContent>
                    <w:p w14:paraId="24D68CBC" w14:textId="1CE10375" w:rsidR="00D41BFC" w:rsidRPr="003B71E9" w:rsidRDefault="00D41BFC" w:rsidP="00D41BFC">
                      <w:pPr>
                        <w:pStyle w:val="Caption"/>
                        <w:rPr>
                          <w:noProof/>
                        </w:rPr>
                      </w:pPr>
                      <w:bookmarkStart w:id="10" w:name="_Toc104024097"/>
                      <w:r>
                        <w:t xml:space="preserve">Hình </w:t>
                      </w:r>
                      <w:fldSimple w:instr=" STYLEREF 1 \s ">
                        <w:r w:rsidR="00A42916">
                          <w:rPr>
                            <w:noProof/>
                          </w:rPr>
                          <w:t>1</w:t>
                        </w:r>
                      </w:fldSimple>
                      <w:r w:rsidR="00A42916">
                        <w:t>.</w:t>
                      </w:r>
                      <w:fldSimple w:instr=" SEQ Hình \* ARABIC \s 1 ">
                        <w:r w:rsidR="00A42916">
                          <w:rPr>
                            <w:noProof/>
                          </w:rPr>
                          <w:t>2</w:t>
                        </w:r>
                      </w:fldSimple>
                      <w:r>
                        <w:t>. Rèm cửa thông minh điều khiển bằng điện thoại</w:t>
                      </w:r>
                      <w:bookmarkEnd w:id="10"/>
                    </w:p>
                  </w:txbxContent>
                </v:textbox>
                <w10:wrap type="topAndBottom"/>
              </v:shape>
            </w:pict>
          </mc:Fallback>
        </mc:AlternateContent>
      </w:r>
      <w:r>
        <w:rPr>
          <w:noProof/>
        </w:rPr>
        <w:drawing>
          <wp:anchor distT="0" distB="0" distL="114300" distR="114300" simplePos="0" relativeHeight="251780096" behindDoc="0" locked="0" layoutInCell="1" allowOverlap="1" wp14:anchorId="01A451E5" wp14:editId="2D0B3DA3">
            <wp:simplePos x="0" y="0"/>
            <wp:positionH relativeFrom="page">
              <wp:align>center</wp:align>
            </wp:positionH>
            <wp:positionV relativeFrom="paragraph">
              <wp:posOffset>420370</wp:posOffset>
            </wp:positionV>
            <wp:extent cx="3977640" cy="2386330"/>
            <wp:effectExtent l="0" t="0" r="3810" b="0"/>
            <wp:wrapTopAndBottom/>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7640" cy="2386330"/>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Kiểm soát rèm cửa thông minh bằng iOS / Android</w:t>
      </w:r>
    </w:p>
    <w:p w14:paraId="7541EE04" w14:textId="77777777" w:rsidR="00D41BFC" w:rsidRDefault="00D41BFC" w:rsidP="00A0796D">
      <w:pPr>
        <w:pStyle w:val="content"/>
      </w:pPr>
    </w:p>
    <w:p w14:paraId="2C65D062" w14:textId="51CE5FE6" w:rsidR="00A0796D" w:rsidRDefault="00A0796D" w:rsidP="00D41BFC">
      <w:pPr>
        <w:pStyle w:val="content"/>
        <w:ind w:firstLine="0"/>
      </w:pPr>
      <w:r>
        <w:lastRenderedPageBreak/>
        <w:t xml:space="preserve">Hệ thống rèm cửa thông minh tích hợp </w:t>
      </w:r>
      <w:r w:rsidR="00D41BFC">
        <w:t>nhiều loại giải pháp hiện đai như:</w:t>
      </w:r>
    </w:p>
    <w:p w14:paraId="58F81D8F" w14:textId="77777777" w:rsidR="00A0796D" w:rsidRDefault="00A0796D" w:rsidP="00D41BFC">
      <w:pPr>
        <w:pStyle w:val="content"/>
        <w:numPr>
          <w:ilvl w:val="0"/>
          <w:numId w:val="36"/>
        </w:numPr>
      </w:pPr>
      <w:r>
        <w:t>Đóng/Mở rèm cửa chỉ với một lần chạm trên điện thoại thông minh hoặc máy tính bảng</w:t>
      </w:r>
    </w:p>
    <w:p w14:paraId="3A1BBCAA" w14:textId="203234B2" w:rsidR="00A0796D" w:rsidRDefault="00A0796D" w:rsidP="00D41BFC">
      <w:pPr>
        <w:pStyle w:val="content"/>
        <w:numPr>
          <w:ilvl w:val="0"/>
          <w:numId w:val="36"/>
        </w:numPr>
      </w:pPr>
      <w:r>
        <w:t>Kiểm soát rèm cửa</w:t>
      </w:r>
      <w:r w:rsidR="00D41BFC">
        <w:t xml:space="preserve"> mọi lúc mọi nơi chỉ với 1 thiết bị có kết nối internet</w:t>
      </w:r>
    </w:p>
    <w:p w14:paraId="11A8AD3F" w14:textId="302257C9" w:rsidR="00A0796D" w:rsidRDefault="00A0796D" w:rsidP="00A0796D">
      <w:pPr>
        <w:pStyle w:val="content"/>
        <w:ind w:firstLine="0"/>
        <w:rPr>
          <w:b/>
          <w:bCs/>
        </w:rPr>
      </w:pPr>
      <w:r w:rsidRPr="00A0796D">
        <w:rPr>
          <w:b/>
          <w:bCs/>
        </w:rPr>
        <w:t>Kiểm soát rèm cửa bằng giọng nói</w:t>
      </w:r>
    </w:p>
    <w:p w14:paraId="6FAD2722" w14:textId="60004C79" w:rsidR="00A0796D" w:rsidRDefault="00A0796D" w:rsidP="00D41BFC">
      <w:pPr>
        <w:pStyle w:val="content"/>
      </w:pPr>
      <w:r w:rsidRPr="00A0796D">
        <w:t>Tích hợp giải pháp rèm cửa thông minh với các trợ lý giọng nói Google Assitant, Alexa Echo, Apple Siri</w:t>
      </w:r>
    </w:p>
    <w:p w14:paraId="3B5FEEA6" w14:textId="700635EB" w:rsidR="00A0796D" w:rsidRPr="00A0796D" w:rsidRDefault="00F522EA" w:rsidP="00A0796D">
      <w:pPr>
        <w:pStyle w:val="content"/>
        <w:ind w:firstLine="0"/>
        <w:rPr>
          <w:b/>
          <w:bCs/>
        </w:rPr>
      </w:pPr>
      <w:r>
        <w:rPr>
          <w:b/>
          <w:bCs/>
          <w:noProof/>
        </w:rPr>
        <w:drawing>
          <wp:anchor distT="0" distB="0" distL="114300" distR="114300" simplePos="0" relativeHeight="251781120" behindDoc="0" locked="0" layoutInCell="1" allowOverlap="1" wp14:anchorId="15C0DDBA" wp14:editId="490E5770">
            <wp:simplePos x="0" y="0"/>
            <wp:positionH relativeFrom="page">
              <wp:align>center</wp:align>
            </wp:positionH>
            <wp:positionV relativeFrom="paragraph">
              <wp:posOffset>346133</wp:posOffset>
            </wp:positionV>
            <wp:extent cx="3775710" cy="2265045"/>
            <wp:effectExtent l="0" t="0" r="0" b="1905"/>
            <wp:wrapTopAndBottom/>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5710" cy="2265045"/>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Điều khiển từ xa không dây Pico</w:t>
      </w:r>
    </w:p>
    <w:p w14:paraId="65B87ABB" w14:textId="463D3DFA" w:rsidR="00F522EA" w:rsidRDefault="00F522EA" w:rsidP="00F522EA">
      <w:pPr>
        <w:pStyle w:val="content"/>
      </w:pPr>
      <w:r>
        <w:rPr>
          <w:noProof/>
        </w:rPr>
        <mc:AlternateContent>
          <mc:Choice Requires="wps">
            <w:drawing>
              <wp:anchor distT="0" distB="0" distL="114300" distR="114300" simplePos="0" relativeHeight="251787264" behindDoc="0" locked="0" layoutInCell="1" allowOverlap="1" wp14:anchorId="55ABCDFC" wp14:editId="35143C4A">
                <wp:simplePos x="0" y="0"/>
                <wp:positionH relativeFrom="page">
                  <wp:align>center</wp:align>
                </wp:positionH>
                <wp:positionV relativeFrom="paragraph">
                  <wp:posOffset>2237856</wp:posOffset>
                </wp:positionV>
                <wp:extent cx="3304540" cy="367030"/>
                <wp:effectExtent l="0" t="0" r="0" b="0"/>
                <wp:wrapSquare wrapText="bothSides"/>
                <wp:docPr id="2062" name="Text Box 2062"/>
                <wp:cNvGraphicFramePr/>
                <a:graphic xmlns:a="http://schemas.openxmlformats.org/drawingml/2006/main">
                  <a:graphicData uri="http://schemas.microsoft.com/office/word/2010/wordprocessingShape">
                    <wps:wsp>
                      <wps:cNvSpPr txBox="1"/>
                      <wps:spPr>
                        <a:xfrm>
                          <a:off x="0" y="0"/>
                          <a:ext cx="3304540" cy="367030"/>
                        </a:xfrm>
                        <a:prstGeom prst="rect">
                          <a:avLst/>
                        </a:prstGeom>
                        <a:solidFill>
                          <a:prstClr val="white"/>
                        </a:solidFill>
                        <a:ln>
                          <a:noFill/>
                        </a:ln>
                      </wps:spPr>
                      <wps:txbx>
                        <w:txbxContent>
                          <w:p w14:paraId="6334BE2A" w14:textId="4481035C" w:rsidR="00A979EB" w:rsidRPr="006D027B" w:rsidRDefault="00A979EB" w:rsidP="00F522EA">
                            <w:pPr>
                              <w:pStyle w:val="Caption"/>
                              <w:rPr>
                                <w:b/>
                                <w:bCs/>
                                <w:noProof/>
                              </w:rPr>
                            </w:pPr>
                            <w:bookmarkStart w:id="11" w:name="_Toc104024098"/>
                            <w:r>
                              <w:t xml:space="preserve">Hình </w:t>
                            </w:r>
                            <w:fldSimple w:instr=" STYLEREF 1 \s ">
                              <w:r w:rsidR="00A42916">
                                <w:rPr>
                                  <w:noProof/>
                                </w:rPr>
                                <w:t>1</w:t>
                              </w:r>
                            </w:fldSimple>
                            <w:r w:rsidR="00A42916">
                              <w:t>.</w:t>
                            </w:r>
                            <w:fldSimple w:instr=" SEQ Hình \* ARABIC \s 1 ">
                              <w:r w:rsidR="00A42916">
                                <w:rPr>
                                  <w:noProof/>
                                </w:rPr>
                                <w:t>3</w:t>
                              </w:r>
                            </w:fldSimple>
                            <w:r>
                              <w:t>. Điều khiển không dây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ABCDFC" id="Text Box 2062" o:spid="_x0000_s1028" type="#_x0000_t202" style="position:absolute;left:0;text-align:left;margin-left:0;margin-top:176.2pt;width:260.2pt;height:28.9pt;z-index:2517872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" stroked="f">
                <v:textbox inset="0,0,0,0">
                  <w:txbxContent>
                    <w:p w14:paraId="6334BE2A" w14:textId="4481035C" w:rsidR="00A979EB" w:rsidRPr="006D027B" w:rsidRDefault="00A979EB" w:rsidP="00F522EA">
                      <w:pPr>
                        <w:pStyle w:val="Caption"/>
                        <w:rPr>
                          <w:b/>
                          <w:bCs/>
                          <w:noProof/>
                        </w:rPr>
                      </w:pPr>
                      <w:bookmarkStart w:id="12" w:name="_Toc104024098"/>
                      <w:r>
                        <w:t xml:space="preserve">Hình </w:t>
                      </w:r>
                      <w:fldSimple w:instr=" STYLEREF 1 \s ">
                        <w:r w:rsidR="00A42916">
                          <w:rPr>
                            <w:noProof/>
                          </w:rPr>
                          <w:t>1</w:t>
                        </w:r>
                      </w:fldSimple>
                      <w:r w:rsidR="00A42916">
                        <w:t>.</w:t>
                      </w:r>
                      <w:fldSimple w:instr=" SEQ Hình \* ARABIC \s 1 ">
                        <w:r w:rsidR="00A42916">
                          <w:rPr>
                            <w:noProof/>
                          </w:rPr>
                          <w:t>3</w:t>
                        </w:r>
                      </w:fldSimple>
                      <w:r>
                        <w:t>. Điều khiển không dây</w:t>
                      </w:r>
                      <w:bookmarkEnd w:id="12"/>
                    </w:p>
                  </w:txbxContent>
                </v:textbox>
                <w10:wrap type="square" anchorx="page"/>
              </v:shape>
            </w:pict>
          </mc:Fallback>
        </mc:AlternateContent>
      </w:r>
    </w:p>
    <w:p w14:paraId="0121D9CB" w14:textId="65FAE88E" w:rsidR="00A0796D" w:rsidRPr="00A0796D" w:rsidRDefault="00A0796D" w:rsidP="00A0796D">
      <w:pPr>
        <w:pStyle w:val="content"/>
      </w:pPr>
      <w:r>
        <w:t>Đôi khi điều khiển nhà thông minh bằng giọng nói là một cách thuận tiện nhất, nhưng nếu Quý vị đang xem phim hay nghe nhạc thì khả năng điều khiển giọng nói là khó khả thi. Với điều khiển từ xa không dây Pico để bàn, đầu giường, luôn mang đến sự tiện lợi</w:t>
      </w:r>
    </w:p>
    <w:p w14:paraId="63B2104F" w14:textId="3E5B87A0" w:rsidR="000017F3" w:rsidRDefault="009D17FF" w:rsidP="000017F3">
      <w:pPr>
        <w:pStyle w:val="level2"/>
      </w:pPr>
      <w:bookmarkStart w:id="13" w:name="_Toc104024044"/>
      <w:r>
        <w:t xml:space="preserve">Tình hình nghiên cứu </w:t>
      </w:r>
      <w:r w:rsidR="00A859D1">
        <w:t xml:space="preserve">trong </w:t>
      </w:r>
      <w:r>
        <w:t>nước</w:t>
      </w:r>
      <w:bookmarkEnd w:id="13"/>
      <w:r w:rsidR="000017F3">
        <w:tab/>
      </w:r>
    </w:p>
    <w:p w14:paraId="23428CC6" w14:textId="7432A758" w:rsidR="00A859D1" w:rsidRDefault="00A859D1" w:rsidP="00A859D1">
      <w:pPr>
        <w:pStyle w:val="content"/>
      </w:pPr>
      <w:r>
        <w:t xml:space="preserve">Không chỉ ngoài nước mà rèm tự động ở Việt Nam đang dần trở nên phổ biến trong trang trí nội thất hiện đại. Thực chất, rèm tự động là rèm có gắn kèm động cơ rèm (motor rèm), điều khiển bởi thiết bị điều khiển từ xa (Remote). Nhờ được gắn động cơ nên những bộ rèm to nặng, có độ cao lớn đã không còn là trở ngại. Đây được xem là một “tiêu điểm” trong thiết kế không gian hiện </w:t>
      </w:r>
      <w:r>
        <w:lastRenderedPageBreak/>
        <w:t>đại, là sự phát triển mang tính đột phá trong nghệ thuật rèm trang trí và giải quyết được nhiều nhược điểm của mành rèm truyền thống. Bên cạnh tác dụng che chắn nắng gió như rèm truyền thống, rèm tự động còn có nhiều lợi ích và ý nghĩa hơn thế:</w:t>
      </w:r>
    </w:p>
    <w:p w14:paraId="0C6CC5F6" w14:textId="3433C0E8" w:rsidR="00A859D1" w:rsidRDefault="00A859D1" w:rsidP="00A859D1">
      <w:pPr>
        <w:pStyle w:val="content"/>
      </w:pPr>
      <w:r>
        <w:t>Với không gian: rèm tự động là một điểm nhấn, làm đẹp không gian, thể hiện sự sang trọng, hiện đại, tinh tế và đẳng cấp. Đây là một yếu tố không thể thiếu trong thiết kế nội thất của ngôi nhà thông minh hiện đại. Nhờ thiết bị điều khiển từ xa, bạn có thể bật – tắt, đóng – mở rèm theo ý muốn và tiết kiệm thời gian, công sức. Đặc biệt, bạn cũng có thể tích hợp điều khiển rèm qua các thiết bị thông minh, hiện đại như: điện thoại, máy tính bảng, kết nối với hệ thống điều khiển nhà thông minh…. Chỉ cần một nút bấm, rèm cửa sẽ di chuyển theo ý muốn của bạn. Đồng thời thay đổi được diện tích không gian, không gây cản trở những hoạt động khác của con người.</w:t>
      </w:r>
    </w:p>
    <w:p w14:paraId="2167D32F" w14:textId="119B614E" w:rsidR="00A859D1" w:rsidRDefault="00A859D1" w:rsidP="00A859D1">
      <w:pPr>
        <w:pStyle w:val="content"/>
      </w:pPr>
      <w:r>
        <w:t>Với người sử dụng: Rèm tự động là tiện ích vừa thể hiện gu thẩm mỹ vừa đem đến sự an toàn. Khác với mành rèm truyền thống, trẻ em có thể gặp tai nạn bất cứ lúc nào, nhưng với rèm tự động, bạn có thể để chúng chơi đùa thỏa thích gần rèm cửa, đóng – mở, chỉnh ánh sáng gian phòng theo ý muốn mà không cần mất công mệt mỏi. Nếu rèm được làm bằng chất liệu cao cấp, cách nhiệt, chống tia cực tím sẽ giúp bảo vệ con người và các thiết bị nội thất khác khỏi tác hại của thời tiết thất thường.</w:t>
      </w:r>
    </w:p>
    <w:p w14:paraId="10F0A649" w14:textId="785E767D" w:rsidR="00A859D1" w:rsidRDefault="00A859D1" w:rsidP="00A859D1">
      <w:pPr>
        <w:pStyle w:val="content"/>
      </w:pPr>
      <w:r w:rsidRPr="00A859D1">
        <w:t>Hiện tại, IBC Việt Nam có giải pháp rèm tự động cho tất cả các loại rèm, với nhiều kiểu dáng, màu sắc khác nhau:</w:t>
      </w:r>
    </w:p>
    <w:p w14:paraId="5AF488C1" w14:textId="6D5FE787" w:rsidR="00A859D1" w:rsidRDefault="00A859D1" w:rsidP="00A859D1">
      <w:pPr>
        <w:pStyle w:val="content"/>
      </w:pPr>
      <w:r w:rsidRPr="00A859D1">
        <w:rPr>
          <w:i/>
          <w:iCs/>
        </w:rPr>
        <w:t>Rèm vải tự động</w:t>
      </w:r>
      <w:r w:rsidRPr="00A859D1">
        <w:t xml:space="preserve">: tại Việt Nam, rèm vải tự động được sử dụng rộng rãi, chiếm đến 80% trong các ngôi nhà, biệt thự, chung cư cao cấp. Vì sử dụng rèm vải là thói quen từ lâu của người Việt. Để đối phó với khí hậu nóng nực mùa hè, khô lạnh mùa đông, rèm vải là giải pháp tối ưu. Sự mềm mại, màu sắc đa dạng, phong phú của rèm vải cũng khiến cho không gian ngôi nhà trở nên sinh động, cuốn hút hơn. Những bộ rèm cao kịch trần được làm từ vải Bỉ Acacia, </w:t>
      </w:r>
      <w:r w:rsidRPr="00A859D1">
        <w:lastRenderedPageBreak/>
        <w:t>vải Anh, Thổ, sử dụng động cơ Forest, A-OK, Famax… đang được nhiều người tiêu dùng lựa chọn. Chất liệu vải bền, mềm mại, màu sắc bắt mắt kết hợp với động cơ rèm vận hành êm ái là điểm cộng của loại rèm này.</w:t>
      </w:r>
    </w:p>
    <w:p w14:paraId="13422A85" w14:textId="36BA9E4F" w:rsidR="00A859D1" w:rsidRDefault="00A859D1" w:rsidP="00A859D1">
      <w:pPr>
        <w:pStyle w:val="content"/>
      </w:pPr>
      <w:r w:rsidRPr="005348DF">
        <w:rPr>
          <w:i/>
          <w:iCs/>
          <w:noProof/>
        </w:rPr>
        <mc:AlternateContent>
          <mc:Choice Requires="wps">
            <w:drawing>
              <wp:anchor distT="0" distB="0" distL="114300" distR="114300" simplePos="0" relativeHeight="251771904" behindDoc="0" locked="0" layoutInCell="1" allowOverlap="1" wp14:anchorId="305812DE" wp14:editId="4AC70248">
                <wp:simplePos x="0" y="0"/>
                <wp:positionH relativeFrom="column">
                  <wp:posOffset>389890</wp:posOffset>
                </wp:positionH>
                <wp:positionV relativeFrom="paragraph">
                  <wp:posOffset>4927600</wp:posOffset>
                </wp:positionV>
                <wp:extent cx="4792980" cy="635"/>
                <wp:effectExtent l="0" t="0" r="0" b="0"/>
                <wp:wrapTopAndBottom/>
                <wp:docPr id="2052" name="Text Box 2052"/>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0C4F246D" w14:textId="3CD9F441" w:rsidR="00A859D1" w:rsidRPr="00E42AF1" w:rsidRDefault="00A859D1" w:rsidP="00A859D1">
                            <w:pPr>
                              <w:pStyle w:val="Caption"/>
                              <w:rPr>
                                <w:noProof/>
                              </w:rPr>
                            </w:pPr>
                            <w:bookmarkStart w:id="14" w:name="_Toc104024099"/>
                            <w:r>
                              <w:t xml:space="preserve">Hình </w:t>
                            </w:r>
                            <w:fldSimple w:instr=" STYLEREF 1 \s ">
                              <w:r w:rsidR="00A42916">
                                <w:rPr>
                                  <w:noProof/>
                                </w:rPr>
                                <w:t>1</w:t>
                              </w:r>
                            </w:fldSimple>
                            <w:r w:rsidR="00A42916">
                              <w:t>.</w:t>
                            </w:r>
                            <w:fldSimple w:instr=" SEQ Hình \* ARABIC \s 1 ">
                              <w:r w:rsidR="00A42916">
                                <w:rPr>
                                  <w:noProof/>
                                </w:rPr>
                                <w:t>4</w:t>
                              </w:r>
                            </w:fldSimple>
                            <w:r>
                              <w:t>. Rèm cuốn tự động.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812DE" id="Text Box 2052" o:spid="_x0000_s1029" type="#_x0000_t202" style="position:absolute;left:0;text-align:left;margin-left:30.7pt;margin-top:388pt;width:377.4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" stroked="f">
                <v:textbox style="mso-fit-shape-to-text:t" inset="0,0,0,0">
                  <w:txbxContent>
                    <w:p w14:paraId="0C4F246D" w14:textId="3CD9F441" w:rsidR="00A859D1" w:rsidRPr="00E42AF1" w:rsidRDefault="00A859D1" w:rsidP="00A859D1">
                      <w:pPr>
                        <w:pStyle w:val="Caption"/>
                        <w:rPr>
                          <w:noProof/>
                        </w:rPr>
                      </w:pPr>
                      <w:bookmarkStart w:id="15" w:name="_Toc104024099"/>
                      <w:r>
                        <w:t xml:space="preserve">Hình </w:t>
                      </w:r>
                      <w:fldSimple w:instr=" STYLEREF 1 \s ">
                        <w:r w:rsidR="00A42916">
                          <w:rPr>
                            <w:noProof/>
                          </w:rPr>
                          <w:t>1</w:t>
                        </w:r>
                      </w:fldSimple>
                      <w:r w:rsidR="00A42916">
                        <w:t>.</w:t>
                      </w:r>
                      <w:fldSimple w:instr=" SEQ Hình \* ARABIC \s 1 ">
                        <w:r w:rsidR="00A42916">
                          <w:rPr>
                            <w:noProof/>
                          </w:rPr>
                          <w:t>4</w:t>
                        </w:r>
                      </w:fldSimple>
                      <w:r>
                        <w:t>. Rèm cuốn tự động.</w:t>
                      </w:r>
                      <w:bookmarkEnd w:id="15"/>
                    </w:p>
                  </w:txbxContent>
                </v:textbox>
                <w10:wrap type="topAndBottom"/>
              </v:shape>
            </w:pict>
          </mc:Fallback>
        </mc:AlternateContent>
      </w:r>
      <w:r w:rsidRPr="005348DF">
        <w:rPr>
          <w:i/>
          <w:iCs/>
          <w:noProof/>
        </w:rPr>
        <w:drawing>
          <wp:anchor distT="0" distB="0" distL="114300" distR="114300" simplePos="0" relativeHeight="251769856" behindDoc="0" locked="0" layoutInCell="1" allowOverlap="1" wp14:anchorId="3139E3F3" wp14:editId="675A8F8B">
            <wp:simplePos x="0" y="0"/>
            <wp:positionH relativeFrom="margin">
              <wp:align>center</wp:align>
            </wp:positionH>
            <wp:positionV relativeFrom="paragraph">
              <wp:posOffset>1560195</wp:posOffset>
            </wp:positionV>
            <wp:extent cx="4792980" cy="3310255"/>
            <wp:effectExtent l="0" t="0" r="7620" b="4445"/>
            <wp:wrapTopAndBottom/>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980" cy="3310255"/>
                    </a:xfrm>
                    <a:prstGeom prst="rect">
                      <a:avLst/>
                    </a:prstGeom>
                    <a:noFill/>
                  </pic:spPr>
                </pic:pic>
              </a:graphicData>
            </a:graphic>
            <wp14:sizeRelH relativeFrom="margin">
              <wp14:pctWidth>0</wp14:pctWidth>
            </wp14:sizeRelH>
            <wp14:sizeRelV relativeFrom="margin">
              <wp14:pctHeight>0</wp14:pctHeight>
            </wp14:sizeRelV>
          </wp:anchor>
        </w:drawing>
      </w:r>
      <w:r w:rsidRPr="005348DF">
        <w:rPr>
          <w:i/>
          <w:iCs/>
        </w:rPr>
        <w:t xml:space="preserve">Rèm cuốn tự động: </w:t>
      </w:r>
      <w:r w:rsidRPr="00A859D1">
        <w:t>Với sự gọn nhẹ, tinh tế, tiện lợi, rèm cuốn tư động được sử dụng nhiều trong không gian công sở, trường học hoặc ngôi nhà thông minh. Nếu bạn cần một không gian phục vụ cho sự sáng tạo, hiện đại, mang phong cách Hàn Quốc, Châu Âu thì rèm cuốn tự động là một sự lựa chọn hoàn hảo và là điểm nhấn ấn tượng không thể bỏ qua.</w:t>
      </w:r>
    </w:p>
    <w:p w14:paraId="1E5A3E23" w14:textId="5DE36C05" w:rsidR="00A859D1" w:rsidRDefault="00A859D1" w:rsidP="00A859D1">
      <w:pPr>
        <w:pStyle w:val="content"/>
      </w:pPr>
      <w:r w:rsidRPr="00A859D1">
        <w:rPr>
          <w:i/>
          <w:iCs/>
        </w:rPr>
        <w:t>Rèm sáo gỗ tự động: </w:t>
      </w:r>
      <w:r w:rsidRPr="00A859D1">
        <w:t>Gỗ thường nặng hơn các vật liệu làm rèm khác. Tuy nhiên không vì thế mà chúng ta có thể bỏ qua một loại rèm độc đáo này. Được thiết kế dạng mành, rèm sáo gỗ tự động phù hợp với cả không gian hiện đại và cổ kính, đem lại sự sang trọng, đẳng cấp cho không gian. Đặc trưng của rèm sáo gỗ yêu cầu về sự tỉ mỉ trong thiết kế, chính xác trong lắp đặt, vì vậy đòi hỏi thợ thi công phải có kinh nghiệm lâu năm trong nghề.</w:t>
      </w:r>
    </w:p>
    <w:p w14:paraId="4B3684B2" w14:textId="7267939C" w:rsidR="006B41BE" w:rsidRPr="006B41BE" w:rsidRDefault="005348DF" w:rsidP="009105B7">
      <w:pPr>
        <w:pStyle w:val="content"/>
      </w:pPr>
      <w:r>
        <w:rPr>
          <w:noProof/>
        </w:rPr>
        <w:lastRenderedPageBreak/>
        <mc:AlternateContent>
          <mc:Choice Requires="wps">
            <w:drawing>
              <wp:anchor distT="0" distB="0" distL="114300" distR="114300" simplePos="0" relativeHeight="251778048" behindDoc="0" locked="0" layoutInCell="1" allowOverlap="1" wp14:anchorId="3F66C7E6" wp14:editId="0D078F96">
                <wp:simplePos x="0" y="0"/>
                <wp:positionH relativeFrom="column">
                  <wp:posOffset>570230</wp:posOffset>
                </wp:positionH>
                <wp:positionV relativeFrom="paragraph">
                  <wp:posOffset>8660130</wp:posOffset>
                </wp:positionV>
                <wp:extent cx="4439285" cy="635"/>
                <wp:effectExtent l="0" t="0" r="0" b="0"/>
                <wp:wrapTopAndBottom/>
                <wp:docPr id="2056" name="Text Box 2056"/>
                <wp:cNvGraphicFramePr/>
                <a:graphic xmlns:a="http://schemas.openxmlformats.org/drawingml/2006/main">
                  <a:graphicData uri="http://schemas.microsoft.com/office/word/2010/wordprocessingShape">
                    <wps:wsp>
                      <wps:cNvSpPr txBox="1"/>
                      <wps:spPr>
                        <a:xfrm>
                          <a:off x="0" y="0"/>
                          <a:ext cx="4439285" cy="635"/>
                        </a:xfrm>
                        <a:prstGeom prst="rect">
                          <a:avLst/>
                        </a:prstGeom>
                        <a:solidFill>
                          <a:prstClr val="white"/>
                        </a:solidFill>
                        <a:ln>
                          <a:noFill/>
                        </a:ln>
                      </wps:spPr>
                      <wps:txbx>
                        <w:txbxContent>
                          <w:p w14:paraId="0A56B203" w14:textId="6F37A092" w:rsidR="005348DF" w:rsidRPr="00E10B62" w:rsidRDefault="005348DF" w:rsidP="005348DF">
                            <w:pPr>
                              <w:pStyle w:val="Caption"/>
                              <w:rPr>
                                <w:noProof/>
                              </w:rPr>
                            </w:pPr>
                            <w:bookmarkStart w:id="16" w:name="_Toc104024100"/>
                            <w:r>
                              <w:t xml:space="preserve">Hình </w:t>
                            </w:r>
                            <w:fldSimple w:instr=" STYLEREF 1 \s ">
                              <w:r w:rsidR="00A42916">
                                <w:rPr>
                                  <w:noProof/>
                                </w:rPr>
                                <w:t>1</w:t>
                              </w:r>
                            </w:fldSimple>
                            <w:r w:rsidR="00A42916">
                              <w:t>.</w:t>
                            </w:r>
                            <w:fldSimple w:instr=" SEQ Hình \* ARABIC \s 1 ">
                              <w:r w:rsidR="00A42916">
                                <w:rPr>
                                  <w:noProof/>
                                </w:rPr>
                                <w:t>5</w:t>
                              </w:r>
                            </w:fldSimple>
                            <w:r>
                              <w:t>. Rèm sáo dọc tự động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C7E6" id="Text Box 2056" o:spid="_x0000_s1030" type="#_x0000_t202" style="position:absolute;left:0;text-align:left;margin-left:44.9pt;margin-top:681.9pt;width:349.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QXGwIAAD8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" stroked="f">
                <v:textbox style="mso-fit-shape-to-text:t" inset="0,0,0,0">
                  <w:txbxContent>
                    <w:p w14:paraId="0A56B203" w14:textId="6F37A092" w:rsidR="005348DF" w:rsidRPr="00E10B62" w:rsidRDefault="005348DF" w:rsidP="005348DF">
                      <w:pPr>
                        <w:pStyle w:val="Caption"/>
                        <w:rPr>
                          <w:noProof/>
                        </w:rPr>
                      </w:pPr>
                      <w:bookmarkStart w:id="17" w:name="_Toc104024100"/>
                      <w:r>
                        <w:t xml:space="preserve">Hình </w:t>
                      </w:r>
                      <w:fldSimple w:instr=" STYLEREF 1 \s ">
                        <w:r w:rsidR="00A42916">
                          <w:rPr>
                            <w:noProof/>
                          </w:rPr>
                          <w:t>1</w:t>
                        </w:r>
                      </w:fldSimple>
                      <w:r w:rsidR="00A42916">
                        <w:t>.</w:t>
                      </w:r>
                      <w:fldSimple w:instr=" SEQ Hình \* ARABIC \s 1 ">
                        <w:r w:rsidR="00A42916">
                          <w:rPr>
                            <w:noProof/>
                          </w:rPr>
                          <w:t>5</w:t>
                        </w:r>
                      </w:fldSimple>
                      <w:r>
                        <w:t>. Rèm sáo dọc tự động</w:t>
                      </w:r>
                      <w:bookmarkEnd w:id="17"/>
                    </w:p>
                  </w:txbxContent>
                </v:textbox>
                <w10:wrap type="topAndBottom"/>
              </v:shape>
            </w:pict>
          </mc:Fallback>
        </mc:AlternateContent>
      </w:r>
      <w:r>
        <w:rPr>
          <w:noProof/>
        </w:rPr>
        <w:drawing>
          <wp:anchor distT="0" distB="0" distL="114300" distR="114300" simplePos="0" relativeHeight="251776000" behindDoc="0" locked="0" layoutInCell="1" allowOverlap="1" wp14:anchorId="7209EC67" wp14:editId="2391E474">
            <wp:simplePos x="0" y="0"/>
            <wp:positionH relativeFrom="margin">
              <wp:align>center</wp:align>
            </wp:positionH>
            <wp:positionV relativeFrom="paragraph">
              <wp:posOffset>5229013</wp:posOffset>
            </wp:positionV>
            <wp:extent cx="4439688" cy="3426884"/>
            <wp:effectExtent l="0" t="0" r="0" b="2540"/>
            <wp:wrapTopAndBottom/>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688" cy="3426884"/>
                    </a:xfrm>
                    <a:prstGeom prst="rect">
                      <a:avLst/>
                    </a:prstGeom>
                    <a:noFill/>
                  </pic:spPr>
                </pic:pic>
              </a:graphicData>
            </a:graphic>
          </wp:anchor>
        </w:drawing>
      </w:r>
      <w:r>
        <w:rPr>
          <w:noProof/>
        </w:rPr>
        <mc:AlternateContent>
          <mc:Choice Requires="wps">
            <w:drawing>
              <wp:anchor distT="0" distB="0" distL="114300" distR="114300" simplePos="0" relativeHeight="251774976" behindDoc="0" locked="0" layoutInCell="1" allowOverlap="1" wp14:anchorId="7B768D80" wp14:editId="58E752C1">
                <wp:simplePos x="0" y="0"/>
                <wp:positionH relativeFrom="margin">
                  <wp:align>center</wp:align>
                </wp:positionH>
                <wp:positionV relativeFrom="paragraph">
                  <wp:posOffset>3549439</wp:posOffset>
                </wp:positionV>
                <wp:extent cx="4537075" cy="635"/>
                <wp:effectExtent l="0" t="0" r="0" b="0"/>
                <wp:wrapTopAndBottom/>
                <wp:docPr id="2054" name="Text Box 2054"/>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04372429" w14:textId="74FB2F8E" w:rsidR="005348DF" w:rsidRPr="00C7777E" w:rsidRDefault="005348DF" w:rsidP="005348DF">
                            <w:pPr>
                              <w:pStyle w:val="Caption"/>
                              <w:rPr>
                                <w:noProof/>
                              </w:rPr>
                            </w:pPr>
                            <w:bookmarkStart w:id="18" w:name="_Toc104024101"/>
                            <w:r>
                              <w:t xml:space="preserve">Hình </w:t>
                            </w:r>
                            <w:fldSimple w:instr=" STYLEREF 1 \s ">
                              <w:r w:rsidR="00A42916">
                                <w:rPr>
                                  <w:noProof/>
                                </w:rPr>
                                <w:t>1</w:t>
                              </w:r>
                            </w:fldSimple>
                            <w:r w:rsidR="00A42916">
                              <w:t>.</w:t>
                            </w:r>
                            <w:fldSimple w:instr=" SEQ Hình \* ARABIC \s 1 ">
                              <w:r w:rsidR="00A42916">
                                <w:rPr>
                                  <w:noProof/>
                                </w:rPr>
                                <w:t>6</w:t>
                              </w:r>
                            </w:fldSimple>
                            <w:r>
                              <w:t>. Rèm sáo gỗ tự động.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68D80" id="Text Box 2054" o:spid="_x0000_s1031" type="#_x0000_t202" style="position:absolute;left:0;text-align:left;margin-left:0;margin-top:279.5pt;width:357.2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7k+GgIAAD8EAAAOAAAAZHJzL2Uyb0RvYy54bWysU8Fu2zAMvQ/YPwi6L07apR2M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9e309s5Z5JiN9fz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" stroked="f">
                <v:textbox style="mso-fit-shape-to-text:t" inset="0,0,0,0">
                  <w:txbxContent>
                    <w:p w14:paraId="04372429" w14:textId="74FB2F8E" w:rsidR="005348DF" w:rsidRPr="00C7777E" w:rsidRDefault="005348DF" w:rsidP="005348DF">
                      <w:pPr>
                        <w:pStyle w:val="Caption"/>
                        <w:rPr>
                          <w:noProof/>
                        </w:rPr>
                      </w:pPr>
                      <w:bookmarkStart w:id="19" w:name="_Toc104024101"/>
                      <w:r>
                        <w:t xml:space="preserve">Hình </w:t>
                      </w:r>
                      <w:fldSimple w:instr=" STYLEREF 1 \s ">
                        <w:r w:rsidR="00A42916">
                          <w:rPr>
                            <w:noProof/>
                          </w:rPr>
                          <w:t>1</w:t>
                        </w:r>
                      </w:fldSimple>
                      <w:r w:rsidR="00A42916">
                        <w:t>.</w:t>
                      </w:r>
                      <w:fldSimple w:instr=" SEQ Hình \* ARABIC \s 1 ">
                        <w:r w:rsidR="00A42916">
                          <w:rPr>
                            <w:noProof/>
                          </w:rPr>
                          <w:t>6</w:t>
                        </w:r>
                      </w:fldSimple>
                      <w:r>
                        <w:t>. Rèm sáo gỗ tự động.</w:t>
                      </w:r>
                      <w:bookmarkEnd w:id="19"/>
                    </w:p>
                  </w:txbxContent>
                </v:textbox>
                <w10:wrap type="topAndBottom" anchorx="margin"/>
              </v:shape>
            </w:pict>
          </mc:Fallback>
        </mc:AlternateContent>
      </w:r>
      <w:r>
        <w:rPr>
          <w:noProof/>
        </w:rPr>
        <w:drawing>
          <wp:anchor distT="0" distB="0" distL="114300" distR="114300" simplePos="0" relativeHeight="251772928" behindDoc="0" locked="0" layoutInCell="1" allowOverlap="1" wp14:anchorId="549F55E0" wp14:editId="7A2D92C2">
            <wp:simplePos x="0" y="0"/>
            <wp:positionH relativeFrom="margin">
              <wp:align>center</wp:align>
            </wp:positionH>
            <wp:positionV relativeFrom="paragraph">
              <wp:posOffset>212</wp:posOffset>
            </wp:positionV>
            <wp:extent cx="4243705" cy="3434715"/>
            <wp:effectExtent l="0" t="0" r="4445" b="0"/>
            <wp:wrapTopAndBottom/>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3705" cy="3434715"/>
                    </a:xfrm>
                    <a:prstGeom prst="rect">
                      <a:avLst/>
                    </a:prstGeom>
                    <a:noFill/>
                  </pic:spPr>
                </pic:pic>
              </a:graphicData>
            </a:graphic>
            <wp14:sizeRelH relativeFrom="margin">
              <wp14:pctWidth>0</wp14:pctWidth>
            </wp14:sizeRelH>
            <wp14:sizeRelV relativeFrom="margin">
              <wp14:pctHeight>0</wp14:pctHeight>
            </wp14:sizeRelV>
          </wp:anchor>
        </w:drawing>
      </w:r>
      <w:r w:rsidRPr="005348DF">
        <w:rPr>
          <w:i/>
          <w:iCs/>
        </w:rPr>
        <w:t>Rèm sáo dọc tự động: </w:t>
      </w:r>
      <w:r w:rsidRPr="005348DF">
        <w:t>IBC Việt Nam là một trong những thương hiệu đầu tiên đưa rèm lá dọc tự động Dooya, Bintronic… vào thị trường Việt Nam. Ưu điểm của rèm lá dọc tự động là vẻ thanh lịch, nhẹ nhàng, sang trọng… phù hợp với các doanh nhân thành đạt, phòng giám đốc, phòng tiếp khách.</w:t>
      </w:r>
    </w:p>
    <w:p w14:paraId="01AEBC83" w14:textId="6D9C3649" w:rsidR="00D31227" w:rsidRDefault="006B41BE" w:rsidP="009105B7">
      <w:pPr>
        <w:pStyle w:val="level1"/>
      </w:pPr>
      <w:bookmarkStart w:id="20" w:name="_Toc104024045"/>
      <w:r>
        <w:lastRenderedPageBreak/>
        <w:t>Đặt vấn đề</w:t>
      </w:r>
      <w:bookmarkEnd w:id="20"/>
    </w:p>
    <w:p w14:paraId="6DD15C11" w14:textId="404E2C94" w:rsidR="000B290B" w:rsidRDefault="000B290B" w:rsidP="00E63D87">
      <w:pPr>
        <w:pStyle w:val="content"/>
      </w:pPr>
      <w:r w:rsidRPr="000B290B">
        <w:t>Rèm cửa đóng vai trò quan trọng trong mỗi gia đình nó giúp cản sáng, điều chỉnh nhiệt độ và trang trí ngôi nhà của bạn. Tuy nhiên sẽ thật bất tiện khi mà hàng ngày cứ phải dùng tay đi kéo rèm</w:t>
      </w:r>
      <w:r w:rsidR="00487FCE">
        <w:t xml:space="preserve"> làm </w:t>
      </w:r>
      <w:r w:rsidRPr="000B290B">
        <w:t>rất mất thời gian</w:t>
      </w:r>
      <w:r w:rsidR="00487FCE">
        <w:t>. N</w:t>
      </w:r>
      <w:r w:rsidRPr="000B290B">
        <w:t xml:space="preserve">gày nay với công nghệ 4.0 hiện đại, các thiết bị nội thất được áp dụng công nghệ mới, rèm </w:t>
      </w:r>
      <w:r w:rsidR="00B36BB0">
        <w:t>thông minh</w:t>
      </w:r>
      <w:r w:rsidRPr="000B290B">
        <w:t xml:space="preserve"> ra đời đã giúp cho </w:t>
      </w:r>
      <w:r w:rsidR="00B36BB0">
        <w:t>người sử dụng</w:t>
      </w:r>
      <w:r w:rsidRPr="000B290B">
        <w:t xml:space="preserve"> thao tác dễ dàng hơn </w:t>
      </w:r>
    </w:p>
    <w:p w14:paraId="5AF1EE15" w14:textId="2864BD9A" w:rsidR="00B36BB0" w:rsidRDefault="00B36BB0" w:rsidP="00B36BB0">
      <w:pPr>
        <w:pStyle w:val="content"/>
      </w:pPr>
      <w:r>
        <w:t xml:space="preserve">Song song với hệ thống rèm cửa, hệ thống chiếu sáng cũng dần thay đổi theo để đáp ứng được nhu cầu thiết yếu của người dùng. Chiếu sáng thông minh đã dần dần trở nên quên thuộc trong những ngôi nhà hiện đại sang trọng. </w:t>
      </w:r>
    </w:p>
    <w:p w14:paraId="4CA4C921" w14:textId="72D9E82F" w:rsidR="00B36BB0" w:rsidRPr="00B36BB0" w:rsidRDefault="00B36BB0" w:rsidP="00B36BB0">
      <w:pPr>
        <w:pStyle w:val="content"/>
      </w:pPr>
      <w:r w:rsidRPr="00B36BB0">
        <w:t xml:space="preserve">Với hệ thống </w:t>
      </w:r>
      <w:r>
        <w:t xml:space="preserve">rèm cửa và </w:t>
      </w:r>
      <w:r w:rsidRPr="00B36BB0">
        <w:t xml:space="preserve">chiếu sáng thông thường ở trong nhà thì </w:t>
      </w:r>
      <w:r>
        <w:t>người dùng</w:t>
      </w:r>
      <w:r w:rsidRPr="00B36BB0">
        <w:t xml:space="preserve"> hay bật tắt bóng đèn bằng công tắc cơ quen thuộc</w:t>
      </w:r>
      <w:r>
        <w:t xml:space="preserve"> hoặc bằng các điều khiển hồng ngoại</w:t>
      </w:r>
      <w:r w:rsidRPr="00B36BB0">
        <w:t>.</w:t>
      </w:r>
      <w:r>
        <w:t xml:space="preserve"> Tuy nhiên, </w:t>
      </w:r>
      <w:r w:rsidRPr="00B36BB0">
        <w:t>đối với chiều sáng thông minh</w:t>
      </w:r>
      <w:r w:rsidR="002E4440">
        <w:t xml:space="preserve">, người dùng </w:t>
      </w:r>
      <w:r w:rsidRPr="00B36BB0">
        <w:t>hoàn toàn có thể điều khiển từ xa thông qua điện thoại hoặc máy tính bảng</w:t>
      </w:r>
      <w:r>
        <w:t>, có thể đóng mở các thiết bị ở bất kỳ nơi nào chỉ với điện thoại hoặc máy tính có kết nối Internet</w:t>
      </w:r>
    </w:p>
    <w:p w14:paraId="0C950841" w14:textId="1513610C" w:rsidR="002E4440" w:rsidRDefault="00E63D87" w:rsidP="002E4440">
      <w:pPr>
        <w:pStyle w:val="content"/>
      </w:pPr>
      <w:r w:rsidRPr="00DD719D">
        <w:t>Với</w:t>
      </w:r>
      <w:r w:rsidRPr="00DD719D">
        <w:rPr>
          <w:spacing w:val="-5"/>
        </w:rPr>
        <w:t xml:space="preserve"> </w:t>
      </w:r>
      <w:r w:rsidRPr="00DD719D">
        <w:t>mục</w:t>
      </w:r>
      <w:r w:rsidRPr="00DD719D">
        <w:rPr>
          <w:spacing w:val="-4"/>
        </w:rPr>
        <w:t xml:space="preserve"> </w:t>
      </w:r>
      <w:r w:rsidRPr="00DD719D">
        <w:t>đích</w:t>
      </w:r>
      <w:r w:rsidRPr="00DD719D">
        <w:rPr>
          <w:spacing w:val="-4"/>
        </w:rPr>
        <w:t xml:space="preserve"> </w:t>
      </w:r>
      <w:r w:rsidRPr="00DD719D">
        <w:t>có</w:t>
      </w:r>
      <w:r w:rsidRPr="00DD719D">
        <w:rPr>
          <w:spacing w:val="-4"/>
        </w:rPr>
        <w:t xml:space="preserve"> </w:t>
      </w:r>
      <w:r w:rsidRPr="00DD719D">
        <w:t>thể</w:t>
      </w:r>
      <w:r w:rsidRPr="00DD719D">
        <w:rPr>
          <w:spacing w:val="-4"/>
        </w:rPr>
        <w:t xml:space="preserve"> </w:t>
      </w:r>
      <w:r w:rsidRPr="00DD719D">
        <w:t>tạo</w:t>
      </w:r>
      <w:r w:rsidRPr="00DD719D">
        <w:rPr>
          <w:spacing w:val="-5"/>
        </w:rPr>
        <w:t xml:space="preserve"> </w:t>
      </w:r>
      <w:r w:rsidRPr="00DD719D">
        <w:t>ra</w:t>
      </w:r>
      <w:r w:rsidRPr="00DD719D">
        <w:rPr>
          <w:spacing w:val="-4"/>
        </w:rPr>
        <w:t xml:space="preserve"> </w:t>
      </w:r>
      <w:r w:rsidRPr="00DD719D">
        <w:t>một</w:t>
      </w:r>
      <w:r w:rsidRPr="00DD719D">
        <w:rPr>
          <w:spacing w:val="-4"/>
        </w:rPr>
        <w:t xml:space="preserve"> </w:t>
      </w:r>
      <w:r w:rsidRPr="00DD719D">
        <w:t>hệ</w:t>
      </w:r>
      <w:r w:rsidRPr="00DD719D">
        <w:rPr>
          <w:spacing w:val="-2"/>
        </w:rPr>
        <w:t xml:space="preserve"> </w:t>
      </w:r>
      <w:r w:rsidRPr="00DD719D">
        <w:t>thống</w:t>
      </w:r>
      <w:r w:rsidRPr="00DD719D">
        <w:rPr>
          <w:spacing w:val="-5"/>
        </w:rPr>
        <w:t xml:space="preserve"> </w:t>
      </w:r>
      <w:r w:rsidR="00B36BB0">
        <w:rPr>
          <w:spacing w:val="-5"/>
        </w:rPr>
        <w:t>đèn và rèm cửa thông minh</w:t>
      </w:r>
      <w:r w:rsidRPr="00DD719D">
        <w:t xml:space="preserve">, thân thiện với người dùng, khả năng tùy biến cao và giá thành phải chăng, </w:t>
      </w:r>
      <w:r>
        <w:t xml:space="preserve">em </w:t>
      </w:r>
      <w:r w:rsidRPr="00DD719D">
        <w:t>xin giới thiệu đề tài: “</w:t>
      </w:r>
      <w:r w:rsidR="000B290B" w:rsidRPr="000B290B">
        <w:rPr>
          <w:b/>
          <w:szCs w:val="28"/>
        </w:rPr>
        <w:t xml:space="preserve">Thiết kế mô hình hệ thống đèn và rèm cửa thông minh sử dụng </w:t>
      </w:r>
      <w:r w:rsidR="00F522EA">
        <w:rPr>
          <w:b/>
          <w:szCs w:val="28"/>
        </w:rPr>
        <w:t xml:space="preserve">vi điều khiển </w:t>
      </w:r>
      <w:r w:rsidR="000B290B" w:rsidRPr="000B290B">
        <w:rPr>
          <w:b/>
          <w:szCs w:val="28"/>
        </w:rPr>
        <w:t>ESP32</w:t>
      </w:r>
      <w:r w:rsidRPr="00DD719D">
        <w:t>”. Với mô hình này, chúng ta có thể phát triển thêm thành một hệ thống hoàn chỉnh</w:t>
      </w:r>
      <w:r>
        <w:t>, liên kết được các thiết bị lại với nhau</w:t>
      </w:r>
      <w:r w:rsidRPr="00DD719D">
        <w:t xml:space="preserve">, có thể giúp </w:t>
      </w:r>
      <w:r>
        <w:t>con người</w:t>
      </w:r>
      <w:r w:rsidRPr="00DD719D">
        <w:t xml:space="preserve"> dễ dàng sử dụng, vận hành cũng như điều </w:t>
      </w:r>
      <w:r>
        <w:t>khiển từ xa ở mọi lúc mọi nơi chỉ cần có một thiết bị có thể kết nối được với Internet</w:t>
      </w:r>
      <w:r w:rsidR="005F2527">
        <w:t>.</w:t>
      </w:r>
    </w:p>
    <w:p w14:paraId="5328C905" w14:textId="543836C4" w:rsidR="009105B7" w:rsidRDefault="009105B7" w:rsidP="009105B7">
      <w:pPr>
        <w:pStyle w:val="level1"/>
      </w:pPr>
      <w:bookmarkStart w:id="21" w:name="_Toc104024046"/>
      <w:r>
        <w:t>Mục đích nghiên cứu</w:t>
      </w:r>
      <w:bookmarkEnd w:id="21"/>
    </w:p>
    <w:p w14:paraId="0B99DED7" w14:textId="57B18E3F" w:rsidR="009105B7" w:rsidRDefault="009105B7" w:rsidP="009105B7">
      <w:pPr>
        <w:pStyle w:val="content"/>
      </w:pPr>
      <w:r w:rsidRPr="009105B7">
        <w:t xml:space="preserve">Nghiên cứu và sử dụng các tài nguyên của </w:t>
      </w:r>
      <w:r>
        <w:t>vi điều khiển ESP32</w:t>
      </w:r>
      <w:r w:rsidRPr="009105B7">
        <w:t xml:space="preserve"> và các linh kiện sử dụng trong hệ thống. Thiết kế thành công mô hình </w:t>
      </w:r>
      <w:r>
        <w:t xml:space="preserve">đèn và rèm của thông minh </w:t>
      </w:r>
      <w:r w:rsidRPr="009105B7">
        <w:t xml:space="preserve">sử dụng vi điều khiển </w:t>
      </w:r>
      <w:r>
        <w:t>ESP32</w:t>
      </w:r>
      <w:r w:rsidRPr="009105B7">
        <w:t>.</w:t>
      </w:r>
    </w:p>
    <w:p w14:paraId="51AAF781" w14:textId="7B627EB2" w:rsidR="009105B7" w:rsidRDefault="009105B7" w:rsidP="009105B7">
      <w:pPr>
        <w:pStyle w:val="level1"/>
      </w:pPr>
      <w:bookmarkStart w:id="22" w:name="_Toc104024047"/>
      <w:r>
        <w:lastRenderedPageBreak/>
        <w:t>Mục tiêu đề tài.</w:t>
      </w:r>
      <w:bookmarkEnd w:id="22"/>
    </w:p>
    <w:p w14:paraId="766077E2" w14:textId="72FA4099" w:rsidR="00C74FCB" w:rsidRDefault="00C74FCB" w:rsidP="00C74FCB">
      <w:pPr>
        <w:pStyle w:val="content"/>
      </w:pPr>
      <w:r>
        <w:t xml:space="preserve">Trong đề tài này, em sẽ thực hiện thiết kế </w:t>
      </w:r>
      <w:r w:rsidR="0076615A">
        <w:t>một</w:t>
      </w:r>
      <w:r w:rsidR="002E4440" w:rsidRPr="002E4440">
        <w:t xml:space="preserve"> mô hình hệ thống đèn và rèm cửa thông minh sử dụng ESP32</w:t>
      </w:r>
      <w:r w:rsidR="0076615A">
        <w:t xml:space="preserve"> . Mô hình gồm 2 phần chính là </w:t>
      </w:r>
      <w:r>
        <w:t>mạch điện tử</w:t>
      </w:r>
      <w:r w:rsidR="0076615A">
        <w:t xml:space="preserve"> và phần mềm điều khiển. Đầu vào của mạch điện tử có 6 nút nhấn để điều khiển </w:t>
      </w:r>
      <w:r w:rsidR="002E4440">
        <w:t>5 đèn và 1 rèm cửa</w:t>
      </w:r>
      <w:r w:rsidR="00E562ED">
        <w:t>.</w:t>
      </w:r>
      <w:r w:rsidR="0076615A">
        <w:t xml:space="preserve"> Phần mềm sẽ đồng bộ với nút nhấn trên phần cứng để hiển thị trạng thái bật tắt của thiết bị, đồng thời chúng ta có thể bật tắt thiết bị ngay trên phần mềm.</w:t>
      </w:r>
    </w:p>
    <w:p w14:paraId="7318BFCC" w14:textId="5931A6A4" w:rsidR="009105B7" w:rsidRDefault="009105B7" w:rsidP="009105B7">
      <w:pPr>
        <w:pStyle w:val="level1"/>
      </w:pPr>
      <w:bookmarkStart w:id="23" w:name="_Toc104024048"/>
      <w:r>
        <w:t>Phạm vi nghiên cứu</w:t>
      </w:r>
      <w:bookmarkEnd w:id="23"/>
    </w:p>
    <w:p w14:paraId="60D2C468" w14:textId="7C9DAE9B" w:rsidR="00D41BFC" w:rsidRDefault="00D41BFC" w:rsidP="00DB69D3">
      <w:pPr>
        <w:pStyle w:val="paranofl"/>
        <w:numPr>
          <w:ilvl w:val="0"/>
          <w:numId w:val="37"/>
        </w:numPr>
      </w:pPr>
      <w:r>
        <w:t>Nghiên cứu về hệ thống rèm cửa</w:t>
      </w:r>
      <w:r w:rsidR="00DB69D3">
        <w:t xml:space="preserve"> và chiếu sáng</w:t>
      </w:r>
      <w:r>
        <w:t xml:space="preserve"> thông minh</w:t>
      </w:r>
    </w:p>
    <w:p w14:paraId="29AA304A" w14:textId="056E21C4" w:rsidR="00DB69D3" w:rsidRDefault="00DB69D3" w:rsidP="00DB69D3">
      <w:pPr>
        <w:pStyle w:val="paranofl"/>
        <w:numPr>
          <w:ilvl w:val="0"/>
          <w:numId w:val="37"/>
        </w:numPr>
      </w:pPr>
      <w:r>
        <w:t>Tạo ra một mô hình đơn giản bao gồm cả rèm cửa và đèn chiếu sáng để mô tả hoạt động của chúng</w:t>
      </w:r>
    </w:p>
    <w:p w14:paraId="4DCC1DC9" w14:textId="62A50D14" w:rsidR="00DB69D3" w:rsidRDefault="00DB69D3" w:rsidP="00DB69D3">
      <w:pPr>
        <w:pStyle w:val="paranofl"/>
        <w:numPr>
          <w:ilvl w:val="0"/>
          <w:numId w:val="37"/>
        </w:numPr>
      </w:pPr>
      <w:r>
        <w:t>Tạo một giao diện web để điều khiển và giám sát đèn và rèm cửa từ xa</w:t>
      </w:r>
    </w:p>
    <w:p w14:paraId="70F3A343" w14:textId="3CBB0732" w:rsidR="00DB69D3" w:rsidRDefault="00DB69D3" w:rsidP="00DB69D3">
      <w:pPr>
        <w:pStyle w:val="paranofl"/>
        <w:numPr>
          <w:ilvl w:val="0"/>
          <w:numId w:val="37"/>
        </w:numPr>
      </w:pPr>
      <w:r>
        <w:t>Nghiên cứu và ứng dụng vi điều khiển ESP32 vào các ứng dụng điều khiển từ xa, các ứng dụng về IoT (Internet of Things)</w:t>
      </w:r>
    </w:p>
    <w:p w14:paraId="3B0F43DC" w14:textId="77777777" w:rsidR="00DB69D3" w:rsidRDefault="00092BA8" w:rsidP="00DB69D3">
      <w:pPr>
        <w:pStyle w:val="level1"/>
      </w:pPr>
      <w:bookmarkStart w:id="24" w:name="_Toc104024049"/>
      <w:r>
        <w:t>N</w:t>
      </w:r>
      <w:r w:rsidR="00D41BFC">
        <w:t xml:space="preserve">ội </w:t>
      </w:r>
      <w:r>
        <w:t>dung nghiên cứu.</w:t>
      </w:r>
      <w:bookmarkEnd w:id="24"/>
    </w:p>
    <w:p w14:paraId="39ADDB07" w14:textId="1354E62F" w:rsidR="00092BA8" w:rsidRDefault="00092BA8" w:rsidP="00DB69D3">
      <w:pPr>
        <w:pStyle w:val="paranofl"/>
        <w:numPr>
          <w:ilvl w:val="0"/>
          <w:numId w:val="39"/>
        </w:numPr>
      </w:pPr>
      <w:r>
        <w:t xml:space="preserve">Tìm hiểu về các sản phẩm rèm cửa thông minh trong và ngoài nước. </w:t>
      </w:r>
    </w:p>
    <w:p w14:paraId="5DB8706F" w14:textId="5B1599A3" w:rsidR="00092BA8" w:rsidRDefault="00092BA8" w:rsidP="00DB69D3">
      <w:pPr>
        <w:pStyle w:val="content"/>
        <w:numPr>
          <w:ilvl w:val="0"/>
          <w:numId w:val="39"/>
        </w:numPr>
      </w:pPr>
      <w:r>
        <w:t xml:space="preserve">Xây dựng giải pháp tích hợp để điều khiển đèn và rèm </w:t>
      </w:r>
      <w:r w:rsidR="00DB69D3">
        <w:t xml:space="preserve">cửa </w:t>
      </w:r>
    </w:p>
    <w:p w14:paraId="07BE4AD0" w14:textId="7080C0E2" w:rsidR="00092BA8" w:rsidRDefault="00092BA8" w:rsidP="00DB69D3">
      <w:pPr>
        <w:pStyle w:val="content"/>
        <w:numPr>
          <w:ilvl w:val="0"/>
          <w:numId w:val="39"/>
        </w:numPr>
      </w:pPr>
      <w:r>
        <w:t xml:space="preserve">Thiết kế mô hình </w:t>
      </w:r>
      <w:r w:rsidR="00A72EE1">
        <w:t>tổng quát</w:t>
      </w:r>
      <w:r>
        <w:t xml:space="preserve"> của đề tài. </w:t>
      </w:r>
    </w:p>
    <w:p w14:paraId="2A48C409" w14:textId="7761A8D2" w:rsidR="00092BA8" w:rsidRDefault="00092BA8" w:rsidP="00DB69D3">
      <w:pPr>
        <w:pStyle w:val="content"/>
        <w:numPr>
          <w:ilvl w:val="0"/>
          <w:numId w:val="39"/>
        </w:numPr>
      </w:pPr>
      <w:r>
        <w:t xml:space="preserve">Thiết kế sơ đồ tổng thể của đề tài. </w:t>
      </w:r>
    </w:p>
    <w:p w14:paraId="44956922" w14:textId="1674A25A" w:rsidR="00092BA8" w:rsidRDefault="00092BA8" w:rsidP="00DB69D3">
      <w:pPr>
        <w:pStyle w:val="content"/>
        <w:numPr>
          <w:ilvl w:val="0"/>
          <w:numId w:val="39"/>
        </w:numPr>
      </w:pPr>
      <w:r>
        <w:t xml:space="preserve">Thiết kế, lắp ráp và kiểm tra từng hệ thống riêng lẻ. </w:t>
      </w:r>
    </w:p>
    <w:p w14:paraId="1385211A" w14:textId="7EFF909F" w:rsidR="00A72EE1" w:rsidRDefault="00A72EE1" w:rsidP="00DB69D3">
      <w:pPr>
        <w:pStyle w:val="content"/>
        <w:numPr>
          <w:ilvl w:val="0"/>
          <w:numId w:val="39"/>
        </w:numPr>
      </w:pPr>
      <w:r>
        <w:t>Xây dựng giao diện điều khiển và giám sát từ xa</w:t>
      </w:r>
    </w:p>
    <w:p w14:paraId="2D5C222B" w14:textId="4ED4A555" w:rsidR="00A72EE1" w:rsidRDefault="00A72EE1" w:rsidP="00DB69D3">
      <w:pPr>
        <w:pStyle w:val="content"/>
        <w:numPr>
          <w:ilvl w:val="0"/>
          <w:numId w:val="39"/>
        </w:numPr>
      </w:pPr>
      <w:r>
        <w:t>Ứng dụng IoT vào theo dõi và giám sát trên các thiết bị có kết nối internet</w:t>
      </w:r>
    </w:p>
    <w:p w14:paraId="32EF0B5A" w14:textId="6A816604" w:rsidR="00092BA8" w:rsidRDefault="00092BA8" w:rsidP="00DB69D3">
      <w:pPr>
        <w:pStyle w:val="content"/>
        <w:numPr>
          <w:ilvl w:val="0"/>
          <w:numId w:val="39"/>
        </w:numPr>
      </w:pPr>
      <w:r>
        <w:t xml:space="preserve">Lập chương trình để điều khiển hoạt động của các thiết bị điện. </w:t>
      </w:r>
    </w:p>
    <w:p w14:paraId="3F69FDE7" w14:textId="4ED78D1D" w:rsidR="00DB69D3" w:rsidRDefault="00092BA8" w:rsidP="00A72EE1">
      <w:pPr>
        <w:pStyle w:val="content"/>
        <w:numPr>
          <w:ilvl w:val="0"/>
          <w:numId w:val="39"/>
        </w:numPr>
      </w:pPr>
      <w:r>
        <w:t>Hoàn thiện, kiểm tra và chạy thử nghiệm.</w:t>
      </w:r>
    </w:p>
    <w:p w14:paraId="731148B2" w14:textId="67988889" w:rsidR="00092BA8" w:rsidRDefault="00A72EE1" w:rsidP="00A72EE1">
      <w:pPr>
        <w:pStyle w:val="content"/>
        <w:numPr>
          <w:ilvl w:val="0"/>
          <w:numId w:val="39"/>
        </w:numPr>
      </w:pPr>
      <w:r>
        <w:t>Đưa ra những ưu điểm và nhược điểm của sản phẩm, hướng phát triển của sản phẩm</w:t>
      </w:r>
    </w:p>
    <w:p w14:paraId="6CD22E6C" w14:textId="77777777" w:rsidR="008C0A32" w:rsidRDefault="00767DA5" w:rsidP="008C0A32">
      <w:pPr>
        <w:pStyle w:val="level1"/>
      </w:pPr>
      <w:r>
        <w:lastRenderedPageBreak/>
        <w:t xml:space="preserve"> </w:t>
      </w:r>
      <w:bookmarkStart w:id="25" w:name="_Toc104024050"/>
      <w:r>
        <w:t>Vai trò và ý nghĩa của đề tài</w:t>
      </w:r>
      <w:bookmarkEnd w:id="25"/>
    </w:p>
    <w:p w14:paraId="33878355" w14:textId="379BBDEE" w:rsidR="008C0A32" w:rsidRPr="008C0A32" w:rsidRDefault="008C0A32" w:rsidP="008C0A32">
      <w:pPr>
        <w:pStyle w:val="content"/>
        <w:ind w:firstLine="0"/>
        <w:rPr>
          <w:i/>
          <w:iCs/>
        </w:rPr>
      </w:pPr>
      <w:r w:rsidRPr="008C0A32">
        <w:rPr>
          <w:i/>
          <w:iCs/>
        </w:rPr>
        <w:t>Vai trò của đề tài</w:t>
      </w:r>
    </w:p>
    <w:p w14:paraId="56E1CA24" w14:textId="77816CBD" w:rsidR="008C0A32" w:rsidRDefault="00767DA5" w:rsidP="00C74FCB">
      <w:pPr>
        <w:pStyle w:val="content"/>
      </w:pPr>
      <w:r>
        <w:t xml:space="preserve">Đề tài tập trung vào thiết </w:t>
      </w:r>
      <w:r w:rsidR="00F24D99">
        <w:t>kế</w:t>
      </w:r>
      <w:r w:rsidR="002E4440" w:rsidRPr="002E4440">
        <w:t xml:space="preserve"> mô hình hệ thống đèn và rèm cửa thông minh sử dụng </w:t>
      </w:r>
      <w:r w:rsidR="00F24D99">
        <w:t xml:space="preserve">vi điều khiển </w:t>
      </w:r>
      <w:r w:rsidR="002E4440" w:rsidRPr="002E4440">
        <w:t>ESP32</w:t>
      </w:r>
      <w:r w:rsidR="00432073">
        <w:t xml:space="preserve">. </w:t>
      </w:r>
    </w:p>
    <w:p w14:paraId="2B430216" w14:textId="3B357A7C" w:rsidR="00767DA5" w:rsidRDefault="00432073" w:rsidP="00C74FCB">
      <w:pPr>
        <w:pStyle w:val="content"/>
      </w:pPr>
      <w:r>
        <w:t xml:space="preserve">Đề tài </w:t>
      </w:r>
      <w:r w:rsidR="002E4440">
        <w:t xml:space="preserve">được đưa ra nhằm tạo ra hệ thống đèn và rèm cửa thông minh </w:t>
      </w:r>
      <w:r w:rsidR="00FD45C5">
        <w:t>ứng dụng nhiều trong các ngôi nhà cần yêu cầu một hệ thống tự động và điều khiển từ xa</w:t>
      </w:r>
      <w:r w:rsidR="00F24D99">
        <w:t>.</w:t>
      </w:r>
    </w:p>
    <w:p w14:paraId="71D55F52" w14:textId="5FEB5494" w:rsidR="00FD45C5" w:rsidRDefault="00FD45C5" w:rsidP="00C74FCB">
      <w:pPr>
        <w:pStyle w:val="content"/>
      </w:pPr>
      <w:r>
        <w:t>Ngoài ra, đối với sinh viên, đề tài còn là chủ đề để tìm hiểu về công nghệ điều khiển và giám sát từ xa, công nghệ IoT…</w:t>
      </w:r>
    </w:p>
    <w:p w14:paraId="5B9F71E2" w14:textId="59234E34" w:rsidR="008C0A32" w:rsidRDefault="008C0A32" w:rsidP="008C0A32">
      <w:pPr>
        <w:pStyle w:val="content"/>
        <w:ind w:firstLine="0"/>
        <w:rPr>
          <w:i/>
          <w:iCs/>
        </w:rPr>
      </w:pPr>
      <w:r w:rsidRPr="008C0A32">
        <w:rPr>
          <w:i/>
          <w:iCs/>
        </w:rPr>
        <w:t>Ý nghĩa của đề tài</w:t>
      </w:r>
    </w:p>
    <w:p w14:paraId="27BD24C8" w14:textId="74E77AED" w:rsidR="00092BA8" w:rsidRDefault="00092BA8" w:rsidP="00092BA8">
      <w:pPr>
        <w:pStyle w:val="content"/>
      </w:pPr>
      <w:r>
        <w:t>Đề tài “Thiết kế hệ thống đèn và rèm cửa thông minh sử dụng</w:t>
      </w:r>
      <w:r w:rsidR="00F24D99">
        <w:t xml:space="preserve"> vi điều khiển</w:t>
      </w:r>
      <w:r>
        <w:t xml:space="preserve"> ESP32” tự động bật đèn khi trời tối, điều khiển rèm không dây. Khi sử dụng hệ thống người dùng có thể quản lí các thiết bị điện một cách dễ dàng và chủ động, hệ thống còn giúp tự động</w:t>
      </w:r>
      <w:r w:rsidR="00F24D99">
        <w:t xml:space="preserve"> bật tắt đèn</w:t>
      </w:r>
      <w:r>
        <w:t xml:space="preserve"> </w:t>
      </w:r>
      <w:r w:rsidR="00F24D99">
        <w:t>nhờ</w:t>
      </w:r>
      <w:r w:rsidR="00AB5C49">
        <w:t xml:space="preserve"> cảm biến ánh </w:t>
      </w:r>
      <w:r w:rsidR="00F24D99">
        <w:t>sáng</w:t>
      </w:r>
      <w:r w:rsidR="00AB5C49">
        <w:t>.</w:t>
      </w:r>
    </w:p>
    <w:p w14:paraId="1E38D3B1" w14:textId="77777777" w:rsidR="00092BA8" w:rsidRDefault="00092BA8" w:rsidP="00092BA8">
      <w:pPr>
        <w:pStyle w:val="content"/>
      </w:pPr>
      <w:r>
        <w:t xml:space="preserve"> Về mặt lý luận, toàn bộ chương trình và bản thiết kế của để tài sẽ trở thành tài liệu nghiên cứu hữu ích cho các bạn sinh viên. Từ đây, các bạn sinh viên có thể dựa trên lý thuyết và mô hình để đi sâu tìm hiểu, phát triển hoàn thiện hơn hệ thống nhà thông minh và đưa vào áp dụng trong cuộc sống. </w:t>
      </w:r>
    </w:p>
    <w:p w14:paraId="3A7C1687" w14:textId="051DE846" w:rsidR="00092BA8" w:rsidRPr="00092BA8" w:rsidRDefault="00092BA8" w:rsidP="00AB5C49">
      <w:pPr>
        <w:pStyle w:val="content"/>
      </w:pPr>
      <w:r w:rsidRPr="00AB5C49">
        <w:t>Về</w:t>
      </w:r>
      <w:r>
        <w:t xml:space="preserve"> mặt khoa học, sự thành công của đề tài sẽ góp phần giúp cho các bạn sinh viên mới nói chung và các bạn sinh viên khoa Điện Tử - Viễn Thông nói riêng thấy rõ được ý nghĩa thực tế và thêm yêu thích chuyên ngành mình đã chọn. Xây dựng cơ sở khoa học về áp dụng tự động hóa vào cuộc sống thường ngày.</w:t>
      </w:r>
    </w:p>
    <w:p w14:paraId="750FB16B" w14:textId="3F5E3548" w:rsidR="008C0A32" w:rsidRDefault="00FD45C5" w:rsidP="008C0A32">
      <w:pPr>
        <w:pStyle w:val="content"/>
        <w:numPr>
          <w:ilvl w:val="0"/>
          <w:numId w:val="8"/>
        </w:numPr>
      </w:pPr>
      <w:r>
        <w:t>Tìm hiểu về các hệ thống đèn và rèm cửa thông minh</w:t>
      </w:r>
    </w:p>
    <w:p w14:paraId="314AA3C7" w14:textId="4DF1BC61" w:rsidR="00FD45C5" w:rsidRDefault="008C0A32" w:rsidP="00FD45C5">
      <w:pPr>
        <w:pStyle w:val="content"/>
        <w:numPr>
          <w:ilvl w:val="0"/>
          <w:numId w:val="8"/>
        </w:numPr>
      </w:pPr>
      <w:r>
        <w:t xml:space="preserve">Dần đưa các thiết bị thông minh </w:t>
      </w:r>
      <w:r w:rsidR="00FD45C5">
        <w:t>vào trong cuộc sống</w:t>
      </w:r>
    </w:p>
    <w:p w14:paraId="0DA1A166" w14:textId="369248CE" w:rsidR="004023DF" w:rsidRDefault="004023DF" w:rsidP="00AB5C49">
      <w:pPr>
        <w:pStyle w:val="level1"/>
      </w:pPr>
      <w:bookmarkStart w:id="26" w:name="_Toc104024051"/>
      <w:r>
        <w:lastRenderedPageBreak/>
        <w:t>Kết luận chương 1</w:t>
      </w:r>
      <w:r w:rsidR="009000CD">
        <w:t>.</w:t>
      </w:r>
      <w:bookmarkEnd w:id="26"/>
    </w:p>
    <w:p w14:paraId="24FFDFED" w14:textId="200A18C6" w:rsidR="009000CD" w:rsidRDefault="009000CD" w:rsidP="009000CD">
      <w:pPr>
        <w:pStyle w:val="content"/>
      </w:pPr>
      <w:r w:rsidRPr="009000CD">
        <w:t xml:space="preserve">Sau khi tìm hiểu được </w:t>
      </w:r>
      <w:r>
        <w:t xml:space="preserve">sự </w:t>
      </w:r>
      <w:r w:rsidRPr="009000CD">
        <w:t xml:space="preserve">phát triển, quy mô của </w:t>
      </w:r>
      <w:r w:rsidRPr="009000CD">
        <w:rPr>
          <w:bCs/>
          <w:szCs w:val="28"/>
        </w:rPr>
        <w:t>hệ thống đèn và rèm cửa thông minh</w:t>
      </w:r>
      <w:r>
        <w:t xml:space="preserve">. </w:t>
      </w:r>
      <w:r w:rsidRPr="009000CD">
        <w:t>Tiếp thu và nắm bắt những ưu điểm đã được phát triển trước đó. Cố gắng nắm bắt được những điểm mạnh điểm yếu của hệ thống, đưa ra giải pháp giải quyết vấn đề, đồng thời phát triển ý tưởng, đưa những sáng kiến có thể thực hiện, áp dụng vào thực tiễn. Tiếp theo, từ những kiến thức đã tìm hiểu được, đưa ra bài toán vận hành cho hệ thống, xây dựng sơ đồ khối đồng thời đưa ra chức năng của từng khối. Từ đó lựa tính toán lựa chọn linh kiện phù hợp với yêu cầu đã đặt ra.</w:t>
      </w:r>
    </w:p>
    <w:p w14:paraId="2AEBA52F" w14:textId="0210E7B5" w:rsidR="002E46D7" w:rsidRPr="004023DF" w:rsidRDefault="004023DF" w:rsidP="004023DF">
      <w:pPr>
        <w:rPr>
          <w:rFonts w:ascii="Times New Roman" w:eastAsiaTheme="majorEastAsia" w:hAnsi="Times New Roman" w:cstheme="majorBidi"/>
          <w:b/>
          <w:sz w:val="28"/>
          <w:szCs w:val="26"/>
        </w:rPr>
      </w:pPr>
      <w:r>
        <w:br w:type="page"/>
      </w:r>
    </w:p>
    <w:p w14:paraId="530CBB0C" w14:textId="168A7416" w:rsidR="002E46D7" w:rsidRDefault="002E46D7" w:rsidP="002E46D7">
      <w:pPr>
        <w:pStyle w:val="Heading1"/>
      </w:pPr>
      <w:bookmarkStart w:id="27" w:name="_Toc104024052"/>
      <w:r>
        <w:lastRenderedPageBreak/>
        <w:t>CƠ SỞ LÝ THUYẾT</w:t>
      </w:r>
      <w:bookmarkEnd w:id="27"/>
    </w:p>
    <w:p w14:paraId="58942FE8" w14:textId="1055355B" w:rsidR="00F34E27" w:rsidRPr="00F34E27" w:rsidRDefault="00F34E27" w:rsidP="00F34E27">
      <w:pPr>
        <w:pStyle w:val="level1"/>
      </w:pPr>
      <w:bookmarkStart w:id="28" w:name="_Toc104024053"/>
      <w:r>
        <w:t>Các giao thức chính</w:t>
      </w:r>
      <w:r w:rsidR="000F74C7">
        <w:t xml:space="preserve"> được sử dụng</w:t>
      </w:r>
      <w:bookmarkEnd w:id="28"/>
    </w:p>
    <w:p w14:paraId="753EEEA1" w14:textId="6D73FC35" w:rsidR="00F34E27" w:rsidRDefault="00F34E27" w:rsidP="00F34E27">
      <w:pPr>
        <w:pStyle w:val="level2"/>
      </w:pPr>
      <w:bookmarkStart w:id="29" w:name="_Toc104024054"/>
      <w:r>
        <w:t>Giao thức WiFi</w:t>
      </w:r>
      <w:bookmarkEnd w:id="29"/>
    </w:p>
    <w:p w14:paraId="0B953854" w14:textId="3CE79842" w:rsidR="00F34E27" w:rsidRDefault="001E6FC2" w:rsidP="00F34E27">
      <w:pPr>
        <w:pStyle w:val="content"/>
      </w:pPr>
      <w:r>
        <w:rPr>
          <w:noProof/>
        </w:rPr>
        <mc:AlternateContent>
          <mc:Choice Requires="wps">
            <w:drawing>
              <wp:anchor distT="0" distB="0" distL="114300" distR="114300" simplePos="0" relativeHeight="251794432" behindDoc="0" locked="0" layoutInCell="1" allowOverlap="1" wp14:anchorId="23ED74D4" wp14:editId="1BC90374">
                <wp:simplePos x="0" y="0"/>
                <wp:positionH relativeFrom="margin">
                  <wp:align>center</wp:align>
                </wp:positionH>
                <wp:positionV relativeFrom="paragraph">
                  <wp:posOffset>5659970</wp:posOffset>
                </wp:positionV>
                <wp:extent cx="45561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56125" cy="635"/>
                        </a:xfrm>
                        <a:prstGeom prst="rect">
                          <a:avLst/>
                        </a:prstGeom>
                        <a:solidFill>
                          <a:prstClr val="white"/>
                        </a:solidFill>
                        <a:ln>
                          <a:noFill/>
                        </a:ln>
                      </wps:spPr>
                      <wps:txbx>
                        <w:txbxContent>
                          <w:p w14:paraId="7B9B92C6" w14:textId="35627B74" w:rsidR="001E6FC2" w:rsidRPr="00A55997" w:rsidRDefault="001E6FC2" w:rsidP="001E6FC2">
                            <w:pPr>
                              <w:pStyle w:val="Caption"/>
                              <w:rPr>
                                <w:noProof/>
                              </w:rPr>
                            </w:pPr>
                            <w:bookmarkStart w:id="30" w:name="_Toc104024102"/>
                            <w:r>
                              <w:t xml:space="preserve">Hình </w:t>
                            </w:r>
                            <w:fldSimple w:instr=" STYLEREF 1 \s ">
                              <w:r w:rsidR="00A42916">
                                <w:rPr>
                                  <w:noProof/>
                                </w:rPr>
                                <w:t>2</w:t>
                              </w:r>
                            </w:fldSimple>
                            <w:r w:rsidR="00A42916">
                              <w:t>.</w:t>
                            </w:r>
                            <w:fldSimple w:instr=" SEQ Hình \* ARABIC \s 1 ">
                              <w:r w:rsidR="00A42916">
                                <w:rPr>
                                  <w:noProof/>
                                </w:rPr>
                                <w:t>1</w:t>
                              </w:r>
                            </w:fldSimple>
                            <w:r>
                              <w:t>. Giao thức WiFi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D74D4" id="Text Box 4" o:spid="_x0000_s1032" type="#_x0000_t202" style="position:absolute;left:0;text-align:left;margin-left:0;margin-top:445.65pt;width:358.75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9T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vw0m80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" stroked="f">
                <v:textbox style="mso-fit-shape-to-text:t" inset="0,0,0,0">
                  <w:txbxContent>
                    <w:p w14:paraId="7B9B92C6" w14:textId="35627B74" w:rsidR="001E6FC2" w:rsidRPr="00A55997" w:rsidRDefault="001E6FC2" w:rsidP="001E6FC2">
                      <w:pPr>
                        <w:pStyle w:val="Caption"/>
                        <w:rPr>
                          <w:noProof/>
                        </w:rPr>
                      </w:pPr>
                      <w:bookmarkStart w:id="31" w:name="_Toc104024102"/>
                      <w:r>
                        <w:t xml:space="preserve">Hình </w:t>
                      </w:r>
                      <w:fldSimple w:instr=" STYLEREF 1 \s ">
                        <w:r w:rsidR="00A42916">
                          <w:rPr>
                            <w:noProof/>
                          </w:rPr>
                          <w:t>2</w:t>
                        </w:r>
                      </w:fldSimple>
                      <w:r w:rsidR="00A42916">
                        <w:t>.</w:t>
                      </w:r>
                      <w:fldSimple w:instr=" SEQ Hình \* ARABIC \s 1 ">
                        <w:r w:rsidR="00A42916">
                          <w:rPr>
                            <w:noProof/>
                          </w:rPr>
                          <w:t>1</w:t>
                        </w:r>
                      </w:fldSimple>
                      <w:r>
                        <w:t>. Giao thức WiFi</w:t>
                      </w:r>
                      <w:bookmarkEnd w:id="31"/>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74BE71E0" wp14:editId="18C9E47D">
            <wp:simplePos x="0" y="0"/>
            <wp:positionH relativeFrom="margin">
              <wp:align>center</wp:align>
            </wp:positionH>
            <wp:positionV relativeFrom="paragraph">
              <wp:posOffset>3048474</wp:posOffset>
            </wp:positionV>
            <wp:extent cx="4556125" cy="2577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125" cy="2577465"/>
                    </a:xfrm>
                    <a:prstGeom prst="rect">
                      <a:avLst/>
                    </a:prstGeom>
                    <a:noFill/>
                  </pic:spPr>
                </pic:pic>
              </a:graphicData>
            </a:graphic>
            <wp14:sizeRelH relativeFrom="margin">
              <wp14:pctWidth>0</wp14:pctWidth>
            </wp14:sizeRelH>
            <wp14:sizeRelV relativeFrom="margin">
              <wp14:pctHeight>0</wp14:pctHeight>
            </wp14:sizeRelV>
          </wp:anchor>
        </w:drawing>
      </w:r>
      <w:r w:rsidR="00F34E27" w:rsidRPr="00F34E27">
        <w:t>Wi-Fi là một họ các giao thức mạng không dây, dựa trên các tiêu chuẩn của họ IEEE 802.11, được sử dụng rộng rãi trong cho việc kết nối không dây của thiết bị trong mạng nội bộ và việc kết nối Internet</w:t>
      </w:r>
      <w:r w:rsidR="00F34E27">
        <w:t>. WiFi</w:t>
      </w:r>
      <w:r w:rsidR="00F34E27" w:rsidRPr="00F34E27">
        <w:t xml:space="preserve"> cho phép các thiết bị điện tử trong phạm vi ngắn chia sẻ dữ liệu thông qua sóng vô tuyến. Ngày nay, WiFi được sử dụng phổ biến trong các hệ thống mạng máy tính trên thế giới, như trong các hộ gia đình, văn phòng làm việc cho việc kết nối các máy tính bàn, laptop, tablet, điện thoại thông minh, máy in,... mà không cần đến cáp mạng, cũng như việc kết nối Internet cho các thiết bị này. </w:t>
      </w:r>
      <w:r w:rsidR="00F34E27">
        <w:t>Nhiều</w:t>
      </w:r>
      <w:r w:rsidR="00F34E27" w:rsidRPr="00F34E27">
        <w:t xml:space="preserve"> địa điểm công cộng cũng được bố trí WiFi để phục vụ nhu cầu kết nối Internet cho các thiết bị di động</w:t>
      </w:r>
      <w:r w:rsidR="00AB5C49">
        <w:t xml:space="preserve"> </w:t>
      </w:r>
      <w:r w:rsidR="00C55103">
        <w:t>[2].</w:t>
      </w:r>
    </w:p>
    <w:p w14:paraId="07E3C0B3" w14:textId="42727B0E" w:rsidR="00335571" w:rsidRDefault="00335571" w:rsidP="001E6FC2">
      <w:pPr>
        <w:pStyle w:val="content"/>
      </w:pPr>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 Quá trình này có thể thực hiện ngược lại, Router nhận tín hiệu vô tuyến từ Adapter và giải mã chúng rồi gửi qua Internet.</w:t>
      </w:r>
    </w:p>
    <w:p w14:paraId="080C9F58" w14:textId="598751AF" w:rsidR="00335571" w:rsidRDefault="00335571" w:rsidP="00335571">
      <w:pPr>
        <w:pStyle w:val="content"/>
        <w:ind w:firstLine="0"/>
      </w:pPr>
      <w:r>
        <w:lastRenderedPageBreak/>
        <w:t>Một số chuẩn WiFi hiện nay:</w:t>
      </w:r>
    </w:p>
    <w:p w14:paraId="06C0D5E3" w14:textId="4A02A861" w:rsidR="00335571" w:rsidRPr="00335571" w:rsidRDefault="00335571" w:rsidP="00335571">
      <w:pPr>
        <w:pStyle w:val="content"/>
      </w:pPr>
      <w:r w:rsidRPr="00335571">
        <w:t xml:space="preserve">Có rất nhiều chuẩn WiFi phổ biến hiện nay (hình </w:t>
      </w:r>
      <w:r w:rsidR="00F24E27">
        <w:t>2.2</w:t>
      </w:r>
      <w:r w:rsidRPr="00335571">
        <w:t>) . Tất cả các chuẩn WiFi trên Việt Nam đều có sử dụng. Tuy nhiên, hai chuẩn phổ biến nhất hiện nay là 802.11g và 802.11n và được sử dụng nhiều nhất vẫn là 802.11n, hoạt động ở 2 dải tần 2.4GHz và 5GHz.</w:t>
      </w:r>
    </w:p>
    <w:p w14:paraId="52B9D408" w14:textId="75BA3107" w:rsidR="00335571" w:rsidRPr="00335571" w:rsidRDefault="00335571" w:rsidP="00335571">
      <w:pPr>
        <w:pStyle w:val="content"/>
      </w:pPr>
      <w:r w:rsidRPr="00335571">
        <w:t>Ngày nay một số thiết bị mới được sản xuất ở Việt Nam đã sử dụng các chuẩn 802.11ac, tuy nhiên số lượng này chưa nhiều (mặc dù ở các nước phát triển đã sử dụng rất phổ biến), một phần do chưa phù hợp với hạ tầng mạng còn hạn chế ở nước ta hiện nay.</w:t>
      </w:r>
    </w:p>
    <w:p w14:paraId="4FF012DD" w14:textId="77777777" w:rsidR="00A61ED9" w:rsidRDefault="00335571" w:rsidP="00A61ED9">
      <w:pPr>
        <w:pStyle w:val="content"/>
        <w:keepNext/>
        <w:ind w:firstLine="0"/>
      </w:pPr>
      <w:r>
        <w:rPr>
          <w:noProof/>
        </w:rPr>
        <w:drawing>
          <wp:inline distT="0" distB="0" distL="0" distR="0" wp14:anchorId="69A6072C" wp14:editId="62EAFAD6">
            <wp:extent cx="5579745" cy="2291715"/>
            <wp:effectExtent l="0" t="0" r="1905" b="0"/>
            <wp:docPr id="7" name="Picture 7" descr="Các chuẩn wif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 chuẩn wifi hiện n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291715"/>
                    </a:xfrm>
                    <a:prstGeom prst="rect">
                      <a:avLst/>
                    </a:prstGeom>
                    <a:noFill/>
                    <a:ln>
                      <a:noFill/>
                    </a:ln>
                  </pic:spPr>
                </pic:pic>
              </a:graphicData>
            </a:graphic>
          </wp:inline>
        </w:drawing>
      </w:r>
    </w:p>
    <w:p w14:paraId="02CA3762" w14:textId="5E6E53A4" w:rsidR="00335571" w:rsidRDefault="00A61ED9" w:rsidP="00A61ED9">
      <w:pPr>
        <w:pStyle w:val="Caption"/>
      </w:pPr>
      <w:bookmarkStart w:id="32" w:name="_Toc104024103"/>
      <w:r>
        <w:t xml:space="preserve">Hình </w:t>
      </w:r>
      <w:fldSimple w:instr=" STYLEREF 1 \s ">
        <w:r w:rsidR="00A42916">
          <w:rPr>
            <w:noProof/>
          </w:rPr>
          <w:t>2</w:t>
        </w:r>
      </w:fldSimple>
      <w:r w:rsidR="00A42916">
        <w:t>.</w:t>
      </w:r>
      <w:fldSimple w:instr=" SEQ Hình \* ARABIC \s 1 ">
        <w:r w:rsidR="00A42916">
          <w:rPr>
            <w:noProof/>
          </w:rPr>
          <w:t>2</w:t>
        </w:r>
      </w:fldSimple>
      <w:r>
        <w:t>. Các chuẩn Wifi hiện nay</w:t>
      </w:r>
      <w:bookmarkEnd w:id="32"/>
    </w:p>
    <w:p w14:paraId="2BEAB8A6" w14:textId="0A16F6EE" w:rsidR="00335571" w:rsidRPr="0093608D" w:rsidRDefault="0093608D" w:rsidP="0093608D">
      <w:pPr>
        <w:pStyle w:val="content"/>
      </w:pPr>
      <w:r w:rsidRPr="0093608D">
        <w:t>WiFi 6 là tiêu chuẩn mới nhất trong WiFi. Phiên bản mới nhất của tiêu chuẩn WiFi là 802.11ax (WiFi-6) và là bản nâng cấp so với tiêu chuẩn trước đó, là 802.11ac (WiFi-5). Tiêu chuẩn nâng cấp này, WiFi 6, chủ yếu dành cho các thiết bị tương thích (như bộ định tuyến) để truyền tín hiệu WiFi hiệu quả hơn. WiFi 6 được xây dựng để đáp ứng với số lượng thiết bị ngày càng tăng trên thế giới và để cải thiện hiệu suất trong mật độ mạng cao như căn hộ có nhiều bộ định tuyến hoặc sân vận động ngoài trời. Thuật ngữ WiFi 6 được liên minh WiFi đặt ra là một chỉ định của ngành và được coi là một tên thân thiện với người tiêu dùng đối với tên tiêu chuẩn công nghiệp của nó là 802.11ax.</w:t>
      </w:r>
    </w:p>
    <w:p w14:paraId="0A558550" w14:textId="619486A2" w:rsidR="00F34E27" w:rsidRDefault="00F34E27" w:rsidP="00F34E27">
      <w:pPr>
        <w:pStyle w:val="level2"/>
      </w:pPr>
      <w:bookmarkStart w:id="33" w:name="_Toc104024055"/>
      <w:r>
        <w:lastRenderedPageBreak/>
        <w:t>Giao thức HTTP</w:t>
      </w:r>
      <w:bookmarkEnd w:id="33"/>
    </w:p>
    <w:p w14:paraId="3A466A67" w14:textId="2F178AB0" w:rsidR="0093608D" w:rsidRDefault="0093608D" w:rsidP="0093608D">
      <w:pPr>
        <w:pStyle w:val="content"/>
      </w:pPr>
      <w: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r w:rsidR="00C55103">
        <w:t>[1]</w:t>
      </w:r>
    </w:p>
    <w:p w14:paraId="174E527B" w14:textId="77777777" w:rsidR="00A61ED9" w:rsidRDefault="0093608D" w:rsidP="00A61ED9">
      <w:pPr>
        <w:pStyle w:val="content"/>
        <w:keepNext/>
        <w:ind w:firstLine="0"/>
      </w:pPr>
      <w:r>
        <w:rPr>
          <w:noProof/>
        </w:rPr>
        <w:drawing>
          <wp:inline distT="0" distB="0" distL="0" distR="0" wp14:anchorId="745E51C6" wp14:editId="097E3B67">
            <wp:extent cx="5579745" cy="3190240"/>
            <wp:effectExtent l="0" t="0" r="1905" b="0"/>
            <wp:docPr id="8" name="Picture 8" descr="bo giao thuc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giao thuc tcp i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190240"/>
                    </a:xfrm>
                    <a:prstGeom prst="rect">
                      <a:avLst/>
                    </a:prstGeom>
                    <a:noFill/>
                    <a:ln>
                      <a:noFill/>
                    </a:ln>
                  </pic:spPr>
                </pic:pic>
              </a:graphicData>
            </a:graphic>
          </wp:inline>
        </w:drawing>
      </w:r>
    </w:p>
    <w:p w14:paraId="7375F78A" w14:textId="31B794FF" w:rsidR="0093608D" w:rsidRDefault="00A61ED9" w:rsidP="00A61ED9">
      <w:pPr>
        <w:pStyle w:val="Caption"/>
      </w:pPr>
      <w:bookmarkStart w:id="34" w:name="_Toc104024104"/>
      <w:r>
        <w:t xml:space="preserve">Hình </w:t>
      </w:r>
      <w:fldSimple w:instr=" STYLEREF 1 \s ">
        <w:r w:rsidR="00A42916">
          <w:rPr>
            <w:noProof/>
          </w:rPr>
          <w:t>2</w:t>
        </w:r>
      </w:fldSimple>
      <w:r w:rsidR="00A42916">
        <w:t>.</w:t>
      </w:r>
      <w:fldSimple w:instr=" SEQ Hình \* ARABIC \s 1 ">
        <w:r w:rsidR="00A42916">
          <w:rPr>
            <w:noProof/>
          </w:rPr>
          <w:t>3</w:t>
        </w:r>
      </w:fldSimple>
      <w:r>
        <w:t>. Giao thức HTTP.</w:t>
      </w:r>
      <w:bookmarkEnd w:id="34"/>
    </w:p>
    <w:p w14:paraId="4CD107D8" w14:textId="64D6CF42" w:rsidR="0093608D" w:rsidRDefault="001E6FC2" w:rsidP="0093608D">
      <w:pPr>
        <w:pStyle w:val="content"/>
      </w:pPr>
      <w:r>
        <w:rPr>
          <w:noProof/>
        </w:rPr>
        <w:drawing>
          <wp:anchor distT="0" distB="0" distL="114300" distR="114300" simplePos="0" relativeHeight="251658240" behindDoc="0" locked="0" layoutInCell="1" allowOverlap="1" wp14:anchorId="0BD7EF1B" wp14:editId="1FD9FBC2">
            <wp:simplePos x="0" y="0"/>
            <wp:positionH relativeFrom="margin">
              <wp:align>center</wp:align>
            </wp:positionH>
            <wp:positionV relativeFrom="paragraph">
              <wp:posOffset>1438210</wp:posOffset>
            </wp:positionV>
            <wp:extent cx="5148090" cy="1763486"/>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090" cy="1763486"/>
                    </a:xfrm>
                    <a:prstGeom prst="rect">
                      <a:avLst/>
                    </a:prstGeom>
                    <a:noFill/>
                    <a:ln>
                      <a:noFill/>
                    </a:ln>
                  </pic:spPr>
                </pic:pic>
              </a:graphicData>
            </a:graphic>
          </wp:anchor>
        </w:drawing>
      </w:r>
      <w:r w:rsidR="00A61ED9">
        <w:rPr>
          <w:noProof/>
        </w:rPr>
        <mc:AlternateContent>
          <mc:Choice Requires="wps">
            <w:drawing>
              <wp:anchor distT="0" distB="0" distL="114300" distR="114300" simplePos="0" relativeHeight="251725824" behindDoc="0" locked="0" layoutInCell="1" allowOverlap="1" wp14:anchorId="3A151B59" wp14:editId="198B9B76">
                <wp:simplePos x="0" y="0"/>
                <wp:positionH relativeFrom="column">
                  <wp:posOffset>215900</wp:posOffset>
                </wp:positionH>
                <wp:positionV relativeFrom="paragraph">
                  <wp:posOffset>3425825</wp:posOffset>
                </wp:positionV>
                <wp:extent cx="51479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29C64EEF" w14:textId="7F2E92EC" w:rsidR="00A61ED9" w:rsidRPr="00B26C09" w:rsidRDefault="00A61ED9" w:rsidP="00A61ED9">
                            <w:pPr>
                              <w:pStyle w:val="Caption"/>
                              <w:rPr>
                                <w:noProof/>
                              </w:rPr>
                            </w:pPr>
                            <w:r>
                              <w:t xml:space="preserve">Hình </w:t>
                            </w:r>
                            <w:fldSimple w:instr=" STYLEREF 1 \s ">
                              <w:r w:rsidR="00A42916">
                                <w:rPr>
                                  <w:noProof/>
                                </w:rPr>
                                <w:t>2</w:t>
                              </w:r>
                            </w:fldSimple>
                            <w:r w:rsidR="00A42916">
                              <w:t>.</w:t>
                            </w:r>
                            <w:fldSimple w:instr=" SEQ Hình \* ARABIC \s 1 ">
                              <w:r w:rsidR="00A42916">
                                <w:rPr>
                                  <w:noProof/>
                                </w:rPr>
                                <w:t>4</w:t>
                              </w:r>
                            </w:fldSimple>
                            <w:r>
                              <w:t>. Cách thức hoạt động của giao thức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51B59" id="Text Box 30" o:spid="_x0000_s1033" type="#_x0000_t202" style="position:absolute;left:0;text-align:left;margin-left:17pt;margin-top:269.75pt;width:40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8u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" stroked="f">
                <v:textbox style="mso-fit-shape-to-text:t" inset="0,0,0,0">
                  <w:txbxContent>
                    <w:p w14:paraId="29C64EEF" w14:textId="7F2E92EC" w:rsidR="00A61ED9" w:rsidRPr="00B26C09" w:rsidRDefault="00A61ED9" w:rsidP="00A61ED9">
                      <w:pPr>
                        <w:pStyle w:val="Caption"/>
                        <w:rPr>
                          <w:noProof/>
                        </w:rPr>
                      </w:pPr>
                      <w:r>
                        <w:t xml:space="preserve">Hình </w:t>
                      </w:r>
                      <w:fldSimple w:instr=" STYLEREF 1 \s ">
                        <w:r w:rsidR="00A42916">
                          <w:rPr>
                            <w:noProof/>
                          </w:rPr>
                          <w:t>2</w:t>
                        </w:r>
                      </w:fldSimple>
                      <w:r w:rsidR="00A42916">
                        <w:t>.</w:t>
                      </w:r>
                      <w:fldSimple w:instr=" SEQ Hình \* ARABIC \s 1 ">
                        <w:r w:rsidR="00A42916">
                          <w:rPr>
                            <w:noProof/>
                          </w:rPr>
                          <w:t>4</w:t>
                        </w:r>
                      </w:fldSimple>
                      <w:r>
                        <w:t>. Cách thức hoạt động của giao thức HTTP</w:t>
                      </w:r>
                    </w:p>
                  </w:txbxContent>
                </v:textbox>
                <w10:wrap type="square"/>
              </v:shape>
            </w:pict>
          </mc:Fallback>
        </mc:AlternateContent>
      </w:r>
      <w:r w:rsidR="0093608D" w:rsidRPr="0093608D">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706D0592" w14:textId="5704C229" w:rsidR="0093608D" w:rsidRDefault="00CC78F0" w:rsidP="0093608D">
      <w:pPr>
        <w:pStyle w:val="content"/>
      </w:pPr>
      <w:r w:rsidRPr="00CC78F0">
        <w:lastRenderedPageBreak/>
        <w:t>Ngoài ra, khi các hệ thống trao đổi dữ liệu với nhau, chúng cũng sử dụng giao thức này nhưng 2 bên đều là server.</w:t>
      </w:r>
    </w:p>
    <w:p w14:paraId="0DE7F40E" w14:textId="4499F2D2" w:rsidR="00F34E27" w:rsidRDefault="00F34E27" w:rsidP="00F34E27">
      <w:pPr>
        <w:pStyle w:val="level2"/>
      </w:pPr>
      <w:bookmarkStart w:id="35" w:name="_Toc104024056"/>
      <w:r>
        <w:t>Giao thức MQTT</w:t>
      </w:r>
      <w:bookmarkEnd w:id="35"/>
    </w:p>
    <w:p w14:paraId="57170D1F" w14:textId="5B7F6DB3" w:rsidR="00CC78F0" w:rsidRDefault="00A61ED9" w:rsidP="00CC78F0">
      <w:pPr>
        <w:pStyle w:val="content"/>
      </w:pPr>
      <w:r>
        <w:rPr>
          <w:noProof/>
        </w:rPr>
        <mc:AlternateContent>
          <mc:Choice Requires="wps">
            <w:drawing>
              <wp:anchor distT="0" distB="0" distL="114300" distR="114300" simplePos="0" relativeHeight="251727872" behindDoc="0" locked="0" layoutInCell="1" allowOverlap="1" wp14:anchorId="56CBA261" wp14:editId="53DD63AE">
                <wp:simplePos x="0" y="0"/>
                <wp:positionH relativeFrom="column">
                  <wp:posOffset>723900</wp:posOffset>
                </wp:positionH>
                <wp:positionV relativeFrom="paragraph">
                  <wp:posOffset>3753485</wp:posOffset>
                </wp:positionV>
                <wp:extent cx="443293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18A20CCE" w14:textId="61053C47" w:rsidR="00A61ED9" w:rsidRPr="00510A80" w:rsidRDefault="00A61ED9" w:rsidP="00A61ED9">
                            <w:pPr>
                              <w:pStyle w:val="Caption"/>
                              <w:rPr>
                                <w:i w:val="0"/>
                                <w:noProof/>
                              </w:rPr>
                            </w:pPr>
                            <w:r>
                              <w:t xml:space="preserve">Hình </w:t>
                            </w:r>
                            <w:fldSimple w:instr=" STYLEREF 1 \s ">
                              <w:r w:rsidR="00A42916">
                                <w:rPr>
                                  <w:noProof/>
                                </w:rPr>
                                <w:t>2</w:t>
                              </w:r>
                            </w:fldSimple>
                            <w:r w:rsidR="00A42916">
                              <w:t>.</w:t>
                            </w:r>
                            <w:fldSimple w:instr=" SEQ Hình \* ARABIC \s 1 ">
                              <w:r w:rsidR="00A42916">
                                <w:rPr>
                                  <w:noProof/>
                                </w:rPr>
                                <w:t>5</w:t>
                              </w:r>
                            </w:fldSimple>
                            <w:r>
                              <w:t>. Giao thức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BA261" id="Text Box 92" o:spid="_x0000_s1034" type="#_x0000_t202" style="position:absolute;left:0;text-align:left;margin-left:57pt;margin-top:295.55pt;width:349.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OM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" stroked="f">
                <v:textbox style="mso-fit-shape-to-text:t" inset="0,0,0,0">
                  <w:txbxContent>
                    <w:p w14:paraId="18A20CCE" w14:textId="61053C47" w:rsidR="00A61ED9" w:rsidRPr="00510A80" w:rsidRDefault="00A61ED9" w:rsidP="00A61ED9">
                      <w:pPr>
                        <w:pStyle w:val="Caption"/>
                        <w:rPr>
                          <w:i w:val="0"/>
                          <w:noProof/>
                        </w:rPr>
                      </w:pPr>
                      <w:r>
                        <w:t xml:space="preserve">Hình </w:t>
                      </w:r>
                      <w:fldSimple w:instr=" STYLEREF 1 \s ">
                        <w:r w:rsidR="00A42916">
                          <w:rPr>
                            <w:noProof/>
                          </w:rPr>
                          <w:t>2</w:t>
                        </w:r>
                      </w:fldSimple>
                      <w:r w:rsidR="00A42916">
                        <w:t>.</w:t>
                      </w:r>
                      <w:fldSimple w:instr=" SEQ Hình \* ARABIC \s 1 ">
                        <w:r w:rsidR="00A42916">
                          <w:rPr>
                            <w:noProof/>
                          </w:rPr>
                          <w:t>5</w:t>
                        </w:r>
                      </w:fldSimple>
                      <w:r>
                        <w:t>. Giao thức MQTT</w:t>
                      </w:r>
                    </w:p>
                  </w:txbxContent>
                </v:textbox>
                <w10:wrap type="topAndBottom"/>
              </v:shape>
            </w:pict>
          </mc:Fallback>
        </mc:AlternateContent>
      </w:r>
      <w:r w:rsidR="00CC78F0" w:rsidRPr="00E03CD1">
        <w:rPr>
          <w:i/>
          <w:iCs/>
          <w:noProof/>
        </w:rPr>
        <w:drawing>
          <wp:anchor distT="0" distB="0" distL="114300" distR="114300" simplePos="0" relativeHeight="251660288" behindDoc="0" locked="0" layoutInCell="1" allowOverlap="1" wp14:anchorId="25538873" wp14:editId="73845DA8">
            <wp:simplePos x="0" y="0"/>
            <wp:positionH relativeFrom="margin">
              <wp:posOffset>724395</wp:posOffset>
            </wp:positionH>
            <wp:positionV relativeFrom="paragraph">
              <wp:posOffset>1477942</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8F0" w:rsidRPr="00CC78F0">
        <w:t>MQTT là một giao thức truyền tải dữ liệu, sử dụng mô hình mạng Publish – Subscribe nhằm mục đính truyền dữ liệu giữa các thiết bị. Giao thức thường chạy qua TCP / IP. Tuy nhiên, bất kỳ giao thức mạng nào cung cấp các kết nối theo thứ tự, không mất dữ liệu, hai chiều đều có thể hỗ trợ MQTT. Nó được thiết kế cho các kết nối với các vị trí ở xa hoặc băng thông mạng bị hạn chế</w:t>
      </w:r>
      <w:r w:rsidR="00C55103">
        <w:t>[3]</w:t>
      </w:r>
      <w:r w:rsidR="00CC78F0" w:rsidRPr="00CC78F0">
        <w:t>.</w:t>
      </w:r>
    </w:p>
    <w:p w14:paraId="6767C1AF" w14:textId="77777777" w:rsidR="00CC78F0" w:rsidRDefault="00CC78F0" w:rsidP="00CC78F0">
      <w:pPr>
        <w:pStyle w:val="content"/>
        <w:ind w:firstLine="0"/>
      </w:pPr>
    </w:p>
    <w:p w14:paraId="4C9431E6" w14:textId="79388467" w:rsidR="00010D3A" w:rsidRDefault="00F34E27" w:rsidP="00010D3A">
      <w:pPr>
        <w:pStyle w:val="level1"/>
      </w:pPr>
      <w:bookmarkStart w:id="36" w:name="_Toc104024057"/>
      <w:r>
        <w:t>Linh kiện và phần mềm thiết kế mạch</w:t>
      </w:r>
      <w:bookmarkEnd w:id="36"/>
    </w:p>
    <w:p w14:paraId="371CC94D" w14:textId="30564851" w:rsidR="002E46D7" w:rsidRDefault="002E46D7" w:rsidP="002E46D7">
      <w:pPr>
        <w:pStyle w:val="level2"/>
      </w:pPr>
      <w:bookmarkStart w:id="37" w:name="_Toc104024058"/>
      <w:r>
        <w:t>Vi điều khiển ESP32</w:t>
      </w:r>
      <w:bookmarkEnd w:id="37"/>
      <w:r w:rsidR="00AD092A">
        <w:t xml:space="preserve"> </w:t>
      </w:r>
    </w:p>
    <w:p w14:paraId="53DD8260" w14:textId="543A7C79" w:rsidR="00AD092A" w:rsidRPr="00AD092A" w:rsidRDefault="00CC78F0" w:rsidP="00AD092A">
      <w:pPr>
        <w:pStyle w:val="content"/>
      </w:pPr>
      <w:r w:rsidRPr="00CC78F0">
        <w:t>ESP32 là một series các vi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r>
        <w:t xml:space="preserve">. </w:t>
      </w:r>
      <w:r w:rsidRPr="00CC78F0">
        <w:t>ESP32 là sản phẩm kế thừa từ vi điều khiển ESP8266.</w:t>
      </w:r>
      <w:r w:rsidR="00AD092A">
        <w:t xml:space="preserve"> </w:t>
      </w:r>
      <w:r w:rsidR="00AD092A" w:rsidRPr="00AD092A">
        <w:t>Các tính năng của ESP32 bao gồm:</w:t>
      </w:r>
    </w:p>
    <w:p w14:paraId="73DF8CBD" w14:textId="77777777" w:rsidR="00AD092A" w:rsidRPr="00AD092A" w:rsidRDefault="00AD092A" w:rsidP="00AD092A">
      <w:pPr>
        <w:pStyle w:val="content"/>
        <w:ind w:firstLine="0"/>
        <w:rPr>
          <w:i/>
          <w:iCs/>
        </w:rPr>
      </w:pPr>
      <w:r w:rsidRPr="00AD092A">
        <w:rPr>
          <w:i/>
          <w:iCs/>
        </w:rPr>
        <w:lastRenderedPageBreak/>
        <w:t>Bộ xử lý:</w:t>
      </w:r>
    </w:p>
    <w:p w14:paraId="62273621" w14:textId="636B75F9" w:rsidR="00AD092A" w:rsidRPr="00AD092A" w:rsidRDefault="00AD092A" w:rsidP="00AD092A">
      <w:pPr>
        <w:pStyle w:val="content"/>
        <w:numPr>
          <w:ilvl w:val="0"/>
          <w:numId w:val="13"/>
        </w:numPr>
      </w:pPr>
      <w:r w:rsidRPr="00AD092A">
        <w:t>CPU: Bộ vi xử lý Xtensa lõi kép (hoặc lõi đơn) 32-bit LX6, hoạt động ở tần số 240 MHz (160 MHz cho ESP32-S0WD và ESP32-U4WDH</w:t>
      </w:r>
      <w:r>
        <w:t>)</w:t>
      </w:r>
      <w:r w:rsidRPr="00AD092A">
        <w:t xml:space="preserve"> và hoạt động ở tối đa 600 </w:t>
      </w:r>
      <w:r w:rsidRPr="00AD092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AD092A">
        <w:t xml:space="preserve">MIPS (200 MIPS với ESP32-S0WD/ESP32-U4WDH) </w:t>
      </w:r>
    </w:p>
    <w:p w14:paraId="1554796A" w14:textId="77777777" w:rsidR="00AD092A" w:rsidRPr="00AD092A" w:rsidRDefault="00AD092A" w:rsidP="00AD092A">
      <w:pPr>
        <w:pStyle w:val="content"/>
        <w:numPr>
          <w:ilvl w:val="0"/>
          <w:numId w:val="13"/>
        </w:numPr>
      </w:pPr>
      <w:r w:rsidRPr="00AD092A">
        <w:t>Bộ đồng xử lý (co-processor) công suất cực thấp (Ultra low power, viết tắt: ULP)</w:t>
      </w:r>
    </w:p>
    <w:p w14:paraId="64C2A0C9" w14:textId="66674A73" w:rsidR="00AD092A" w:rsidRPr="00AD092A" w:rsidRDefault="00AD092A" w:rsidP="00AD092A">
      <w:pPr>
        <w:pStyle w:val="content"/>
        <w:ind w:firstLine="0"/>
      </w:pPr>
      <w:r w:rsidRPr="00AD092A">
        <w:rPr>
          <w:rStyle w:val="contentChar"/>
          <w:i/>
          <w:iCs/>
        </w:rPr>
        <w:t>Hệ thống xung nhịp:</w:t>
      </w:r>
      <w:r w:rsidRPr="00AD092A">
        <w:t xml:space="preserve"> CPU Clock, RTC Clock và Audio PLL Clock</w:t>
      </w:r>
    </w:p>
    <w:p w14:paraId="199F3196" w14:textId="692ACC9B" w:rsidR="00AD092A" w:rsidRPr="00AD092A" w:rsidRDefault="00AD092A" w:rsidP="00AD092A">
      <w:pPr>
        <w:pStyle w:val="content"/>
        <w:ind w:firstLine="0"/>
        <w:rPr>
          <w:i/>
          <w:iCs/>
        </w:rPr>
      </w:pPr>
      <w:r w:rsidRPr="00AD092A">
        <w:rPr>
          <w:i/>
          <w:iCs/>
        </w:rPr>
        <w:t xml:space="preserve">Bộ nhớ nội: </w:t>
      </w:r>
    </w:p>
    <w:p w14:paraId="0B3E16EB" w14:textId="77777777" w:rsidR="00AD092A" w:rsidRPr="00AD092A" w:rsidRDefault="00AD092A" w:rsidP="00AD092A">
      <w:pPr>
        <w:pStyle w:val="content"/>
        <w:numPr>
          <w:ilvl w:val="0"/>
          <w:numId w:val="14"/>
        </w:numPr>
      </w:pPr>
      <w:r w:rsidRPr="00AD092A">
        <w:t>448 KB bộ nhớ ROM cho việc booting và các tính năng lõi</w:t>
      </w:r>
    </w:p>
    <w:p w14:paraId="6801FD86" w14:textId="77777777" w:rsidR="00AD092A" w:rsidRPr="00AD092A" w:rsidRDefault="00AD092A" w:rsidP="00AD092A">
      <w:pPr>
        <w:pStyle w:val="content"/>
        <w:numPr>
          <w:ilvl w:val="0"/>
          <w:numId w:val="14"/>
        </w:numPr>
      </w:pPr>
      <w:r w:rsidRPr="00AD092A">
        <w:t>520 KB bộ nhớ SRAM trên chip cho dữ liệu và tập lệnh</w:t>
      </w:r>
    </w:p>
    <w:p w14:paraId="2F67FAD0" w14:textId="2B45584D" w:rsidR="00AD092A" w:rsidRDefault="00AD092A" w:rsidP="00AD092A">
      <w:pPr>
        <w:pStyle w:val="content"/>
        <w:ind w:firstLine="0"/>
        <w:rPr>
          <w:i/>
          <w:iCs/>
        </w:rPr>
      </w:pPr>
      <w:r w:rsidRPr="00AD092A">
        <w:rPr>
          <w:i/>
          <w:iCs/>
        </w:rPr>
        <w:t>Kết nối không dây:</w:t>
      </w:r>
    </w:p>
    <w:p w14:paraId="7F0B2B78" w14:textId="77777777" w:rsidR="00AD092A" w:rsidRDefault="00AD092A" w:rsidP="001038EF">
      <w:pPr>
        <w:pStyle w:val="content"/>
        <w:numPr>
          <w:ilvl w:val="0"/>
          <w:numId w:val="16"/>
        </w:numPr>
      </w:pPr>
      <w:r>
        <w:t>Wi-Fi: 802.11 b/g/n</w:t>
      </w:r>
    </w:p>
    <w:p w14:paraId="0FFED2D7" w14:textId="3DEB4804" w:rsidR="00AD092A" w:rsidRDefault="00AD092A" w:rsidP="001038EF">
      <w:pPr>
        <w:pStyle w:val="content"/>
        <w:numPr>
          <w:ilvl w:val="0"/>
          <w:numId w:val="16"/>
        </w:numPr>
      </w:pPr>
      <w:r>
        <w:t>Bluetooth: v4.2 BR/EDR và BLE (chia sẻ sóng vô tuyến với Wi-Fi)</w:t>
      </w:r>
    </w:p>
    <w:p w14:paraId="22DBEE4E" w14:textId="52ED591E" w:rsidR="00AD092A" w:rsidRPr="00AD092A" w:rsidRDefault="00AD092A" w:rsidP="00AD092A">
      <w:pPr>
        <w:pStyle w:val="content"/>
        <w:ind w:firstLine="0"/>
        <w:rPr>
          <w:i/>
          <w:iCs/>
        </w:rPr>
      </w:pPr>
      <w:r w:rsidRPr="00AD092A">
        <w:rPr>
          <w:i/>
          <w:iCs/>
        </w:rPr>
        <w:t>34 GPIO vật lý với các ngoại vi</w:t>
      </w:r>
    </w:p>
    <w:p w14:paraId="6A51DA55" w14:textId="77777777" w:rsidR="00AD092A" w:rsidRDefault="00AD092A" w:rsidP="001038EF">
      <w:pPr>
        <w:pStyle w:val="content"/>
        <w:numPr>
          <w:ilvl w:val="0"/>
          <w:numId w:val="15"/>
        </w:numPr>
      </w:pPr>
      <w:r>
        <w:t>ADC SAR 12 bit, 18 kênh</w:t>
      </w:r>
    </w:p>
    <w:p w14:paraId="6131F154" w14:textId="77777777" w:rsidR="00AD092A" w:rsidRDefault="00AD092A" w:rsidP="001038EF">
      <w:pPr>
        <w:pStyle w:val="content"/>
        <w:numPr>
          <w:ilvl w:val="0"/>
          <w:numId w:val="15"/>
        </w:numPr>
      </w:pPr>
      <w:r>
        <w:t>DAC 2 × 8-bit</w:t>
      </w:r>
    </w:p>
    <w:p w14:paraId="5404066C" w14:textId="77777777" w:rsidR="00AD092A" w:rsidRDefault="00AD092A" w:rsidP="001038EF">
      <w:pPr>
        <w:pStyle w:val="content"/>
        <w:numPr>
          <w:ilvl w:val="0"/>
          <w:numId w:val="15"/>
        </w:numPr>
      </w:pPr>
      <w:r>
        <w:t>10 cảm biến cảm ứng (touch sensor) (GPIO cảm ứng điện dung)</w:t>
      </w:r>
    </w:p>
    <w:p w14:paraId="39772E15" w14:textId="77777777" w:rsidR="00AD092A" w:rsidRDefault="00AD092A" w:rsidP="001038EF">
      <w:pPr>
        <w:pStyle w:val="content"/>
        <w:numPr>
          <w:ilvl w:val="0"/>
          <w:numId w:val="15"/>
        </w:numPr>
      </w:pPr>
      <w:r>
        <w:t>3 SPI (SPI, HSPI và VSPI) hoạt động ở cả 2 chế độ master/slave.[8] Module ESP32 hỗ trợ 4 ngoại vi SPI với SPI0 và SPI1 kết nối đến bộ nhớ flash của ESP32 còn SPI2 và SPI3 tương ứng với HSPI và VSPI.[9]</w:t>
      </w:r>
    </w:p>
    <w:p w14:paraId="2C2FB518" w14:textId="77777777" w:rsidR="00AD092A" w:rsidRDefault="00AD092A" w:rsidP="001038EF">
      <w:pPr>
        <w:pStyle w:val="content"/>
        <w:numPr>
          <w:ilvl w:val="0"/>
          <w:numId w:val="15"/>
        </w:numPr>
      </w:pPr>
      <w:r>
        <w:t>2 I²S</w:t>
      </w:r>
    </w:p>
    <w:p w14:paraId="3D432EEA" w14:textId="4A7129C0" w:rsidR="00AD092A" w:rsidRDefault="00AD092A" w:rsidP="001038EF">
      <w:pPr>
        <w:pStyle w:val="content"/>
        <w:numPr>
          <w:ilvl w:val="0"/>
          <w:numId w:val="15"/>
        </w:numPr>
      </w:pPr>
      <w:r>
        <w:lastRenderedPageBreak/>
        <w:t>2 I²C, hoạt động được ở cả chế độ master và slave, với chế độ Standard mode (100 Kbit/s) và Fast mode (400 Kbit/s). Hỗ trợ 2 chế độ định địa chỉ là 7-bit và 10-bit.Các GPIO đều có thể được dùng để triển khai I²C</w:t>
      </w:r>
      <w:r w:rsidR="001038EF">
        <w:t>.</w:t>
      </w:r>
    </w:p>
    <w:p w14:paraId="556B8EA3" w14:textId="77777777" w:rsidR="00AD092A" w:rsidRDefault="00AD092A" w:rsidP="001038EF">
      <w:pPr>
        <w:pStyle w:val="content"/>
        <w:numPr>
          <w:ilvl w:val="0"/>
          <w:numId w:val="15"/>
        </w:numPr>
      </w:pPr>
      <w:r>
        <w:t>3 UART (UART0, UART1, UART2) với tốc độ lên đến 5 Mbps[10]</w:t>
      </w:r>
    </w:p>
    <w:p w14:paraId="1A4BF5EF" w14:textId="77777777" w:rsidR="00AD092A" w:rsidRDefault="00AD092A" w:rsidP="001038EF">
      <w:pPr>
        <w:pStyle w:val="content"/>
        <w:numPr>
          <w:ilvl w:val="0"/>
          <w:numId w:val="15"/>
        </w:numPr>
      </w:pPr>
      <w:r>
        <w:t>SD/SDIO/CE-ATA/MMC/eMMC host controller</w:t>
      </w:r>
    </w:p>
    <w:p w14:paraId="6F2688D2" w14:textId="77777777" w:rsidR="00AD092A" w:rsidRDefault="00AD092A" w:rsidP="001038EF">
      <w:pPr>
        <w:pStyle w:val="content"/>
        <w:numPr>
          <w:ilvl w:val="0"/>
          <w:numId w:val="15"/>
        </w:numPr>
      </w:pPr>
      <w:r>
        <w:t>SDIO/SPI slave controller</w:t>
      </w:r>
    </w:p>
    <w:p w14:paraId="345BC691" w14:textId="77777777" w:rsidR="00AD092A" w:rsidRDefault="00AD092A" w:rsidP="001038EF">
      <w:pPr>
        <w:pStyle w:val="content"/>
        <w:numPr>
          <w:ilvl w:val="0"/>
          <w:numId w:val="15"/>
        </w:numPr>
      </w:pPr>
      <w:r>
        <w:t>Ethernet MAC interface cho DMA và IEEE 1588 Precision Time Protocol (tạm dịch: Giao thức thời gian chính xác IEEE 1588)</w:t>
      </w:r>
    </w:p>
    <w:p w14:paraId="3FDD8044" w14:textId="77777777" w:rsidR="00AD092A" w:rsidRDefault="00AD092A" w:rsidP="001038EF">
      <w:pPr>
        <w:pStyle w:val="content"/>
        <w:numPr>
          <w:ilvl w:val="0"/>
          <w:numId w:val="15"/>
        </w:numPr>
      </w:pPr>
      <w:r>
        <w:t>CAN bus 2.0</w:t>
      </w:r>
    </w:p>
    <w:p w14:paraId="2F8E9782" w14:textId="77777777" w:rsidR="00AD092A" w:rsidRDefault="00AD092A" w:rsidP="001038EF">
      <w:pPr>
        <w:pStyle w:val="content"/>
        <w:numPr>
          <w:ilvl w:val="0"/>
          <w:numId w:val="15"/>
        </w:numPr>
      </w:pPr>
      <w:r>
        <w:t>Bộ điều khiển hồng ngoại từ xa (TX/RX, lên đến 8 kênh)</w:t>
      </w:r>
    </w:p>
    <w:p w14:paraId="0C5711CC" w14:textId="77777777" w:rsidR="00AD092A" w:rsidRDefault="00AD092A" w:rsidP="001038EF">
      <w:pPr>
        <w:pStyle w:val="content"/>
        <w:numPr>
          <w:ilvl w:val="0"/>
          <w:numId w:val="15"/>
        </w:numPr>
      </w:pPr>
      <w:r>
        <w:t>PWM cho điều khiển động cơ</w:t>
      </w:r>
    </w:p>
    <w:p w14:paraId="03528219" w14:textId="77777777" w:rsidR="00AD092A" w:rsidRDefault="00AD092A" w:rsidP="001038EF">
      <w:pPr>
        <w:pStyle w:val="content"/>
        <w:numPr>
          <w:ilvl w:val="0"/>
          <w:numId w:val="15"/>
        </w:numPr>
      </w:pPr>
      <w:r>
        <w:t>LED PWM (lên đến 16 kênh)</w:t>
      </w:r>
    </w:p>
    <w:p w14:paraId="0F55BB66" w14:textId="77777777" w:rsidR="00AD092A" w:rsidRDefault="00AD092A" w:rsidP="001038EF">
      <w:pPr>
        <w:pStyle w:val="content"/>
        <w:numPr>
          <w:ilvl w:val="0"/>
          <w:numId w:val="15"/>
        </w:numPr>
      </w:pPr>
      <w:r>
        <w:t>Cảm biến hiệu ứng Hall</w:t>
      </w:r>
    </w:p>
    <w:p w14:paraId="3067B512" w14:textId="523620BC" w:rsidR="00AD092A" w:rsidRPr="00AD092A" w:rsidRDefault="00AD092A" w:rsidP="001038EF">
      <w:pPr>
        <w:pStyle w:val="content"/>
        <w:numPr>
          <w:ilvl w:val="0"/>
          <w:numId w:val="15"/>
        </w:numPr>
      </w:pPr>
      <w:r>
        <w:t>Bộ tiền khuếch đại analog công suất cực thấp (Ultra low power analog pre-amplifier)</w:t>
      </w:r>
    </w:p>
    <w:p w14:paraId="5A0AA5C1" w14:textId="77777777" w:rsidR="00AD092A" w:rsidRPr="001038EF" w:rsidRDefault="00AD092A" w:rsidP="001038EF">
      <w:pPr>
        <w:pStyle w:val="content"/>
        <w:ind w:firstLine="0"/>
        <w:rPr>
          <w:i/>
          <w:iCs/>
        </w:rPr>
      </w:pPr>
      <w:r w:rsidRPr="001038EF">
        <w:rPr>
          <w:i/>
          <w:iCs/>
        </w:rPr>
        <w:t>Bảo mật:</w:t>
      </w:r>
    </w:p>
    <w:p w14:paraId="6585D61F" w14:textId="77777777" w:rsidR="00AD092A" w:rsidRPr="00AD092A" w:rsidRDefault="00AD092A" w:rsidP="001038EF">
      <w:pPr>
        <w:pStyle w:val="content"/>
        <w:numPr>
          <w:ilvl w:val="0"/>
          <w:numId w:val="17"/>
        </w:numPr>
      </w:pPr>
      <w:r w:rsidRPr="00AD092A">
        <w:t>Hỗ trợ tất cả các tính năng bảo mật chuẩn IEEE 802.11, bao gồm WFA, WPA/WPA2 và WAPI.</w:t>
      </w:r>
    </w:p>
    <w:p w14:paraId="5A744A83" w14:textId="77777777" w:rsidR="00AD092A" w:rsidRPr="00AD092A" w:rsidRDefault="00AD092A" w:rsidP="001038EF">
      <w:pPr>
        <w:pStyle w:val="content"/>
        <w:numPr>
          <w:ilvl w:val="0"/>
          <w:numId w:val="17"/>
        </w:numPr>
      </w:pPr>
      <w:r w:rsidRPr="00AD092A">
        <w:t>Secure boot (tạm dịch: khởi động an toàn)</w:t>
      </w:r>
    </w:p>
    <w:p w14:paraId="3A5B68F8" w14:textId="77777777" w:rsidR="00AD092A" w:rsidRPr="00AD092A" w:rsidRDefault="00AD092A" w:rsidP="001038EF">
      <w:pPr>
        <w:pStyle w:val="content"/>
        <w:numPr>
          <w:ilvl w:val="0"/>
          <w:numId w:val="17"/>
        </w:numPr>
      </w:pPr>
      <w:r w:rsidRPr="00AD092A">
        <w:t>Mã hóa flash</w:t>
      </w:r>
    </w:p>
    <w:p w14:paraId="5FD6C2B7" w14:textId="77777777" w:rsidR="00AD092A" w:rsidRPr="00AD092A" w:rsidRDefault="00AD092A" w:rsidP="001038EF">
      <w:pPr>
        <w:pStyle w:val="content"/>
        <w:numPr>
          <w:ilvl w:val="0"/>
          <w:numId w:val="17"/>
        </w:numPr>
      </w:pPr>
      <w:r w:rsidRPr="00AD092A">
        <w:t>1024-bit OTP, lên đến 768-bit cho khách hàng</w:t>
      </w:r>
    </w:p>
    <w:p w14:paraId="4CF8D167" w14:textId="53DBAF46" w:rsidR="00AD092A" w:rsidRPr="00AD092A" w:rsidRDefault="00AD092A" w:rsidP="001038EF">
      <w:pPr>
        <w:pStyle w:val="content"/>
        <w:numPr>
          <w:ilvl w:val="0"/>
          <w:numId w:val="17"/>
        </w:numPr>
      </w:pPr>
      <w:r w:rsidRPr="00AD092A">
        <w:lastRenderedPageBreak/>
        <w:t>Tăng tốc mã hóa phần cứng: </w:t>
      </w:r>
      <w:r w:rsidR="001038EF">
        <w:t>AES</w:t>
      </w:r>
      <w:r w:rsidRPr="00AD092A">
        <w:t>, SHA-2, </w:t>
      </w:r>
      <w:r w:rsidR="001038EF">
        <w:t>RSA,</w:t>
      </w:r>
      <w:r w:rsidRPr="00AD092A">
        <w:t xml:space="preserve"> elliptic curve cryptography (ECC, tạm dịch: mật mã đường cong ellip), trình tạo số ngẫu nhiên (random number generator)</w:t>
      </w:r>
    </w:p>
    <w:p w14:paraId="00863DFB" w14:textId="5FD1C140" w:rsidR="00AD092A" w:rsidRPr="001038EF" w:rsidRDefault="00AD092A" w:rsidP="001038EF">
      <w:pPr>
        <w:pStyle w:val="content"/>
        <w:ind w:firstLine="0"/>
        <w:rPr>
          <w:i/>
          <w:iCs/>
        </w:rPr>
      </w:pPr>
      <w:r w:rsidRPr="001038EF">
        <w:rPr>
          <w:i/>
          <w:iCs/>
        </w:rPr>
        <w:t>Quản lý năng lượng</w:t>
      </w:r>
    </w:p>
    <w:p w14:paraId="39046654" w14:textId="77777777" w:rsidR="00AD092A" w:rsidRPr="00AD092A" w:rsidRDefault="00AD092A" w:rsidP="001038EF">
      <w:pPr>
        <w:pStyle w:val="content"/>
        <w:numPr>
          <w:ilvl w:val="0"/>
          <w:numId w:val="18"/>
        </w:numPr>
      </w:pPr>
      <w:r w:rsidRPr="00AD092A">
        <w:t>Bộ ổn áp nội với điện áp rơi thấp (internal low-dropout regulator)</w:t>
      </w:r>
    </w:p>
    <w:p w14:paraId="78D67B6E" w14:textId="77777777" w:rsidR="00AD092A" w:rsidRPr="00AD092A" w:rsidRDefault="00AD092A" w:rsidP="001038EF">
      <w:pPr>
        <w:pStyle w:val="content"/>
        <w:numPr>
          <w:ilvl w:val="0"/>
          <w:numId w:val="18"/>
        </w:numPr>
      </w:pPr>
      <w:r w:rsidRPr="00AD092A">
        <w:t>Miền nguồn riêng (individual power domain) cho RTC</w:t>
      </w:r>
    </w:p>
    <w:p w14:paraId="574A2B3D" w14:textId="77777777" w:rsidR="00AD092A" w:rsidRPr="00AD092A" w:rsidRDefault="00AD092A" w:rsidP="001038EF">
      <w:pPr>
        <w:pStyle w:val="content"/>
        <w:numPr>
          <w:ilvl w:val="0"/>
          <w:numId w:val="18"/>
        </w:numPr>
      </w:pPr>
      <w:r w:rsidRPr="00AD092A">
        <w:t>Dòng 5 μA cho chế độ deep sleep</w:t>
      </w:r>
    </w:p>
    <w:p w14:paraId="48F8653A" w14:textId="644174AA" w:rsidR="00AD092A" w:rsidRDefault="00AD092A" w:rsidP="001038EF">
      <w:pPr>
        <w:pStyle w:val="content"/>
        <w:numPr>
          <w:ilvl w:val="0"/>
          <w:numId w:val="18"/>
        </w:numPr>
      </w:pPr>
      <w:r w:rsidRPr="00AD092A">
        <w:t>Trở lại hoạt động từ ngắt GPIO, timer, đo ADC, ngắt với cảm ứng điện dung</w:t>
      </w:r>
      <w:r w:rsidR="00C55103">
        <w:t>[4].</w:t>
      </w:r>
    </w:p>
    <w:p w14:paraId="58DD51B1" w14:textId="62A70886" w:rsidR="002E46D7" w:rsidRDefault="006B35A3" w:rsidP="002E46D7">
      <w:pPr>
        <w:pStyle w:val="level2"/>
      </w:pPr>
      <w:bookmarkStart w:id="38" w:name="_Toc104024059"/>
      <w:r>
        <w:t>IC cách ly nguồn B5050S</w:t>
      </w:r>
      <w:bookmarkEnd w:id="38"/>
    </w:p>
    <w:p w14:paraId="121B332C" w14:textId="152482FB" w:rsidR="006C31F3" w:rsidRDefault="00803CB5" w:rsidP="006C31F3">
      <w:pPr>
        <w:pStyle w:val="content"/>
      </w:pPr>
      <w:r>
        <w:t>IC cách ly nguồn B0505S</w:t>
      </w:r>
      <w:r w:rsidRPr="00803CB5">
        <w:t xml:space="preserve"> được thiết kế cho ứng dụng yêu cầu đầu ra cách ly khỏi hệ thống điện</w:t>
      </w:r>
      <w:r w:rsidR="006C31F3">
        <w:t>, giúp giảm tối đa nhiễu từ các nguồn điện khác</w:t>
      </w:r>
      <w:r w:rsidR="00F9537A">
        <w:t xml:space="preserve"> như dòng ngược, điện áp ngược</w:t>
      </w:r>
      <w:r w:rsidR="006C31F3">
        <w:t xml:space="preserve"> gây ra</w:t>
      </w:r>
      <w:r w:rsidR="002404E2">
        <w:t>[5].</w:t>
      </w:r>
    </w:p>
    <w:p w14:paraId="2EAE4A1A" w14:textId="28B723BB" w:rsidR="006C31F3" w:rsidRDefault="006C31F3" w:rsidP="006C31F3">
      <w:pPr>
        <w:pStyle w:val="content"/>
        <w:ind w:firstLine="0"/>
      </w:pPr>
      <w:r>
        <w:t>Một số đặc điểm chính của B0505S:</w:t>
      </w:r>
    </w:p>
    <w:p w14:paraId="661D83AA" w14:textId="5493FA66" w:rsidR="006C31F3" w:rsidRDefault="006C31F3" w:rsidP="00F9537A">
      <w:pPr>
        <w:pStyle w:val="content"/>
        <w:numPr>
          <w:ilvl w:val="0"/>
          <w:numId w:val="19"/>
        </w:numPr>
      </w:pPr>
      <w:r>
        <w:t xml:space="preserve">Hiệu quả lên tới 80% </w:t>
      </w:r>
    </w:p>
    <w:p w14:paraId="75BA1B30" w14:textId="77777777" w:rsidR="006C31F3" w:rsidRDefault="006C31F3" w:rsidP="00F9537A">
      <w:pPr>
        <w:pStyle w:val="content"/>
        <w:numPr>
          <w:ilvl w:val="0"/>
          <w:numId w:val="19"/>
        </w:numPr>
      </w:pPr>
      <w:r>
        <w:t xml:space="preserve">Sử dụng chuẩn đóng gói SIP/DIP </w:t>
      </w:r>
    </w:p>
    <w:p w14:paraId="13089355" w14:textId="791609DD" w:rsidR="006C31F3" w:rsidRDefault="006C31F3" w:rsidP="00F9537A">
      <w:pPr>
        <w:pStyle w:val="content"/>
        <w:numPr>
          <w:ilvl w:val="0"/>
          <w:numId w:val="19"/>
        </w:numPr>
      </w:pPr>
      <w:r>
        <w:t>Nhiệt độ hoạt động:  -40°C ~ +85°C</w:t>
      </w:r>
    </w:p>
    <w:p w14:paraId="53233E43" w14:textId="6CAE2F53" w:rsidR="00A61ED9" w:rsidRDefault="00A61ED9" w:rsidP="00A61ED9">
      <w:pPr>
        <w:pStyle w:val="Caption"/>
        <w:keepNext/>
      </w:pPr>
      <w:bookmarkStart w:id="39" w:name="_Toc104024132"/>
      <w:r>
        <w:t xml:space="preserve">Bảng </w:t>
      </w:r>
      <w:fldSimple w:instr=" STYLEREF 1 \s ">
        <w:r w:rsidR="006B30FB">
          <w:rPr>
            <w:noProof/>
          </w:rPr>
          <w:t>2</w:t>
        </w:r>
      </w:fldSimple>
      <w:r w:rsidR="006B30FB">
        <w:t>.</w:t>
      </w:r>
      <w:fldSimple w:instr=" SEQ Bảng \* ARABIC \s 1 ">
        <w:r w:rsidR="006B30FB">
          <w:rPr>
            <w:noProof/>
          </w:rPr>
          <w:t>1</w:t>
        </w:r>
      </w:fldSimple>
      <w:r>
        <w:t>. Thông số ngõ vào ra của B5050S</w:t>
      </w:r>
      <w:bookmarkEnd w:id="39"/>
    </w:p>
    <w:tbl>
      <w:tblPr>
        <w:tblStyle w:val="TableGrid"/>
        <w:tblW w:w="0" w:type="auto"/>
        <w:jc w:val="center"/>
        <w:tblLook w:val="04A0" w:firstRow="1" w:lastRow="0" w:firstColumn="1" w:lastColumn="0" w:noHBand="0" w:noVBand="1"/>
      </w:tblPr>
      <w:tblGrid>
        <w:gridCol w:w="4389"/>
        <w:gridCol w:w="2410"/>
        <w:gridCol w:w="1978"/>
      </w:tblGrid>
      <w:tr w:rsidR="000A6F0F" w14:paraId="10CAF5F3" w14:textId="77777777" w:rsidTr="00A61ED9">
        <w:trPr>
          <w:jc w:val="center"/>
        </w:trPr>
        <w:tc>
          <w:tcPr>
            <w:tcW w:w="4389" w:type="dxa"/>
            <w:vAlign w:val="center"/>
          </w:tcPr>
          <w:p w14:paraId="595193BB" w14:textId="77777777" w:rsidR="000A6F0F" w:rsidRDefault="000A6F0F" w:rsidP="00D57F37">
            <w:pPr>
              <w:pStyle w:val="Parag"/>
              <w:ind w:firstLine="0"/>
              <w:jc w:val="center"/>
            </w:pPr>
            <w:r>
              <w:t>Đầu vào</w:t>
            </w:r>
          </w:p>
        </w:tc>
        <w:tc>
          <w:tcPr>
            <w:tcW w:w="4388" w:type="dxa"/>
            <w:gridSpan w:val="2"/>
            <w:vAlign w:val="center"/>
          </w:tcPr>
          <w:p w14:paraId="299D40C8" w14:textId="77777777" w:rsidR="000A6F0F" w:rsidRDefault="000A6F0F" w:rsidP="00D57F37">
            <w:pPr>
              <w:pStyle w:val="Parag"/>
              <w:ind w:firstLine="0"/>
              <w:jc w:val="center"/>
            </w:pPr>
            <w:r>
              <w:t>Đầu ra</w:t>
            </w:r>
          </w:p>
        </w:tc>
      </w:tr>
      <w:tr w:rsidR="000A6F0F" w14:paraId="70C80BCC" w14:textId="77777777" w:rsidTr="00A61ED9">
        <w:trPr>
          <w:jc w:val="center"/>
        </w:trPr>
        <w:tc>
          <w:tcPr>
            <w:tcW w:w="4389" w:type="dxa"/>
            <w:vMerge w:val="restart"/>
            <w:vAlign w:val="center"/>
          </w:tcPr>
          <w:p w14:paraId="554A3515" w14:textId="77777777" w:rsidR="000A6F0F" w:rsidRDefault="000A6F0F" w:rsidP="00D57F37">
            <w:pPr>
              <w:pStyle w:val="Parag"/>
              <w:ind w:firstLine="0"/>
              <w:jc w:val="center"/>
            </w:pPr>
            <w:r>
              <w:t>Điện áp đầu vào</w:t>
            </w:r>
          </w:p>
          <w:p w14:paraId="1AE33D40" w14:textId="77777777" w:rsidR="000A6F0F" w:rsidRDefault="000A6F0F" w:rsidP="00D57F37">
            <w:pPr>
              <w:jc w:val="center"/>
              <w:rPr>
                <w:rFonts w:ascii="Times New Roman" w:hAnsi="Times New Roman"/>
                <w:sz w:val="28"/>
              </w:rPr>
            </w:pPr>
            <w:r>
              <w:rPr>
                <w:rFonts w:ascii="Times New Roman" w:hAnsi="Times New Roman"/>
                <w:sz w:val="28"/>
              </w:rPr>
              <w:t>4.5V – 5V</w:t>
            </w:r>
          </w:p>
          <w:p w14:paraId="1AB172D4" w14:textId="77777777" w:rsidR="000A6F0F" w:rsidRDefault="000A6F0F" w:rsidP="00D57F37">
            <w:pPr>
              <w:pStyle w:val="Parag"/>
              <w:jc w:val="center"/>
            </w:pPr>
          </w:p>
        </w:tc>
        <w:tc>
          <w:tcPr>
            <w:tcW w:w="2410" w:type="dxa"/>
            <w:vAlign w:val="center"/>
          </w:tcPr>
          <w:p w14:paraId="248EF9CC" w14:textId="77777777" w:rsidR="000A6F0F" w:rsidRDefault="000A6F0F" w:rsidP="00D57F37">
            <w:pPr>
              <w:pStyle w:val="Parag"/>
              <w:ind w:firstLine="0"/>
              <w:jc w:val="center"/>
            </w:pPr>
            <w:r>
              <w:t>Điện áp đầu ra</w:t>
            </w:r>
          </w:p>
        </w:tc>
        <w:tc>
          <w:tcPr>
            <w:tcW w:w="1978" w:type="dxa"/>
            <w:vAlign w:val="center"/>
          </w:tcPr>
          <w:p w14:paraId="1C11C53A" w14:textId="77777777" w:rsidR="000A6F0F" w:rsidRDefault="000A6F0F" w:rsidP="00D57F37">
            <w:pPr>
              <w:pStyle w:val="Parag"/>
              <w:ind w:firstLine="0"/>
              <w:jc w:val="center"/>
            </w:pPr>
            <w:r>
              <w:t xml:space="preserve">5.0 </w:t>
            </w:r>
            <w:r>
              <w:rPr>
                <w:rFonts w:cs="Times New Roman"/>
              </w:rPr>
              <w:t>±</w:t>
            </w:r>
            <w:r>
              <w:t>0.2V</w:t>
            </w:r>
          </w:p>
        </w:tc>
      </w:tr>
      <w:tr w:rsidR="000A6F0F" w14:paraId="5DBF607A" w14:textId="77777777" w:rsidTr="00A61ED9">
        <w:trPr>
          <w:trHeight w:val="655"/>
          <w:jc w:val="center"/>
        </w:trPr>
        <w:tc>
          <w:tcPr>
            <w:tcW w:w="4389" w:type="dxa"/>
            <w:vMerge/>
            <w:vAlign w:val="center"/>
          </w:tcPr>
          <w:p w14:paraId="4579871F" w14:textId="77777777" w:rsidR="000A6F0F" w:rsidRDefault="000A6F0F" w:rsidP="00D57F37">
            <w:pPr>
              <w:pStyle w:val="Parag"/>
              <w:ind w:firstLine="0"/>
              <w:jc w:val="center"/>
            </w:pPr>
          </w:p>
        </w:tc>
        <w:tc>
          <w:tcPr>
            <w:tcW w:w="2410" w:type="dxa"/>
            <w:vAlign w:val="center"/>
          </w:tcPr>
          <w:p w14:paraId="62418D65" w14:textId="77777777" w:rsidR="000A6F0F" w:rsidRDefault="000A6F0F" w:rsidP="00D57F37">
            <w:pPr>
              <w:pStyle w:val="Parag"/>
              <w:ind w:firstLine="0"/>
              <w:jc w:val="center"/>
            </w:pPr>
            <w:r>
              <w:t>Dòng điện</w:t>
            </w:r>
          </w:p>
        </w:tc>
        <w:tc>
          <w:tcPr>
            <w:tcW w:w="1978" w:type="dxa"/>
            <w:vAlign w:val="center"/>
          </w:tcPr>
          <w:p w14:paraId="07DA536E" w14:textId="77777777" w:rsidR="000A6F0F" w:rsidRDefault="000A6F0F" w:rsidP="00D57F37">
            <w:pPr>
              <w:pStyle w:val="Parag"/>
              <w:ind w:firstLine="0"/>
              <w:jc w:val="center"/>
            </w:pPr>
            <w:r>
              <w:t>20mV –200mV</w:t>
            </w:r>
          </w:p>
        </w:tc>
      </w:tr>
    </w:tbl>
    <w:p w14:paraId="2F2059E0" w14:textId="24D10824" w:rsidR="006C31F3" w:rsidRDefault="006C31F3" w:rsidP="006C31F3">
      <w:pPr>
        <w:pStyle w:val="content"/>
        <w:ind w:firstLine="0"/>
      </w:pPr>
    </w:p>
    <w:p w14:paraId="4526DB83" w14:textId="1A4BA079" w:rsidR="006B35A3" w:rsidRDefault="006B35A3" w:rsidP="002E46D7">
      <w:pPr>
        <w:pStyle w:val="level2"/>
      </w:pPr>
      <w:bookmarkStart w:id="40" w:name="_Toc104024060"/>
      <w:r>
        <w:lastRenderedPageBreak/>
        <w:t>Mạch Buck LM2596</w:t>
      </w:r>
      <w:bookmarkEnd w:id="40"/>
    </w:p>
    <w:p w14:paraId="6258082A" w14:textId="6ED7B734" w:rsidR="000A6F0F" w:rsidRDefault="000A6F0F" w:rsidP="000A6F0F">
      <w:pPr>
        <w:pStyle w:val="content"/>
      </w:pPr>
      <w:r w:rsidRPr="000A6F0F">
        <w:t>Mạch giảm áp DC-DC Buck LM2596 3A có kích thước nhỏ gọn có khả năng giảm áp từ 30VDC xuống 1.5VDC mà vẫn đạt hiệu suất cao (92%), thích hợp cho các ứng dụng chia nguồn, hạ áp</w:t>
      </w:r>
      <w:r w:rsidR="00A853F0">
        <w:t>…</w:t>
      </w:r>
    </w:p>
    <w:p w14:paraId="378EBAB4" w14:textId="2AA5ED58" w:rsidR="000A6F0F" w:rsidRDefault="000A6F0F" w:rsidP="000A6F0F">
      <w:pPr>
        <w:pStyle w:val="content"/>
        <w:ind w:firstLine="0"/>
      </w:pPr>
      <w:r>
        <w:t>Thông số kỹ thuật:</w:t>
      </w:r>
    </w:p>
    <w:p w14:paraId="799D4B00" w14:textId="77777777" w:rsidR="000A6F0F" w:rsidRDefault="000A6F0F" w:rsidP="000A6F0F">
      <w:pPr>
        <w:pStyle w:val="content"/>
        <w:numPr>
          <w:ilvl w:val="0"/>
          <w:numId w:val="21"/>
        </w:numPr>
      </w:pPr>
      <w:r>
        <w:t>Điện áp đầu vào: Từ 3V đến 30V.</w:t>
      </w:r>
    </w:p>
    <w:p w14:paraId="2253475F" w14:textId="77777777" w:rsidR="000A6F0F" w:rsidRDefault="000A6F0F" w:rsidP="000A6F0F">
      <w:pPr>
        <w:pStyle w:val="content"/>
        <w:numPr>
          <w:ilvl w:val="0"/>
          <w:numId w:val="21"/>
        </w:numPr>
      </w:pPr>
      <w:r>
        <w:t>Điện áp đầu ra: Điều chỉnh được trong khoảng 1.5V đến 30V.</w:t>
      </w:r>
    </w:p>
    <w:p w14:paraId="6FE5D177" w14:textId="77777777" w:rsidR="000A6F0F" w:rsidRDefault="000A6F0F" w:rsidP="000A6F0F">
      <w:pPr>
        <w:pStyle w:val="content"/>
        <w:numPr>
          <w:ilvl w:val="0"/>
          <w:numId w:val="21"/>
        </w:numPr>
      </w:pPr>
      <w:r>
        <w:t>Dòng đáp ứng tối đa là 3A.</w:t>
      </w:r>
    </w:p>
    <w:p w14:paraId="5EA1A6C8" w14:textId="77777777" w:rsidR="000A6F0F" w:rsidRDefault="000A6F0F" w:rsidP="000A6F0F">
      <w:pPr>
        <w:pStyle w:val="content"/>
        <w:numPr>
          <w:ilvl w:val="0"/>
          <w:numId w:val="21"/>
        </w:numPr>
      </w:pPr>
      <w:r>
        <w:t>Hiệu suất : 92%</w:t>
      </w:r>
    </w:p>
    <w:p w14:paraId="7A883DDD" w14:textId="77777777" w:rsidR="000A6F0F" w:rsidRDefault="000A6F0F" w:rsidP="000A6F0F">
      <w:pPr>
        <w:pStyle w:val="content"/>
        <w:numPr>
          <w:ilvl w:val="0"/>
          <w:numId w:val="21"/>
        </w:numPr>
      </w:pPr>
      <w:r>
        <w:t>Công suất : 15W</w:t>
      </w:r>
    </w:p>
    <w:p w14:paraId="44A8EAC1" w14:textId="5331B689" w:rsidR="00A853F0" w:rsidRDefault="00A853F0" w:rsidP="00A853F0">
      <w:pPr>
        <w:pStyle w:val="content"/>
        <w:numPr>
          <w:ilvl w:val="0"/>
          <w:numId w:val="21"/>
        </w:numPr>
      </w:pPr>
      <w:r>
        <w:rPr>
          <w:noProof/>
        </w:rPr>
        <mc:AlternateContent>
          <mc:Choice Requires="wps">
            <w:drawing>
              <wp:anchor distT="0" distB="0" distL="114300" distR="114300" simplePos="0" relativeHeight="251798528" behindDoc="0" locked="0" layoutInCell="1" allowOverlap="1" wp14:anchorId="6F3622CE" wp14:editId="35347BCA">
                <wp:simplePos x="0" y="0"/>
                <wp:positionH relativeFrom="margin">
                  <wp:align>center</wp:align>
                </wp:positionH>
                <wp:positionV relativeFrom="paragraph">
                  <wp:posOffset>2678978</wp:posOffset>
                </wp:positionV>
                <wp:extent cx="3669665" cy="635"/>
                <wp:effectExtent l="0" t="0" r="6985" b="0"/>
                <wp:wrapTopAndBottom/>
                <wp:docPr id="5" name="Text Box 5"/>
                <wp:cNvGraphicFramePr/>
                <a:graphic xmlns:a="http://schemas.openxmlformats.org/drawingml/2006/main">
                  <a:graphicData uri="http://schemas.microsoft.com/office/word/2010/wordprocessingShape">
                    <wps:wsp>
                      <wps:cNvSpPr txBox="1"/>
                      <wps:spPr>
                        <a:xfrm>
                          <a:off x="0" y="0"/>
                          <a:ext cx="3669665" cy="635"/>
                        </a:xfrm>
                        <a:prstGeom prst="rect">
                          <a:avLst/>
                        </a:prstGeom>
                        <a:solidFill>
                          <a:prstClr val="white"/>
                        </a:solidFill>
                        <a:ln>
                          <a:noFill/>
                        </a:ln>
                      </wps:spPr>
                      <wps:txbx>
                        <w:txbxContent>
                          <w:p w14:paraId="3CFAD558" w14:textId="31EB9DBE" w:rsidR="00A853F0" w:rsidRPr="007E503F" w:rsidRDefault="00A853F0" w:rsidP="00A853F0">
                            <w:pPr>
                              <w:pStyle w:val="Caption"/>
                              <w:rPr>
                                <w:noProof/>
                              </w:rPr>
                            </w:pPr>
                            <w:r>
                              <w:t xml:space="preserve">Hình </w:t>
                            </w:r>
                            <w:fldSimple w:instr=" STYLEREF 1 \s ">
                              <w:r w:rsidR="00A42916">
                                <w:rPr>
                                  <w:noProof/>
                                </w:rPr>
                                <w:t>2</w:t>
                              </w:r>
                            </w:fldSimple>
                            <w:r w:rsidR="00A42916">
                              <w:t>.</w:t>
                            </w:r>
                            <w:fldSimple w:instr=" SEQ Hình \* ARABIC \s 1 ">
                              <w:r w:rsidR="00A42916">
                                <w:rPr>
                                  <w:noProof/>
                                </w:rPr>
                                <w:t>6</w:t>
                              </w:r>
                            </w:fldSimple>
                            <w:r>
                              <w:t>: Module giảm áp LM2596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622CE" id="Text Box 5" o:spid="_x0000_s1035" type="#_x0000_t202" style="position:absolute;left:0;text-align:left;margin-left:0;margin-top:210.95pt;width:288.9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" stroked="f">
                <v:textbox style="mso-fit-shape-to-text:t" inset="0,0,0,0">
                  <w:txbxContent>
                    <w:p w14:paraId="3CFAD558" w14:textId="31EB9DBE" w:rsidR="00A853F0" w:rsidRPr="007E503F" w:rsidRDefault="00A853F0" w:rsidP="00A853F0">
                      <w:pPr>
                        <w:pStyle w:val="Caption"/>
                        <w:rPr>
                          <w:noProof/>
                        </w:rPr>
                      </w:pPr>
                      <w:r>
                        <w:t xml:space="preserve">Hình </w:t>
                      </w:r>
                      <w:fldSimple w:instr=" STYLEREF 1 \s ">
                        <w:r w:rsidR="00A42916">
                          <w:rPr>
                            <w:noProof/>
                          </w:rPr>
                          <w:t>2</w:t>
                        </w:r>
                      </w:fldSimple>
                      <w:r w:rsidR="00A42916">
                        <w:t>.</w:t>
                      </w:r>
                      <w:fldSimple w:instr=" SEQ Hình \* ARABIC \s 1 ">
                        <w:r w:rsidR="00A42916">
                          <w:rPr>
                            <w:noProof/>
                          </w:rPr>
                          <w:t>6</w:t>
                        </w:r>
                      </w:fldSimple>
                      <w:r>
                        <w:t>: Module giảm áp LM2596</w:t>
                      </w:r>
                    </w:p>
                  </w:txbxContent>
                </v:textbox>
                <w10:wrap type="topAndBottom" anchorx="margin"/>
              </v:shape>
            </w:pict>
          </mc:Fallback>
        </mc:AlternateContent>
      </w:r>
      <w:r>
        <w:rPr>
          <w:noProof/>
        </w:rPr>
        <w:drawing>
          <wp:anchor distT="0" distB="0" distL="114300" distR="114300" simplePos="0" relativeHeight="251796480" behindDoc="0" locked="0" layoutInCell="1" allowOverlap="1" wp14:anchorId="1073C052" wp14:editId="50AA8199">
            <wp:simplePos x="0" y="0"/>
            <wp:positionH relativeFrom="margin">
              <wp:align>center</wp:align>
            </wp:positionH>
            <wp:positionV relativeFrom="paragraph">
              <wp:posOffset>284297</wp:posOffset>
            </wp:positionV>
            <wp:extent cx="3669665" cy="2446020"/>
            <wp:effectExtent l="0" t="0" r="6985" b="0"/>
            <wp:wrapTopAndBottom/>
            <wp:docPr id="55" name="Picture 55" descr="Module Buck DC-DC LM2596 3A giá rẻ tại Hà Nội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Buck DC-DC LM2596 3A giá rẻ tại Hà Nội | Linh Kiện Điện Tử 3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9665" cy="2446020"/>
                    </a:xfrm>
                    <a:prstGeom prst="rect">
                      <a:avLst/>
                    </a:prstGeom>
                    <a:noFill/>
                    <a:ln w="12700">
                      <a:noFill/>
                    </a:ln>
                  </pic:spPr>
                </pic:pic>
              </a:graphicData>
            </a:graphic>
            <wp14:sizeRelH relativeFrom="margin">
              <wp14:pctWidth>0</wp14:pctWidth>
            </wp14:sizeRelH>
            <wp14:sizeRelV relativeFrom="margin">
              <wp14:pctHeight>0</wp14:pctHeight>
            </wp14:sizeRelV>
          </wp:anchor>
        </w:drawing>
      </w:r>
      <w:r w:rsidR="000A6F0F">
        <w:t>Kích thước: 45 (dài) * 20 (rộng) * 14 (cao) mm</w:t>
      </w:r>
    </w:p>
    <w:p w14:paraId="19A7DFD7" w14:textId="789AFB37" w:rsidR="00A853F0" w:rsidRDefault="00A853F0" w:rsidP="00A853F0">
      <w:pPr>
        <w:pStyle w:val="content"/>
        <w:ind w:left="360" w:firstLine="0"/>
      </w:pPr>
      <w:r w:rsidRPr="00233555">
        <w:t xml:space="preserve">Khi dòng điện đầu ra giữ lớn hơn 2,5A (hoặc công suất đầu ra lớn hơn 10W), </w:t>
      </w:r>
      <w:r>
        <w:t xml:space="preserve">cần phải gán </w:t>
      </w:r>
      <w:r w:rsidRPr="00233555">
        <w:t xml:space="preserve">tản nhiệt </w:t>
      </w:r>
      <w:r>
        <w:t>để mạch chạy ổn định</w:t>
      </w:r>
    </w:p>
    <w:p w14:paraId="4AD84DA6" w14:textId="397DBBF1" w:rsidR="00A853F0" w:rsidRDefault="00A853F0" w:rsidP="00A853F0">
      <w:pPr>
        <w:pStyle w:val="content"/>
      </w:pPr>
      <w:r w:rsidRPr="00233555">
        <w:t xml:space="preserve">Do bộ chuyển đổi LM2596 là nguồn điện chế độ chuyển đổi, hiệu quả của nó cao hơn đáng kể so với các bộ điều chỉnh tuyến tính ba đầu phổ biến, đặc biệt là với điện áp đầu vào cao hơn. LM2596 hoạt động ở tần số chuyển mạch là 150 kHz </w:t>
      </w:r>
    </w:p>
    <w:p w14:paraId="63073E02" w14:textId="18CA40C0" w:rsidR="00A853F0" w:rsidRDefault="006B35A3" w:rsidP="00A853F0">
      <w:pPr>
        <w:pStyle w:val="level2"/>
      </w:pPr>
      <w:bookmarkStart w:id="41" w:name="_Toc104024061"/>
      <w:r>
        <w:lastRenderedPageBreak/>
        <w:t xml:space="preserve">Transistor </w:t>
      </w:r>
      <w:r w:rsidR="000A6F0F">
        <w:t>C</w:t>
      </w:r>
      <w:r>
        <w:t>1815</w:t>
      </w:r>
      <w:bookmarkEnd w:id="41"/>
    </w:p>
    <w:p w14:paraId="0F139375" w14:textId="0E48B3C3" w:rsidR="00A853F0" w:rsidRDefault="000A6F0F" w:rsidP="006B30FB">
      <w:pPr>
        <w:pStyle w:val="content"/>
      </w:pPr>
      <w:r>
        <w:t>Transistor C1815 là loại Transistor ngược (NPN) được sử dụng cho mục đích khuếch đại hoặc là đóng cắt các tải. Một số thông số chính của Transistor được nêu lên ở bảng</w:t>
      </w:r>
      <w:r w:rsidR="00A853F0">
        <w:t xml:space="preserve"> 2.2</w:t>
      </w:r>
      <w:r>
        <w:t xml:space="preserve"> </w:t>
      </w:r>
    </w:p>
    <w:p w14:paraId="211324CA" w14:textId="7C667763" w:rsidR="006B30FB" w:rsidRDefault="006B30FB" w:rsidP="006B30FB">
      <w:pPr>
        <w:pStyle w:val="Caption"/>
        <w:keepNext/>
        <w:jc w:val="left"/>
      </w:pPr>
      <w:bookmarkStart w:id="42" w:name="_Toc104024133"/>
      <w:r>
        <w:t xml:space="preserve">Bảng </w:t>
      </w:r>
      <w:fldSimple w:instr=" STYLEREF 1 \s ">
        <w:r>
          <w:rPr>
            <w:noProof/>
          </w:rPr>
          <w:t>2</w:t>
        </w:r>
      </w:fldSimple>
      <w:r>
        <w:t>.</w:t>
      </w:r>
      <w:fldSimple w:instr=" SEQ Bảng \* ARABIC \s 1 ">
        <w:r>
          <w:rPr>
            <w:noProof/>
          </w:rPr>
          <w:t>2</w:t>
        </w:r>
      </w:fldSimple>
      <w:r>
        <w:t>: Các thông số của transistor C1815</w:t>
      </w:r>
      <w:bookmarkEnd w:id="42"/>
    </w:p>
    <w:tbl>
      <w:tblPr>
        <w:tblStyle w:val="TableGrid"/>
        <w:tblpPr w:leftFromText="180" w:rightFromText="180" w:vertAnchor="text" w:horzAnchor="margin" w:tblpY="-23"/>
        <w:tblW w:w="0" w:type="auto"/>
        <w:tblLook w:val="04A0" w:firstRow="1" w:lastRow="0" w:firstColumn="1" w:lastColumn="0" w:noHBand="0" w:noVBand="1"/>
      </w:tblPr>
      <w:tblGrid>
        <w:gridCol w:w="1270"/>
        <w:gridCol w:w="2410"/>
        <w:gridCol w:w="2835"/>
        <w:gridCol w:w="1134"/>
        <w:gridCol w:w="1128"/>
      </w:tblGrid>
      <w:tr w:rsidR="00A853F0" w:rsidRPr="000D40F8" w14:paraId="114F4748" w14:textId="77777777" w:rsidTr="00A853F0">
        <w:tc>
          <w:tcPr>
            <w:tcW w:w="1270" w:type="dxa"/>
          </w:tcPr>
          <w:p w14:paraId="14EBAC5D" w14:textId="77777777" w:rsidR="00A853F0" w:rsidRPr="000D40F8" w:rsidRDefault="00A853F0" w:rsidP="00A853F0">
            <w:pPr>
              <w:pStyle w:val="paranofl"/>
            </w:pPr>
            <w:r w:rsidRPr="000D40F8">
              <w:t>Ký hiệu</w:t>
            </w:r>
          </w:p>
        </w:tc>
        <w:tc>
          <w:tcPr>
            <w:tcW w:w="2410" w:type="dxa"/>
          </w:tcPr>
          <w:p w14:paraId="30401D9D" w14:textId="77777777" w:rsidR="00A853F0" w:rsidRPr="000D40F8" w:rsidRDefault="00A853F0" w:rsidP="00A853F0">
            <w:pPr>
              <w:pStyle w:val="paranofl"/>
            </w:pPr>
            <w:r w:rsidRPr="000D40F8">
              <w:t>Thông số</w:t>
            </w:r>
          </w:p>
        </w:tc>
        <w:tc>
          <w:tcPr>
            <w:tcW w:w="2835" w:type="dxa"/>
          </w:tcPr>
          <w:p w14:paraId="26BCE1DC" w14:textId="77777777" w:rsidR="00A853F0" w:rsidRPr="000D40F8" w:rsidRDefault="00A853F0" w:rsidP="00A853F0">
            <w:pPr>
              <w:pStyle w:val="paranofl"/>
            </w:pPr>
            <w:r w:rsidRPr="000D40F8">
              <w:t>Điều kiện thử nghiệm</w:t>
            </w:r>
          </w:p>
        </w:tc>
        <w:tc>
          <w:tcPr>
            <w:tcW w:w="1134" w:type="dxa"/>
          </w:tcPr>
          <w:p w14:paraId="373175E3" w14:textId="77777777" w:rsidR="00A853F0" w:rsidRPr="000D40F8" w:rsidRDefault="00A853F0" w:rsidP="00A853F0">
            <w:pPr>
              <w:pStyle w:val="paranofl"/>
            </w:pPr>
            <w:r w:rsidRPr="000D40F8">
              <w:t>Min</w:t>
            </w:r>
          </w:p>
        </w:tc>
        <w:tc>
          <w:tcPr>
            <w:tcW w:w="1128" w:type="dxa"/>
          </w:tcPr>
          <w:p w14:paraId="7F844B72" w14:textId="77777777" w:rsidR="00A853F0" w:rsidRPr="000D40F8" w:rsidRDefault="00A853F0" w:rsidP="00A853F0">
            <w:pPr>
              <w:pStyle w:val="paranofl"/>
            </w:pPr>
            <w:r w:rsidRPr="000D40F8">
              <w:t>Max</w:t>
            </w:r>
          </w:p>
        </w:tc>
      </w:tr>
      <w:tr w:rsidR="00A853F0" w:rsidRPr="000D40F8" w14:paraId="636712D4" w14:textId="77777777" w:rsidTr="00A853F0">
        <w:tc>
          <w:tcPr>
            <w:tcW w:w="1270" w:type="dxa"/>
          </w:tcPr>
          <w:p w14:paraId="296E5A2B" w14:textId="77777777" w:rsidR="00A853F0" w:rsidRPr="000D40F8" w:rsidRDefault="00A853F0" w:rsidP="00A853F0">
            <w:pPr>
              <w:pStyle w:val="paranofl"/>
            </w:pPr>
            <w:r w:rsidRPr="000D40F8">
              <w:t>ICBO</w:t>
            </w:r>
          </w:p>
        </w:tc>
        <w:tc>
          <w:tcPr>
            <w:tcW w:w="2410" w:type="dxa"/>
          </w:tcPr>
          <w:p w14:paraId="0985E244" w14:textId="77777777" w:rsidR="00A853F0" w:rsidRPr="000D40F8" w:rsidRDefault="00A853F0" w:rsidP="00A853F0">
            <w:pPr>
              <w:pStyle w:val="paranofl"/>
            </w:pPr>
            <w:r w:rsidRPr="000D40F8">
              <w:t>Dòng cắt Collector</w:t>
            </w:r>
          </w:p>
        </w:tc>
        <w:tc>
          <w:tcPr>
            <w:tcW w:w="2835" w:type="dxa"/>
          </w:tcPr>
          <w:p w14:paraId="7045F87B" w14:textId="77777777" w:rsidR="00A853F0" w:rsidRPr="000D40F8" w:rsidRDefault="00A853F0" w:rsidP="00A853F0">
            <w:pPr>
              <w:pStyle w:val="paranofl"/>
            </w:pPr>
            <w:r w:rsidRPr="000D40F8">
              <w:t xml:space="preserve">VCB=60V, IE=0 </w:t>
            </w:r>
          </w:p>
        </w:tc>
        <w:tc>
          <w:tcPr>
            <w:tcW w:w="1134" w:type="dxa"/>
          </w:tcPr>
          <w:p w14:paraId="475A8636" w14:textId="77777777" w:rsidR="00A853F0" w:rsidRPr="000D40F8" w:rsidRDefault="00A853F0" w:rsidP="00A853F0">
            <w:pPr>
              <w:pStyle w:val="paranofl"/>
            </w:pPr>
          </w:p>
        </w:tc>
        <w:tc>
          <w:tcPr>
            <w:tcW w:w="1128" w:type="dxa"/>
          </w:tcPr>
          <w:p w14:paraId="76DBA573" w14:textId="77777777" w:rsidR="00A853F0" w:rsidRPr="000D40F8" w:rsidRDefault="00A853F0" w:rsidP="00A853F0">
            <w:pPr>
              <w:pStyle w:val="paranofl"/>
            </w:pPr>
            <w:r w:rsidRPr="000D40F8">
              <w:t>0.1µA</w:t>
            </w:r>
          </w:p>
        </w:tc>
      </w:tr>
      <w:tr w:rsidR="00A853F0" w:rsidRPr="000D40F8" w14:paraId="5D5BECBD" w14:textId="77777777" w:rsidTr="00A853F0">
        <w:tc>
          <w:tcPr>
            <w:tcW w:w="1270" w:type="dxa"/>
          </w:tcPr>
          <w:p w14:paraId="044A3825" w14:textId="77777777" w:rsidR="00A853F0" w:rsidRPr="000D40F8" w:rsidRDefault="00A853F0" w:rsidP="00A853F0">
            <w:pPr>
              <w:pStyle w:val="paranofl"/>
            </w:pPr>
            <w:r w:rsidRPr="000D40F8">
              <w:t>IEBO</w:t>
            </w:r>
          </w:p>
        </w:tc>
        <w:tc>
          <w:tcPr>
            <w:tcW w:w="2410" w:type="dxa"/>
          </w:tcPr>
          <w:p w14:paraId="2E5890D9" w14:textId="77777777" w:rsidR="00A853F0" w:rsidRPr="000D40F8" w:rsidRDefault="00A853F0" w:rsidP="00A853F0">
            <w:pPr>
              <w:pStyle w:val="paranofl"/>
            </w:pPr>
            <w:r w:rsidRPr="000D40F8">
              <w:t>Dòng cắt Emitter</w:t>
            </w:r>
          </w:p>
        </w:tc>
        <w:tc>
          <w:tcPr>
            <w:tcW w:w="2835" w:type="dxa"/>
          </w:tcPr>
          <w:p w14:paraId="16B9B185" w14:textId="77777777" w:rsidR="00A853F0" w:rsidRPr="000D40F8" w:rsidRDefault="00A853F0" w:rsidP="00A853F0">
            <w:pPr>
              <w:pStyle w:val="paranofl"/>
            </w:pPr>
            <w:r w:rsidRPr="000D40F8">
              <w:t xml:space="preserve">VEB=5V, IC=0 </w:t>
            </w:r>
          </w:p>
        </w:tc>
        <w:tc>
          <w:tcPr>
            <w:tcW w:w="1134" w:type="dxa"/>
          </w:tcPr>
          <w:p w14:paraId="6CDC093D" w14:textId="77777777" w:rsidR="00A853F0" w:rsidRPr="000D40F8" w:rsidRDefault="00A853F0" w:rsidP="00A853F0">
            <w:pPr>
              <w:pStyle w:val="paranofl"/>
            </w:pPr>
          </w:p>
        </w:tc>
        <w:tc>
          <w:tcPr>
            <w:tcW w:w="1128" w:type="dxa"/>
          </w:tcPr>
          <w:p w14:paraId="505B65C4" w14:textId="77777777" w:rsidR="00A853F0" w:rsidRPr="000D40F8" w:rsidRDefault="00A853F0" w:rsidP="00A853F0">
            <w:pPr>
              <w:pStyle w:val="paranofl"/>
            </w:pPr>
            <w:r w:rsidRPr="000D40F8">
              <w:t>0.1µA</w:t>
            </w:r>
          </w:p>
        </w:tc>
      </w:tr>
      <w:tr w:rsidR="00A853F0" w:rsidRPr="000D40F8" w14:paraId="3668168A" w14:textId="77777777" w:rsidTr="00A853F0">
        <w:tc>
          <w:tcPr>
            <w:tcW w:w="1270" w:type="dxa"/>
          </w:tcPr>
          <w:p w14:paraId="2A95F504" w14:textId="77777777" w:rsidR="00A853F0" w:rsidRPr="000D40F8" w:rsidRDefault="00A853F0" w:rsidP="00A853F0">
            <w:pPr>
              <w:pStyle w:val="paranofl"/>
            </w:pPr>
            <w:r w:rsidRPr="000D40F8">
              <w:t>hFE1</w:t>
            </w:r>
            <w:r w:rsidRPr="000D40F8">
              <w:br/>
              <w:t>hFE2</w:t>
            </w:r>
          </w:p>
        </w:tc>
        <w:tc>
          <w:tcPr>
            <w:tcW w:w="2410" w:type="dxa"/>
          </w:tcPr>
          <w:p w14:paraId="55E55293" w14:textId="77777777" w:rsidR="00A853F0" w:rsidRPr="000D40F8" w:rsidRDefault="00A853F0" w:rsidP="00A853F0">
            <w:pPr>
              <w:pStyle w:val="paranofl"/>
            </w:pPr>
            <w:r w:rsidRPr="000D40F8">
              <w:t>Hệ số khuyếch đại DC</w:t>
            </w:r>
          </w:p>
        </w:tc>
        <w:tc>
          <w:tcPr>
            <w:tcW w:w="2835" w:type="dxa"/>
          </w:tcPr>
          <w:p w14:paraId="599DAD1D" w14:textId="77777777" w:rsidR="00A853F0" w:rsidRPr="000D40F8" w:rsidRDefault="00A853F0" w:rsidP="00A853F0">
            <w:pPr>
              <w:pStyle w:val="paranofl"/>
            </w:pPr>
            <w:r w:rsidRPr="000D40F8">
              <w:t>VCE=6V, IC=2mA</w:t>
            </w:r>
            <w:r w:rsidRPr="000D40F8">
              <w:br/>
              <w:t>VCE=6V, IC=150mA</w:t>
            </w:r>
          </w:p>
        </w:tc>
        <w:tc>
          <w:tcPr>
            <w:tcW w:w="1134" w:type="dxa"/>
          </w:tcPr>
          <w:p w14:paraId="110717F7" w14:textId="77777777" w:rsidR="00A853F0" w:rsidRPr="000D40F8" w:rsidRDefault="00A853F0" w:rsidP="00A853F0">
            <w:pPr>
              <w:pStyle w:val="paranofl"/>
            </w:pPr>
            <w:r w:rsidRPr="000D40F8">
              <w:t>70</w:t>
            </w:r>
          </w:p>
          <w:p w14:paraId="582F1DD2" w14:textId="77777777" w:rsidR="00A853F0" w:rsidRPr="000D40F8" w:rsidRDefault="00A853F0" w:rsidP="00A853F0">
            <w:pPr>
              <w:pStyle w:val="paranofl"/>
            </w:pPr>
            <w:r w:rsidRPr="000D40F8">
              <w:t>25</w:t>
            </w:r>
          </w:p>
        </w:tc>
        <w:tc>
          <w:tcPr>
            <w:tcW w:w="1128" w:type="dxa"/>
          </w:tcPr>
          <w:p w14:paraId="2297D8E2" w14:textId="77777777" w:rsidR="00A853F0" w:rsidRPr="000D40F8" w:rsidRDefault="00A853F0" w:rsidP="00A853F0">
            <w:pPr>
              <w:pStyle w:val="paranofl"/>
            </w:pPr>
            <w:r w:rsidRPr="000D40F8">
              <w:t>700</w:t>
            </w:r>
          </w:p>
        </w:tc>
      </w:tr>
      <w:tr w:rsidR="00A853F0" w:rsidRPr="000D40F8" w14:paraId="2651CE73" w14:textId="77777777" w:rsidTr="00A853F0">
        <w:trPr>
          <w:trHeight w:val="1046"/>
        </w:trPr>
        <w:tc>
          <w:tcPr>
            <w:tcW w:w="1270" w:type="dxa"/>
          </w:tcPr>
          <w:p w14:paraId="52358E10" w14:textId="77777777" w:rsidR="00A853F0" w:rsidRPr="000D40F8" w:rsidRDefault="00A853F0" w:rsidP="00A853F0">
            <w:pPr>
              <w:pStyle w:val="paranofl"/>
            </w:pPr>
            <w:r w:rsidRPr="000D40F8">
              <w:t xml:space="preserve">VCE (sat) </w:t>
            </w:r>
          </w:p>
        </w:tc>
        <w:tc>
          <w:tcPr>
            <w:tcW w:w="2410" w:type="dxa"/>
          </w:tcPr>
          <w:p w14:paraId="6B97E529" w14:textId="77777777" w:rsidR="00A853F0" w:rsidRPr="000D40F8" w:rsidRDefault="00A853F0" w:rsidP="00A853F0">
            <w:pPr>
              <w:pStyle w:val="paranofl"/>
            </w:pPr>
            <w:r w:rsidRPr="000D40F8">
              <w:t>Điện áp bão hòa Collector-Emitter</w:t>
            </w:r>
          </w:p>
        </w:tc>
        <w:tc>
          <w:tcPr>
            <w:tcW w:w="2835" w:type="dxa"/>
          </w:tcPr>
          <w:p w14:paraId="3D3F3E92" w14:textId="77777777" w:rsidR="00A853F0" w:rsidRPr="000D40F8" w:rsidRDefault="00A853F0" w:rsidP="00A853F0">
            <w:pPr>
              <w:pStyle w:val="paranofl"/>
            </w:pPr>
            <w:r w:rsidRPr="000D40F8">
              <w:t xml:space="preserve">IC=100mA, IB=10mA </w:t>
            </w:r>
          </w:p>
          <w:p w14:paraId="3E503770" w14:textId="77777777" w:rsidR="00A853F0" w:rsidRPr="000D40F8" w:rsidRDefault="00A853F0" w:rsidP="00A853F0">
            <w:pPr>
              <w:pStyle w:val="paranofl"/>
            </w:pPr>
          </w:p>
        </w:tc>
        <w:tc>
          <w:tcPr>
            <w:tcW w:w="1134" w:type="dxa"/>
          </w:tcPr>
          <w:p w14:paraId="266B99B5" w14:textId="77777777" w:rsidR="00A853F0" w:rsidRPr="000D40F8" w:rsidRDefault="00A853F0" w:rsidP="00A853F0">
            <w:pPr>
              <w:pStyle w:val="paranofl"/>
            </w:pPr>
          </w:p>
        </w:tc>
        <w:tc>
          <w:tcPr>
            <w:tcW w:w="1128" w:type="dxa"/>
          </w:tcPr>
          <w:p w14:paraId="08F47C50" w14:textId="77777777" w:rsidR="00A853F0" w:rsidRPr="000D40F8" w:rsidRDefault="00A853F0" w:rsidP="00A853F0">
            <w:pPr>
              <w:pStyle w:val="paranofl"/>
            </w:pPr>
            <w:r w:rsidRPr="000D40F8">
              <w:t>0.25V</w:t>
            </w:r>
          </w:p>
        </w:tc>
      </w:tr>
      <w:tr w:rsidR="00A853F0" w:rsidRPr="000D40F8" w14:paraId="2A75AB59" w14:textId="77777777" w:rsidTr="00A853F0">
        <w:tc>
          <w:tcPr>
            <w:tcW w:w="1270" w:type="dxa"/>
          </w:tcPr>
          <w:p w14:paraId="2B69CCE6" w14:textId="77777777" w:rsidR="00A853F0" w:rsidRPr="000D40F8" w:rsidRDefault="00A853F0" w:rsidP="00A853F0">
            <w:pPr>
              <w:pStyle w:val="paranofl"/>
            </w:pPr>
            <w:r w:rsidRPr="000D40F8">
              <w:t xml:space="preserve">VBE (sat) </w:t>
            </w:r>
          </w:p>
        </w:tc>
        <w:tc>
          <w:tcPr>
            <w:tcW w:w="2410" w:type="dxa"/>
          </w:tcPr>
          <w:p w14:paraId="14E65319" w14:textId="77777777" w:rsidR="00A853F0" w:rsidRPr="000D40F8" w:rsidRDefault="00A853F0" w:rsidP="00A853F0">
            <w:pPr>
              <w:pStyle w:val="paranofl"/>
            </w:pPr>
            <w:r w:rsidRPr="000D40F8">
              <w:t>Điện áp bão hòa Base-Emitter</w:t>
            </w:r>
          </w:p>
        </w:tc>
        <w:tc>
          <w:tcPr>
            <w:tcW w:w="2835" w:type="dxa"/>
          </w:tcPr>
          <w:p w14:paraId="630E9AC1" w14:textId="77777777" w:rsidR="00A853F0" w:rsidRPr="000D40F8" w:rsidRDefault="00A853F0" w:rsidP="00A853F0">
            <w:pPr>
              <w:pStyle w:val="paranofl"/>
            </w:pPr>
            <w:r w:rsidRPr="000D40F8">
              <w:t xml:space="preserve">IC=100mA, IB=10mA </w:t>
            </w:r>
          </w:p>
          <w:p w14:paraId="4253D28D" w14:textId="77777777" w:rsidR="00A853F0" w:rsidRPr="000D40F8" w:rsidRDefault="00A853F0" w:rsidP="00A853F0">
            <w:pPr>
              <w:pStyle w:val="paranofl"/>
            </w:pPr>
          </w:p>
        </w:tc>
        <w:tc>
          <w:tcPr>
            <w:tcW w:w="1134" w:type="dxa"/>
          </w:tcPr>
          <w:p w14:paraId="24C14F67" w14:textId="77777777" w:rsidR="00A853F0" w:rsidRPr="000D40F8" w:rsidRDefault="00A853F0" w:rsidP="00A853F0">
            <w:pPr>
              <w:pStyle w:val="paranofl"/>
            </w:pPr>
          </w:p>
        </w:tc>
        <w:tc>
          <w:tcPr>
            <w:tcW w:w="1128" w:type="dxa"/>
          </w:tcPr>
          <w:p w14:paraId="270FF6A4" w14:textId="77777777" w:rsidR="00A853F0" w:rsidRPr="000D40F8" w:rsidRDefault="00A853F0" w:rsidP="00A853F0">
            <w:pPr>
              <w:pStyle w:val="paranofl"/>
            </w:pPr>
            <w:r w:rsidRPr="000D40F8">
              <w:t>1V</w:t>
            </w:r>
          </w:p>
        </w:tc>
      </w:tr>
    </w:tbl>
    <w:p w14:paraId="7D09609C" w14:textId="77777777" w:rsidR="000A6F0F" w:rsidRDefault="000A6F0F" w:rsidP="00A61ED9">
      <w:pPr>
        <w:pStyle w:val="content"/>
        <w:ind w:firstLine="0"/>
      </w:pPr>
    </w:p>
    <w:p w14:paraId="0D3C4C59" w14:textId="7ECA561E" w:rsidR="00FC7D2E" w:rsidRDefault="006B35A3" w:rsidP="00FC7D2E">
      <w:pPr>
        <w:pStyle w:val="level2"/>
      </w:pPr>
      <w:bookmarkStart w:id="43" w:name="_Toc104024062"/>
      <w:r>
        <w:t>Diode 1</w:t>
      </w:r>
      <w:r w:rsidR="00C00F5D">
        <w:t>N</w:t>
      </w:r>
      <w:r>
        <w:t>4148</w:t>
      </w:r>
      <w:bookmarkEnd w:id="43"/>
      <w:r w:rsidR="00FC7D2E">
        <w:t xml:space="preserve"> </w:t>
      </w:r>
    </w:p>
    <w:p w14:paraId="120B15FA" w14:textId="1D0C1208" w:rsidR="000C620D" w:rsidRDefault="000C620D" w:rsidP="000C620D">
      <w:pPr>
        <w:pStyle w:val="content"/>
      </w:pPr>
      <w:r w:rsidRPr="000C620D">
        <w:t xml:space="preserve">1N4148 là một </w:t>
      </w:r>
      <w:r>
        <w:t>diode chuyển mạch (switching diode)</w:t>
      </w:r>
      <w:r w:rsidRPr="000C620D">
        <w:t xml:space="preserve">. Đây là một trong những </w:t>
      </w:r>
      <w:r>
        <w:t xml:space="preserve">diode chuyển mạch </w:t>
      </w:r>
      <w:r w:rsidRPr="000C620D">
        <w:t>phổ biến và tồn tại lâu dài nhất vì các thông số kỹ thuật đáng tin cậy và chi phí thấp. 1N4148 rất hữu ích trong việc chuyển đổi các ứng dụng lên tới khoảng 100 MHz với thời gian phục hồi ngược không quá 4 ns.</w:t>
      </w:r>
    </w:p>
    <w:p w14:paraId="22EA9892" w14:textId="3EFD593D" w:rsidR="00A853F0" w:rsidRDefault="000C620D" w:rsidP="000C620D">
      <w:pPr>
        <w:pStyle w:val="content"/>
      </w:pPr>
      <w:r w:rsidRPr="000C620D">
        <w:t xml:space="preserve">Là diode chuyển mạch được sản xuất khối phổ biến nhất, 1N4148 đã thay thế 1N914 cũ hơn. Chúng khác nhau chủ yếu trong đặc điểm kỹ thuật </w:t>
      </w:r>
      <w:r>
        <w:t>.T</w:t>
      </w:r>
      <w:r w:rsidRPr="000C620D">
        <w:t xml:space="preserve">uy nhiên, ngày nay hầu hết các nhà sản xuất đều liệt kê các thông số kỹ thuật phổ biến. </w:t>
      </w:r>
    </w:p>
    <w:p w14:paraId="39459F4F" w14:textId="1C6F879B" w:rsidR="000C620D" w:rsidRPr="00A853F0" w:rsidRDefault="00A853F0" w:rsidP="00A853F0">
      <w:pPr>
        <w:rPr>
          <w:rFonts w:ascii="Times New Roman" w:hAnsi="Times New Roman"/>
          <w:sz w:val="28"/>
        </w:rPr>
      </w:pPr>
      <w:r>
        <w:br w:type="page"/>
      </w:r>
    </w:p>
    <w:p w14:paraId="2F08ABDA" w14:textId="545636D1" w:rsidR="000C620D" w:rsidRDefault="000C620D" w:rsidP="000C620D">
      <w:pPr>
        <w:pStyle w:val="content"/>
        <w:ind w:firstLine="0"/>
      </w:pPr>
      <w:r>
        <w:lastRenderedPageBreak/>
        <w:t>Một số thông số của 1N4148</w:t>
      </w:r>
    </w:p>
    <w:p w14:paraId="7AB58AC8" w14:textId="372F76F0" w:rsidR="000C620D" w:rsidRDefault="000C620D" w:rsidP="000C620D">
      <w:pPr>
        <w:pStyle w:val="content"/>
        <w:numPr>
          <w:ilvl w:val="0"/>
          <w:numId w:val="26"/>
        </w:numPr>
      </w:pPr>
      <w:r>
        <w:t>Điện áp ngược V</w:t>
      </w:r>
      <w:r>
        <w:rPr>
          <w:sz w:val="17"/>
          <w:szCs w:val="17"/>
          <w:vertAlign w:val="subscript"/>
        </w:rPr>
        <w:t>RRM</w:t>
      </w:r>
      <w:r>
        <w:t> = 100 V </w:t>
      </w:r>
    </w:p>
    <w:p w14:paraId="219A0A87" w14:textId="4C0AE45C" w:rsidR="000C620D" w:rsidRDefault="00A76C4D" w:rsidP="000C620D">
      <w:pPr>
        <w:pStyle w:val="content"/>
        <w:numPr>
          <w:ilvl w:val="0"/>
          <w:numId w:val="26"/>
        </w:numPr>
      </w:pPr>
      <w:r>
        <w:t xml:space="preserve">Dòng chỉnh lưu trung bình </w:t>
      </w:r>
      <w:r w:rsidR="000C620D">
        <w:t>I</w:t>
      </w:r>
      <w:r w:rsidR="000C620D">
        <w:rPr>
          <w:sz w:val="17"/>
          <w:szCs w:val="17"/>
          <w:vertAlign w:val="subscript"/>
        </w:rPr>
        <w:t>O</w:t>
      </w:r>
      <w:r w:rsidR="000C620D">
        <w:t> = 200 mA </w:t>
      </w:r>
    </w:p>
    <w:p w14:paraId="2D9297DD" w14:textId="1E04D3BB" w:rsidR="000C620D" w:rsidRDefault="00A76C4D" w:rsidP="000C620D">
      <w:pPr>
        <w:pStyle w:val="content"/>
        <w:numPr>
          <w:ilvl w:val="0"/>
          <w:numId w:val="26"/>
        </w:numPr>
      </w:pPr>
      <w:r>
        <w:t xml:space="preserve">Dòng điện thuận </w:t>
      </w:r>
      <w:r w:rsidR="000C620D">
        <w:t>I</w:t>
      </w:r>
      <w:r w:rsidR="000C620D">
        <w:rPr>
          <w:sz w:val="17"/>
          <w:szCs w:val="17"/>
          <w:vertAlign w:val="subscript"/>
        </w:rPr>
        <w:t>F</w:t>
      </w:r>
      <w:r w:rsidR="000C620D">
        <w:t> = 300 mA </w:t>
      </w:r>
    </w:p>
    <w:p w14:paraId="6BD8C350" w14:textId="3ED56A15" w:rsidR="000C620D" w:rsidRDefault="00A76C4D" w:rsidP="000C620D">
      <w:pPr>
        <w:pStyle w:val="content"/>
        <w:numPr>
          <w:ilvl w:val="0"/>
          <w:numId w:val="26"/>
        </w:numPr>
      </w:pPr>
      <w:r w:rsidRPr="00A76C4D">
        <w:t>dòng chuyển tiếp đỉnh định kỳ</w:t>
      </w:r>
      <w:r>
        <w:t xml:space="preserve"> </w:t>
      </w:r>
      <w:r w:rsidR="000C620D">
        <w:t>I</w:t>
      </w:r>
      <w:r w:rsidR="000C620D">
        <w:rPr>
          <w:sz w:val="17"/>
          <w:szCs w:val="17"/>
          <w:vertAlign w:val="subscript"/>
        </w:rPr>
        <w:t>f</w:t>
      </w:r>
      <w:r w:rsidR="000C620D">
        <w:t> = 400 mA </w:t>
      </w:r>
    </w:p>
    <w:p w14:paraId="10CA6090" w14:textId="77777777" w:rsidR="00A76C4D" w:rsidRDefault="00A76C4D" w:rsidP="00A76C4D">
      <w:pPr>
        <w:pStyle w:val="content"/>
        <w:numPr>
          <w:ilvl w:val="0"/>
          <w:numId w:val="26"/>
        </w:numPr>
      </w:pPr>
      <w:r>
        <w:t>Đ</w:t>
      </w:r>
      <w:r w:rsidRPr="00A76C4D">
        <w:t xml:space="preserve">iện áp chuyển tiếp tối đa </w:t>
      </w:r>
      <w:r>
        <w:t xml:space="preserve"> </w:t>
      </w:r>
      <w:r w:rsidRPr="00A76C4D">
        <w:t>V</w:t>
      </w:r>
      <w:r w:rsidRPr="00A76C4D">
        <w:rPr>
          <w:vertAlign w:val="subscript"/>
        </w:rPr>
        <w:t>F</w:t>
      </w:r>
      <w:r w:rsidRPr="00A76C4D">
        <w:t xml:space="preserve"> = 1 V ở 10 mA </w:t>
      </w:r>
    </w:p>
    <w:p w14:paraId="1785613E" w14:textId="2B26B098" w:rsidR="000C620D" w:rsidRDefault="00A76C4D" w:rsidP="00A76C4D">
      <w:pPr>
        <w:pStyle w:val="content"/>
        <w:numPr>
          <w:ilvl w:val="0"/>
          <w:numId w:val="26"/>
        </w:numPr>
      </w:pPr>
      <w:r>
        <w:t>Đ</w:t>
      </w:r>
      <w:r w:rsidRPr="00A76C4D">
        <w:t>iện áp phân hủy tối thiểu và dòng rò ngược V</w:t>
      </w:r>
      <w:r w:rsidRPr="00A76C4D">
        <w:rPr>
          <w:vertAlign w:val="subscript"/>
        </w:rPr>
        <w:t>R</w:t>
      </w:r>
      <w:r w:rsidRPr="00A76C4D">
        <w:t xml:space="preserve"> = 75 V ở 5 μA; 100 V ở 100 μA </w:t>
      </w:r>
    </w:p>
    <w:p w14:paraId="1F89AEA4" w14:textId="370DCBA6" w:rsidR="00A76C4D" w:rsidRDefault="00A76C4D" w:rsidP="006B30FB">
      <w:pPr>
        <w:pStyle w:val="content"/>
        <w:numPr>
          <w:ilvl w:val="0"/>
          <w:numId w:val="26"/>
        </w:numPr>
      </w:pPr>
      <w:r>
        <w:t>T</w:t>
      </w:r>
      <w:r w:rsidRPr="00A76C4D">
        <w:t>hời gian phục hồi ngược tối đa</w:t>
      </w:r>
      <w:r>
        <w:t xml:space="preserve"> </w:t>
      </w:r>
      <w:r w:rsidRPr="00A76C4D">
        <w:t>Trr = 4 ns</w:t>
      </w:r>
      <w:r w:rsidR="00A61ED9">
        <w:rPr>
          <w:noProof/>
        </w:rPr>
        <mc:AlternateContent>
          <mc:Choice Requires="wps">
            <w:drawing>
              <wp:anchor distT="0" distB="0" distL="114300" distR="114300" simplePos="0" relativeHeight="251729920" behindDoc="0" locked="0" layoutInCell="1" allowOverlap="1" wp14:anchorId="065C2DF8" wp14:editId="707117A3">
                <wp:simplePos x="0" y="0"/>
                <wp:positionH relativeFrom="column">
                  <wp:posOffset>757555</wp:posOffset>
                </wp:positionH>
                <wp:positionV relativeFrom="paragraph">
                  <wp:posOffset>1710055</wp:posOffset>
                </wp:positionV>
                <wp:extent cx="3796665"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796665" cy="635"/>
                        </a:xfrm>
                        <a:prstGeom prst="rect">
                          <a:avLst/>
                        </a:prstGeom>
                        <a:solidFill>
                          <a:prstClr val="white"/>
                        </a:solidFill>
                        <a:ln>
                          <a:noFill/>
                        </a:ln>
                      </wps:spPr>
                      <wps:txbx>
                        <w:txbxContent>
                          <w:p w14:paraId="3EC5CB1B" w14:textId="74F00532" w:rsidR="00A61ED9" w:rsidRPr="00F4455D" w:rsidRDefault="00A61ED9" w:rsidP="00A61ED9">
                            <w:pPr>
                              <w:pStyle w:val="Caption"/>
                              <w:rPr>
                                <w:noProof/>
                              </w:rPr>
                            </w:pPr>
                            <w:r>
                              <w:t xml:space="preserve">Hình </w:t>
                            </w:r>
                            <w:fldSimple w:instr=" STYLEREF 1 \s ">
                              <w:r w:rsidR="00A42916">
                                <w:rPr>
                                  <w:noProof/>
                                </w:rPr>
                                <w:t>2</w:t>
                              </w:r>
                            </w:fldSimple>
                            <w:r w:rsidR="00A42916">
                              <w:t>.</w:t>
                            </w:r>
                            <w:fldSimple w:instr=" SEQ Hình \* ARABIC \s 1 ">
                              <w:r w:rsidR="00A42916">
                                <w:rPr>
                                  <w:noProof/>
                                </w:rPr>
                                <w:t>7</w:t>
                              </w:r>
                            </w:fldSimple>
                            <w:r>
                              <w:t>. Diode 1N4148.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C2DF8" id="Text Box 126" o:spid="_x0000_s1036" type="#_x0000_t202" style="position:absolute;left:0;text-align:left;margin-left:59.65pt;margin-top:134.65pt;width:298.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E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" stroked="f">
                <v:textbox style="mso-fit-shape-to-text:t" inset="0,0,0,0">
                  <w:txbxContent>
                    <w:p w14:paraId="3EC5CB1B" w14:textId="74F00532" w:rsidR="00A61ED9" w:rsidRPr="00F4455D" w:rsidRDefault="00A61ED9" w:rsidP="00A61ED9">
                      <w:pPr>
                        <w:pStyle w:val="Caption"/>
                        <w:rPr>
                          <w:noProof/>
                        </w:rPr>
                      </w:pPr>
                      <w:r>
                        <w:t xml:space="preserve">Hình </w:t>
                      </w:r>
                      <w:fldSimple w:instr=" STYLEREF 1 \s ">
                        <w:r w:rsidR="00A42916">
                          <w:rPr>
                            <w:noProof/>
                          </w:rPr>
                          <w:t>2</w:t>
                        </w:r>
                      </w:fldSimple>
                      <w:r w:rsidR="00A42916">
                        <w:t>.</w:t>
                      </w:r>
                      <w:fldSimple w:instr=" SEQ Hình \* ARABIC \s 1 ">
                        <w:r w:rsidR="00A42916">
                          <w:rPr>
                            <w:noProof/>
                          </w:rPr>
                          <w:t>7</w:t>
                        </w:r>
                      </w:fldSimple>
                      <w:r>
                        <w:t>. Diode 1N4148.</w:t>
                      </w:r>
                    </w:p>
                  </w:txbxContent>
                </v:textbox>
                <w10:wrap type="topAndBottom"/>
              </v:shape>
            </w:pict>
          </mc:Fallback>
        </mc:AlternateContent>
      </w:r>
      <w:r w:rsidR="00FC7D2E" w:rsidRPr="00FC7D2E">
        <w:rPr>
          <w:noProof/>
        </w:rPr>
        <mc:AlternateContent>
          <mc:Choice Requires="wpg">
            <w:drawing>
              <wp:anchor distT="0" distB="0" distL="114300" distR="114300" simplePos="0" relativeHeight="251666432" behindDoc="0" locked="0" layoutInCell="1" allowOverlap="1" wp14:anchorId="69ED9AFF" wp14:editId="260B9290">
                <wp:simplePos x="0" y="0"/>
                <wp:positionH relativeFrom="column">
                  <wp:posOffset>758116</wp:posOffset>
                </wp:positionH>
                <wp:positionV relativeFrom="paragraph">
                  <wp:posOffset>192768</wp:posOffset>
                </wp:positionV>
                <wp:extent cx="3797166" cy="1460500"/>
                <wp:effectExtent l="0" t="0" r="0" b="0"/>
                <wp:wrapTopAndBottom/>
                <wp:docPr id="16" name="Group 5"/>
                <wp:cNvGraphicFramePr/>
                <a:graphic xmlns:a="http://schemas.openxmlformats.org/drawingml/2006/main">
                  <a:graphicData uri="http://schemas.microsoft.com/office/word/2010/wordprocessingGroup">
                    <wpg:wgp>
                      <wpg:cNvGrpSpPr/>
                      <wpg:grpSpPr>
                        <a:xfrm>
                          <a:off x="0" y="0"/>
                          <a:ext cx="3797166" cy="1460500"/>
                          <a:chOff x="0" y="0"/>
                          <a:chExt cx="3797166" cy="1460500"/>
                        </a:xfrm>
                      </wpg:grpSpPr>
                      <pic:pic xmlns:pic="http://schemas.openxmlformats.org/drawingml/2006/picture">
                        <pic:nvPicPr>
                          <pic:cNvPr id="17" name="Picture 17" descr="1N4148 Diode Pinout, Equivalents, Characteristics &amp; Datasheet"/>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1876112" y="323216"/>
                            <a:ext cx="1921054" cy="971148"/>
                          </a:xfrm>
                          <a:prstGeom prst="rect">
                            <a:avLst/>
                          </a:prstGeom>
                          <a:noFill/>
                          <a:ln>
                            <a:noFill/>
                          </a:ln>
                        </pic:spPr>
                      </pic:pic>
                      <pic:pic xmlns:pic="http://schemas.openxmlformats.org/drawingml/2006/picture">
                        <pic:nvPicPr>
                          <pic:cNvPr id="18" name="Picture 18" descr="Nhỏ Chuyển Đổi Tín Hiệu Diode 1n4148 1n4448 1n4150 1n4151 - Buy Diode 1n4148,Diode  Chuyển Mạch Ll4148,Điốt Chuyển Mạch Gắn Bề Mặt Product on Alibaba.com"/>
                          <pic:cNvPicPr>
                            <a:picLocks noChangeAspect="1"/>
                          </pic:cNvPicPr>
                        </pic:nvPicPr>
                        <pic:blipFill>
                          <a:blip r:embed="rId44" cstate="print">
                            <a:extLst>
                              <a:ext uri="{BEBA8EAE-BF5A-486C-A8C5-ECC9F3942E4B}">
                                <a14:imgProps xmlns:a14="http://schemas.microsoft.com/office/drawing/2010/main">
                                  <a14:imgLayer r:embed="rId45">
                                    <a14:imgEffect>
                                      <a14:backgroundRemoval t="1133" b="98867" l="0" r="100000">
                                        <a14:foregroundMark x1="16997" y1="70255" x2="16997" y2="70255"/>
                                        <a14:foregroundMark x1="21530" y1="67422" x2="21530" y2="67422"/>
                                        <a14:foregroundMark x1="26062" y1="65439" x2="26062" y2="654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wpg:wgp>
                  </a:graphicData>
                </a:graphic>
              </wp:anchor>
            </w:drawing>
          </mc:Choice>
          <mc:Fallback>
            <w:pict>
              <v:group w14:anchorId="630DD7B6" id="Group 5" o:spid="_x0000_s1026" style="position:absolute;margin-left:59.7pt;margin-top:15.2pt;width:299pt;height:115pt;z-index:251666432" coordsize="37971,14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1N4148 Diode Pinout, Equivalents, Characteristics &amp; Datasheet" style="position:absolute;left:18761;top:3232;width:19210;height: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">
                  <v:imagedata r:id="rId47" o:title="1N4148 Diode Pinout, Equivalents, Characteristics &amp; Datasheet"/>
                </v:shape>
                <v:shape id="Picture 18" o:spid="_x0000_s1028" type="#_x0000_t75" alt="Nhỏ Chuyển Đổi Tín Hiệu Diode 1n4148 1n4448 1n4150 1n4151 - Buy Diode 1n4148,Diode  Chuyển Mạch Ll4148,Điốt Chuyển Mạch Gắn Bề Mặt Product on Alibaba.com" style="position:absolute;width:14605;height:1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">
                  <v:imagedata r:id="rId48" o:title="Nhỏ Chuyển Đổi Tín Hiệu Diode 1n4148 1n4448 1n4150 1n4151 - Buy Diode 1n4148,Diode  Chuyển Mạch Ll4148,Điốt Chuyển Mạch Gắn Bề Mặt Product on Alibaba"/>
                </v:shape>
                <w10:wrap type="topAndBottom"/>
              </v:group>
            </w:pict>
          </mc:Fallback>
        </mc:AlternateContent>
      </w:r>
    </w:p>
    <w:p w14:paraId="65793861" w14:textId="22557998" w:rsidR="00FC7D2E" w:rsidRDefault="006B35A3" w:rsidP="00DA2884">
      <w:pPr>
        <w:pStyle w:val="level2"/>
      </w:pPr>
      <w:bookmarkStart w:id="44" w:name="_Toc104024063"/>
      <w:r>
        <w:t>Relay 5v</w:t>
      </w:r>
      <w:bookmarkEnd w:id="44"/>
    </w:p>
    <w:p w14:paraId="34BABA3C" w14:textId="1BDC9870" w:rsidR="006B30FB" w:rsidRDefault="006B30FB" w:rsidP="006B30FB">
      <w:pPr>
        <w:pStyle w:val="Caption"/>
        <w:keepNext/>
        <w:jc w:val="left"/>
      </w:pPr>
      <w:bookmarkStart w:id="45" w:name="_Toc104024134"/>
      <w:r>
        <w:t xml:space="preserve">Bảng </w:t>
      </w:r>
      <w:fldSimple w:instr=" STYLEREF 1 \s ">
        <w:r>
          <w:rPr>
            <w:noProof/>
          </w:rPr>
          <w:t>2</w:t>
        </w:r>
      </w:fldSimple>
      <w:r>
        <w:t>.</w:t>
      </w:r>
      <w:fldSimple w:instr=" SEQ Bảng \* ARABIC \s 1 ">
        <w:r>
          <w:rPr>
            <w:noProof/>
          </w:rPr>
          <w:t>3</w:t>
        </w:r>
      </w:fldSimple>
      <w:r>
        <w:t>. Các thông số của Relay 5V</w:t>
      </w:r>
      <w:bookmarkEnd w:id="45"/>
    </w:p>
    <w:tbl>
      <w:tblPr>
        <w:tblStyle w:val="TableGrid"/>
        <w:tblW w:w="8861" w:type="dxa"/>
        <w:tblLook w:val="04A0" w:firstRow="1" w:lastRow="0" w:firstColumn="1" w:lastColumn="0" w:noHBand="0" w:noVBand="1"/>
      </w:tblPr>
      <w:tblGrid>
        <w:gridCol w:w="2878"/>
        <w:gridCol w:w="3104"/>
        <w:gridCol w:w="2879"/>
      </w:tblGrid>
      <w:tr w:rsidR="00FC7D2E" w14:paraId="27BD3CF7" w14:textId="77777777" w:rsidTr="006B30FB">
        <w:trPr>
          <w:trHeight w:val="630"/>
        </w:trPr>
        <w:tc>
          <w:tcPr>
            <w:tcW w:w="2878" w:type="dxa"/>
            <w:vMerge w:val="restart"/>
            <w:vAlign w:val="center"/>
          </w:tcPr>
          <w:p w14:paraId="56A15DCF" w14:textId="77777777" w:rsidR="00FC7D2E" w:rsidRDefault="00FC7D2E" w:rsidP="00D57F37">
            <w:pPr>
              <w:pStyle w:val="Parag"/>
              <w:ind w:firstLine="0"/>
              <w:jc w:val="center"/>
            </w:pPr>
            <w:r>
              <w:t>Cuộn hút</w:t>
            </w:r>
          </w:p>
        </w:tc>
        <w:tc>
          <w:tcPr>
            <w:tcW w:w="3104" w:type="dxa"/>
            <w:vAlign w:val="center"/>
          </w:tcPr>
          <w:p w14:paraId="0798AD5D" w14:textId="77777777" w:rsidR="00FC7D2E" w:rsidRDefault="00FC7D2E" w:rsidP="00D57F37">
            <w:pPr>
              <w:pStyle w:val="Parag"/>
              <w:ind w:firstLine="0"/>
              <w:jc w:val="center"/>
            </w:pPr>
            <w:r>
              <w:t>Điện áp cuộn hút</w:t>
            </w:r>
          </w:p>
        </w:tc>
        <w:tc>
          <w:tcPr>
            <w:tcW w:w="2879" w:type="dxa"/>
            <w:vAlign w:val="center"/>
          </w:tcPr>
          <w:p w14:paraId="073F7020" w14:textId="77777777" w:rsidR="00FC7D2E" w:rsidRDefault="00FC7D2E" w:rsidP="00D57F37">
            <w:pPr>
              <w:pStyle w:val="Parag"/>
              <w:ind w:firstLine="0"/>
              <w:jc w:val="center"/>
            </w:pPr>
            <w:r>
              <w:t>5V</w:t>
            </w:r>
          </w:p>
        </w:tc>
      </w:tr>
      <w:tr w:rsidR="00FC7D2E" w14:paraId="5A36DC30" w14:textId="77777777" w:rsidTr="006B30FB">
        <w:trPr>
          <w:trHeight w:val="305"/>
        </w:trPr>
        <w:tc>
          <w:tcPr>
            <w:tcW w:w="2878" w:type="dxa"/>
            <w:vMerge/>
            <w:vAlign w:val="center"/>
          </w:tcPr>
          <w:p w14:paraId="21D89232" w14:textId="77777777" w:rsidR="00FC7D2E" w:rsidRDefault="00FC7D2E" w:rsidP="00D57F37">
            <w:pPr>
              <w:pStyle w:val="Parag"/>
              <w:ind w:firstLine="0"/>
              <w:jc w:val="center"/>
            </w:pPr>
          </w:p>
        </w:tc>
        <w:tc>
          <w:tcPr>
            <w:tcW w:w="3104" w:type="dxa"/>
            <w:vAlign w:val="center"/>
          </w:tcPr>
          <w:p w14:paraId="0C6D4010" w14:textId="77777777" w:rsidR="00FC7D2E" w:rsidRDefault="00FC7D2E" w:rsidP="00D57F37">
            <w:pPr>
              <w:pStyle w:val="Parag"/>
              <w:ind w:firstLine="0"/>
              <w:jc w:val="center"/>
            </w:pPr>
            <w:r>
              <w:t>Dòng điện qua cuộn hút</w:t>
            </w:r>
          </w:p>
        </w:tc>
        <w:tc>
          <w:tcPr>
            <w:tcW w:w="2879" w:type="dxa"/>
            <w:vAlign w:val="center"/>
          </w:tcPr>
          <w:p w14:paraId="563F6C9E" w14:textId="77777777" w:rsidR="00FC7D2E" w:rsidRDefault="00FC7D2E" w:rsidP="00D57F37">
            <w:pPr>
              <w:pStyle w:val="Parag"/>
              <w:ind w:firstLine="0"/>
              <w:jc w:val="center"/>
            </w:pPr>
            <w:r w:rsidRPr="00F865C9">
              <w:t>89.3</w:t>
            </w:r>
            <w:r>
              <w:t xml:space="preserve"> mA</w:t>
            </w:r>
          </w:p>
        </w:tc>
      </w:tr>
      <w:tr w:rsidR="00FC7D2E" w:rsidRPr="00F865C9" w14:paraId="2CEF6460" w14:textId="77777777" w:rsidTr="006B30FB">
        <w:trPr>
          <w:trHeight w:val="305"/>
        </w:trPr>
        <w:tc>
          <w:tcPr>
            <w:tcW w:w="2878" w:type="dxa"/>
            <w:vMerge/>
            <w:vAlign w:val="center"/>
          </w:tcPr>
          <w:p w14:paraId="05AA01C5" w14:textId="77777777" w:rsidR="00FC7D2E" w:rsidRDefault="00FC7D2E" w:rsidP="00D57F37">
            <w:pPr>
              <w:pStyle w:val="Parag"/>
              <w:ind w:firstLine="0"/>
              <w:jc w:val="center"/>
            </w:pPr>
          </w:p>
        </w:tc>
        <w:tc>
          <w:tcPr>
            <w:tcW w:w="3104" w:type="dxa"/>
            <w:vAlign w:val="center"/>
          </w:tcPr>
          <w:p w14:paraId="66129E5B" w14:textId="77777777" w:rsidR="00FC7D2E" w:rsidRDefault="00FC7D2E" w:rsidP="00D57F37">
            <w:pPr>
              <w:pStyle w:val="Parag"/>
              <w:ind w:firstLine="0"/>
              <w:jc w:val="center"/>
            </w:pPr>
            <w:r>
              <w:t>Điện áp Pull-In</w:t>
            </w:r>
          </w:p>
        </w:tc>
        <w:tc>
          <w:tcPr>
            <w:tcW w:w="2879" w:type="dxa"/>
            <w:vAlign w:val="center"/>
          </w:tcPr>
          <w:p w14:paraId="7352074F" w14:textId="77777777" w:rsidR="00FC7D2E" w:rsidRPr="00F865C9" w:rsidRDefault="00FC7D2E" w:rsidP="00D57F37">
            <w:pPr>
              <w:pStyle w:val="Parag"/>
              <w:ind w:firstLine="0"/>
              <w:jc w:val="center"/>
            </w:pPr>
            <w:r>
              <w:t>75% Max.</w:t>
            </w:r>
          </w:p>
        </w:tc>
      </w:tr>
      <w:tr w:rsidR="00FC7D2E" w14:paraId="5348B034" w14:textId="77777777" w:rsidTr="006B30FB">
        <w:trPr>
          <w:trHeight w:val="305"/>
        </w:trPr>
        <w:tc>
          <w:tcPr>
            <w:tcW w:w="2878" w:type="dxa"/>
            <w:vMerge/>
            <w:vAlign w:val="center"/>
          </w:tcPr>
          <w:p w14:paraId="76EA8852" w14:textId="77777777" w:rsidR="00FC7D2E" w:rsidRDefault="00FC7D2E" w:rsidP="00D57F37">
            <w:pPr>
              <w:pStyle w:val="Parag"/>
              <w:ind w:firstLine="0"/>
              <w:jc w:val="center"/>
            </w:pPr>
          </w:p>
        </w:tc>
        <w:tc>
          <w:tcPr>
            <w:tcW w:w="3104" w:type="dxa"/>
            <w:vAlign w:val="center"/>
          </w:tcPr>
          <w:p w14:paraId="1E7C9CA4" w14:textId="77777777" w:rsidR="00FC7D2E" w:rsidRDefault="00FC7D2E" w:rsidP="00D57F37">
            <w:pPr>
              <w:pStyle w:val="Parag"/>
              <w:ind w:firstLine="0"/>
              <w:jc w:val="center"/>
            </w:pPr>
            <w:r>
              <w:t>Điện áp Drop - Out</w:t>
            </w:r>
          </w:p>
        </w:tc>
        <w:tc>
          <w:tcPr>
            <w:tcW w:w="2879" w:type="dxa"/>
            <w:vAlign w:val="center"/>
          </w:tcPr>
          <w:p w14:paraId="2D91F3F4" w14:textId="77777777" w:rsidR="00FC7D2E" w:rsidRDefault="00FC7D2E" w:rsidP="00D57F37">
            <w:pPr>
              <w:pStyle w:val="Parag"/>
              <w:ind w:firstLine="0"/>
              <w:jc w:val="center"/>
            </w:pPr>
            <w:r>
              <w:t>10% Min.</w:t>
            </w:r>
          </w:p>
        </w:tc>
      </w:tr>
      <w:tr w:rsidR="00FC7D2E" w14:paraId="624763D7" w14:textId="77777777" w:rsidTr="006B30FB">
        <w:trPr>
          <w:trHeight w:val="546"/>
        </w:trPr>
        <w:tc>
          <w:tcPr>
            <w:tcW w:w="2878" w:type="dxa"/>
            <w:vMerge w:val="restart"/>
            <w:vAlign w:val="center"/>
          </w:tcPr>
          <w:p w14:paraId="269CAF8E" w14:textId="77777777" w:rsidR="00FC7D2E" w:rsidRDefault="00FC7D2E" w:rsidP="00D57F37">
            <w:pPr>
              <w:pStyle w:val="Parag"/>
              <w:ind w:firstLine="0"/>
              <w:jc w:val="center"/>
            </w:pPr>
            <w:r>
              <w:t>Tiếp điểm</w:t>
            </w:r>
          </w:p>
        </w:tc>
        <w:tc>
          <w:tcPr>
            <w:tcW w:w="3104" w:type="dxa"/>
            <w:vAlign w:val="center"/>
          </w:tcPr>
          <w:p w14:paraId="6407AD4E" w14:textId="77777777" w:rsidR="00FC7D2E" w:rsidRDefault="00FC7D2E" w:rsidP="00D57F37">
            <w:pPr>
              <w:pStyle w:val="Parag"/>
              <w:ind w:firstLine="0"/>
              <w:jc w:val="center"/>
            </w:pPr>
            <w:r>
              <w:t>Dòng điện định mức</w:t>
            </w:r>
          </w:p>
        </w:tc>
        <w:tc>
          <w:tcPr>
            <w:tcW w:w="2879" w:type="dxa"/>
            <w:vAlign w:val="center"/>
          </w:tcPr>
          <w:p w14:paraId="1590778F" w14:textId="77777777" w:rsidR="00FC7D2E" w:rsidRDefault="00FC7D2E" w:rsidP="00D57F37">
            <w:pPr>
              <w:pStyle w:val="Parag"/>
              <w:ind w:firstLine="0"/>
              <w:jc w:val="center"/>
            </w:pPr>
            <w:r>
              <w:t>10A</w:t>
            </w:r>
          </w:p>
        </w:tc>
      </w:tr>
      <w:tr w:rsidR="00FC7D2E" w14:paraId="1F19E838" w14:textId="77777777" w:rsidTr="006B30FB">
        <w:trPr>
          <w:trHeight w:val="546"/>
        </w:trPr>
        <w:tc>
          <w:tcPr>
            <w:tcW w:w="2878" w:type="dxa"/>
            <w:vMerge/>
            <w:vAlign w:val="center"/>
          </w:tcPr>
          <w:p w14:paraId="67CE2677" w14:textId="77777777" w:rsidR="00FC7D2E" w:rsidRDefault="00FC7D2E" w:rsidP="00D57F37">
            <w:pPr>
              <w:pStyle w:val="Parag"/>
              <w:ind w:firstLine="0"/>
              <w:jc w:val="center"/>
            </w:pPr>
          </w:p>
        </w:tc>
        <w:tc>
          <w:tcPr>
            <w:tcW w:w="3104" w:type="dxa"/>
            <w:vAlign w:val="center"/>
          </w:tcPr>
          <w:p w14:paraId="6AA68AA1" w14:textId="77777777" w:rsidR="00FC7D2E" w:rsidRDefault="00FC7D2E" w:rsidP="00D57F37">
            <w:pPr>
              <w:pStyle w:val="Parag"/>
              <w:ind w:firstLine="0"/>
              <w:jc w:val="center"/>
            </w:pPr>
            <w:r>
              <w:t>Điện áp định mức</w:t>
            </w:r>
          </w:p>
        </w:tc>
        <w:tc>
          <w:tcPr>
            <w:tcW w:w="2879" w:type="dxa"/>
            <w:vAlign w:val="center"/>
          </w:tcPr>
          <w:p w14:paraId="122135CE" w14:textId="77777777" w:rsidR="00FC7D2E" w:rsidRDefault="00FC7D2E" w:rsidP="00D57F37">
            <w:pPr>
              <w:pStyle w:val="Parag"/>
              <w:ind w:firstLine="0"/>
              <w:jc w:val="center"/>
            </w:pPr>
            <w:r>
              <w:t>250V</w:t>
            </w:r>
          </w:p>
        </w:tc>
      </w:tr>
    </w:tbl>
    <w:p w14:paraId="5984CC60" w14:textId="77777777" w:rsidR="00FC7D2E" w:rsidRDefault="00FC7D2E" w:rsidP="00D94090">
      <w:pPr>
        <w:pStyle w:val="content"/>
      </w:pPr>
    </w:p>
    <w:p w14:paraId="6D282DDD" w14:textId="04ECE8FB" w:rsidR="006B35A3" w:rsidRDefault="00010D3A" w:rsidP="00DA2884">
      <w:pPr>
        <w:pStyle w:val="level2"/>
      </w:pPr>
      <w:bookmarkStart w:id="46" w:name="_Toc104024064"/>
      <w:r>
        <w:lastRenderedPageBreak/>
        <w:t>Các linh kiện thụ động</w:t>
      </w:r>
      <w:bookmarkEnd w:id="46"/>
    </w:p>
    <w:p w14:paraId="6C21C389" w14:textId="785053AE" w:rsidR="00E62EEE" w:rsidRPr="00E62EEE" w:rsidRDefault="00C00F5D" w:rsidP="00E62EEE">
      <w:pPr>
        <w:pStyle w:val="content"/>
        <w:numPr>
          <w:ilvl w:val="0"/>
          <w:numId w:val="23"/>
        </w:numPr>
      </w:pPr>
      <w:r>
        <w:t xml:space="preserve">Tụ điện: </w:t>
      </w:r>
      <w:r w:rsidR="00E62EEE" w:rsidRPr="00E62EEE">
        <w:t>Tụ điện là một loại linh kiện điện tử thụ động, là một hệ hai vật dẫn và ngăn cách nhau bởi một lớp cách điện. Khi có chênh lệch điện thế tại hai bề mặt, tại các bề mặt sẽ xuất hiện điện tích cùng điện lượng nhưng trái dấu.</w:t>
      </w:r>
    </w:p>
    <w:p w14:paraId="65399748" w14:textId="706CE04C" w:rsidR="00C00F5D" w:rsidRDefault="00C00F5D" w:rsidP="00C00F5D">
      <w:pPr>
        <w:pStyle w:val="content"/>
        <w:numPr>
          <w:ilvl w:val="0"/>
          <w:numId w:val="23"/>
        </w:numPr>
      </w:pPr>
      <w:r>
        <w:t>Điện trở</w:t>
      </w:r>
      <w:r w:rsidR="00E62EEE">
        <w:t xml:space="preserve">: </w:t>
      </w:r>
      <w:r w:rsidR="00E62EEE" w:rsidRPr="00E62EEE">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w:t>
      </w:r>
    </w:p>
    <w:p w14:paraId="1EE2BFEC" w14:textId="53B81598" w:rsidR="005F2527" w:rsidRDefault="006B30FB" w:rsidP="00BA4BC3">
      <w:pPr>
        <w:pStyle w:val="content"/>
        <w:numPr>
          <w:ilvl w:val="0"/>
          <w:numId w:val="23"/>
        </w:numPr>
      </w:pPr>
      <w:r>
        <w:t>Led 3mm: Chiều dài Pin: 16mm, đường kính: 3mm, dòng tiêu thụ: 5mA - 18mA, điện áp tham chiếu:</w:t>
      </w:r>
      <w:r w:rsidRPr="00B71674">
        <w:t xml:space="preserve"> </w:t>
      </w:r>
      <w:r>
        <w:t>Đỏ, Vàng: 1.8V - 2.2V, X.Lá – X.Dương: 2.1V – 2.6V</w:t>
      </w:r>
      <w:bookmarkStart w:id="47" w:name="_Toc104024065"/>
    </w:p>
    <w:p w14:paraId="477A8B64" w14:textId="1A5736EC" w:rsidR="00010D3A" w:rsidRDefault="006B30FB" w:rsidP="00DA2884">
      <w:pPr>
        <w:pStyle w:val="level2"/>
      </w:pPr>
      <w:r w:rsidRPr="00A8033E">
        <w:rPr>
          <w:noProof/>
        </w:rPr>
        <w:drawing>
          <wp:anchor distT="0" distB="0" distL="114300" distR="114300" simplePos="0" relativeHeight="251667456" behindDoc="0" locked="0" layoutInCell="1" allowOverlap="1" wp14:anchorId="7C7F0862" wp14:editId="697DCE10">
            <wp:simplePos x="0" y="0"/>
            <wp:positionH relativeFrom="margin">
              <wp:align>center</wp:align>
            </wp:positionH>
            <wp:positionV relativeFrom="paragraph">
              <wp:posOffset>386080</wp:posOffset>
            </wp:positionV>
            <wp:extent cx="3034030" cy="1781810"/>
            <wp:effectExtent l="0" t="0" r="0" b="8890"/>
            <wp:wrapTopAndBottom/>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1630"/>
                    <a:stretch/>
                  </pic:blipFill>
                  <pic:spPr bwMode="auto">
                    <a:xfrm>
                      <a:off x="0" y="0"/>
                      <a:ext cx="3034145" cy="178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0576" behindDoc="0" locked="0" layoutInCell="1" allowOverlap="1" wp14:anchorId="2670CF79" wp14:editId="50BFEDE9">
                <wp:simplePos x="0" y="0"/>
                <wp:positionH relativeFrom="column">
                  <wp:posOffset>854710</wp:posOffset>
                </wp:positionH>
                <wp:positionV relativeFrom="paragraph">
                  <wp:posOffset>2225040</wp:posOffset>
                </wp:positionV>
                <wp:extent cx="34334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09676659" w14:textId="4B22B24D" w:rsidR="006B30FB" w:rsidRPr="004D5A1E" w:rsidRDefault="006B30FB" w:rsidP="006B30FB">
                            <w:pPr>
                              <w:pStyle w:val="Caption"/>
                              <w:rPr>
                                <w:rFonts w:eastAsiaTheme="majorEastAsia" w:cstheme="majorBidi"/>
                                <w:b/>
                                <w:noProof/>
                                <w:szCs w:val="24"/>
                              </w:rPr>
                            </w:pPr>
                            <w:r>
                              <w:t xml:space="preserve">Hình </w:t>
                            </w:r>
                            <w:fldSimple w:instr=" STYLEREF 1 \s ">
                              <w:r w:rsidR="00A42916">
                                <w:rPr>
                                  <w:noProof/>
                                </w:rPr>
                                <w:t>2</w:t>
                              </w:r>
                            </w:fldSimple>
                            <w:r w:rsidR="00A42916">
                              <w:t>.</w:t>
                            </w:r>
                            <w:fldSimple w:instr=" SEQ Hình \* ARABIC \s 1 ">
                              <w:r w:rsidR="00A42916">
                                <w:rPr>
                                  <w:noProof/>
                                </w:rPr>
                                <w:t>8</w:t>
                              </w:r>
                            </w:fldSimple>
                            <w:r>
                              <w:t xml:space="preserve">: Altium Designer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0CF79" id="Text Box 21" o:spid="_x0000_s1037" type="#_x0000_t202" style="position:absolute;left:0;text-align:left;margin-left:67.3pt;margin-top:175.2pt;width:270.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" stroked="f">
                <v:textbox style="mso-fit-shape-to-text:t" inset="0,0,0,0">
                  <w:txbxContent>
                    <w:p w14:paraId="09676659" w14:textId="4B22B24D" w:rsidR="006B30FB" w:rsidRPr="004D5A1E" w:rsidRDefault="006B30FB" w:rsidP="006B30FB">
                      <w:pPr>
                        <w:pStyle w:val="Caption"/>
                        <w:rPr>
                          <w:rFonts w:eastAsiaTheme="majorEastAsia" w:cstheme="majorBidi"/>
                          <w:b/>
                          <w:noProof/>
                          <w:szCs w:val="24"/>
                        </w:rPr>
                      </w:pPr>
                      <w:r>
                        <w:t xml:space="preserve">Hình </w:t>
                      </w:r>
                      <w:fldSimple w:instr=" STYLEREF 1 \s ">
                        <w:r w:rsidR="00A42916">
                          <w:rPr>
                            <w:noProof/>
                          </w:rPr>
                          <w:t>2</w:t>
                        </w:r>
                      </w:fldSimple>
                      <w:r w:rsidR="00A42916">
                        <w:t>.</w:t>
                      </w:r>
                      <w:fldSimple w:instr=" SEQ Hình \* ARABIC \s 1 ">
                        <w:r w:rsidR="00A42916">
                          <w:rPr>
                            <w:noProof/>
                          </w:rPr>
                          <w:t>8</w:t>
                        </w:r>
                      </w:fldSimple>
                      <w:r>
                        <w:t xml:space="preserve">: Altium Designer </w:t>
                      </w:r>
                    </w:p>
                  </w:txbxContent>
                </v:textbox>
                <w10:wrap type="topAndBottom"/>
              </v:shape>
            </w:pict>
          </mc:Fallback>
        </mc:AlternateContent>
      </w:r>
      <w:r w:rsidR="00010D3A">
        <w:t xml:space="preserve">Phần mềm thiết kế </w:t>
      </w:r>
      <w:r w:rsidR="002500AE">
        <w:t>A</w:t>
      </w:r>
      <w:r w:rsidR="00010D3A">
        <w:t xml:space="preserve">ltium </w:t>
      </w:r>
      <w:r w:rsidR="002500AE">
        <w:t>D</w:t>
      </w:r>
      <w:r w:rsidR="00010D3A">
        <w:t>esigner</w:t>
      </w:r>
      <w:bookmarkEnd w:id="47"/>
    </w:p>
    <w:p w14:paraId="5CDF2340" w14:textId="5C81F734" w:rsidR="00C00F5D" w:rsidRDefault="00E62EEE" w:rsidP="00E62EEE">
      <w:pPr>
        <w:pStyle w:val="content"/>
      </w:pPr>
      <w:r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t>O</w:t>
      </w:r>
      <w:r w:rsidRPr="00E62EEE">
        <w:t xml:space="preserve">rcad hay </w:t>
      </w:r>
      <w:r>
        <w:t>P</w:t>
      </w:r>
      <w:r w:rsidRPr="00E62EEE">
        <w:t>roteus</w:t>
      </w:r>
      <w:r w:rsidR="00A8033E" w:rsidRPr="00A8033E">
        <w:rPr>
          <w:rFonts w:asciiTheme="minorHAnsi" w:hAnsiTheme="minorHAnsi"/>
          <w:noProof/>
          <w:sz w:val="22"/>
        </w:rPr>
        <w:t xml:space="preserve"> </w:t>
      </w:r>
      <w:r w:rsidR="00757F60">
        <w:rPr>
          <w:rFonts w:asciiTheme="minorHAnsi" w:hAnsiTheme="minorHAnsi"/>
          <w:noProof/>
          <w:sz w:val="22"/>
        </w:rPr>
        <w:t>.</w:t>
      </w:r>
    </w:p>
    <w:p w14:paraId="33193756" w14:textId="77777777" w:rsidR="00E62EEE" w:rsidRDefault="00E62EEE" w:rsidP="00E62EEE">
      <w:pPr>
        <w:pStyle w:val="content"/>
        <w:ind w:firstLine="0"/>
      </w:pPr>
      <w:r>
        <w:lastRenderedPageBreak/>
        <w:t>Altium Designer có một số đặc trưng sau:</w:t>
      </w:r>
    </w:p>
    <w:p w14:paraId="0746F8B0" w14:textId="1E2F9C5F" w:rsidR="00E62EEE" w:rsidRDefault="00E62EEE" w:rsidP="00E62EEE">
      <w:pPr>
        <w:pStyle w:val="content"/>
        <w:numPr>
          <w:ilvl w:val="0"/>
          <w:numId w:val="28"/>
        </w:numPr>
      </w:pPr>
      <w:r>
        <w:t>Giao diện thiết kế, quản lý và chỉnh sửa thân thiện, dễ dàng biên dịch, quản lý file, quản lý phiên bản cho các tài liệu thiết kế.</w:t>
      </w:r>
    </w:p>
    <w:p w14:paraId="6B07FB1F" w14:textId="3F00056C" w:rsidR="00E62EEE" w:rsidRDefault="00E62EEE" w:rsidP="00E62EEE">
      <w:pPr>
        <w:pStyle w:val="content"/>
        <w:numPr>
          <w:ilvl w:val="0"/>
          <w:numId w:val="28"/>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2C39D4C4" w14:textId="5AB3CE59" w:rsidR="00E62EEE" w:rsidRDefault="00E62EEE" w:rsidP="00E62EEE">
      <w:pPr>
        <w:pStyle w:val="content"/>
        <w:numPr>
          <w:ilvl w:val="0"/>
          <w:numId w:val="28"/>
        </w:numPr>
      </w:pPr>
      <w:r>
        <w:t>Mở, xem và in các file thiết kế mạch dễ dàng với đầy đủ các thông tin linh kiện, netlist, dữ liệu bản vẽ, kích thước, số lượng…</w:t>
      </w:r>
    </w:p>
    <w:p w14:paraId="51FDC0BD" w14:textId="7EDCD8F2" w:rsidR="00E62EEE" w:rsidRDefault="00E62EEE" w:rsidP="00E62EEE">
      <w:pPr>
        <w:pStyle w:val="content"/>
        <w:numPr>
          <w:ilvl w:val="0"/>
          <w:numId w:val="28"/>
        </w:numPr>
      </w:pPr>
      <w:r>
        <w:t>Hệ thống các thư viện linh kiện phong phú, chi tiết và hoàn chỉnh bao gồm tất cả các linh kiện nhúng, số, tương tự…</w:t>
      </w:r>
    </w:p>
    <w:p w14:paraId="10365288" w14:textId="797BBE83" w:rsidR="00E62EEE" w:rsidRDefault="00E62EEE" w:rsidP="00E62EEE">
      <w:pPr>
        <w:pStyle w:val="content"/>
        <w:numPr>
          <w:ilvl w:val="0"/>
          <w:numId w:val="28"/>
        </w:numPr>
      </w:pPr>
      <w:r>
        <w:t>Đặt và sửa đối tượng trên các lớp cơ khí, định nghĩa các luật thiết kế, tùy chỉnh các lớp mạch in, chuyển từ schematic sang PCB, đặt vị trí linh kiện trên PCB.</w:t>
      </w:r>
    </w:p>
    <w:p w14:paraId="64A5BB64" w14:textId="1B489882" w:rsidR="00E62EEE" w:rsidRDefault="00E62EEE" w:rsidP="00E62EEE">
      <w:pPr>
        <w:pStyle w:val="content"/>
        <w:numPr>
          <w:ilvl w:val="0"/>
          <w:numId w:val="28"/>
        </w:numPr>
      </w:pPr>
      <w:r>
        <w:t>Mô phỏng mạch PCB 3D, đem lại hình ảnh mạch điện trung thực trong không gian 3 chiều, hỗ trợ MCAD-ECAD, liên kết trực tiếp với mô hình STEP, kiểm tra khoảng cách cách điện, cấu hình cho cả 2D và 3D</w:t>
      </w:r>
    </w:p>
    <w:p w14:paraId="3DAAD27B" w14:textId="2D1CA870" w:rsidR="00E62EEE" w:rsidRDefault="00E62EEE" w:rsidP="00E62EEE">
      <w:pPr>
        <w:pStyle w:val="content"/>
        <w:numPr>
          <w:ilvl w:val="0"/>
          <w:numId w:val="28"/>
        </w:numPr>
      </w:pPr>
      <w:r>
        <w:t>Hỗ trợ thiết kế PCB sang FPGA và ngược lại.</w:t>
      </w:r>
    </w:p>
    <w:p w14:paraId="4714A27F" w14:textId="284DF88C" w:rsidR="00E62EEE" w:rsidRDefault="00E62EEE" w:rsidP="00E62EEE">
      <w:pPr>
        <w:pStyle w:val="content"/>
      </w:pPr>
      <w:r>
        <w:t>Từ đó, chúng ta thấy Altium Designer có nhiều điểm mạnh so với các phần mềm  khác như đặt luật thiết kế, quản lý đề tài mô phỏng dễ dàng, giao diện thân thiện,…</w:t>
      </w:r>
    </w:p>
    <w:p w14:paraId="1A4E7F10" w14:textId="77777777" w:rsidR="00A61ED9" w:rsidRDefault="00A8033E" w:rsidP="00A61ED9">
      <w:pPr>
        <w:pStyle w:val="content"/>
        <w:keepNext/>
        <w:ind w:firstLine="0"/>
      </w:pPr>
      <w:r>
        <w:rPr>
          <w:noProof/>
        </w:rPr>
        <w:lastRenderedPageBreak/>
        <w:drawing>
          <wp:inline distT="0" distB="0" distL="0" distR="0" wp14:anchorId="6C3B64BF" wp14:editId="59CE04B1">
            <wp:extent cx="5579745" cy="30581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058160"/>
                    </a:xfrm>
                    <a:prstGeom prst="rect">
                      <a:avLst/>
                    </a:prstGeom>
                  </pic:spPr>
                </pic:pic>
              </a:graphicData>
            </a:graphic>
          </wp:inline>
        </w:drawing>
      </w:r>
    </w:p>
    <w:p w14:paraId="5244DC23" w14:textId="27B747C5" w:rsidR="00A8033E" w:rsidRDefault="00A61ED9" w:rsidP="00A61ED9">
      <w:pPr>
        <w:pStyle w:val="Caption"/>
      </w:pPr>
      <w:bookmarkStart w:id="48" w:name="_Toc104024110"/>
      <w:r>
        <w:t xml:space="preserve">Hình </w:t>
      </w:r>
      <w:fldSimple w:instr=" STYLEREF 1 \s ">
        <w:r w:rsidR="00A42916">
          <w:rPr>
            <w:noProof/>
          </w:rPr>
          <w:t>2</w:t>
        </w:r>
      </w:fldSimple>
      <w:r w:rsidR="00A42916">
        <w:t>.</w:t>
      </w:r>
      <w:fldSimple w:instr=" SEQ Hình \* ARABIC \s 1 ">
        <w:r w:rsidR="00A42916">
          <w:rPr>
            <w:noProof/>
          </w:rPr>
          <w:t>9</w:t>
        </w:r>
      </w:fldSimple>
      <w:r>
        <w:t>. Giao di</w:t>
      </w:r>
      <w:r w:rsidR="00D2225C">
        <w:t xml:space="preserve">ện phần mềm Altium Designer </w:t>
      </w:r>
      <w:bookmarkEnd w:id="48"/>
    </w:p>
    <w:p w14:paraId="4642F07E" w14:textId="090A6AAC" w:rsidR="00E62EEE" w:rsidRDefault="00E62EEE" w:rsidP="00E62EEE">
      <w:pPr>
        <w:pStyle w:val="content"/>
      </w:pPr>
      <w:r>
        <w:t>Việc thiết kế mạch điện tử trên phần mềm altium designer có thể được tóm tắt gồm các bước như sau:</w:t>
      </w:r>
    </w:p>
    <w:p w14:paraId="52006E23" w14:textId="4BB86EAB" w:rsidR="00E62EEE" w:rsidRDefault="00E62EEE" w:rsidP="00E62EEE">
      <w:pPr>
        <w:pStyle w:val="content"/>
        <w:numPr>
          <w:ilvl w:val="0"/>
          <w:numId w:val="29"/>
        </w:numPr>
      </w:pPr>
      <w:r>
        <w:t>Đặt ra các yêu cầu bài toán.</w:t>
      </w:r>
    </w:p>
    <w:p w14:paraId="660AACAB" w14:textId="0BB6FF6B" w:rsidR="00E62EEE" w:rsidRDefault="00E62EEE" w:rsidP="00E62EEE">
      <w:pPr>
        <w:pStyle w:val="content"/>
        <w:numPr>
          <w:ilvl w:val="0"/>
          <w:numId w:val="29"/>
        </w:numPr>
      </w:pPr>
      <w:r>
        <w:t>Lựa chọn linh kiện.</w:t>
      </w:r>
    </w:p>
    <w:p w14:paraId="428F1654" w14:textId="36D4C3E8" w:rsidR="00E62EEE" w:rsidRDefault="00E62EEE" w:rsidP="00E62EEE">
      <w:pPr>
        <w:pStyle w:val="content"/>
        <w:numPr>
          <w:ilvl w:val="0"/>
          <w:numId w:val="29"/>
        </w:numPr>
      </w:pPr>
      <w:r>
        <w:t>Thiết kế mạch nguyên lý.</w:t>
      </w:r>
    </w:p>
    <w:p w14:paraId="0B06F9CB" w14:textId="2ABC1919" w:rsidR="00E62EEE" w:rsidRDefault="00E62EEE" w:rsidP="00E62EEE">
      <w:pPr>
        <w:pStyle w:val="content"/>
        <w:numPr>
          <w:ilvl w:val="0"/>
          <w:numId w:val="29"/>
        </w:numPr>
      </w:pPr>
      <w:r>
        <w:t>Lựa chọn các chân linh kiện để chuyển sang mạch in Update mạch nguyên lý sang mạch in.</w:t>
      </w:r>
    </w:p>
    <w:p w14:paraId="752C85F0" w14:textId="06B7D3B0" w:rsidR="00E62EEE" w:rsidRDefault="00E62EEE" w:rsidP="00E62EEE">
      <w:pPr>
        <w:pStyle w:val="content"/>
        <w:numPr>
          <w:ilvl w:val="0"/>
          <w:numId w:val="29"/>
        </w:numPr>
      </w:pPr>
      <w:r>
        <w:t>Lựa chọn kích thước mạch in Sắp sếp các vị trí các loại linh kiện  như điện trở , tụ điện, IC...</w:t>
      </w:r>
    </w:p>
    <w:p w14:paraId="57733025" w14:textId="517A196C" w:rsidR="00E62EEE" w:rsidRDefault="00E62EEE" w:rsidP="00E62EEE">
      <w:pPr>
        <w:pStyle w:val="content"/>
        <w:numPr>
          <w:ilvl w:val="0"/>
          <w:numId w:val="29"/>
        </w:numPr>
      </w:pPr>
      <w:r>
        <w:t>Đặt kích thước các loại dây nối.</w:t>
      </w:r>
    </w:p>
    <w:p w14:paraId="2F51A094" w14:textId="08BA6B47" w:rsidR="00E62EEE" w:rsidRDefault="00E62EEE" w:rsidP="00E62EEE">
      <w:pPr>
        <w:pStyle w:val="content"/>
        <w:numPr>
          <w:ilvl w:val="0"/>
          <w:numId w:val="29"/>
        </w:numPr>
      </w:pPr>
      <w:r>
        <w:t>Đi dây trên mạch.</w:t>
      </w:r>
    </w:p>
    <w:p w14:paraId="27E8D24E" w14:textId="2900D5CD" w:rsidR="00E62EEE" w:rsidRPr="00E62EEE" w:rsidRDefault="00E62EEE" w:rsidP="00A8033E">
      <w:pPr>
        <w:pStyle w:val="content"/>
        <w:numPr>
          <w:ilvl w:val="0"/>
          <w:numId w:val="29"/>
        </w:numPr>
      </w:pPr>
      <w:r>
        <w:t>Kiểm tra toàn mạch.</w:t>
      </w:r>
    </w:p>
    <w:p w14:paraId="0BA7F04C" w14:textId="7880E1E5" w:rsidR="00C00F5D" w:rsidRDefault="00010D3A" w:rsidP="00A8033E">
      <w:pPr>
        <w:pStyle w:val="level1"/>
      </w:pPr>
      <w:bookmarkStart w:id="49" w:name="_Toc104024066"/>
      <w:r>
        <w:lastRenderedPageBreak/>
        <w:t>Phần mềm của hệ thống</w:t>
      </w:r>
      <w:bookmarkEnd w:id="49"/>
    </w:p>
    <w:p w14:paraId="199E3376" w14:textId="2829BB82" w:rsidR="00E11991" w:rsidRDefault="00E11991" w:rsidP="00E11991">
      <w:pPr>
        <w:pStyle w:val="level2"/>
      </w:pPr>
      <w:bookmarkStart w:id="50" w:name="_Toc104024067"/>
      <w:r>
        <w:t>HTML  (</w:t>
      </w:r>
      <w:r w:rsidRPr="00E11991">
        <w:t>HyperText Markup Language</w:t>
      </w:r>
      <w:r>
        <w:t>)</w:t>
      </w:r>
      <w:r w:rsidR="002404E2">
        <w:t>.</w:t>
      </w:r>
      <w:bookmarkEnd w:id="50"/>
    </w:p>
    <w:p w14:paraId="037ACFCA" w14:textId="77777777" w:rsidR="002404E2" w:rsidRDefault="002404E2" w:rsidP="002404E2">
      <w:pPr>
        <w:pStyle w:val="content"/>
      </w:pPr>
      <w:r>
        <w:t>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3C59853B" w14:textId="19823A19" w:rsidR="00C00F5D" w:rsidRPr="00D94090" w:rsidRDefault="002404E2" w:rsidP="002404E2">
      <w:pPr>
        <w:pStyle w:val="content"/>
      </w:pPr>
      <w: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&lt;p&gt; và &lt;/p&gt; :</w:t>
      </w:r>
    </w:p>
    <w:p w14:paraId="75E2D3EF" w14:textId="0366FFC9" w:rsidR="00E11991" w:rsidRDefault="00E11991" w:rsidP="00E11991">
      <w:pPr>
        <w:pStyle w:val="level2"/>
      </w:pPr>
      <w:bookmarkStart w:id="51" w:name="_Toc104024068"/>
      <w:r>
        <w:t>CSS (</w:t>
      </w:r>
      <w:r w:rsidRPr="00E11991">
        <w:t>Cascading Style Sheets</w:t>
      </w:r>
      <w:r>
        <w:t>)</w:t>
      </w:r>
      <w:bookmarkEnd w:id="51"/>
    </w:p>
    <w:p w14:paraId="630E8883" w14:textId="77777777" w:rsidR="002404E2" w:rsidRDefault="002404E2" w:rsidP="002404E2">
      <w:pPr>
        <w:pStyle w:val="content"/>
      </w:pPr>
      <w: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 trúc…</w:t>
      </w:r>
    </w:p>
    <w:p w14:paraId="3F980167" w14:textId="77777777" w:rsidR="002404E2" w:rsidRDefault="002404E2" w:rsidP="002404E2">
      <w:pPr>
        <w:pStyle w:val="content"/>
      </w:pPr>
      <w:r>
        <w:t>CSS được phát triển bởi W3C (World Wide Web Consortium) vào năm 1996, vì HTML không được thiết kế để gắn tag để giúp định dạng trang web.</w:t>
      </w:r>
    </w:p>
    <w:p w14:paraId="457A90E7" w14:textId="77777777" w:rsidR="002404E2" w:rsidRDefault="002404E2" w:rsidP="002404E2">
      <w:pPr>
        <w:pStyle w:val="content"/>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16F8395" w14:textId="0A15C883" w:rsidR="00A8033E" w:rsidRDefault="002404E2" w:rsidP="002404E2">
      <w:pPr>
        <w:pStyle w:val="content"/>
      </w:pPr>
      <w:r>
        <w:t>Mối tương quan giữa HTML và CSS rất mật thiết. HTML là ngôn ngữ markup (nền tảng của site) và CSS định hình phong cách (tất cả những gì tạo nên giao diện website), chúng là không thể tách rời.</w:t>
      </w:r>
    </w:p>
    <w:p w14:paraId="50838CBC" w14:textId="1CE4EB28" w:rsidR="00E11991" w:rsidRDefault="00E11991" w:rsidP="00E11991">
      <w:pPr>
        <w:pStyle w:val="level2"/>
      </w:pPr>
      <w:bookmarkStart w:id="52" w:name="_Toc104024069"/>
      <w:r>
        <w:lastRenderedPageBreak/>
        <w:t>JavaScript</w:t>
      </w:r>
      <w:bookmarkEnd w:id="52"/>
    </w:p>
    <w:p w14:paraId="1F994859" w14:textId="77777777" w:rsidR="002404E2" w:rsidRDefault="002404E2" w:rsidP="002404E2">
      <w:pPr>
        <w:pStyle w:val="content"/>
      </w:pPr>
      <w:r>
        <w:t>JavaScript là ngôn ngữ lập trình phổ biến nhất trên thế giới trong suốt 20 năm qua. Nó cũng là một trong số 3 ngôn ngữ chính của lập trình web:</w:t>
      </w:r>
    </w:p>
    <w:p w14:paraId="3AD475D4" w14:textId="01FF1ECF" w:rsidR="002404E2" w:rsidRDefault="002404E2" w:rsidP="006B30FB">
      <w:pPr>
        <w:pStyle w:val="content"/>
        <w:numPr>
          <w:ilvl w:val="0"/>
          <w:numId w:val="40"/>
        </w:numPr>
      </w:pPr>
      <w:r>
        <w:t>HTML: Giúp bạn thêm nội dung cho trang web.</w:t>
      </w:r>
    </w:p>
    <w:p w14:paraId="03B90DBA" w14:textId="334D98D5" w:rsidR="002404E2" w:rsidRDefault="002404E2" w:rsidP="006B30FB">
      <w:pPr>
        <w:pStyle w:val="content"/>
        <w:numPr>
          <w:ilvl w:val="0"/>
          <w:numId w:val="40"/>
        </w:numPr>
      </w:pPr>
      <w:r>
        <w:t>CSS: Định dạng thiết kế, bố cục, phong cách, canh lề của trang web.</w:t>
      </w:r>
    </w:p>
    <w:p w14:paraId="6D504586" w14:textId="4D23D10C" w:rsidR="002404E2" w:rsidRDefault="002404E2" w:rsidP="006B30FB">
      <w:pPr>
        <w:pStyle w:val="content"/>
        <w:numPr>
          <w:ilvl w:val="0"/>
          <w:numId w:val="40"/>
        </w:numPr>
      </w:pPr>
      <w:r>
        <w:t>JavaScript: Cải thiện cách hoạt động của trang web.</w:t>
      </w:r>
    </w:p>
    <w:p w14:paraId="151E1FFF" w14:textId="3B882548" w:rsidR="002404E2" w:rsidRDefault="002404E2" w:rsidP="002404E2">
      <w:pPr>
        <w:pStyle w:val="content"/>
      </w:pPr>
      <w:r>
        <w:t>JavaScript có thể học nhanh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B2FA8DC" w14:textId="14B564ED" w:rsidR="00C75367" w:rsidRDefault="006B30FB" w:rsidP="00C75367">
      <w:pPr>
        <w:pStyle w:val="level2"/>
      </w:pPr>
      <w:bookmarkStart w:id="53" w:name="_Toc104024070"/>
      <w:r>
        <w:rPr>
          <w:noProof/>
        </w:rPr>
        <mc:AlternateContent>
          <mc:Choice Requires="wps">
            <w:drawing>
              <wp:anchor distT="0" distB="0" distL="114300" distR="114300" simplePos="0" relativeHeight="251802624" behindDoc="0" locked="0" layoutInCell="1" allowOverlap="1" wp14:anchorId="6525C3A8" wp14:editId="0DED874E">
                <wp:simplePos x="0" y="0"/>
                <wp:positionH relativeFrom="margin">
                  <wp:align>center</wp:align>
                </wp:positionH>
                <wp:positionV relativeFrom="paragraph">
                  <wp:posOffset>2539311</wp:posOffset>
                </wp:positionV>
                <wp:extent cx="362140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wps:spPr>
                      <wps:txbx>
                        <w:txbxContent>
                          <w:p w14:paraId="3907A5CA" w14:textId="449B66FC" w:rsidR="006B30FB" w:rsidRPr="00AF1D73" w:rsidRDefault="006B30FB" w:rsidP="006B30FB">
                            <w:pPr>
                              <w:pStyle w:val="Caption"/>
                              <w:rPr>
                                <w:rFonts w:eastAsiaTheme="majorEastAsia" w:cstheme="majorBidi"/>
                                <w:b/>
                                <w:noProof/>
                                <w:szCs w:val="24"/>
                              </w:rPr>
                            </w:pPr>
                            <w:r>
                              <w:t xml:space="preserve">Hình </w:t>
                            </w:r>
                            <w:fldSimple w:instr=" STYLEREF 1 \s ">
                              <w:r w:rsidR="00A42916">
                                <w:rPr>
                                  <w:noProof/>
                                </w:rPr>
                                <w:t>2</w:t>
                              </w:r>
                            </w:fldSimple>
                            <w:r w:rsidR="00A42916">
                              <w:t>.</w:t>
                            </w:r>
                            <w:fldSimple w:instr=" SEQ Hình \* ARABIC \s 1 ">
                              <w:r w:rsidR="00A42916">
                                <w:rPr>
                                  <w:noProof/>
                                </w:rPr>
                                <w:t>10</w:t>
                              </w:r>
                            </w:fldSimple>
                            <w:r>
                              <w:t>: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5C3A8" id="Text Box 24" o:spid="_x0000_s1038" type="#_x0000_t202" style="position:absolute;left:0;text-align:left;margin-left:0;margin-top:199.95pt;width:285.15pt;height:.05pt;z-index:251802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bUGw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" stroked="f">
                <v:textbox style="mso-fit-shape-to-text:t" inset="0,0,0,0">
                  <w:txbxContent>
                    <w:p w14:paraId="3907A5CA" w14:textId="449B66FC" w:rsidR="006B30FB" w:rsidRPr="00AF1D73" w:rsidRDefault="006B30FB" w:rsidP="006B30FB">
                      <w:pPr>
                        <w:pStyle w:val="Caption"/>
                        <w:rPr>
                          <w:rFonts w:eastAsiaTheme="majorEastAsia" w:cstheme="majorBidi"/>
                          <w:b/>
                          <w:noProof/>
                          <w:szCs w:val="24"/>
                        </w:rPr>
                      </w:pPr>
                      <w:r>
                        <w:t xml:space="preserve">Hình </w:t>
                      </w:r>
                      <w:fldSimple w:instr=" STYLEREF 1 \s ">
                        <w:r w:rsidR="00A42916">
                          <w:rPr>
                            <w:noProof/>
                          </w:rPr>
                          <w:t>2</w:t>
                        </w:r>
                      </w:fldSimple>
                      <w:r w:rsidR="00A42916">
                        <w:t>.</w:t>
                      </w:r>
                      <w:fldSimple w:instr=" SEQ Hình \* ARABIC \s 1 ">
                        <w:r w:rsidR="00A42916">
                          <w:rPr>
                            <w:noProof/>
                          </w:rPr>
                          <w:t>10</w:t>
                        </w:r>
                      </w:fldSimple>
                      <w:r>
                        <w:t>: Visual Studio Code</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36B7ED5C" wp14:editId="766C8008">
            <wp:simplePos x="0" y="0"/>
            <wp:positionH relativeFrom="margin">
              <wp:posOffset>854710</wp:posOffset>
            </wp:positionH>
            <wp:positionV relativeFrom="paragraph">
              <wp:posOffset>398145</wp:posOffset>
            </wp:positionV>
            <wp:extent cx="3465830" cy="2179955"/>
            <wp:effectExtent l="0" t="0" r="1270" b="0"/>
            <wp:wrapTopAndBottom/>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5830" cy="2179955"/>
                    </a:xfrm>
                    <a:prstGeom prst="rect">
                      <a:avLst/>
                    </a:prstGeom>
                    <a:noFill/>
                  </pic:spPr>
                </pic:pic>
              </a:graphicData>
            </a:graphic>
            <wp14:sizeRelH relativeFrom="margin">
              <wp14:pctWidth>0</wp14:pctWidth>
            </wp14:sizeRelH>
            <wp14:sizeRelV relativeFrom="margin">
              <wp14:pctHeight>0</wp14:pctHeight>
            </wp14:sizeRelV>
          </wp:anchor>
        </w:drawing>
      </w:r>
      <w:r w:rsidR="002500AE">
        <w:t>Phần mềm Visual Studio code</w:t>
      </w:r>
      <w:bookmarkEnd w:id="53"/>
    </w:p>
    <w:p w14:paraId="5F7F0608" w14:textId="564A0224" w:rsidR="00C75367" w:rsidRDefault="00C75367" w:rsidP="00C75367">
      <w:pPr>
        <w:pStyle w:val="content"/>
      </w:pPr>
      <w:r>
        <w:t>Là một trình biên tập lập trình code miễn phí dành cho Windows, Linux và macOS, Visual Studio Code được phát triển bởi Microsoft. Nó được xem là một sự kết hợp hoàn hảo giữa IDE và Code Editor.</w:t>
      </w:r>
    </w:p>
    <w:p w14:paraId="2717413A" w14:textId="2131BF63" w:rsidR="00C75367" w:rsidRDefault="00C75367" w:rsidP="00C75367">
      <w:pPr>
        <w:pStyle w:val="content"/>
      </w:pPr>
      <w: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22E27D6" w14:textId="721798AA" w:rsidR="00C75367" w:rsidRDefault="00C75367" w:rsidP="006B30FB">
      <w:pPr>
        <w:pStyle w:val="content"/>
        <w:ind w:firstLine="0"/>
      </w:pPr>
      <w:r>
        <w:lastRenderedPageBreak/>
        <w:t>Một số tính năng của phần mềm</w:t>
      </w:r>
      <w:r w:rsidR="006B30FB">
        <w:t>:</w:t>
      </w:r>
    </w:p>
    <w:p w14:paraId="7FBB0771" w14:textId="77777777" w:rsidR="00C75367" w:rsidRPr="006B30FB" w:rsidRDefault="00C75367" w:rsidP="006B30FB">
      <w:pPr>
        <w:pStyle w:val="content"/>
        <w:ind w:firstLine="0"/>
        <w:rPr>
          <w:i/>
          <w:iCs/>
        </w:rPr>
      </w:pPr>
      <w:r w:rsidRPr="006B30FB">
        <w:rPr>
          <w:i/>
          <w:iCs/>
        </w:rPr>
        <w:t>Hỗ trợ nhiều ngôn ngữ lập trình</w:t>
      </w:r>
    </w:p>
    <w:p w14:paraId="45197DED" w14:textId="77777777" w:rsidR="00C75367" w:rsidRDefault="00C75367" w:rsidP="00C75367">
      <w:pPr>
        <w:pStyle w:val="content"/>
      </w:pPr>
      <w:r>
        <w:t>Visual Studio Code hỗ trợ nhiều ngôn ngữ lập trình như C/C++, C#, F#, Visual Basic, HTML, CSS, JavaScript, … Vì vậy, nó dễ dàng phát hiện và đưa ra thông báo nếu chương chương trình có lỗi.</w:t>
      </w:r>
    </w:p>
    <w:p w14:paraId="7E00BAF2" w14:textId="77777777" w:rsidR="00C75367" w:rsidRDefault="00C75367" w:rsidP="00C75367">
      <w:pPr>
        <w:pStyle w:val="content"/>
      </w:pPr>
      <w:r>
        <w:t>Các trình viết code thông thường chỉ được sử dụng hoặc cho Windows hoặc Linux hoặc Mac Systems. Nhưng Visual Studio Code có thể hoạt động tốt trên cả ba nền tảng trên.</w:t>
      </w:r>
    </w:p>
    <w:p w14:paraId="7D10CB8C" w14:textId="77777777" w:rsidR="00C75367" w:rsidRPr="00BE0CC0" w:rsidRDefault="00C75367" w:rsidP="006B30FB">
      <w:pPr>
        <w:pStyle w:val="content"/>
        <w:ind w:firstLine="0"/>
        <w:rPr>
          <w:i/>
          <w:iCs/>
        </w:rPr>
      </w:pPr>
      <w:r w:rsidRPr="00BE0CC0">
        <w:rPr>
          <w:i/>
          <w:iCs/>
        </w:rPr>
        <w:t>Cung cấp kho tiện ích mở rộng</w:t>
      </w:r>
    </w:p>
    <w:p w14:paraId="48DDA533" w14:textId="0C87F7AF" w:rsidR="00A8033E" w:rsidRPr="00BE0CC0" w:rsidRDefault="00C75367" w:rsidP="00BE0CC0">
      <w:pPr>
        <w:pStyle w:val="content"/>
      </w:pPr>
      <w:r w:rsidRPr="00BE0CC0">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r w:rsidR="00087BE7">
        <w:t>.</w:t>
      </w:r>
    </w:p>
    <w:p w14:paraId="30CAE93D" w14:textId="59EB4D86" w:rsidR="00F81DCC" w:rsidRDefault="00F81DCC" w:rsidP="00F81DCC">
      <w:pPr>
        <w:pStyle w:val="level2"/>
      </w:pPr>
      <w:bookmarkStart w:id="54" w:name="_Toc104024071"/>
      <w:r>
        <w:t>Phần mềm Arduino IDE</w:t>
      </w:r>
      <w:bookmarkEnd w:id="54"/>
    </w:p>
    <w:p w14:paraId="722A238C" w14:textId="2970B793" w:rsidR="00D603E8" w:rsidRDefault="00D603E8" w:rsidP="00D603E8">
      <w:pPr>
        <w:pStyle w:val="content"/>
        <w:ind w:firstLine="0"/>
      </w:pPr>
      <w:r>
        <w:t xml:space="preserve">Sử dụng phần mềm Arduino IDE để lập trình cho </w:t>
      </w:r>
      <w:r w:rsidR="00BE0CC0">
        <w:t>ESP32</w:t>
      </w:r>
    </w:p>
    <w:p w14:paraId="189F8980" w14:textId="77777777" w:rsidR="00BE0CC0" w:rsidRDefault="00BE0CC0" w:rsidP="00BE0CC0">
      <w:pPr>
        <w:pStyle w:val="content"/>
        <w:keepNext/>
        <w:ind w:firstLine="0"/>
        <w:jc w:val="center"/>
      </w:pPr>
      <w:r>
        <w:rPr>
          <w:noProof/>
        </w:rPr>
        <w:drawing>
          <wp:inline distT="0" distB="0" distL="0" distR="0" wp14:anchorId="3E4B1AF3" wp14:editId="58BB0E0F">
            <wp:extent cx="4335932" cy="2278251"/>
            <wp:effectExtent l="0" t="0" r="7620" b="8255"/>
            <wp:docPr id="25" name="Picture 25" descr="Software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 Arduin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50849" cy="2286089"/>
                    </a:xfrm>
                    <a:prstGeom prst="rect">
                      <a:avLst/>
                    </a:prstGeom>
                    <a:noFill/>
                    <a:ln>
                      <a:noFill/>
                    </a:ln>
                  </pic:spPr>
                </pic:pic>
              </a:graphicData>
            </a:graphic>
          </wp:inline>
        </w:drawing>
      </w:r>
    </w:p>
    <w:p w14:paraId="643F4D2E" w14:textId="793A29F5" w:rsidR="00BE0CC0" w:rsidRDefault="00BE0CC0" w:rsidP="00BE0CC0">
      <w:pPr>
        <w:pStyle w:val="Caption"/>
      </w:pPr>
      <w:bookmarkStart w:id="55" w:name="_Toc104024112"/>
      <w:r>
        <w:t xml:space="preserve">Hình </w:t>
      </w:r>
      <w:fldSimple w:instr=" STYLEREF 1 \s ">
        <w:r w:rsidR="00A42916">
          <w:rPr>
            <w:noProof/>
          </w:rPr>
          <w:t>2</w:t>
        </w:r>
      </w:fldSimple>
      <w:r w:rsidR="00A42916">
        <w:t>.</w:t>
      </w:r>
      <w:fldSimple w:instr=" SEQ Hình \* ARABIC \s 1 ">
        <w:r w:rsidR="00A42916">
          <w:rPr>
            <w:noProof/>
          </w:rPr>
          <w:t>11</w:t>
        </w:r>
      </w:fldSimple>
      <w:r>
        <w:t>. Arduino IDE</w:t>
      </w:r>
      <w:bookmarkEnd w:id="55"/>
    </w:p>
    <w:p w14:paraId="55A2AC71" w14:textId="77777777" w:rsidR="00D603E8" w:rsidRPr="000D75EE" w:rsidRDefault="00D603E8" w:rsidP="00D603E8">
      <w:pPr>
        <w:pStyle w:val="content"/>
      </w:pPr>
      <w:r w:rsidRPr="000D75EE">
        <w:t>Arduino IDE là môi trường để lập trình và nạp code cho các dòng Arduino. Arduino IDE được xây dựng trên miền nền tảng Java nên hỗ trợ hầu hết các hệ điều hành hiện nay.</w:t>
      </w:r>
    </w:p>
    <w:p w14:paraId="5CBE4B2F" w14:textId="77777777" w:rsidR="00D603E8" w:rsidRDefault="00D603E8" w:rsidP="00BE0CC0">
      <w:pPr>
        <w:pStyle w:val="content"/>
        <w:ind w:firstLine="0"/>
      </w:pPr>
      <w:r>
        <w:lastRenderedPageBreak/>
        <w:t>Giao diện của Arduino IDE được chia thành 3 vùng chính:</w:t>
      </w:r>
    </w:p>
    <w:p w14:paraId="046C1535" w14:textId="77777777" w:rsidR="00D2225C" w:rsidRDefault="00D603E8" w:rsidP="00D2225C">
      <w:pPr>
        <w:pStyle w:val="content"/>
        <w:keepNext/>
        <w:jc w:val="center"/>
      </w:pPr>
      <w:r w:rsidRPr="00B76164">
        <w:rPr>
          <w:rFonts w:cs="Times New Roman"/>
          <w:noProof/>
        </w:rPr>
        <w:drawing>
          <wp:inline distT="0" distB="0" distL="0" distR="0" wp14:anchorId="726FFDA1" wp14:editId="47C443B9">
            <wp:extent cx="3842858" cy="3681093"/>
            <wp:effectExtent l="0" t="0" r="571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3925249" cy="3760016"/>
                    </a:xfrm>
                    <a:prstGeom prst="rect">
                      <a:avLst/>
                    </a:prstGeom>
                  </pic:spPr>
                </pic:pic>
              </a:graphicData>
            </a:graphic>
          </wp:inline>
        </w:drawing>
      </w:r>
    </w:p>
    <w:p w14:paraId="4072816D" w14:textId="3F15AA07" w:rsidR="00D04C1F" w:rsidRDefault="00D2225C" w:rsidP="00BE0CC0">
      <w:pPr>
        <w:pStyle w:val="Caption"/>
      </w:pPr>
      <w:bookmarkStart w:id="56" w:name="_Toc104024113"/>
      <w:r>
        <w:t xml:space="preserve">Hình </w:t>
      </w:r>
      <w:fldSimple w:instr=" STYLEREF 1 \s ">
        <w:r w:rsidR="00A42916">
          <w:rPr>
            <w:noProof/>
          </w:rPr>
          <w:t>2</w:t>
        </w:r>
      </w:fldSimple>
      <w:r w:rsidR="00A42916">
        <w:t>.</w:t>
      </w:r>
      <w:fldSimple w:instr=" SEQ Hình \* ARABIC \s 1 ">
        <w:r w:rsidR="00A42916">
          <w:rPr>
            <w:noProof/>
          </w:rPr>
          <w:t>12</w:t>
        </w:r>
      </w:fldSimple>
      <w:r>
        <w:t>. Giao diện phần mềm Arduino IDE</w:t>
      </w:r>
      <w:bookmarkEnd w:id="56"/>
    </w:p>
    <w:p w14:paraId="294BB6B5" w14:textId="77777777" w:rsidR="00D603E8" w:rsidRDefault="00D603E8" w:rsidP="00D603E8">
      <w:pPr>
        <w:pStyle w:val="content"/>
        <w:ind w:firstLine="0"/>
      </w:pPr>
      <w:r>
        <w:t>Vùng 1: Các phím chức năng được nêu như bảng …:</w:t>
      </w:r>
    </w:p>
    <w:p w14:paraId="690BD324" w14:textId="326139FF" w:rsidR="00D2225C" w:rsidRDefault="00D2225C" w:rsidP="00D2225C">
      <w:pPr>
        <w:pStyle w:val="Caption"/>
        <w:keepNext/>
      </w:pPr>
      <w:bookmarkStart w:id="57" w:name="_Toc104024135"/>
      <w:r>
        <w:t xml:space="preserve">Bảng </w:t>
      </w:r>
      <w:fldSimple w:instr=" STYLEREF 1 \s ">
        <w:r w:rsidR="006B30FB">
          <w:rPr>
            <w:noProof/>
          </w:rPr>
          <w:t>2</w:t>
        </w:r>
      </w:fldSimple>
      <w:r w:rsidR="006B30FB">
        <w:t>.</w:t>
      </w:r>
      <w:fldSimple w:instr=" SEQ Bảng \* ARABIC \s 1 ">
        <w:r w:rsidR="006B30FB">
          <w:rPr>
            <w:noProof/>
          </w:rPr>
          <w:t>4</w:t>
        </w:r>
      </w:fldSimple>
      <w:r>
        <w:t>. Chức năng các phím trên giao diện Arduino IDE</w:t>
      </w:r>
      <w:bookmarkEnd w:id="57"/>
    </w:p>
    <w:tbl>
      <w:tblPr>
        <w:tblStyle w:val="TableGrid"/>
        <w:tblW w:w="0" w:type="auto"/>
        <w:tblInd w:w="959" w:type="dxa"/>
        <w:tblLook w:val="04A0" w:firstRow="1" w:lastRow="0" w:firstColumn="1" w:lastColumn="0" w:noHBand="0" w:noVBand="1"/>
      </w:tblPr>
      <w:tblGrid>
        <w:gridCol w:w="1806"/>
        <w:gridCol w:w="2731"/>
        <w:gridCol w:w="3281"/>
      </w:tblGrid>
      <w:tr w:rsidR="00D603E8" w:rsidRPr="000D75EE" w14:paraId="2FA40F7D" w14:textId="77777777" w:rsidTr="00D2225C">
        <w:trPr>
          <w:trHeight w:val="604"/>
        </w:trPr>
        <w:tc>
          <w:tcPr>
            <w:tcW w:w="1806" w:type="dxa"/>
            <w:vAlign w:val="center"/>
          </w:tcPr>
          <w:p w14:paraId="58AD0516" w14:textId="77777777" w:rsidR="00D603E8" w:rsidRPr="000D75EE" w:rsidRDefault="00D603E8" w:rsidP="00B3512F">
            <w:pPr>
              <w:pStyle w:val="content"/>
              <w:spacing w:after="160"/>
              <w:rPr>
                <w:lang w:val="en-GB"/>
              </w:rPr>
            </w:pPr>
            <w:bookmarkStart w:id="58" w:name="_Hlk102465924"/>
            <w:r w:rsidRPr="000D75EE">
              <w:rPr>
                <w:lang w:val="en-GB"/>
              </w:rPr>
              <w:t>Icon</w:t>
            </w:r>
          </w:p>
        </w:tc>
        <w:tc>
          <w:tcPr>
            <w:tcW w:w="2731" w:type="dxa"/>
          </w:tcPr>
          <w:p w14:paraId="00A8F3D7" w14:textId="77777777" w:rsidR="00D603E8" w:rsidRPr="000D75EE" w:rsidRDefault="00D603E8" w:rsidP="00B3512F">
            <w:pPr>
              <w:pStyle w:val="content"/>
              <w:spacing w:after="160"/>
              <w:rPr>
                <w:lang w:val="en-GB"/>
              </w:rPr>
            </w:pPr>
          </w:p>
        </w:tc>
        <w:tc>
          <w:tcPr>
            <w:tcW w:w="3281" w:type="dxa"/>
            <w:vAlign w:val="center"/>
          </w:tcPr>
          <w:p w14:paraId="6C9F2039" w14:textId="77777777" w:rsidR="00D603E8" w:rsidRPr="000D75EE" w:rsidRDefault="00D603E8" w:rsidP="00B3512F">
            <w:pPr>
              <w:pStyle w:val="content"/>
              <w:spacing w:after="160"/>
              <w:rPr>
                <w:lang w:val="en-GB"/>
              </w:rPr>
            </w:pPr>
            <w:r w:rsidRPr="000D75EE">
              <w:rPr>
                <w:lang w:val="en-GB"/>
              </w:rPr>
              <w:t>Chức năng</w:t>
            </w:r>
          </w:p>
        </w:tc>
      </w:tr>
      <w:tr w:rsidR="00D603E8" w:rsidRPr="000D75EE" w14:paraId="417FBC4C" w14:textId="77777777" w:rsidTr="00D2225C">
        <w:trPr>
          <w:trHeight w:val="906"/>
        </w:trPr>
        <w:tc>
          <w:tcPr>
            <w:tcW w:w="1806" w:type="dxa"/>
            <w:vAlign w:val="center"/>
          </w:tcPr>
          <w:p w14:paraId="43F2F943" w14:textId="77777777" w:rsidR="00D603E8" w:rsidRPr="000D75EE" w:rsidRDefault="00D603E8" w:rsidP="00B3512F">
            <w:pPr>
              <w:pStyle w:val="content"/>
              <w:spacing w:after="160"/>
              <w:rPr>
                <w:lang w:val="en-GB"/>
              </w:rPr>
            </w:pPr>
            <w:r w:rsidRPr="000D75EE">
              <w:rPr>
                <w:noProof/>
              </w:rPr>
              <w:drawing>
                <wp:inline distT="0" distB="0" distL="0" distR="0" wp14:anchorId="440C6934" wp14:editId="2B2CD3FF">
                  <wp:extent cx="526694" cy="570586"/>
                  <wp:effectExtent l="0" t="0" r="6985"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538" cy="571500"/>
                          </a:xfrm>
                          <a:prstGeom prst="rect">
                            <a:avLst/>
                          </a:prstGeom>
                        </pic:spPr>
                      </pic:pic>
                    </a:graphicData>
                  </a:graphic>
                </wp:inline>
              </w:drawing>
            </w:r>
          </w:p>
        </w:tc>
        <w:tc>
          <w:tcPr>
            <w:tcW w:w="2731" w:type="dxa"/>
          </w:tcPr>
          <w:p w14:paraId="5B516AC9" w14:textId="77777777" w:rsidR="00D603E8" w:rsidRPr="000D75EE" w:rsidRDefault="00D603E8" w:rsidP="00B3512F">
            <w:pPr>
              <w:pStyle w:val="content"/>
              <w:spacing w:after="160"/>
              <w:rPr>
                <w:lang w:val="en-GB"/>
              </w:rPr>
            </w:pPr>
          </w:p>
        </w:tc>
        <w:tc>
          <w:tcPr>
            <w:tcW w:w="3281" w:type="dxa"/>
          </w:tcPr>
          <w:p w14:paraId="5D7A8CFD" w14:textId="77777777" w:rsidR="00D603E8" w:rsidRPr="000D75EE" w:rsidRDefault="00D603E8" w:rsidP="00B3512F">
            <w:pPr>
              <w:pStyle w:val="content"/>
              <w:spacing w:after="160"/>
              <w:ind w:firstLine="0"/>
              <w:rPr>
                <w:lang w:val="en-GB"/>
              </w:rPr>
            </w:pPr>
            <w:r w:rsidRPr="000D75EE">
              <w:rPr>
                <w:lang w:val="en-GB"/>
              </w:rPr>
              <w:t>Biên dịch chương trình soạn thảo để kiểm tra các lỗi.</w:t>
            </w:r>
          </w:p>
        </w:tc>
      </w:tr>
      <w:tr w:rsidR="00D603E8" w:rsidRPr="000D75EE" w14:paraId="282C8209" w14:textId="77777777" w:rsidTr="00D2225C">
        <w:trPr>
          <w:trHeight w:val="878"/>
        </w:trPr>
        <w:tc>
          <w:tcPr>
            <w:tcW w:w="1806" w:type="dxa"/>
            <w:vAlign w:val="center"/>
          </w:tcPr>
          <w:p w14:paraId="5C678926" w14:textId="77777777" w:rsidR="00D603E8" w:rsidRPr="000D75EE" w:rsidRDefault="00D603E8" w:rsidP="00B3512F">
            <w:pPr>
              <w:pStyle w:val="content"/>
              <w:spacing w:after="160"/>
              <w:rPr>
                <w:lang w:val="en-GB"/>
              </w:rPr>
            </w:pPr>
            <w:r w:rsidRPr="000D75EE">
              <w:rPr>
                <w:noProof/>
              </w:rPr>
              <w:drawing>
                <wp:inline distT="0" distB="0" distL="0" distR="0" wp14:anchorId="71CDAAE3" wp14:editId="7A21AAB7">
                  <wp:extent cx="523875" cy="5429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3875" cy="542925"/>
                          </a:xfrm>
                          <a:prstGeom prst="rect">
                            <a:avLst/>
                          </a:prstGeom>
                        </pic:spPr>
                      </pic:pic>
                    </a:graphicData>
                  </a:graphic>
                </wp:inline>
              </w:drawing>
            </w:r>
          </w:p>
        </w:tc>
        <w:tc>
          <w:tcPr>
            <w:tcW w:w="2731" w:type="dxa"/>
          </w:tcPr>
          <w:p w14:paraId="0B0552F8" w14:textId="77777777" w:rsidR="00D603E8" w:rsidRPr="000D75EE" w:rsidRDefault="00D603E8" w:rsidP="00B3512F">
            <w:pPr>
              <w:pStyle w:val="content"/>
              <w:spacing w:after="160"/>
              <w:rPr>
                <w:lang w:val="en-GB"/>
              </w:rPr>
            </w:pPr>
          </w:p>
        </w:tc>
        <w:tc>
          <w:tcPr>
            <w:tcW w:w="3281" w:type="dxa"/>
          </w:tcPr>
          <w:p w14:paraId="664CB79A" w14:textId="77777777" w:rsidR="00D603E8" w:rsidRPr="000D75EE" w:rsidRDefault="00D603E8" w:rsidP="00B3512F">
            <w:pPr>
              <w:pStyle w:val="content"/>
              <w:spacing w:after="160"/>
              <w:ind w:firstLine="0"/>
              <w:rPr>
                <w:lang w:val="en-GB"/>
              </w:rPr>
            </w:pPr>
            <w:r w:rsidRPr="000D75EE">
              <w:rPr>
                <w:lang w:val="en-GB"/>
              </w:rPr>
              <w:t>Biên dịch và upload chương trình đang soạn thảo.</w:t>
            </w:r>
          </w:p>
        </w:tc>
      </w:tr>
      <w:tr w:rsidR="00D603E8" w:rsidRPr="000D75EE" w14:paraId="5A1A3D38" w14:textId="77777777" w:rsidTr="00D2225C">
        <w:trPr>
          <w:trHeight w:val="782"/>
        </w:trPr>
        <w:tc>
          <w:tcPr>
            <w:tcW w:w="1806" w:type="dxa"/>
            <w:vAlign w:val="center"/>
          </w:tcPr>
          <w:p w14:paraId="4E856D1C" w14:textId="77777777" w:rsidR="00D603E8" w:rsidRPr="000D75EE" w:rsidRDefault="00D603E8" w:rsidP="00B3512F">
            <w:pPr>
              <w:pStyle w:val="content"/>
              <w:spacing w:after="160"/>
              <w:rPr>
                <w:lang w:val="en-GB"/>
              </w:rPr>
            </w:pPr>
            <w:r w:rsidRPr="000D75EE">
              <w:rPr>
                <w:noProof/>
              </w:rPr>
              <w:drawing>
                <wp:inline distT="0" distB="0" distL="0" distR="0" wp14:anchorId="789F302E" wp14:editId="0E083EBD">
                  <wp:extent cx="526694" cy="488389"/>
                  <wp:effectExtent l="0" t="0" r="6985"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3875" cy="485775"/>
                          </a:xfrm>
                          <a:prstGeom prst="rect">
                            <a:avLst/>
                          </a:prstGeom>
                        </pic:spPr>
                      </pic:pic>
                    </a:graphicData>
                  </a:graphic>
                </wp:inline>
              </w:drawing>
            </w:r>
          </w:p>
        </w:tc>
        <w:tc>
          <w:tcPr>
            <w:tcW w:w="2731" w:type="dxa"/>
          </w:tcPr>
          <w:p w14:paraId="6FB79CD7" w14:textId="77777777" w:rsidR="00D603E8" w:rsidRPr="000D75EE" w:rsidRDefault="00D603E8" w:rsidP="00B3512F">
            <w:pPr>
              <w:pStyle w:val="content"/>
              <w:spacing w:after="160"/>
              <w:rPr>
                <w:lang w:val="en-GB"/>
              </w:rPr>
            </w:pPr>
          </w:p>
        </w:tc>
        <w:tc>
          <w:tcPr>
            <w:tcW w:w="3281" w:type="dxa"/>
          </w:tcPr>
          <w:p w14:paraId="7208E3DB" w14:textId="77777777" w:rsidR="00D603E8" w:rsidRPr="000D75EE" w:rsidRDefault="00D603E8" w:rsidP="00B3512F">
            <w:pPr>
              <w:pStyle w:val="content"/>
              <w:spacing w:after="160"/>
              <w:ind w:firstLine="0"/>
              <w:rPr>
                <w:lang w:val="en-GB"/>
              </w:rPr>
            </w:pPr>
            <w:r w:rsidRPr="000D75EE">
              <w:rPr>
                <w:lang w:val="en-GB"/>
              </w:rPr>
              <w:t>Mở một trang soạn thảo mới.</w:t>
            </w:r>
          </w:p>
        </w:tc>
      </w:tr>
      <w:tr w:rsidR="00D603E8" w:rsidRPr="000D75EE" w14:paraId="0B7AEC47" w14:textId="77777777" w:rsidTr="00D2225C">
        <w:trPr>
          <w:trHeight w:val="810"/>
        </w:trPr>
        <w:tc>
          <w:tcPr>
            <w:tcW w:w="1806" w:type="dxa"/>
            <w:vAlign w:val="center"/>
          </w:tcPr>
          <w:p w14:paraId="3BAB8681" w14:textId="77777777" w:rsidR="00D603E8" w:rsidRPr="000D75EE" w:rsidRDefault="00D603E8" w:rsidP="00B3512F">
            <w:pPr>
              <w:pStyle w:val="content"/>
              <w:spacing w:after="160"/>
              <w:rPr>
                <w:lang w:val="en-GB"/>
              </w:rPr>
            </w:pPr>
            <w:r w:rsidRPr="000D75EE">
              <w:rPr>
                <w:noProof/>
              </w:rPr>
              <w:lastRenderedPageBreak/>
              <w:drawing>
                <wp:inline distT="0" distB="0" distL="0" distR="0" wp14:anchorId="6D5B8D08" wp14:editId="6C3E6AD5">
                  <wp:extent cx="533400" cy="5048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3400" cy="504825"/>
                          </a:xfrm>
                          <a:prstGeom prst="rect">
                            <a:avLst/>
                          </a:prstGeom>
                        </pic:spPr>
                      </pic:pic>
                    </a:graphicData>
                  </a:graphic>
                </wp:inline>
              </w:drawing>
            </w:r>
          </w:p>
        </w:tc>
        <w:tc>
          <w:tcPr>
            <w:tcW w:w="2731" w:type="dxa"/>
          </w:tcPr>
          <w:p w14:paraId="3E53D1B0" w14:textId="77777777" w:rsidR="00D603E8" w:rsidRPr="000D75EE" w:rsidRDefault="00D603E8" w:rsidP="00B3512F">
            <w:pPr>
              <w:pStyle w:val="content"/>
              <w:spacing w:after="160"/>
              <w:rPr>
                <w:lang w:val="en-GB"/>
              </w:rPr>
            </w:pPr>
          </w:p>
        </w:tc>
        <w:tc>
          <w:tcPr>
            <w:tcW w:w="3281" w:type="dxa"/>
          </w:tcPr>
          <w:p w14:paraId="30A02A13" w14:textId="77777777" w:rsidR="00D603E8" w:rsidRPr="000D75EE" w:rsidRDefault="00D603E8" w:rsidP="00B3512F">
            <w:pPr>
              <w:pStyle w:val="content"/>
              <w:spacing w:after="160"/>
              <w:ind w:firstLine="0"/>
              <w:rPr>
                <w:lang w:val="en-GB"/>
              </w:rPr>
            </w:pPr>
            <w:r w:rsidRPr="000D75EE">
              <w:rPr>
                <w:lang w:val="en-GB"/>
              </w:rPr>
              <w:t>Mở các chương trình đã lưu.</w:t>
            </w:r>
          </w:p>
        </w:tc>
      </w:tr>
      <w:tr w:rsidR="00D603E8" w:rsidRPr="000D75EE" w14:paraId="51EF7F1E" w14:textId="77777777" w:rsidTr="00D2225C">
        <w:trPr>
          <w:trHeight w:val="823"/>
        </w:trPr>
        <w:tc>
          <w:tcPr>
            <w:tcW w:w="1806" w:type="dxa"/>
            <w:vAlign w:val="center"/>
          </w:tcPr>
          <w:p w14:paraId="05C71D50" w14:textId="77777777" w:rsidR="00D603E8" w:rsidRPr="000D75EE" w:rsidRDefault="00D603E8" w:rsidP="00B3512F">
            <w:pPr>
              <w:pStyle w:val="content"/>
              <w:spacing w:after="160"/>
              <w:rPr>
                <w:lang w:val="en-GB"/>
              </w:rPr>
            </w:pPr>
            <w:r w:rsidRPr="000D75EE">
              <w:rPr>
                <w:noProof/>
              </w:rPr>
              <w:drawing>
                <wp:inline distT="0" distB="0" distL="0" distR="0" wp14:anchorId="31956231" wp14:editId="4AE4D288">
                  <wp:extent cx="5429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2925" cy="504825"/>
                          </a:xfrm>
                          <a:prstGeom prst="rect">
                            <a:avLst/>
                          </a:prstGeom>
                        </pic:spPr>
                      </pic:pic>
                    </a:graphicData>
                  </a:graphic>
                </wp:inline>
              </w:drawing>
            </w:r>
          </w:p>
        </w:tc>
        <w:tc>
          <w:tcPr>
            <w:tcW w:w="2731" w:type="dxa"/>
          </w:tcPr>
          <w:p w14:paraId="42BC3E69" w14:textId="77777777" w:rsidR="00D603E8" w:rsidRPr="000D75EE" w:rsidRDefault="00D603E8" w:rsidP="00B3512F">
            <w:pPr>
              <w:pStyle w:val="content"/>
              <w:spacing w:after="160"/>
              <w:rPr>
                <w:lang w:val="en-GB"/>
              </w:rPr>
            </w:pPr>
          </w:p>
        </w:tc>
        <w:tc>
          <w:tcPr>
            <w:tcW w:w="3281" w:type="dxa"/>
          </w:tcPr>
          <w:p w14:paraId="4AB30C66" w14:textId="77777777" w:rsidR="00D603E8" w:rsidRPr="000D75EE" w:rsidRDefault="00D603E8" w:rsidP="00B3512F">
            <w:pPr>
              <w:pStyle w:val="content"/>
              <w:spacing w:after="160"/>
              <w:ind w:firstLine="0"/>
              <w:rPr>
                <w:lang w:val="en-GB"/>
              </w:rPr>
            </w:pPr>
            <w:r w:rsidRPr="000D75EE">
              <w:rPr>
                <w:lang w:val="en-GB"/>
              </w:rPr>
              <w:t>Lưu chương trình đang soạn thảo.</w:t>
            </w:r>
          </w:p>
        </w:tc>
      </w:tr>
      <w:tr w:rsidR="00D603E8" w:rsidRPr="000D75EE" w14:paraId="3BEB90D6" w14:textId="77777777" w:rsidTr="00D2225C">
        <w:trPr>
          <w:trHeight w:val="1085"/>
        </w:trPr>
        <w:tc>
          <w:tcPr>
            <w:tcW w:w="1806" w:type="dxa"/>
            <w:vAlign w:val="center"/>
          </w:tcPr>
          <w:p w14:paraId="6BEC8879" w14:textId="77777777" w:rsidR="00D603E8" w:rsidRPr="000D75EE" w:rsidRDefault="00D603E8" w:rsidP="00B3512F">
            <w:pPr>
              <w:pStyle w:val="content"/>
              <w:spacing w:after="160"/>
              <w:rPr>
                <w:lang w:val="en-GB"/>
              </w:rPr>
            </w:pPr>
            <w:r w:rsidRPr="000D75EE">
              <w:rPr>
                <w:noProof/>
              </w:rPr>
              <w:drawing>
                <wp:inline distT="0" distB="0" distL="0" distR="0" wp14:anchorId="476D985A" wp14:editId="527A9294">
                  <wp:extent cx="542925" cy="523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2925" cy="523875"/>
                          </a:xfrm>
                          <a:prstGeom prst="rect">
                            <a:avLst/>
                          </a:prstGeom>
                        </pic:spPr>
                      </pic:pic>
                    </a:graphicData>
                  </a:graphic>
                </wp:inline>
              </w:drawing>
            </w:r>
          </w:p>
        </w:tc>
        <w:tc>
          <w:tcPr>
            <w:tcW w:w="2731" w:type="dxa"/>
          </w:tcPr>
          <w:p w14:paraId="6C3C7D58" w14:textId="77777777" w:rsidR="00D603E8" w:rsidRPr="000D75EE" w:rsidRDefault="00D603E8" w:rsidP="00B3512F">
            <w:pPr>
              <w:pStyle w:val="content"/>
              <w:spacing w:after="160"/>
              <w:rPr>
                <w:lang w:val="en-GB"/>
              </w:rPr>
            </w:pPr>
          </w:p>
        </w:tc>
        <w:tc>
          <w:tcPr>
            <w:tcW w:w="3281" w:type="dxa"/>
          </w:tcPr>
          <w:p w14:paraId="67A18EAE" w14:textId="77777777" w:rsidR="00D603E8" w:rsidRPr="000D75EE" w:rsidRDefault="00D603E8" w:rsidP="00B3512F">
            <w:pPr>
              <w:pStyle w:val="content"/>
              <w:spacing w:after="160"/>
              <w:ind w:firstLine="0"/>
              <w:rPr>
                <w:lang w:val="en-GB"/>
              </w:rPr>
            </w:pPr>
            <w:r w:rsidRPr="000D75EE">
              <w:rPr>
                <w:lang w:val="en-GB"/>
              </w:rPr>
              <w:t>Mở cửa sổ Serial Monitor để gửi và nhận dữ liệu giữa máy tính và board vi điều khiển.</w:t>
            </w:r>
          </w:p>
        </w:tc>
      </w:tr>
      <w:bookmarkEnd w:id="58"/>
    </w:tbl>
    <w:p w14:paraId="57204399" w14:textId="77777777" w:rsidR="00D603E8" w:rsidRDefault="00D603E8" w:rsidP="00D603E8">
      <w:pPr>
        <w:pStyle w:val="content"/>
        <w:ind w:firstLine="0"/>
      </w:pPr>
    </w:p>
    <w:p w14:paraId="0BCE26F7" w14:textId="77777777" w:rsidR="00D603E8" w:rsidRDefault="00D603E8" w:rsidP="00D603E8">
      <w:pPr>
        <w:pStyle w:val="content"/>
        <w:ind w:firstLine="0"/>
      </w:pPr>
      <w:r>
        <w:t>Vùng 2: Cửa sổ để viết chương trình</w:t>
      </w:r>
    </w:p>
    <w:p w14:paraId="7EB99829" w14:textId="77777777" w:rsidR="00D603E8" w:rsidRDefault="00D603E8" w:rsidP="00D603E8">
      <w:pPr>
        <w:pStyle w:val="content"/>
        <w:numPr>
          <w:ilvl w:val="0"/>
          <w:numId w:val="35"/>
        </w:numPr>
      </w:pPr>
      <w:r>
        <w:t>Chương trình Code sẽ được viết tại đây. Ở đây có hai hàm quan trọng là setup() và loop().</w:t>
      </w:r>
    </w:p>
    <w:p w14:paraId="310F5335" w14:textId="77777777" w:rsidR="00D603E8" w:rsidRDefault="00D603E8" w:rsidP="00D603E8">
      <w:pPr>
        <w:pStyle w:val="content"/>
        <w:numPr>
          <w:ilvl w:val="0"/>
          <w:numId w:val="35"/>
        </w:numPr>
      </w:pPr>
      <w:r>
        <w:t>Hàm setup() được khởi chạy một lần duy nhất. Chức năng của hàm này dùng để khởi tạo các biến, khai báo chức năng các chân, khởi tạo các thông số bán đầu</w:t>
      </w:r>
    </w:p>
    <w:p w14:paraId="33F7EAE7" w14:textId="77777777" w:rsidR="00D603E8" w:rsidRDefault="00D603E8" w:rsidP="00D603E8">
      <w:pPr>
        <w:pStyle w:val="content"/>
        <w:numPr>
          <w:ilvl w:val="0"/>
          <w:numId w:val="35"/>
        </w:numPr>
      </w:pPr>
      <w:r>
        <w:t>Hàm loop() là nơi chương trình được chạy lặp đi lặp lại đến khi ngắt vi điều khiển.</w:t>
      </w:r>
    </w:p>
    <w:p w14:paraId="48FB60CE" w14:textId="77777777" w:rsidR="00D603E8" w:rsidRDefault="00D603E8" w:rsidP="00D603E8">
      <w:pPr>
        <w:pStyle w:val="content"/>
        <w:numPr>
          <w:ilvl w:val="0"/>
          <w:numId w:val="35"/>
        </w:numPr>
      </w:pPr>
      <w:r>
        <w:t>Các dấu  “//” dùng để tạo chú thích, giúp cho việc đọc code được dễ dàng hơn</w:t>
      </w:r>
    </w:p>
    <w:p w14:paraId="7C51A29A" w14:textId="64759166" w:rsidR="00D603E8" w:rsidRDefault="00D603E8" w:rsidP="009D2939">
      <w:pPr>
        <w:pStyle w:val="content"/>
        <w:numPr>
          <w:ilvl w:val="0"/>
          <w:numId w:val="35"/>
        </w:numPr>
      </w:pPr>
      <w:r>
        <w:t>Trong lập trình có phân biệt ký tự hoa, thường, tuyệt đối phải đánh chích xác, đồng thời cuối mỗi câu lệnh cần phải có dấu chấm phẩy (;), trừ lệnh khai báo thư viện.</w:t>
      </w:r>
    </w:p>
    <w:p w14:paraId="62D7D8DE" w14:textId="77777777" w:rsidR="00D603E8" w:rsidRDefault="00D603E8" w:rsidP="00D603E8">
      <w:pPr>
        <w:pStyle w:val="content"/>
        <w:ind w:firstLine="0"/>
      </w:pPr>
      <w:r>
        <w:t xml:space="preserve">Vùng 3: Hiển thị các thông tin liên quan đến chương trình </w:t>
      </w:r>
    </w:p>
    <w:p w14:paraId="3309E8B8" w14:textId="341857FD" w:rsidR="00D603E8" w:rsidRDefault="00D603E8" w:rsidP="00D603E8">
      <w:pPr>
        <w:pStyle w:val="content"/>
      </w:pPr>
      <w:r w:rsidRPr="000D75EE">
        <w:t xml:space="preserve">Là cửa sổ để hiển thị về việc build chương trình, nạp chương trình thành công xuống vi điều khiển và các cảnh báo khác liên quan đến chương trình và </w:t>
      </w:r>
      <w:r w:rsidRPr="000D75EE">
        <w:lastRenderedPageBreak/>
        <w:t>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r w:rsidRPr="000D75EE">
        <w:tab/>
      </w:r>
    </w:p>
    <w:p w14:paraId="32F558D8" w14:textId="597AC4DD" w:rsidR="00F81DCC" w:rsidRDefault="00F81DCC" w:rsidP="00C75367">
      <w:pPr>
        <w:pStyle w:val="level2"/>
      </w:pPr>
      <w:bookmarkStart w:id="59" w:name="_Toc104024072"/>
      <w:r w:rsidRPr="00C75367">
        <w:t>Hệ</w:t>
      </w:r>
      <w:r>
        <w:t xml:space="preserve"> điều hành FreeRTOS</w:t>
      </w:r>
      <w:bookmarkEnd w:id="59"/>
    </w:p>
    <w:p w14:paraId="46FB608A" w14:textId="190B18B9" w:rsidR="00C00F5D" w:rsidRDefault="00C00F5D" w:rsidP="00C00F5D">
      <w:pPr>
        <w:pStyle w:val="content"/>
      </w:pPr>
      <w:r>
        <w:t>FreeRTOS là một hệ điều hành nhúng thời gian thực (Real Time Operating System) mã nguồn mở được phát triển bởi Real Time Engineers Ltd, sáng lập và sở hữu bởi Richard Barry</w:t>
      </w:r>
      <w:r w:rsidR="00C75367">
        <w:t>[6].</w:t>
      </w:r>
    </w:p>
    <w:p w14:paraId="4B2AD1F4" w14:textId="30C63752" w:rsidR="00093D9D" w:rsidRDefault="00093D9D" w:rsidP="00093D9D">
      <w:pPr>
        <w:pStyle w:val="content"/>
        <w:ind w:firstLine="0"/>
      </w:pPr>
      <w:r>
        <w:rPr>
          <w:noProof/>
        </w:rPr>
        <w:drawing>
          <wp:anchor distT="0" distB="0" distL="114300" distR="114300" simplePos="0" relativeHeight="251664384" behindDoc="0" locked="0" layoutInCell="1" allowOverlap="1" wp14:anchorId="5FD13157" wp14:editId="7D424F93">
            <wp:simplePos x="0" y="0"/>
            <wp:positionH relativeFrom="margin">
              <wp:align>center</wp:align>
            </wp:positionH>
            <wp:positionV relativeFrom="paragraph">
              <wp:posOffset>308635</wp:posOffset>
            </wp:positionV>
            <wp:extent cx="3195955" cy="141859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5955"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51943" w14:textId="2AFFB1B3" w:rsidR="00C00F5D" w:rsidRDefault="00C00F5D" w:rsidP="00C00F5D">
      <w:pPr>
        <w:pStyle w:val="content"/>
      </w:pPr>
    </w:p>
    <w:p w14:paraId="439D1626" w14:textId="3F451B8E" w:rsidR="00C00F5D" w:rsidRDefault="00D2225C" w:rsidP="00C00F5D">
      <w:pPr>
        <w:pStyle w:val="content"/>
      </w:pPr>
      <w:r>
        <w:rPr>
          <w:noProof/>
        </w:rPr>
        <mc:AlternateContent>
          <mc:Choice Requires="wps">
            <w:drawing>
              <wp:anchor distT="0" distB="0" distL="114300" distR="114300" simplePos="0" relativeHeight="251734016" behindDoc="0" locked="0" layoutInCell="1" allowOverlap="1" wp14:anchorId="4230646C" wp14:editId="290E7050">
                <wp:simplePos x="0" y="0"/>
                <wp:positionH relativeFrom="column">
                  <wp:posOffset>1188085</wp:posOffset>
                </wp:positionH>
                <wp:positionV relativeFrom="paragraph">
                  <wp:posOffset>964565</wp:posOffset>
                </wp:positionV>
                <wp:extent cx="3195955" cy="461010"/>
                <wp:effectExtent l="0" t="0" r="4445" b="0"/>
                <wp:wrapSquare wrapText="bothSides"/>
                <wp:docPr id="1025" name="Text Box 1025"/>
                <wp:cNvGraphicFramePr/>
                <a:graphic xmlns:a="http://schemas.openxmlformats.org/drawingml/2006/main">
                  <a:graphicData uri="http://schemas.microsoft.com/office/word/2010/wordprocessingShape">
                    <wps:wsp>
                      <wps:cNvSpPr txBox="1"/>
                      <wps:spPr>
                        <a:xfrm>
                          <a:off x="0" y="0"/>
                          <a:ext cx="3195955" cy="461010"/>
                        </a:xfrm>
                        <a:prstGeom prst="rect">
                          <a:avLst/>
                        </a:prstGeom>
                        <a:solidFill>
                          <a:prstClr val="white"/>
                        </a:solidFill>
                        <a:ln>
                          <a:noFill/>
                        </a:ln>
                      </wps:spPr>
                      <wps:txbx>
                        <w:txbxContent>
                          <w:p w14:paraId="4DA89656" w14:textId="0AC8E4CA" w:rsidR="00D2225C" w:rsidRDefault="00D2225C" w:rsidP="00D2225C">
                            <w:pPr>
                              <w:pStyle w:val="Caption"/>
                            </w:pPr>
                            <w:r>
                              <w:t xml:space="preserve">Hình </w:t>
                            </w:r>
                            <w:fldSimple w:instr=" STYLEREF 1 \s ">
                              <w:r w:rsidR="00A42916">
                                <w:rPr>
                                  <w:noProof/>
                                </w:rPr>
                                <w:t>2</w:t>
                              </w:r>
                            </w:fldSimple>
                            <w:r w:rsidR="00A42916">
                              <w:t>.</w:t>
                            </w:r>
                            <w:fldSimple w:instr=" SEQ Hình \* ARABIC \s 1 ">
                              <w:r w:rsidR="00A42916">
                                <w:rPr>
                                  <w:noProof/>
                                </w:rPr>
                                <w:t>13</w:t>
                              </w:r>
                            </w:fldSimple>
                            <w:r>
                              <w:t>. Hệ điều hành FreeRTOS</w:t>
                            </w:r>
                          </w:p>
                          <w:p w14:paraId="5D2A6F64" w14:textId="579C33BD" w:rsidR="00D2225C" w:rsidRPr="006D48FC" w:rsidRDefault="00D2225C" w:rsidP="00D2225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0646C" id="Text Box 1025" o:spid="_x0000_s1039" type="#_x0000_t202" style="position:absolute;left:0;text-align:left;margin-left:93.55pt;margin-top:75.95pt;width:251.65pt;height:36.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" stroked="f">
                <v:textbox inset="0,0,0,0">
                  <w:txbxContent>
                    <w:p w14:paraId="4DA89656" w14:textId="0AC8E4CA" w:rsidR="00D2225C" w:rsidRDefault="00D2225C" w:rsidP="00D2225C">
                      <w:pPr>
                        <w:pStyle w:val="Caption"/>
                      </w:pPr>
                      <w:r>
                        <w:t xml:space="preserve">Hình </w:t>
                      </w:r>
                      <w:fldSimple w:instr=" STYLEREF 1 \s ">
                        <w:r w:rsidR="00A42916">
                          <w:rPr>
                            <w:noProof/>
                          </w:rPr>
                          <w:t>2</w:t>
                        </w:r>
                      </w:fldSimple>
                      <w:r w:rsidR="00A42916">
                        <w:t>.</w:t>
                      </w:r>
                      <w:fldSimple w:instr=" SEQ Hình \* ARABIC \s 1 ">
                        <w:r w:rsidR="00A42916">
                          <w:rPr>
                            <w:noProof/>
                          </w:rPr>
                          <w:t>13</w:t>
                        </w:r>
                      </w:fldSimple>
                      <w:r>
                        <w:t>. Hệ điều hành FreeRTOS</w:t>
                      </w:r>
                    </w:p>
                    <w:p w14:paraId="5D2A6F64" w14:textId="579C33BD" w:rsidR="00D2225C" w:rsidRPr="006D48FC" w:rsidRDefault="00D2225C" w:rsidP="00D2225C">
                      <w:pPr>
                        <w:pStyle w:val="Caption"/>
                        <w:rPr>
                          <w:noProof/>
                        </w:rPr>
                      </w:pPr>
                    </w:p>
                  </w:txbxContent>
                </v:textbox>
                <w10:wrap type="square"/>
              </v:shape>
            </w:pict>
          </mc:Fallback>
        </mc:AlternateContent>
      </w:r>
    </w:p>
    <w:p w14:paraId="5474886B" w14:textId="7F8061EE" w:rsidR="00093D9D" w:rsidRDefault="00C75367" w:rsidP="00C75367">
      <w:pPr>
        <w:pStyle w:val="content"/>
      </w:pPr>
      <w:r>
        <w:rPr>
          <w:noProof/>
        </w:rPr>
        <mc:AlternateContent>
          <mc:Choice Requires="wps">
            <w:drawing>
              <wp:anchor distT="0" distB="0" distL="114300" distR="114300" simplePos="0" relativeHeight="251736064" behindDoc="0" locked="0" layoutInCell="1" allowOverlap="1" wp14:anchorId="24EF2CA6" wp14:editId="4E2F1689">
                <wp:simplePos x="0" y="0"/>
                <wp:positionH relativeFrom="margin">
                  <wp:align>center</wp:align>
                </wp:positionH>
                <wp:positionV relativeFrom="paragraph">
                  <wp:posOffset>3897630</wp:posOffset>
                </wp:positionV>
                <wp:extent cx="4140200" cy="635"/>
                <wp:effectExtent l="0" t="0" r="0" b="0"/>
                <wp:wrapTopAndBottom/>
                <wp:docPr id="1027" name="Text Box 1027"/>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717D1728" w14:textId="375C995B" w:rsidR="00D2225C" w:rsidRPr="00434C51" w:rsidRDefault="00D2225C" w:rsidP="00D2225C">
                            <w:pPr>
                              <w:pStyle w:val="Caption"/>
                              <w:rPr>
                                <w:noProof/>
                              </w:rPr>
                            </w:pPr>
                            <w:r>
                              <w:t xml:space="preserve">Hình </w:t>
                            </w:r>
                            <w:fldSimple w:instr=" STYLEREF 1 \s ">
                              <w:r w:rsidR="00A42916">
                                <w:rPr>
                                  <w:noProof/>
                                </w:rPr>
                                <w:t>2</w:t>
                              </w:r>
                            </w:fldSimple>
                            <w:r w:rsidR="00A42916">
                              <w:t>.</w:t>
                            </w:r>
                            <w:fldSimple w:instr=" SEQ Hình \* ARABIC \s 1 ">
                              <w:r w:rsidR="00A42916">
                                <w:rPr>
                                  <w:noProof/>
                                </w:rPr>
                                <w:t>14</w:t>
                              </w:r>
                            </w:fldSimple>
                            <w:r>
                              <w:t>. Chức năng của hệ điều hành FreeRTOS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F2CA6" id="Text Box 1027" o:spid="_x0000_s1040" type="#_x0000_t202" style="position:absolute;left:0;text-align:left;margin-left:0;margin-top:306.9pt;width:326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" stroked="f">
                <v:textbox style="mso-fit-shape-to-text:t" inset="0,0,0,0">
                  <w:txbxContent>
                    <w:p w14:paraId="717D1728" w14:textId="375C995B" w:rsidR="00D2225C" w:rsidRPr="00434C51" w:rsidRDefault="00D2225C" w:rsidP="00D2225C">
                      <w:pPr>
                        <w:pStyle w:val="Caption"/>
                        <w:rPr>
                          <w:noProof/>
                        </w:rPr>
                      </w:pPr>
                      <w:r>
                        <w:t xml:space="preserve">Hình </w:t>
                      </w:r>
                      <w:fldSimple w:instr=" STYLEREF 1 \s ">
                        <w:r w:rsidR="00A42916">
                          <w:rPr>
                            <w:noProof/>
                          </w:rPr>
                          <w:t>2</w:t>
                        </w:r>
                      </w:fldSimple>
                      <w:r w:rsidR="00A42916">
                        <w:t>.</w:t>
                      </w:r>
                      <w:fldSimple w:instr=" SEQ Hình \* ARABIC \s 1 ">
                        <w:r w:rsidR="00A42916">
                          <w:rPr>
                            <w:noProof/>
                          </w:rPr>
                          <w:t>14</w:t>
                        </w:r>
                      </w:fldSimple>
                      <w:r>
                        <w:t>. Chức năng của hệ điều hành FreeRTOS</w:t>
                      </w:r>
                    </w:p>
                  </w:txbxContent>
                </v:textbox>
                <w10:wrap type="topAndBottom" anchorx="margin"/>
              </v:shape>
            </w:pict>
          </mc:Fallback>
        </mc:AlternateContent>
      </w:r>
      <w:r w:rsidRPr="003B37A4">
        <w:rPr>
          <w:noProof/>
        </w:rPr>
        <mc:AlternateContent>
          <mc:Choice Requires="wpg">
            <w:drawing>
              <wp:anchor distT="0" distB="0" distL="114300" distR="114300" simplePos="0" relativeHeight="251662336" behindDoc="0" locked="0" layoutInCell="1" allowOverlap="1" wp14:anchorId="770934E6" wp14:editId="2248300A">
                <wp:simplePos x="0" y="0"/>
                <wp:positionH relativeFrom="margin">
                  <wp:align>center</wp:align>
                </wp:positionH>
                <wp:positionV relativeFrom="paragraph">
                  <wp:posOffset>1629410</wp:posOffset>
                </wp:positionV>
                <wp:extent cx="4140200" cy="2147570"/>
                <wp:effectExtent l="0" t="0" r="0" b="24130"/>
                <wp:wrapTopAndBottom/>
                <wp:docPr id="110" name="Group 5"/>
                <wp:cNvGraphicFramePr/>
                <a:graphic xmlns:a="http://schemas.openxmlformats.org/drawingml/2006/main">
                  <a:graphicData uri="http://schemas.microsoft.com/office/word/2010/wordprocessingGroup">
                    <wpg:wgp>
                      <wpg:cNvGrpSpPr/>
                      <wpg:grpSpPr>
                        <a:xfrm>
                          <a:off x="0" y="0"/>
                          <a:ext cx="4140200" cy="2147570"/>
                          <a:chOff x="0" y="0"/>
                          <a:chExt cx="7718853" cy="4184822"/>
                        </a:xfrm>
                      </wpg:grpSpPr>
                      <wpg:grpSp>
                        <wpg:cNvPr id="111" name="Group 111"/>
                        <wpg:cNvGrpSpPr/>
                        <wpg:grpSpPr>
                          <a:xfrm>
                            <a:off x="246620" y="121661"/>
                            <a:ext cx="7472233" cy="3752287"/>
                            <a:chOff x="246620" y="121661"/>
                            <a:chExt cx="7472233" cy="3752287"/>
                          </a:xfrm>
                        </wpg:grpSpPr>
                        <pic:pic xmlns:pic="http://schemas.openxmlformats.org/drawingml/2006/picture">
                          <pic:nvPicPr>
                            <pic:cNvPr id="112" name="Picture 112" descr="RTOS cơ bản phần 1 | Học AR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46620" y="296820"/>
                              <a:ext cx="3388416" cy="3401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13" descr="Tổng quan về RTOS"/>
                            <pic:cNvPicPr>
                              <a:picLocks noChangeAspect="1"/>
                            </pic:cNvPicPr>
                          </pic:nvPicPr>
                          <pic:blipFill rotWithShape="1">
                            <a:blip r:embed="rId62">
                              <a:extLst>
                                <a:ext uri="{28A0092B-C50C-407E-A947-70E740481C1C}">
                                  <a14:useLocalDpi xmlns:a14="http://schemas.microsoft.com/office/drawing/2010/main" val="0"/>
                                </a:ext>
                              </a:extLst>
                            </a:blip>
                            <a:srcRect l="18942" t="19377" r="22347"/>
                            <a:stretch/>
                          </pic:blipFill>
                          <pic:spPr bwMode="auto">
                            <a:xfrm>
                              <a:off x="3748216" y="121661"/>
                              <a:ext cx="3970637" cy="3752287"/>
                            </a:xfrm>
                            <a:prstGeom prst="rect">
                              <a:avLst/>
                            </a:prstGeom>
                            <a:noFill/>
                            <a:ln>
                              <a:noFill/>
                            </a:ln>
                            <a:extLst>
                              <a:ext uri="{53640926-AAD7-44D8-BBD7-CCE9431645EC}">
                                <a14:shadowObscured xmlns:a14="http://schemas.microsoft.com/office/drawing/2010/main"/>
                              </a:ext>
                            </a:extLst>
                          </pic:spPr>
                        </pic:pic>
                      </wpg:grpSp>
                      <wps:wsp>
                        <wps:cNvPr id="114" name="Rectangle 114"/>
                        <wps:cNvSpPr/>
                        <wps:spPr>
                          <a:xfrm>
                            <a:off x="0" y="0"/>
                            <a:ext cx="7628238" cy="4184822"/>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609E699" id="Group 5" o:spid="_x0000_s1026" style="position:absolute;margin-left:0;margin-top:128.3pt;width:326pt;height:169.1pt;z-index:251662336;mso-position-horizontal:center;mso-position-horizontal-relative:margin;mso-width-relative:margin;mso-height-relative:margin" coordsize="77188,41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QAwACAAAAFAAAEJiQBAACAAAAFAAAEKySkQACAAAAAzE2&#10;AACSkgACAAAAAzE2AADqHAAHAAAIDAAACIw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A2OjIwIDE1OjI2OjM1&#10;ADIwMTc6MDY6MjAgMTU6MjY6MzUAAABhAGIAYwAAAP/hCxZ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3LTA2LTIwVDE1OjI2OjM1LjE1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hYm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rw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">
                <v:group id="Group 111" o:spid="_x0000_s1027" style="position:absolute;left:2466;top:1216;width:74722;height:37523" coordorigin="2466,1216" coordsize="74722,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8" type="#_x0000_t75" alt="RTOS cơ bản phần 1 | Học ARM" style="position:absolute;left:2466;top:2968;width:33884;height:3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">
                    <v:imagedata r:id="rId63" o:title="RTOS cơ bản phần 1 | Học ARM"/>
                  </v:shape>
                  <v:shape id="Picture 113" o:spid="_x0000_s1029" type="#_x0000_t75" alt="Tổng quan về RTOS" style="position:absolute;left:37482;top:1216;width:39706;height:37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">
                    <v:imagedata r:id="rId64" o:title="Tổng quan về RTOS" croptop="12699f" cropleft="12414f" cropright="14645f"/>
                  </v:shape>
                </v:group>
                <v:rect id="Rectangle 114" o:spid="_x0000_s1030" style="position:absolute;width:76282;height:4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" filled="f" strokecolor="black [3200]" strokeweight="1.5pt">
                  <v:stroke joinstyle="round"/>
                </v:rect>
                <w10:wrap type="topAndBottom" anchorx="margin"/>
              </v:group>
            </w:pict>
          </mc:Fallback>
        </mc:AlternateContent>
      </w:r>
      <w:r w:rsidR="00C00F5D">
        <w:t xml:space="preserve">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w:t>
      </w:r>
    </w:p>
    <w:p w14:paraId="0CAC8DB8" w14:textId="039DB6A5" w:rsidR="00C00F5D" w:rsidRPr="00093D9D" w:rsidRDefault="00C00F5D" w:rsidP="00093D9D">
      <w:pPr>
        <w:pStyle w:val="content"/>
      </w:pPr>
      <w:r w:rsidRPr="00093D9D">
        <w:lastRenderedPageBreak/>
        <w:t xml:space="preserve">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w:t>
      </w:r>
    </w:p>
    <w:p w14:paraId="55DF3D35" w14:textId="52C592BA" w:rsidR="00C00F5D" w:rsidRPr="00093D9D" w:rsidRDefault="00C00F5D" w:rsidP="00093D9D">
      <w:pPr>
        <w:pStyle w:val="content"/>
      </w:pPr>
      <w:r w:rsidRPr="00093D9D">
        <w:t>Ngoài ra, nó cũng cho phép triển khai các cơ chế đồng bộ giữa các tiến trình như: Queues, Counting Semaphore, Mutexes.</w:t>
      </w:r>
    </w:p>
    <w:p w14:paraId="56C4BC32" w14:textId="007ACA7B" w:rsidR="00F81DCC" w:rsidRDefault="00F81DCC" w:rsidP="00F81DCC">
      <w:pPr>
        <w:pStyle w:val="level1"/>
      </w:pPr>
      <w:bookmarkStart w:id="60" w:name="_Toc104024073"/>
      <w:r>
        <w:t>Kết luận chương 2</w:t>
      </w:r>
      <w:bookmarkEnd w:id="60"/>
    </w:p>
    <w:p w14:paraId="01B67E52" w14:textId="2244BBDF" w:rsidR="00F81DCC" w:rsidRDefault="00AF08AB" w:rsidP="00AF08AB">
      <w:pPr>
        <w:pStyle w:val="content"/>
        <w:rPr>
          <w:rFonts w:eastAsiaTheme="majorEastAsia" w:cstheme="majorBidi"/>
          <w:b/>
          <w:szCs w:val="26"/>
        </w:rPr>
      </w:pPr>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w:t>
      </w:r>
      <w:r>
        <w:t>a Webserver như HTML, CSS, JavaScript</w:t>
      </w:r>
      <w:r w:rsidR="00AB6494">
        <w:t>.</w:t>
      </w:r>
      <w:r w:rsidR="00F81DCC">
        <w:br w:type="page"/>
      </w:r>
    </w:p>
    <w:p w14:paraId="3BD75E18" w14:textId="7147DBF2" w:rsidR="00F81DCC" w:rsidRDefault="00F81DCC" w:rsidP="00F81DCC">
      <w:pPr>
        <w:pStyle w:val="Heading1"/>
      </w:pPr>
      <w:bookmarkStart w:id="61" w:name="_Toc104024074"/>
      <w:r>
        <w:lastRenderedPageBreak/>
        <w:t>THIẾT KẾ HỆ TH</w:t>
      </w:r>
      <w:r w:rsidR="00513BCD">
        <w:t>ỐNG ĐIỀU KHIỂN VÀ GIÁM SÁT</w:t>
      </w:r>
      <w:bookmarkEnd w:id="61"/>
    </w:p>
    <w:p w14:paraId="697EA2D4" w14:textId="4A8740A6" w:rsidR="005638C4" w:rsidRDefault="00513BCD" w:rsidP="00D476E8">
      <w:pPr>
        <w:pStyle w:val="level1"/>
      </w:pPr>
      <w:bookmarkStart w:id="62" w:name="_Toc104024075"/>
      <w:r>
        <w:t>Thiết kế sơ đồ khối hệ thống điều khiển và giám sát</w:t>
      </w:r>
      <w:bookmarkEnd w:id="62"/>
    </w:p>
    <w:p w14:paraId="45E664C3" w14:textId="2670EC26" w:rsidR="006A33CC" w:rsidRDefault="00513BCD" w:rsidP="006A33CC">
      <w:pPr>
        <w:pStyle w:val="level2"/>
      </w:pPr>
      <w:bookmarkStart w:id="63" w:name="_Toc104024076"/>
      <w:r>
        <w:t>Yêu cầu</w:t>
      </w:r>
      <w:r w:rsidR="006A33CC">
        <w:t xml:space="preserve"> của hệ thống.</w:t>
      </w:r>
      <w:bookmarkEnd w:id="63"/>
    </w:p>
    <w:p w14:paraId="55202673" w14:textId="0E08B5A0" w:rsidR="006A33CC" w:rsidRDefault="006A33CC" w:rsidP="006A33CC">
      <w:pPr>
        <w:pStyle w:val="content"/>
      </w:pPr>
      <w:r>
        <w:t>Thiết kế một hệ thống điều khiển đèn và rèm cửa thông minh. Sử dụng cảm biến ánh sáng phát hiện khi ban ngày thì đèn bật, ban đêm thì đèn tắt. Rèm cửa điều khiển bằng giao diện Webserver</w:t>
      </w:r>
    </w:p>
    <w:p w14:paraId="7963C087" w14:textId="4CC18EF8" w:rsidR="00147285" w:rsidRDefault="00CB13C2" w:rsidP="00CB13C2">
      <w:pPr>
        <w:pStyle w:val="content"/>
      </w:pPr>
      <w:r w:rsidRPr="00CB13C2">
        <w:t>Hệ thống hoàn thiện đảm bảo các chức năng bật tắt bằng nút nhấn và bật tắt bằng giao diện Webserver. Chức năng bật nút nhấn phải đồng bộ ngay lập tức với giao diện Webserver</w:t>
      </w:r>
      <w:r w:rsidR="00AF2DB9">
        <w:t>.</w:t>
      </w:r>
    </w:p>
    <w:p w14:paraId="53DDD6F4" w14:textId="7F364731" w:rsidR="00513BCD" w:rsidRDefault="00513BCD" w:rsidP="005E453C">
      <w:pPr>
        <w:pStyle w:val="level2"/>
      </w:pPr>
      <w:bookmarkStart w:id="64" w:name="_Toc104024077"/>
      <w:r>
        <w:t>Sơ đồ khối</w:t>
      </w:r>
      <w:bookmarkEnd w:id="64"/>
    </w:p>
    <w:p w14:paraId="6056131E" w14:textId="5CD358EE" w:rsidR="005E453C" w:rsidRPr="00B8583C" w:rsidRDefault="00D2225C" w:rsidP="005E453C">
      <w:pPr>
        <w:pStyle w:val="content"/>
        <w:ind w:firstLine="0"/>
        <w:rPr>
          <w:i/>
          <w:iCs/>
        </w:rPr>
      </w:pPr>
      <w:r>
        <w:rPr>
          <w:noProof/>
        </w:rPr>
        <mc:AlternateContent>
          <mc:Choice Requires="wps">
            <w:drawing>
              <wp:anchor distT="0" distB="0" distL="114300" distR="114300" simplePos="0" relativeHeight="251742208" behindDoc="0" locked="0" layoutInCell="1" allowOverlap="1" wp14:anchorId="33077735" wp14:editId="71DA8F77">
                <wp:simplePos x="0" y="0"/>
                <wp:positionH relativeFrom="column">
                  <wp:posOffset>0</wp:posOffset>
                </wp:positionH>
                <wp:positionV relativeFrom="paragraph">
                  <wp:posOffset>1900555</wp:posOffset>
                </wp:positionV>
                <wp:extent cx="5549265" cy="635"/>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14:paraId="7F68E055" w14:textId="575FDBE9" w:rsidR="00D2225C" w:rsidRPr="00531805" w:rsidRDefault="00D2225C" w:rsidP="00D2225C">
                            <w:pPr>
                              <w:pStyle w:val="Caption"/>
                              <w:rPr>
                                <w:i w:val="0"/>
                                <w:noProof/>
                              </w:rPr>
                            </w:pPr>
                            <w:r>
                              <w:t xml:space="preserve">Hình </w:t>
                            </w:r>
                            <w:fldSimple w:instr=" STYLEREF 1 \s ">
                              <w:r w:rsidR="00A42916">
                                <w:rPr>
                                  <w:noProof/>
                                </w:rPr>
                                <w:t>3</w:t>
                              </w:r>
                            </w:fldSimple>
                            <w:r w:rsidR="00A42916">
                              <w:t>.</w:t>
                            </w:r>
                            <w:fldSimple w:instr=" SEQ Hình \* ARABIC \s 1 ">
                              <w:r w:rsidR="00A42916">
                                <w:rPr>
                                  <w:noProof/>
                                </w:rPr>
                                <w:t>1</w:t>
                              </w:r>
                            </w:fldSimple>
                            <w:r>
                              <w:t>. Sơ đồ gửi nhận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77735" id="Text Box 1032" o:spid="_x0000_s1041" type="#_x0000_t202" style="position:absolute;left:0;text-align:left;margin-left:0;margin-top:149.65pt;width:436.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3n3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" stroked="f">
                <v:textbox style="mso-fit-shape-to-text:t" inset="0,0,0,0">
                  <w:txbxContent>
                    <w:p w14:paraId="7F68E055" w14:textId="575FDBE9" w:rsidR="00D2225C" w:rsidRPr="00531805" w:rsidRDefault="00D2225C" w:rsidP="00D2225C">
                      <w:pPr>
                        <w:pStyle w:val="Caption"/>
                        <w:rPr>
                          <w:i w:val="0"/>
                          <w:noProof/>
                        </w:rPr>
                      </w:pPr>
                      <w:r>
                        <w:t xml:space="preserve">Hình </w:t>
                      </w:r>
                      <w:fldSimple w:instr=" STYLEREF 1 \s ">
                        <w:r w:rsidR="00A42916">
                          <w:rPr>
                            <w:noProof/>
                          </w:rPr>
                          <w:t>3</w:t>
                        </w:r>
                      </w:fldSimple>
                      <w:r w:rsidR="00A42916">
                        <w:t>.</w:t>
                      </w:r>
                      <w:fldSimple w:instr=" SEQ Hình \* ARABIC \s 1 ">
                        <w:r w:rsidR="00A42916">
                          <w:rPr>
                            <w:noProof/>
                          </w:rPr>
                          <w:t>1</w:t>
                        </w:r>
                      </w:fldSimple>
                      <w:r>
                        <w:t>. Sơ đồ gửi nhận dữ liệu.</w:t>
                      </w:r>
                    </w:p>
                  </w:txbxContent>
                </v:textbox>
                <w10:wrap type="topAndBottom"/>
              </v:shape>
            </w:pict>
          </mc:Fallback>
        </mc:AlternateContent>
      </w:r>
      <w:r w:rsidR="00B8583C" w:rsidRPr="00B8583C">
        <w:rPr>
          <w:i/>
          <w:iCs/>
          <w:noProof/>
        </w:rPr>
        <mc:AlternateContent>
          <mc:Choice Requires="wpg">
            <w:drawing>
              <wp:anchor distT="0" distB="0" distL="114300" distR="114300" simplePos="0" relativeHeight="251694080" behindDoc="0" locked="0" layoutInCell="1" allowOverlap="1" wp14:anchorId="0AFB2F56" wp14:editId="2CA6AAB0">
                <wp:simplePos x="0" y="0"/>
                <wp:positionH relativeFrom="margin">
                  <wp:align>left</wp:align>
                </wp:positionH>
                <wp:positionV relativeFrom="paragraph">
                  <wp:posOffset>404495</wp:posOffset>
                </wp:positionV>
                <wp:extent cx="5549265" cy="1438910"/>
                <wp:effectExtent l="0" t="0" r="13335" b="27940"/>
                <wp:wrapTopAndBottom/>
                <wp:docPr id="1039"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043" name="Group 1043"/>
                        <wpg:cNvGrpSpPr/>
                        <wpg:grpSpPr>
                          <a:xfrm>
                            <a:off x="62046" y="77412"/>
                            <a:ext cx="5916721" cy="827593"/>
                            <a:chOff x="62046" y="77412"/>
                            <a:chExt cx="5916721" cy="827593"/>
                          </a:xfrm>
                        </wpg:grpSpPr>
                        <wps:wsp>
                          <wps:cNvPr id="1044" name="Cloud 1044"/>
                          <wps:cNvSpPr/>
                          <wps:spPr>
                            <a:xfrm>
                              <a:off x="2291550" y="77412"/>
                              <a:ext cx="1454950" cy="793325"/>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wps:txbx>
                          <wps:bodyPr rtlCol="0" anchor="ctr"/>
                        </wps:wsp>
                        <wps:wsp>
                          <wps:cNvPr id="1046" name="Straight Arrow Connector 1046"/>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49" name="Straight Arrow Connector 1049"/>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0" name="Rectangle 1050"/>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wps:txbx>
                          <wps:bodyPr rtlCol="0" anchor="ctr"/>
                        </wps:wsp>
                        <wps:wsp>
                          <wps:cNvPr id="1051" name="Rectangle 1051"/>
                          <wps:cNvSpPr/>
                          <wps:spPr>
                            <a:xfrm>
                              <a:off x="1325974" y="112465"/>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2" name="Rectangle 1052"/>
                          <wps:cNvSpPr/>
                          <wps:spPr>
                            <a:xfrm>
                              <a:off x="1325974" y="670666"/>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3" name="Straight Arrow Connector 1053"/>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4" name="Straight Arrow Connector 1054"/>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5" name="Rectangle 1055"/>
                          <wps:cNvSpPr/>
                          <wps:spPr>
                            <a:xfrm>
                              <a:off x="4078720" y="146734"/>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6" name="Rectangle 1056"/>
                          <wps:cNvSpPr/>
                          <wps:spPr>
                            <a:xfrm>
                              <a:off x="4078720" y="704935"/>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7" name="Rectangle 1057"/>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wps:txbx>
                          <wps:bodyPr rtlCol="0" anchor="ctr"/>
                        </wps:wsp>
                      </wpg:grpSp>
                      <wps:wsp>
                        <wps:cNvPr id="1058" name="Rectangle 1058"/>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FB2F56" id="Group 49" o:spid="_x0000_s1042" style="position:absolute;left:0;text-align:left;margin-left:0;margin-top:31.85pt;width:436.95pt;height:113.3pt;z-index:251694080;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">
                <v:group id="Group 1043" o:spid="_x0000_s1043" style="position:absolute;left:620;top:774;width:59167;height:8276" coordorigin="620,774" coordsize="59167,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Cloud 1044" o:spid="_x0000_s1044" style="position:absolute;left:22915;top:774;width:14550;height:79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158057,480715;72748,466078;233331,640885;196014,647882;554969,717849;532471,685896;970876,638168;961884,673224;1149444,421527;1258936,552573;1407731,281961;1358964,331103;1290729,99643;1293289,122855;979330,72575;1004320,42972;745696,86678;757786,61152;471512,95346;515295,120101;138995,289949;131350,263891" o:connectangles="0,0,0,0,0,0,0,0,0,0,0,0,0,0,0,0,0,0,0,0,0,0" textboxrect="0,0,43200,43200"/>
                    <v:textbo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v:textbox>
                  </v:shape>
                  <v:shapetype id="_x0000_t32" coordsize="21600,21600" o:spt="32" o:oned="t" path="m,l21600,21600e" filled="f">
                    <v:path arrowok="t" fillok="f" o:connecttype="none"/>
                    <o:lock v:ext="edit" shapetype="t"/>
                  </v:shapetype>
                  <v:shape id="Straight Arrow Connector 1046" o:spid="_x0000_s1045"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" strokecolor="black [3200]" strokeweight="3pt">
                    <v:stroke endarrow="block" joinstyle="miter"/>
                    <o:lock v:ext="edit" shapetype="f"/>
                  </v:shape>
                  <v:shape id="Straight Arrow Connector 1049" o:spid="_x0000_s1046"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" strokecolor="black [3200]" strokeweight="3pt">
                    <v:stroke endarrow="block" joinstyle="miter"/>
                    <o:lock v:ext="edit" shapetype="f"/>
                  </v:shape>
                  <v:rect id="Rectangle 1050" o:spid="_x0000_s1047"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" fillcolor="white [3212]" strokecolor="black [3213]" strokeweight="1pt">
                    <v:textbo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v:textbox>
                  </v:rect>
                  <v:rect id="Rectangle 1051" o:spid="_x0000_s1048" style="position:absolute;left:13259;top:1124;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" fillcolor="white [3212]" strokecolor="black [3213]" strokeweight="1pt">
                    <v:textbo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2" o:spid="_x0000_s1049" style="position:absolute;left:13259;top:6706;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" fillcolor="white [3212]" strokecolor="black [3213]" strokeweight="1pt">
                    <v:textbo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shape id="Straight Arrow Connector 1053" o:spid="_x0000_s1050"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" strokecolor="black [3200]" strokeweight="3pt">
                    <v:stroke endarrow="block" joinstyle="miter"/>
                    <o:lock v:ext="edit" shapetype="f"/>
                  </v:shape>
                  <v:shape id="Straight Arrow Connector 1054" o:spid="_x0000_s1051"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" strokecolor="black [3200]" strokeweight="3pt">
                    <v:stroke endarrow="block" joinstyle="miter"/>
                    <o:lock v:ext="edit" shapetype="f"/>
                  </v:shape>
                  <v:rect id="Rectangle 1055" o:spid="_x0000_s1052" style="position:absolute;left:40787;top:1467;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" fillcolor="white [3212]" strokecolor="black [3213]" strokeweight="1pt">
                    <v:textbo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6" o:spid="_x0000_s1053" style="position:absolute;left:40787;top:7049;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" fillcolor="white [3212]" strokecolor="black [3213]" strokeweight="1pt">
                    <v:textbo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rect id="Rectangle 1057" o:spid="_x0000_s1054"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" fillcolor="white [3212]" strokecolor="black [3213]" strokeweight="1pt">
                    <v:textbo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v:textbox>
                  </v:rect>
                </v:group>
                <v:rect id="Rectangle 1058" o:spid="_x0000_s1055"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" filled="f" strokecolor="black [3213]" strokeweight="1.5pt"/>
                <w10:wrap type="topAndBottom" anchorx="margin"/>
              </v:group>
            </w:pict>
          </mc:Fallback>
        </mc:AlternateContent>
      </w:r>
      <w:r w:rsidR="00B8583C" w:rsidRPr="00B8583C">
        <w:rPr>
          <w:i/>
          <w:iCs/>
        </w:rPr>
        <w:t>Sơ đồ g</w:t>
      </w:r>
      <w:r w:rsidR="005E453C" w:rsidRPr="00B8583C">
        <w:rPr>
          <w:i/>
          <w:iCs/>
        </w:rPr>
        <w:t>ửi nhận dữ liệu giữa mạch ESP32 và điện thoại/máy tính</w:t>
      </w:r>
    </w:p>
    <w:p w14:paraId="6D7B7E04" w14:textId="2158C882" w:rsidR="005E453C" w:rsidRDefault="002A09EB" w:rsidP="00B8583C">
      <w:pPr>
        <w:pStyle w:val="content"/>
        <w:ind w:firstLine="360"/>
      </w:pPr>
      <w:r>
        <w:t>MQTT Broker được sử dụng trong đề tài được lấy miễn phí tại trang:</w:t>
      </w:r>
      <w:r w:rsidR="00FF5E42" w:rsidRPr="00FF5E42">
        <w:t xml:space="preserve"> </w:t>
      </w:r>
      <w:hyperlink r:id="rId65" w:history="1">
        <w:r w:rsidR="00FF5E42" w:rsidRPr="001C799D">
          <w:rPr>
            <w:rStyle w:val="Hyperlink"/>
          </w:rPr>
          <w:t>https://www.hivemq.com/public-mqtt-broker/</w:t>
        </w:r>
      </w:hyperlink>
      <w:r w:rsidR="00FF5E42">
        <w:t xml:space="preserve"> với:</w:t>
      </w:r>
    </w:p>
    <w:p w14:paraId="1E465A94" w14:textId="4C790BBF" w:rsidR="00FF5E42" w:rsidRDefault="00FF5E42" w:rsidP="00FF5E42">
      <w:pPr>
        <w:pStyle w:val="content"/>
        <w:numPr>
          <w:ilvl w:val="0"/>
          <w:numId w:val="30"/>
        </w:numPr>
      </w:pPr>
      <w:r>
        <w:t xml:space="preserve">Tên broker: </w:t>
      </w:r>
      <w:r w:rsidRPr="00FF5E42">
        <w:t>Broker: broker.hivemq.com</w:t>
      </w:r>
    </w:p>
    <w:p w14:paraId="662811A1" w14:textId="5A70B3E0" w:rsidR="00FF5E42" w:rsidRDefault="00FF5E42" w:rsidP="00FF5E42">
      <w:pPr>
        <w:pStyle w:val="content"/>
        <w:numPr>
          <w:ilvl w:val="0"/>
          <w:numId w:val="30"/>
        </w:numPr>
      </w:pPr>
      <w:r w:rsidRPr="00FF5E42">
        <w:t>TCP Port: 1883</w:t>
      </w:r>
    </w:p>
    <w:p w14:paraId="7CC86E54" w14:textId="0ED692B3" w:rsidR="00FF5E42" w:rsidRDefault="00FF5E42" w:rsidP="00FF5E42">
      <w:pPr>
        <w:pStyle w:val="content"/>
        <w:numPr>
          <w:ilvl w:val="0"/>
          <w:numId w:val="30"/>
        </w:numPr>
      </w:pPr>
      <w:r w:rsidRPr="00FF5E42">
        <w:t>Websocket Port: 8000</w:t>
      </w:r>
    </w:p>
    <w:p w14:paraId="61BFD1BC" w14:textId="2ED24672" w:rsidR="00FF5E42" w:rsidRDefault="00FF5E42" w:rsidP="00FF5E42">
      <w:pPr>
        <w:pStyle w:val="content"/>
        <w:numPr>
          <w:ilvl w:val="0"/>
          <w:numId w:val="30"/>
        </w:numPr>
      </w:pPr>
      <w:r>
        <w:t>Không có tên tài khoản và mật khẩu</w:t>
      </w:r>
    </w:p>
    <w:p w14:paraId="3040D2D0" w14:textId="5A0BA42E" w:rsidR="00FF5E42" w:rsidRPr="005112C6" w:rsidRDefault="00FF5E42" w:rsidP="005112C6">
      <w:pPr>
        <w:pStyle w:val="content"/>
      </w:pPr>
      <w:r w:rsidRPr="005112C6">
        <w:t xml:space="preserve">MQTT broker sẽ làm nhiệm vụ trung gian truyền nhận </w:t>
      </w:r>
      <w:r w:rsidR="004E15B2" w:rsidRPr="005112C6">
        <w:t>các tín hiệu nút nhấn tới phần mềm hoặc truyền nhận tín hiệu từ phần mềm tới máy tính với cơ chế Publish và Subscribe như hình …</w:t>
      </w:r>
    </w:p>
    <w:p w14:paraId="240D5AB0" w14:textId="085C12DF" w:rsidR="00195849" w:rsidRPr="00CB13C2" w:rsidRDefault="009947F7" w:rsidP="00B8583C">
      <w:pPr>
        <w:pStyle w:val="content"/>
        <w:ind w:firstLine="0"/>
        <w:rPr>
          <w:i/>
          <w:iCs/>
        </w:rPr>
      </w:pPr>
      <w:r>
        <w:rPr>
          <w:noProof/>
        </w:rPr>
        <w:lastRenderedPageBreak/>
        <mc:AlternateContent>
          <mc:Choice Requires="wps">
            <w:drawing>
              <wp:anchor distT="0" distB="0" distL="114300" distR="114300" simplePos="0" relativeHeight="251745280" behindDoc="0" locked="0" layoutInCell="1" allowOverlap="1" wp14:anchorId="07396995" wp14:editId="4F4C9EC0">
                <wp:simplePos x="0" y="0"/>
                <wp:positionH relativeFrom="column">
                  <wp:posOffset>922655</wp:posOffset>
                </wp:positionH>
                <wp:positionV relativeFrom="paragraph">
                  <wp:posOffset>4006850</wp:posOffset>
                </wp:positionV>
                <wp:extent cx="3726815" cy="372745"/>
                <wp:effectExtent l="0" t="0" r="6985" b="8255"/>
                <wp:wrapTopAndBottom/>
                <wp:docPr id="1034" name="Text Box 1034"/>
                <wp:cNvGraphicFramePr/>
                <a:graphic xmlns:a="http://schemas.openxmlformats.org/drawingml/2006/main">
                  <a:graphicData uri="http://schemas.microsoft.com/office/word/2010/wordprocessingShape">
                    <wps:wsp>
                      <wps:cNvSpPr txBox="1"/>
                      <wps:spPr>
                        <a:xfrm>
                          <a:off x="0" y="0"/>
                          <a:ext cx="3726815" cy="372745"/>
                        </a:xfrm>
                        <a:prstGeom prst="rect">
                          <a:avLst/>
                        </a:prstGeom>
                        <a:solidFill>
                          <a:prstClr val="white"/>
                        </a:solidFill>
                        <a:ln>
                          <a:noFill/>
                        </a:ln>
                      </wps:spPr>
                      <wps:txbx>
                        <w:txbxContent>
                          <w:p w14:paraId="005BCDA5" w14:textId="6D745B63" w:rsidR="00173C06" w:rsidRPr="003F4F21"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2</w:t>
                              </w:r>
                            </w:fldSimple>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96995" id="Text Box 1034" o:spid="_x0000_s1056" type="#_x0000_t202" style="position:absolute;left:0;text-align:left;margin-left:72.65pt;margin-top:315.5pt;width:293.45pt;height:29.3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" stroked="f">
                <v:textbox inset="0,0,0,0">
                  <w:txbxContent>
                    <w:p w14:paraId="005BCDA5" w14:textId="6D745B63" w:rsidR="00173C06" w:rsidRPr="003F4F21"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2</w:t>
                        </w:r>
                      </w:fldSimple>
                      <w:r>
                        <w:t>. Sơ đồ khối của hệ thống.</w:t>
                      </w:r>
                    </w:p>
                  </w:txbxContent>
                </v:textbox>
                <w10:wrap type="topAndBottom"/>
              </v:shape>
            </w:pict>
          </mc:Fallback>
        </mc:AlternateContent>
      </w:r>
      <w:r>
        <w:rPr>
          <w:noProof/>
        </w:rPr>
        <w:drawing>
          <wp:anchor distT="0" distB="0" distL="114300" distR="114300" simplePos="0" relativeHeight="251743232" behindDoc="0" locked="0" layoutInCell="1" allowOverlap="1" wp14:anchorId="042DBFBD" wp14:editId="5DD85B7F">
            <wp:simplePos x="0" y="0"/>
            <wp:positionH relativeFrom="margin">
              <wp:posOffset>132715</wp:posOffset>
            </wp:positionH>
            <wp:positionV relativeFrom="paragraph">
              <wp:posOffset>380365</wp:posOffset>
            </wp:positionV>
            <wp:extent cx="5311775" cy="3489325"/>
            <wp:effectExtent l="0" t="0" r="3175" b="0"/>
            <wp:wrapTopAndBottom/>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11775" cy="3489325"/>
                    </a:xfrm>
                    <a:prstGeom prst="rect">
                      <a:avLst/>
                    </a:prstGeom>
                    <a:noFill/>
                  </pic:spPr>
                </pic:pic>
              </a:graphicData>
            </a:graphic>
            <wp14:sizeRelH relativeFrom="margin">
              <wp14:pctWidth>0</wp14:pctWidth>
            </wp14:sizeRelH>
            <wp14:sizeRelV relativeFrom="margin">
              <wp14:pctHeight>0</wp14:pctHeight>
            </wp14:sizeRelV>
          </wp:anchor>
        </w:drawing>
      </w:r>
      <w:r w:rsidR="00B8583C" w:rsidRPr="00B8583C">
        <w:rPr>
          <w:i/>
          <w:iCs/>
        </w:rPr>
        <w:t>Sơ đồ khối của mạch ESP32</w:t>
      </w:r>
    </w:p>
    <w:p w14:paraId="0D19415F" w14:textId="65D8298F" w:rsidR="004E15B2" w:rsidRDefault="004E15B2" w:rsidP="00FF5E42">
      <w:pPr>
        <w:pStyle w:val="content"/>
        <w:ind w:firstLine="0"/>
      </w:pPr>
    </w:p>
    <w:p w14:paraId="4D4825B4" w14:textId="44EDDF00" w:rsidR="00982E96" w:rsidRDefault="00CB13C2" w:rsidP="00491A0A">
      <w:pPr>
        <w:pStyle w:val="content"/>
        <w:ind w:firstLine="0"/>
      </w:pPr>
      <w:r>
        <w:t xml:space="preserve">Mạch ESP32 điều khiển các thiết bị bao gồm </w:t>
      </w:r>
      <w:r w:rsidR="00B526D3">
        <w:t>6</w:t>
      </w:r>
      <w:r>
        <w:t xml:space="preserve"> khối chính:</w:t>
      </w:r>
    </w:p>
    <w:p w14:paraId="0458C0E0" w14:textId="42847074" w:rsidR="00B526D3" w:rsidRDefault="00B526D3" w:rsidP="00B526D3">
      <w:pPr>
        <w:pStyle w:val="content"/>
        <w:numPr>
          <w:ilvl w:val="0"/>
          <w:numId w:val="34"/>
        </w:numPr>
      </w:pPr>
      <w:r>
        <w:t>Khối nguồn 1: Cấp nguồn cho relay, đèn và khối xử lý trung tâm</w:t>
      </w:r>
    </w:p>
    <w:p w14:paraId="51EA5771" w14:textId="77777777" w:rsidR="00B526D3" w:rsidRDefault="00B526D3" w:rsidP="000A37F0">
      <w:pPr>
        <w:pStyle w:val="content"/>
        <w:numPr>
          <w:ilvl w:val="0"/>
          <w:numId w:val="33"/>
        </w:numPr>
      </w:pPr>
      <w:r>
        <w:t>Khối nguồn 2: Cấp nguồn cho khối điều khiển rèm và rèm</w:t>
      </w:r>
    </w:p>
    <w:p w14:paraId="7FF07189" w14:textId="042671D9" w:rsidR="00CB13C2" w:rsidRDefault="00CB13C2" w:rsidP="000A37F0">
      <w:pPr>
        <w:pStyle w:val="content"/>
        <w:numPr>
          <w:ilvl w:val="0"/>
          <w:numId w:val="33"/>
        </w:numPr>
      </w:pPr>
      <w:r>
        <w:t xml:space="preserve">Khối nút nhấn: Bao gồm </w:t>
      </w:r>
      <w:r w:rsidR="00B526D3">
        <w:t>6</w:t>
      </w:r>
      <w:r>
        <w:t xml:space="preserve"> nút nhấn để </w:t>
      </w:r>
      <w:r w:rsidR="00B526D3">
        <w:t>làm tín hiệu đầu vào, có thể dùng để điều khiển rèm đóng, rèm mở hoặc bật tắt đèn</w:t>
      </w:r>
    </w:p>
    <w:p w14:paraId="5521C519" w14:textId="58636E78" w:rsidR="00CB13C2" w:rsidRDefault="00CB13C2" w:rsidP="00491A0A">
      <w:pPr>
        <w:pStyle w:val="content"/>
        <w:numPr>
          <w:ilvl w:val="0"/>
          <w:numId w:val="33"/>
        </w:numPr>
      </w:pPr>
      <w:r>
        <w:t>Khối xử lý trung tâm:</w:t>
      </w:r>
      <w:r w:rsidR="00491A0A">
        <w:t xml:space="preserve"> Chứa vi điều khiển ESP32, </w:t>
      </w:r>
      <w:r>
        <w:t xml:space="preserve"> </w:t>
      </w:r>
      <w:r w:rsidR="00491A0A">
        <w:t>xử lý các tín hiệu gửi đi, nhận về</w:t>
      </w:r>
      <w:r w:rsidR="00B526D3">
        <w:t xml:space="preserve"> từ MQTT Broker, nhận các tín hiệu từ nút nhấn, xuất ra các tín hiệu để bật tắt relay, đóng rèm hoặc mở rèm</w:t>
      </w:r>
    </w:p>
    <w:p w14:paraId="613645AB" w14:textId="2DC2FB0A" w:rsidR="00491A0A" w:rsidRDefault="00491A0A" w:rsidP="00491A0A">
      <w:pPr>
        <w:pStyle w:val="content"/>
        <w:numPr>
          <w:ilvl w:val="0"/>
          <w:numId w:val="33"/>
        </w:numPr>
      </w:pPr>
      <w:r>
        <w:t>Khối relay: điều khiển thiết bị 1 chiều hoặc xoay chiều thông qua tiếp đ</w:t>
      </w:r>
      <w:r w:rsidR="001A293D">
        <w:t>iểm</w:t>
      </w:r>
      <w:r w:rsidR="00B526D3">
        <w:t xml:space="preserve"> thường mở</w:t>
      </w:r>
    </w:p>
    <w:p w14:paraId="2C258447" w14:textId="23D9B31B" w:rsidR="00B526D3" w:rsidRDefault="00B526D3" w:rsidP="00491A0A">
      <w:pPr>
        <w:pStyle w:val="content"/>
        <w:numPr>
          <w:ilvl w:val="0"/>
          <w:numId w:val="33"/>
        </w:numPr>
      </w:pPr>
      <w:r>
        <w:t>Khối điều khiển rèm: Chứa mạch L298N dùng để đảo chiều động cơ rèm, điều khiển rèm đóng hoặc mở</w:t>
      </w:r>
      <w:r w:rsidR="00F26D80">
        <w:t>.</w:t>
      </w:r>
    </w:p>
    <w:p w14:paraId="6363D15D" w14:textId="228FBCC0" w:rsidR="00137C36" w:rsidRDefault="00173C06" w:rsidP="00844D0C">
      <w:pPr>
        <w:pStyle w:val="level1"/>
      </w:pPr>
      <w:bookmarkStart w:id="65" w:name="_Toc104024078"/>
      <w:r>
        <w:rPr>
          <w:noProof/>
        </w:rPr>
        <w:lastRenderedPageBreak/>
        <mc:AlternateContent>
          <mc:Choice Requires="wps">
            <w:drawing>
              <wp:anchor distT="0" distB="0" distL="114300" distR="114300" simplePos="0" relativeHeight="251747328" behindDoc="0" locked="0" layoutInCell="1" allowOverlap="1" wp14:anchorId="6758C0AB" wp14:editId="4265B043">
                <wp:simplePos x="0" y="0"/>
                <wp:positionH relativeFrom="column">
                  <wp:posOffset>0</wp:posOffset>
                </wp:positionH>
                <wp:positionV relativeFrom="paragraph">
                  <wp:posOffset>8618220</wp:posOffset>
                </wp:positionV>
                <wp:extent cx="5579110" cy="635"/>
                <wp:effectExtent l="0" t="0" r="0" b="0"/>
                <wp:wrapTopAndBottom/>
                <wp:docPr id="1035" name="Text Box 103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74AA97D" w14:textId="61B2AAAC" w:rsidR="00173C06" w:rsidRPr="008762FB" w:rsidRDefault="00173C06" w:rsidP="00173C06">
                            <w:pPr>
                              <w:pStyle w:val="Caption"/>
                              <w:rPr>
                                <w:rFonts w:eastAsiaTheme="majorEastAsia" w:cstheme="majorBidi"/>
                                <w:b/>
                                <w:noProof/>
                                <w:szCs w:val="26"/>
                              </w:rPr>
                            </w:pPr>
                            <w:r>
                              <w:t xml:space="preserve">Hình </w:t>
                            </w:r>
                            <w:fldSimple w:instr=" STYLEREF 1 \s ">
                              <w:r w:rsidR="00A42916">
                                <w:rPr>
                                  <w:noProof/>
                                </w:rPr>
                                <w:t>3</w:t>
                              </w:r>
                            </w:fldSimple>
                            <w:r w:rsidR="00A42916">
                              <w:t>.</w:t>
                            </w:r>
                            <w:fldSimple w:instr=" SEQ Hình \* ARABIC \s 1 ">
                              <w:r w:rsidR="00A42916">
                                <w:rPr>
                                  <w:noProof/>
                                </w:rPr>
                                <w:t>3</w:t>
                              </w:r>
                            </w:fldSimple>
                            <w:r>
                              <w:t>. Mạch nguyên lý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C0AB" id="Text Box 1035" o:spid="_x0000_s1057" type="#_x0000_t202" style="position:absolute;left:0;text-align:left;margin-left:0;margin-top:678.6pt;width:439.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pZGw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" stroked="f">
                <v:textbox style="mso-fit-shape-to-text:t" inset="0,0,0,0">
                  <w:txbxContent>
                    <w:p w14:paraId="574AA97D" w14:textId="61B2AAAC" w:rsidR="00173C06" w:rsidRPr="008762FB" w:rsidRDefault="00173C06" w:rsidP="00173C06">
                      <w:pPr>
                        <w:pStyle w:val="Caption"/>
                        <w:rPr>
                          <w:rFonts w:eastAsiaTheme="majorEastAsia" w:cstheme="majorBidi"/>
                          <w:b/>
                          <w:noProof/>
                          <w:szCs w:val="26"/>
                        </w:rPr>
                      </w:pPr>
                      <w:r>
                        <w:t xml:space="preserve">Hình </w:t>
                      </w:r>
                      <w:fldSimple w:instr=" STYLEREF 1 \s ">
                        <w:r w:rsidR="00A42916">
                          <w:rPr>
                            <w:noProof/>
                          </w:rPr>
                          <w:t>3</w:t>
                        </w:r>
                      </w:fldSimple>
                      <w:r w:rsidR="00A42916">
                        <w:t>.</w:t>
                      </w:r>
                      <w:fldSimple w:instr=" SEQ Hình \* ARABIC \s 1 ">
                        <w:r w:rsidR="00A42916">
                          <w:rPr>
                            <w:noProof/>
                          </w:rPr>
                          <w:t>3</w:t>
                        </w:r>
                      </w:fldSimple>
                      <w:r>
                        <w:t>. Mạch nguyên lý của hệ thống</w:t>
                      </w:r>
                    </w:p>
                  </w:txbxContent>
                </v:textbox>
                <w10:wrap type="topAndBottom"/>
              </v:shape>
            </w:pict>
          </mc:Fallback>
        </mc:AlternateContent>
      </w:r>
      <w:r w:rsidR="00D05696">
        <w:t>Sơ</w:t>
      </w:r>
      <w:r w:rsidR="00650349">
        <w:t xml:space="preserve"> đồ</w:t>
      </w:r>
      <w:r w:rsidR="00982E96">
        <w:t xml:space="preserve"> nguyên lý</w:t>
      </w:r>
      <w:bookmarkEnd w:id="65"/>
      <w:r w:rsidR="00982E96">
        <w:t xml:space="preserve"> </w:t>
      </w:r>
    </w:p>
    <w:p w14:paraId="7F48C3A6" w14:textId="161D008E" w:rsidR="009947F7" w:rsidRDefault="009947F7" w:rsidP="009947F7">
      <w:pPr>
        <w:pStyle w:val="content"/>
        <w:ind w:firstLine="0"/>
      </w:pPr>
      <w:r w:rsidRPr="009947F7">
        <w:rPr>
          <w:noProof/>
        </w:rPr>
        <w:drawing>
          <wp:inline distT="0" distB="0" distL="0" distR="0" wp14:anchorId="0A3A8835" wp14:editId="36F66A61">
            <wp:extent cx="5579425" cy="8055429"/>
            <wp:effectExtent l="0" t="0" r="2540" b="317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1807" cy="8058868"/>
                    </a:xfrm>
                    <a:prstGeom prst="rect">
                      <a:avLst/>
                    </a:prstGeom>
                    <a:noFill/>
                    <a:ln>
                      <a:noFill/>
                    </a:ln>
                  </pic:spPr>
                </pic:pic>
              </a:graphicData>
            </a:graphic>
          </wp:inline>
        </w:drawing>
      </w:r>
    </w:p>
    <w:p w14:paraId="72ADE56D" w14:textId="3126EBDC" w:rsidR="007F7D81" w:rsidRDefault="00CA0AE5" w:rsidP="00F87C7B">
      <w:pPr>
        <w:pStyle w:val="level2"/>
      </w:pPr>
      <w:bookmarkStart w:id="66" w:name="_Toc104024079"/>
      <w:r>
        <w:lastRenderedPageBreak/>
        <w:t>Khối xử lý trung tâm</w:t>
      </w:r>
      <w:bookmarkEnd w:id="66"/>
    </w:p>
    <w:p w14:paraId="07625501" w14:textId="06937433" w:rsidR="009947F7" w:rsidRDefault="00026E65" w:rsidP="00AB6494">
      <w:pPr>
        <w:pStyle w:val="content"/>
      </w:pPr>
      <w:r>
        <w:rPr>
          <w:noProof/>
        </w:rPr>
        <mc:AlternateContent>
          <mc:Choice Requires="wps">
            <w:drawing>
              <wp:anchor distT="0" distB="0" distL="114300" distR="114300" simplePos="0" relativeHeight="251804672" behindDoc="0" locked="0" layoutInCell="1" allowOverlap="1" wp14:anchorId="4FFE3BC1" wp14:editId="332C0795">
                <wp:simplePos x="0" y="0"/>
                <wp:positionH relativeFrom="column">
                  <wp:posOffset>1123315</wp:posOffset>
                </wp:positionH>
                <wp:positionV relativeFrom="paragraph">
                  <wp:posOffset>3120390</wp:posOffset>
                </wp:positionV>
                <wp:extent cx="33337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4446944" w14:textId="5F7CC621" w:rsidR="00026E65" w:rsidRPr="002936C6" w:rsidRDefault="00026E65" w:rsidP="00026E65">
                            <w:pPr>
                              <w:pStyle w:val="Caption"/>
                              <w:rPr>
                                <w:noProof/>
                              </w:rPr>
                            </w:pPr>
                            <w:r>
                              <w:t xml:space="preserve">Hình </w:t>
                            </w:r>
                            <w:fldSimple w:instr=" STYLEREF 1 \s ">
                              <w:r w:rsidR="00A42916">
                                <w:rPr>
                                  <w:noProof/>
                                </w:rPr>
                                <w:t>3</w:t>
                              </w:r>
                            </w:fldSimple>
                            <w:r w:rsidR="00A42916">
                              <w:t>.</w:t>
                            </w:r>
                            <w:fldSimple w:instr=" SEQ Hình \* ARABIC \s 1 ">
                              <w:r w:rsidR="00A42916">
                                <w:rPr>
                                  <w:noProof/>
                                </w:rPr>
                                <w:t>4</w:t>
                              </w:r>
                            </w:fldSimple>
                            <w:r>
                              <w:t>: Khối xử lý trung tâm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3BC1" id="Text Box 29" o:spid="_x0000_s1058" type="#_x0000_t202" style="position:absolute;left:0;text-align:left;margin-left:88.45pt;margin-top:245.7pt;width:262.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" stroked="f">
                <v:textbox style="mso-fit-shape-to-text:t" inset="0,0,0,0">
                  <w:txbxContent>
                    <w:p w14:paraId="44446944" w14:textId="5F7CC621" w:rsidR="00026E65" w:rsidRPr="002936C6" w:rsidRDefault="00026E65" w:rsidP="00026E65">
                      <w:pPr>
                        <w:pStyle w:val="Caption"/>
                        <w:rPr>
                          <w:noProof/>
                        </w:rPr>
                      </w:pPr>
                      <w:r>
                        <w:t xml:space="preserve">Hình </w:t>
                      </w:r>
                      <w:fldSimple w:instr=" STYLEREF 1 \s ">
                        <w:r w:rsidR="00A42916">
                          <w:rPr>
                            <w:noProof/>
                          </w:rPr>
                          <w:t>3</w:t>
                        </w:r>
                      </w:fldSimple>
                      <w:r w:rsidR="00A42916">
                        <w:t>.</w:t>
                      </w:r>
                      <w:fldSimple w:instr=" SEQ Hình \* ARABIC \s 1 ">
                        <w:r w:rsidR="00A42916">
                          <w:rPr>
                            <w:noProof/>
                          </w:rPr>
                          <w:t>4</w:t>
                        </w:r>
                      </w:fldSimple>
                      <w:r>
                        <w:t>: Khối xử lý trung tâm</w:t>
                      </w:r>
                    </w:p>
                  </w:txbxContent>
                </v:textbox>
                <w10:wrap type="topAndBottom"/>
              </v:shape>
            </w:pict>
          </mc:Fallback>
        </mc:AlternateContent>
      </w:r>
      <w:r w:rsidRPr="00F87C7B">
        <w:rPr>
          <w:noProof/>
        </w:rPr>
        <w:drawing>
          <wp:anchor distT="0" distB="0" distL="114300" distR="114300" simplePos="0" relativeHeight="251706368" behindDoc="0" locked="0" layoutInCell="1" allowOverlap="1" wp14:anchorId="05F12BDC" wp14:editId="68C2005A">
            <wp:simplePos x="0" y="0"/>
            <wp:positionH relativeFrom="margin">
              <wp:align>center</wp:align>
            </wp:positionH>
            <wp:positionV relativeFrom="paragraph">
              <wp:posOffset>146297</wp:posOffset>
            </wp:positionV>
            <wp:extent cx="3333750" cy="2917712"/>
            <wp:effectExtent l="19050" t="19050" r="19050" b="1651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2917712"/>
                    </a:xfrm>
                    <a:prstGeom prst="rect">
                      <a:avLst/>
                    </a:prstGeom>
                    <a:noFill/>
                    <a:ln w="19050">
                      <a:solidFill>
                        <a:schemeClr val="tx1"/>
                      </a:solidFill>
                    </a:ln>
                  </pic:spPr>
                </pic:pic>
              </a:graphicData>
            </a:graphic>
          </wp:anchor>
        </w:drawing>
      </w:r>
      <w:r w:rsidR="00AB6494">
        <w:t>Khối xử lý trung tâm gồm có 1 vi xử lý chính là ESP32</w:t>
      </w:r>
      <w:r w:rsidR="001246B4">
        <w:t xml:space="preserve">. ESP32 được sử dụng trong mạch ở dạng Kit cắm có tên là ESP32 Devkit V1. </w:t>
      </w:r>
    </w:p>
    <w:p w14:paraId="21058E1D" w14:textId="1BC72769" w:rsidR="009947F7" w:rsidRDefault="009947F7" w:rsidP="009947F7">
      <w:pPr>
        <w:pStyle w:val="content"/>
      </w:pPr>
      <w:r>
        <w:t xml:space="preserve">Khối xử lý trung tâm điều khiển mọi hoạt động của mạch bao gồm: Điều khiển cơ cấu cấp </w:t>
      </w:r>
      <w:r w:rsidRPr="009947F7">
        <w:t>hành</w:t>
      </w:r>
      <w:r>
        <w:t>, nhận các tín hiệu từ nút nhấn vật lý. Ngoài việc xử lý các tín hiệu ở tầng vật lý thì còn gửi và nhận tín hiệu thông qua MQTT Broker dưới dạng Publish và Subscrice từ máy tính hoặc các thiết bị khác điều khiển tới</w:t>
      </w:r>
      <w:r w:rsidR="004B526A">
        <w:t xml:space="preserve"> để điều khiển các cơ cấu chấp hành</w:t>
      </w:r>
    </w:p>
    <w:p w14:paraId="28178F5D" w14:textId="77777777" w:rsidR="009947F7" w:rsidRDefault="001246B4" w:rsidP="00AB6494">
      <w:pPr>
        <w:pStyle w:val="content"/>
      </w:pPr>
      <w:r>
        <w:t xml:space="preserve">Khối xử lý trung tâm – ESP32 xử lý </w:t>
      </w:r>
      <w:r w:rsidR="00161A1C">
        <w:t>6</w:t>
      </w:r>
      <w:r>
        <w:t xml:space="preserve"> tín hiệu đầu vào từ nút nhấn, </w:t>
      </w:r>
      <w:r w:rsidR="00161A1C">
        <w:t>5</w:t>
      </w:r>
      <w:r>
        <w:t xml:space="preserve"> tín hiệu đầu ra rơ le</w:t>
      </w:r>
      <w:r w:rsidR="00161A1C">
        <w:t xml:space="preserve"> và 1 PWM để điểm khiển động cơ</w:t>
      </w:r>
      <w:r>
        <w:t xml:space="preserve">. </w:t>
      </w:r>
    </w:p>
    <w:p w14:paraId="672BCBFC" w14:textId="672599FA" w:rsidR="00AB6494" w:rsidRDefault="001246B4" w:rsidP="00AB6494">
      <w:pPr>
        <w:pStyle w:val="content"/>
      </w:pPr>
      <w:r>
        <w:t>Ngoài ra, ESP32 trên mạch còn có thể xử lý các tín hiệu n</w:t>
      </w:r>
      <w:r w:rsidR="00FF140F">
        <w:t>ế</w:t>
      </w:r>
      <w:r>
        <w:t>u muốn ghép nối như: ADC, I2C, USART …</w:t>
      </w:r>
    </w:p>
    <w:p w14:paraId="355D93D3" w14:textId="6C1E4E86" w:rsidR="00026E65" w:rsidRDefault="00761F8D" w:rsidP="00AB6494">
      <w:pPr>
        <w:pStyle w:val="content"/>
      </w:pPr>
      <w:r>
        <w:t>.</w:t>
      </w:r>
    </w:p>
    <w:p w14:paraId="5D3629BA" w14:textId="51501D49" w:rsidR="001246B4" w:rsidRPr="00026E65" w:rsidRDefault="00026E65" w:rsidP="00026E65">
      <w:pPr>
        <w:rPr>
          <w:rFonts w:ascii="Times New Roman" w:hAnsi="Times New Roman"/>
          <w:sz w:val="28"/>
        </w:rPr>
      </w:pPr>
      <w:r>
        <w:br w:type="page"/>
      </w:r>
    </w:p>
    <w:p w14:paraId="1D3727CF" w14:textId="3AED617D" w:rsidR="00AB6494" w:rsidRDefault="00CA0AE5" w:rsidP="00AB6494">
      <w:pPr>
        <w:pStyle w:val="level2"/>
      </w:pPr>
      <w:bookmarkStart w:id="67" w:name="_Toc104024080"/>
      <w:r>
        <w:lastRenderedPageBreak/>
        <w:t xml:space="preserve">Khối </w:t>
      </w:r>
      <w:r w:rsidR="00A8033E">
        <w:t>nguồn và ổn áp nguồn</w:t>
      </w:r>
      <w:bookmarkEnd w:id="67"/>
    </w:p>
    <w:p w14:paraId="59F3A748" w14:textId="751545FE" w:rsidR="00650349" w:rsidRDefault="00AB6494" w:rsidP="00161A1C">
      <w:pPr>
        <w:pStyle w:val="content"/>
      </w:pPr>
      <w:r>
        <w:t>Mạch sử dụng nguồn điện 12V cấp vàp Module nguồn LM2569. Module nguồn LM2569 có tác dụng biến đổi nguồn cấp 12V về 5V để cấp cho Module ESP32</w:t>
      </w:r>
      <w:r w:rsidR="00844D0C">
        <w:t>.</w:t>
      </w:r>
    </w:p>
    <w:p w14:paraId="4B1BB729" w14:textId="220A53FC" w:rsidR="005638C4" w:rsidRDefault="004B526A" w:rsidP="005638C4">
      <w:pPr>
        <w:pStyle w:val="level2"/>
      </w:pPr>
      <w:bookmarkStart w:id="68" w:name="_Toc104024081"/>
      <w:r>
        <w:rPr>
          <w:noProof/>
        </w:rPr>
        <mc:AlternateContent>
          <mc:Choice Requires="wps">
            <w:drawing>
              <wp:anchor distT="0" distB="0" distL="114300" distR="114300" simplePos="0" relativeHeight="251806720" behindDoc="0" locked="0" layoutInCell="1" allowOverlap="1" wp14:anchorId="01FA1B8F" wp14:editId="0144A778">
                <wp:simplePos x="0" y="0"/>
                <wp:positionH relativeFrom="margin">
                  <wp:align>center</wp:align>
                </wp:positionH>
                <wp:positionV relativeFrom="paragraph">
                  <wp:posOffset>3378965</wp:posOffset>
                </wp:positionV>
                <wp:extent cx="2791460" cy="635"/>
                <wp:effectExtent l="0" t="0" r="8890" b="0"/>
                <wp:wrapTopAndBottom/>
                <wp:docPr id="2065" name="Text Box 2065"/>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0E2CFDB6" w14:textId="553BA79A" w:rsidR="009947F7" w:rsidRPr="000E50AE" w:rsidRDefault="009947F7" w:rsidP="009947F7">
                            <w:pPr>
                              <w:pStyle w:val="Caption"/>
                              <w:rPr>
                                <w:rFonts w:eastAsiaTheme="majorEastAsia" w:cstheme="majorBidi"/>
                                <w:b/>
                                <w:noProof/>
                                <w:szCs w:val="24"/>
                              </w:rPr>
                            </w:pPr>
                            <w:r>
                              <w:t xml:space="preserve">Hình </w:t>
                            </w:r>
                            <w:fldSimple w:instr=" STYLEREF 1 \s ">
                              <w:r w:rsidR="00A42916">
                                <w:rPr>
                                  <w:noProof/>
                                </w:rPr>
                                <w:t>3</w:t>
                              </w:r>
                            </w:fldSimple>
                            <w:r w:rsidR="00A42916">
                              <w:t>.</w:t>
                            </w:r>
                            <w:fldSimple w:instr=" SEQ Hình \* ARABIC \s 1 ">
                              <w:r w:rsidR="00A42916">
                                <w:rPr>
                                  <w:noProof/>
                                </w:rPr>
                                <w:t>5</w:t>
                              </w:r>
                            </w:fldSimple>
                            <w:r>
                              <w:t>: Khối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A1B8F" id="Text Box 2065" o:spid="_x0000_s1059" type="#_x0000_t202" style="position:absolute;left:0;text-align:left;margin-left:0;margin-top:266.05pt;width:219.8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CGgIAAEA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" stroked="f">
                <v:textbox style="mso-fit-shape-to-text:t" inset="0,0,0,0">
                  <w:txbxContent>
                    <w:p w14:paraId="0E2CFDB6" w14:textId="553BA79A" w:rsidR="009947F7" w:rsidRPr="000E50AE" w:rsidRDefault="009947F7" w:rsidP="009947F7">
                      <w:pPr>
                        <w:pStyle w:val="Caption"/>
                        <w:rPr>
                          <w:rFonts w:eastAsiaTheme="majorEastAsia" w:cstheme="majorBidi"/>
                          <w:b/>
                          <w:noProof/>
                          <w:szCs w:val="24"/>
                        </w:rPr>
                      </w:pPr>
                      <w:r>
                        <w:t xml:space="preserve">Hình </w:t>
                      </w:r>
                      <w:fldSimple w:instr=" STYLEREF 1 \s ">
                        <w:r w:rsidR="00A42916">
                          <w:rPr>
                            <w:noProof/>
                          </w:rPr>
                          <w:t>3</w:t>
                        </w:r>
                      </w:fldSimple>
                      <w:r w:rsidR="00A42916">
                        <w:t>.</w:t>
                      </w:r>
                      <w:fldSimple w:instr=" SEQ Hình \* ARABIC \s 1 ">
                        <w:r w:rsidR="00A42916">
                          <w:rPr>
                            <w:noProof/>
                          </w:rPr>
                          <w:t>5</w:t>
                        </w:r>
                      </w:fldSimple>
                      <w:r>
                        <w:t>: Khối nút nhấn</w:t>
                      </w:r>
                    </w:p>
                  </w:txbxContent>
                </v:textbox>
                <w10:wrap type="topAndBottom" anchorx="margin"/>
              </v:shape>
            </w:pict>
          </mc:Fallback>
        </mc:AlternateContent>
      </w:r>
      <w:r w:rsidRPr="00F87C7B">
        <w:rPr>
          <w:noProof/>
        </w:rPr>
        <w:drawing>
          <wp:anchor distT="0" distB="0" distL="114300" distR="114300" simplePos="0" relativeHeight="251705344" behindDoc="0" locked="0" layoutInCell="1" allowOverlap="1" wp14:anchorId="3DDEE805" wp14:editId="3843772C">
            <wp:simplePos x="0" y="0"/>
            <wp:positionH relativeFrom="margin">
              <wp:align>center</wp:align>
            </wp:positionH>
            <wp:positionV relativeFrom="paragraph">
              <wp:posOffset>315336</wp:posOffset>
            </wp:positionV>
            <wp:extent cx="3324860" cy="3003550"/>
            <wp:effectExtent l="19050" t="19050" r="27940" b="2540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4860" cy="30035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638C4">
        <w:t xml:space="preserve"> Khối nút nhấn</w:t>
      </w:r>
      <w:bookmarkEnd w:id="68"/>
    </w:p>
    <w:p w14:paraId="70A75C73" w14:textId="787CDB2A" w:rsidR="007F7D81" w:rsidRDefault="007F7D81" w:rsidP="007F7D81">
      <w:pPr>
        <w:pStyle w:val="content"/>
      </w:pPr>
      <w:r w:rsidRPr="007F7D81">
        <w:t xml:space="preserve">Khối nút nhấn được gắn một điện trở kéo lên có giá trị 10K, ngoài ra còn có các Led 3mm báo tín hiệu. </w:t>
      </w:r>
    </w:p>
    <w:p w14:paraId="10A1283F" w14:textId="41D94D8F" w:rsidR="00982E96" w:rsidRDefault="007F7D81" w:rsidP="004B526A">
      <w:pPr>
        <w:pStyle w:val="content"/>
      </w:pPr>
      <w:r w:rsidRPr="007F7D81">
        <w:t>Ngoài ra mạch còn được trang bị thêm mạch lọc thông cao RC nhằm tránh việc nút nhấn bị nhiễu khi nhấn</w:t>
      </w:r>
    </w:p>
    <w:p w14:paraId="262DF432" w14:textId="53ED0C5C" w:rsidR="00982E96" w:rsidRDefault="00982E96" w:rsidP="005638C4">
      <w:pPr>
        <w:pStyle w:val="level2"/>
      </w:pPr>
      <w:bookmarkStart w:id="69" w:name="_Toc104024082"/>
      <w:r>
        <w:t>Khối Relay</w:t>
      </w:r>
      <w:bookmarkEnd w:id="69"/>
    </w:p>
    <w:p w14:paraId="0159BF28" w14:textId="484E7F7D" w:rsidR="00894E40" w:rsidRDefault="00894E40" w:rsidP="00894E40">
      <w:pPr>
        <w:pStyle w:val="content"/>
      </w:pPr>
      <w:r>
        <w:t xml:space="preserve">Khối Relay được điều khiển bởi các chân GPIO của vi điều khiển ESP32. Mạch sử dụng </w:t>
      </w:r>
      <w:r w:rsidR="004B526A">
        <w:t>6</w:t>
      </w:r>
      <w:r>
        <w:t xml:space="preserve"> relay để điều khiển các phụ tải</w:t>
      </w:r>
    </w:p>
    <w:p w14:paraId="6B0721BE" w14:textId="0B30F13E" w:rsidR="00894E40" w:rsidRDefault="00894E40" w:rsidP="00894E40">
      <w:pPr>
        <w:pStyle w:val="content"/>
      </w:pPr>
      <w:r>
        <w:t xml:space="preserve">Khối Relay được </w:t>
      </w:r>
      <w:r w:rsidR="00F87C7B">
        <w:t>điều khiển thông qua Transistor C1815</w:t>
      </w:r>
      <w:r w:rsidR="004B526A">
        <w:t xml:space="preserve"> để </w:t>
      </w:r>
      <w:r>
        <w:t xml:space="preserve"> điều khiển cuộn hút Relay</w:t>
      </w:r>
      <w:r w:rsidR="004B526A">
        <w:t>. Khi chân B của Transistor ở mức 1 thì cuộn hút có điện sẽ nối chân C và E với nhau, khi đó đèn LED5 sẽ sáng và cuộn hút của Relay sẽ có diện, thường mở của relay sẽ đóng lại điều khiển các đèn và các thiết bị.</w:t>
      </w:r>
    </w:p>
    <w:p w14:paraId="028CE2C1" w14:textId="58E66DDE" w:rsidR="004B526A" w:rsidRDefault="004B526A" w:rsidP="004B526A">
      <w:pPr>
        <w:pStyle w:val="content"/>
        <w:ind w:firstLine="0"/>
      </w:pPr>
      <w:r>
        <w:rPr>
          <w:noProof/>
        </w:rPr>
        <w:lastRenderedPageBreak/>
        <mc:AlternateContent>
          <mc:Choice Requires="wps">
            <w:drawing>
              <wp:anchor distT="0" distB="0" distL="114300" distR="114300" simplePos="0" relativeHeight="251809792" behindDoc="0" locked="0" layoutInCell="1" allowOverlap="1" wp14:anchorId="51A472A3" wp14:editId="3AC3BACF">
                <wp:simplePos x="0" y="0"/>
                <wp:positionH relativeFrom="margin">
                  <wp:align>center</wp:align>
                </wp:positionH>
                <wp:positionV relativeFrom="paragraph">
                  <wp:posOffset>3174676</wp:posOffset>
                </wp:positionV>
                <wp:extent cx="2736850" cy="635"/>
                <wp:effectExtent l="0" t="0" r="6350" b="0"/>
                <wp:wrapTopAndBottom/>
                <wp:docPr id="2068" name="Text Box 2068"/>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AF0439F" w14:textId="0407734A" w:rsidR="004B526A" w:rsidRPr="003C1910" w:rsidRDefault="004B526A" w:rsidP="004B526A">
                            <w:pPr>
                              <w:pStyle w:val="Caption"/>
                              <w:rPr>
                                <w:noProof/>
                              </w:rPr>
                            </w:pPr>
                            <w:r>
                              <w:t xml:space="preserve">Hình </w:t>
                            </w:r>
                            <w:fldSimple w:instr=" STYLEREF 1 \s ">
                              <w:r w:rsidR="00A42916">
                                <w:rPr>
                                  <w:noProof/>
                                </w:rPr>
                                <w:t>3</w:t>
                              </w:r>
                            </w:fldSimple>
                            <w:r w:rsidR="00A42916">
                              <w:t>.</w:t>
                            </w:r>
                            <w:fldSimple w:instr=" SEQ Hình \* ARABIC \s 1 ">
                              <w:r w:rsidR="00A42916">
                                <w:rPr>
                                  <w:noProof/>
                                </w:rPr>
                                <w:t>6</w:t>
                              </w:r>
                            </w:fldSimple>
                            <w:r>
                              <w:t>. Khối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472A3" id="Text Box 2068" o:spid="_x0000_s1060" type="#_x0000_t202" style="position:absolute;left:0;text-align:left;margin-left:0;margin-top:249.95pt;width:21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ivGgIAAEA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" stroked="f">
                <v:textbox style="mso-fit-shape-to-text:t" inset="0,0,0,0">
                  <w:txbxContent>
                    <w:p w14:paraId="7AF0439F" w14:textId="0407734A" w:rsidR="004B526A" w:rsidRPr="003C1910" w:rsidRDefault="004B526A" w:rsidP="004B526A">
                      <w:pPr>
                        <w:pStyle w:val="Caption"/>
                        <w:rPr>
                          <w:noProof/>
                        </w:rPr>
                      </w:pPr>
                      <w:r>
                        <w:t xml:space="preserve">Hình </w:t>
                      </w:r>
                      <w:fldSimple w:instr=" STYLEREF 1 \s ">
                        <w:r w:rsidR="00A42916">
                          <w:rPr>
                            <w:noProof/>
                          </w:rPr>
                          <w:t>3</w:t>
                        </w:r>
                      </w:fldSimple>
                      <w:r w:rsidR="00A42916">
                        <w:t>.</w:t>
                      </w:r>
                      <w:fldSimple w:instr=" SEQ Hình \* ARABIC \s 1 ">
                        <w:r w:rsidR="00A42916">
                          <w:rPr>
                            <w:noProof/>
                          </w:rPr>
                          <w:t>6</w:t>
                        </w:r>
                      </w:fldSimple>
                      <w:r>
                        <w:t>. Khối Relay</w:t>
                      </w:r>
                    </w:p>
                  </w:txbxContent>
                </v:textbox>
                <w10:wrap type="topAndBottom" anchorx="margin"/>
              </v:shape>
            </w:pict>
          </mc:Fallback>
        </mc:AlternateContent>
      </w:r>
      <w:r w:rsidRPr="004B526A">
        <w:rPr>
          <w:noProof/>
        </w:rPr>
        <w:drawing>
          <wp:anchor distT="0" distB="0" distL="114300" distR="114300" simplePos="0" relativeHeight="251807744" behindDoc="0" locked="0" layoutInCell="1" allowOverlap="1" wp14:anchorId="10D1D676" wp14:editId="13B2BA0F">
            <wp:simplePos x="0" y="0"/>
            <wp:positionH relativeFrom="margin">
              <wp:align>center</wp:align>
            </wp:positionH>
            <wp:positionV relativeFrom="paragraph">
              <wp:posOffset>1270</wp:posOffset>
            </wp:positionV>
            <wp:extent cx="3509010" cy="2966720"/>
            <wp:effectExtent l="19050" t="19050" r="15240" b="24130"/>
            <wp:wrapTopAndBottom/>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09010" cy="29667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03030BD" w14:textId="3CDD374E" w:rsidR="004B526A" w:rsidRDefault="004B526A" w:rsidP="004B526A">
      <w:pPr>
        <w:pStyle w:val="content"/>
      </w:pPr>
      <w:r>
        <w:rPr>
          <w:noProof/>
        </w:rPr>
        <mc:AlternateContent>
          <mc:Choice Requires="wps">
            <w:drawing>
              <wp:anchor distT="0" distB="0" distL="114300" distR="114300" simplePos="0" relativeHeight="251811840" behindDoc="0" locked="0" layoutInCell="1" allowOverlap="1" wp14:anchorId="0D9F84BB" wp14:editId="3A80175F">
                <wp:simplePos x="0" y="0"/>
                <wp:positionH relativeFrom="column">
                  <wp:posOffset>1009015</wp:posOffset>
                </wp:positionH>
                <wp:positionV relativeFrom="paragraph">
                  <wp:posOffset>2821305</wp:posOffset>
                </wp:positionV>
                <wp:extent cx="3018790" cy="635"/>
                <wp:effectExtent l="0" t="0" r="0" b="0"/>
                <wp:wrapTopAndBottom/>
                <wp:docPr id="2069" name="Text Box 2069"/>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1D901E0A" w14:textId="239B8D7C" w:rsidR="004B526A" w:rsidRPr="00C23AD0" w:rsidRDefault="004B526A" w:rsidP="004B526A">
                            <w:pPr>
                              <w:pStyle w:val="Caption"/>
                              <w:rPr>
                                <w:noProof/>
                              </w:rPr>
                            </w:pPr>
                            <w:r>
                              <w:t xml:space="preserve">Hình </w:t>
                            </w:r>
                            <w:fldSimple w:instr=" STYLEREF 1 \s ">
                              <w:r w:rsidR="00A42916">
                                <w:rPr>
                                  <w:noProof/>
                                </w:rPr>
                                <w:t>3</w:t>
                              </w:r>
                            </w:fldSimple>
                            <w:r w:rsidR="00A42916">
                              <w:t>.</w:t>
                            </w:r>
                            <w:fldSimple w:instr=" SEQ Hình \* ARABIC \s 1 ">
                              <w:r w:rsidR="00A42916">
                                <w:rPr>
                                  <w:noProof/>
                                </w:rPr>
                                <w:t>7</w:t>
                              </w:r>
                            </w:fldSimple>
                            <w:r>
                              <w:t>: Khối mở rộng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F84BB" id="Text Box 2069" o:spid="_x0000_s1061" type="#_x0000_t202" style="position:absolute;left:0;text-align:left;margin-left:79.45pt;margin-top:222.15pt;width:237.7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FFGwIAAEAEAAAOAAAAZHJzL2Uyb0RvYy54bWysU8Fu2zAMvQ/YPwi6L05Sr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eDL7dEchSbHbm4+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" stroked="f">
                <v:textbox style="mso-fit-shape-to-text:t" inset="0,0,0,0">
                  <w:txbxContent>
                    <w:p w14:paraId="1D901E0A" w14:textId="239B8D7C" w:rsidR="004B526A" w:rsidRPr="00C23AD0" w:rsidRDefault="004B526A" w:rsidP="004B526A">
                      <w:pPr>
                        <w:pStyle w:val="Caption"/>
                        <w:rPr>
                          <w:noProof/>
                        </w:rPr>
                      </w:pPr>
                      <w:r>
                        <w:t xml:space="preserve">Hình </w:t>
                      </w:r>
                      <w:fldSimple w:instr=" STYLEREF 1 \s ">
                        <w:r w:rsidR="00A42916">
                          <w:rPr>
                            <w:noProof/>
                          </w:rPr>
                          <w:t>3</w:t>
                        </w:r>
                      </w:fldSimple>
                      <w:r w:rsidR="00A42916">
                        <w:t>.</w:t>
                      </w:r>
                      <w:fldSimple w:instr=" SEQ Hình \* ARABIC \s 1 ">
                        <w:r w:rsidR="00A42916">
                          <w:rPr>
                            <w:noProof/>
                          </w:rPr>
                          <w:t>7</w:t>
                        </w:r>
                      </w:fldSimple>
                      <w:r>
                        <w:t>: Khối mở rộng</w:t>
                      </w:r>
                    </w:p>
                  </w:txbxContent>
                </v:textbox>
                <w10:wrap type="topAndBottom"/>
              </v:shape>
            </w:pict>
          </mc:Fallback>
        </mc:AlternateContent>
      </w:r>
      <w:r w:rsidRPr="00F87C7B">
        <w:rPr>
          <w:noProof/>
        </w:rPr>
        <w:drawing>
          <wp:anchor distT="0" distB="0" distL="114300" distR="114300" simplePos="0" relativeHeight="251707392" behindDoc="0" locked="0" layoutInCell="1" allowOverlap="1" wp14:anchorId="5E76A7E0" wp14:editId="4F0580D5">
            <wp:simplePos x="0" y="0"/>
            <wp:positionH relativeFrom="page">
              <wp:posOffset>3223260</wp:posOffset>
            </wp:positionH>
            <wp:positionV relativeFrom="paragraph">
              <wp:posOffset>699135</wp:posOffset>
            </wp:positionV>
            <wp:extent cx="1111885" cy="3018790"/>
            <wp:effectExtent l="18098" t="20002" r="11112" b="11113"/>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5400000">
                      <a:off x="0" y="0"/>
                      <a:ext cx="1111885" cy="3018790"/>
                    </a:xfrm>
                    <a:prstGeom prst="rect">
                      <a:avLst/>
                    </a:prstGeom>
                    <a:noFill/>
                    <a:ln w="12700">
                      <a:solidFill>
                        <a:schemeClr val="tx1"/>
                      </a:solidFill>
                    </a:ln>
                  </pic:spPr>
                </pic:pic>
              </a:graphicData>
            </a:graphic>
            <wp14:sizeRelH relativeFrom="margin">
              <wp14:pctWidth>0</wp14:pctWidth>
            </wp14:sizeRelH>
          </wp:anchor>
        </w:drawing>
      </w:r>
      <w:r w:rsidR="00894E40">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20E6780A" w14:textId="73A72551" w:rsidR="004B526A" w:rsidRDefault="00F87C7B" w:rsidP="00650349">
      <w:pPr>
        <w:pStyle w:val="level2"/>
      </w:pPr>
      <w:bookmarkStart w:id="70" w:name="_Toc104024083"/>
      <w:r>
        <w:t>Khối</w:t>
      </w:r>
      <w:r w:rsidR="00982E96">
        <w:t xml:space="preserve"> mở rộng</w:t>
      </w:r>
      <w:bookmarkEnd w:id="70"/>
    </w:p>
    <w:p w14:paraId="2A5D55EF" w14:textId="61C90877" w:rsidR="00D476E8" w:rsidRDefault="007F7D81" w:rsidP="00650349">
      <w:pPr>
        <w:pStyle w:val="content"/>
        <w:ind w:firstLine="0"/>
      </w:pPr>
      <w:r>
        <w:t>Bao gồm 3 header để mở rộng thêm cho mạch</w:t>
      </w:r>
      <w:r w:rsidR="00820B1C">
        <w:t>:</w:t>
      </w:r>
    </w:p>
    <w:p w14:paraId="5F7D0BDB" w14:textId="3ECA74F3" w:rsidR="007F7D81" w:rsidRDefault="00F87C7B" w:rsidP="00650349">
      <w:pPr>
        <w:pStyle w:val="content"/>
        <w:ind w:firstLine="0"/>
      </w:pPr>
      <w:r>
        <w:t>VCC5</w:t>
      </w:r>
      <w:r w:rsidR="007F7D81">
        <w:t xml:space="preserve">: mở </w:t>
      </w:r>
      <w:r>
        <w:t xml:space="preserve">rộng nguồn 5V </w:t>
      </w:r>
      <w:r w:rsidR="0022521E">
        <w:t>để cấp cho các thiết bị sử dụng nguồn 5v</w:t>
      </w:r>
    </w:p>
    <w:p w14:paraId="6DF9E4F9" w14:textId="2FC5002A" w:rsidR="007F7D81" w:rsidRDefault="0022521E" w:rsidP="00650349">
      <w:pPr>
        <w:pStyle w:val="content"/>
        <w:ind w:firstLine="0"/>
      </w:pPr>
      <w:r>
        <w:t>VCC12: mở rộng nguồn 12V để cấp cho các thiết bị sử dụng nguồn 12v</w:t>
      </w:r>
    </w:p>
    <w:p w14:paraId="1036BD3A" w14:textId="5E3441D1" w:rsidR="00527039" w:rsidRDefault="007F7D81" w:rsidP="00820B1C">
      <w:pPr>
        <w:pStyle w:val="content"/>
        <w:ind w:firstLine="0"/>
      </w:pPr>
      <w:r>
        <w:t xml:space="preserve">I2C: </w:t>
      </w:r>
      <w:r w:rsidR="0022521E">
        <w:t xml:space="preserve">Mở rộng giao tiếp I2C để </w:t>
      </w:r>
      <w:r>
        <w:t xml:space="preserve">chủ yếu để giao tiếp với màn hình LCD </w:t>
      </w:r>
      <w:r w:rsidR="00820B1C">
        <w:t>I2C</w:t>
      </w:r>
    </w:p>
    <w:p w14:paraId="4628A6B2" w14:textId="44613268" w:rsidR="00527039" w:rsidRDefault="00D05696" w:rsidP="00527039">
      <w:pPr>
        <w:pStyle w:val="level1"/>
      </w:pPr>
      <w:bookmarkStart w:id="71" w:name="_Toc104024084"/>
      <w:r>
        <w:lastRenderedPageBreak/>
        <w:t>Sơ đồ mạch in (PCB)</w:t>
      </w:r>
      <w:bookmarkEnd w:id="71"/>
    </w:p>
    <w:p w14:paraId="6403DC2D" w14:textId="2D66EF6F" w:rsidR="00173C06" w:rsidRDefault="00173C06" w:rsidP="00173C06">
      <w:pPr>
        <w:keepNext/>
      </w:pPr>
    </w:p>
    <w:p w14:paraId="06B053CB" w14:textId="1180E94E" w:rsidR="007F4558" w:rsidRPr="007F4558" w:rsidRDefault="00EE557F" w:rsidP="00EE557F">
      <w:pPr>
        <w:pStyle w:val="Caption"/>
      </w:pPr>
      <w:r>
        <w:rPr>
          <w:noProof/>
        </w:rPr>
        <mc:AlternateContent>
          <mc:Choice Requires="wps">
            <w:drawing>
              <wp:anchor distT="0" distB="0" distL="114300" distR="114300" simplePos="0" relativeHeight="251760640" behindDoc="0" locked="0" layoutInCell="1" allowOverlap="1" wp14:anchorId="13D1992F" wp14:editId="47C7DE05">
                <wp:simplePos x="0" y="0"/>
                <wp:positionH relativeFrom="column">
                  <wp:posOffset>586986</wp:posOffset>
                </wp:positionH>
                <wp:positionV relativeFrom="paragraph">
                  <wp:posOffset>4092886</wp:posOffset>
                </wp:positionV>
                <wp:extent cx="4547870" cy="635"/>
                <wp:effectExtent l="0" t="0" r="5080" b="0"/>
                <wp:wrapTopAndBottom/>
                <wp:docPr id="1042" name="Text Box 1042"/>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FC0DBA2" w14:textId="7A7E5952" w:rsidR="00173C06" w:rsidRPr="00CC73B2"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8</w:t>
                              </w:r>
                            </w:fldSimple>
                            <w:r>
                              <w:t>. Sơ đồ mạch in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D1992F" id="Text Box 1042" o:spid="_x0000_s1062" type="#_x0000_t202" style="position:absolute;left:0;text-align:left;margin-left:46.2pt;margin-top:322.25pt;width:358.1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" stroked="f">
                <v:textbox style="mso-fit-shape-to-text:t" inset="0,0,0,0">
                  <w:txbxContent>
                    <w:p w14:paraId="7FC0DBA2" w14:textId="7A7E5952" w:rsidR="00173C06" w:rsidRPr="00CC73B2"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8</w:t>
                        </w:r>
                      </w:fldSimple>
                      <w:r>
                        <w:t>. Sơ đồ mạch in 2D</w:t>
                      </w:r>
                    </w:p>
                  </w:txbxContent>
                </v:textbox>
                <w10:wrap type="topAndBottom"/>
              </v:shape>
            </w:pict>
          </mc:Fallback>
        </mc:AlternateContent>
      </w:r>
      <w:r w:rsidRPr="00EE557F">
        <w:rPr>
          <w:noProof/>
        </w:rPr>
        <w:drawing>
          <wp:inline distT="0" distB="0" distL="0" distR="0" wp14:anchorId="341D6966" wp14:editId="29184361">
            <wp:extent cx="4410269" cy="4002719"/>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14299" cy="4006376"/>
                    </a:xfrm>
                    <a:prstGeom prst="rect">
                      <a:avLst/>
                    </a:prstGeom>
                    <a:noFill/>
                    <a:ln>
                      <a:noFill/>
                    </a:ln>
                  </pic:spPr>
                </pic:pic>
              </a:graphicData>
            </a:graphic>
          </wp:inline>
        </w:drawing>
      </w:r>
    </w:p>
    <w:p w14:paraId="51F8C2A5" w14:textId="111298E9" w:rsidR="00650349" w:rsidRDefault="00650349" w:rsidP="00650349">
      <w:pPr>
        <w:pStyle w:val="level1"/>
      </w:pPr>
      <w:bookmarkStart w:id="72" w:name="_Toc104024085"/>
      <w:r>
        <w:t>Lập trình vi xử lý ESP32</w:t>
      </w:r>
      <w:bookmarkEnd w:id="72"/>
    </w:p>
    <w:p w14:paraId="68455C33" w14:textId="4C80A33C" w:rsidR="00516E32" w:rsidRDefault="00516E32" w:rsidP="00516E32">
      <w:pPr>
        <w:pStyle w:val="level2"/>
      </w:pPr>
      <w:bookmarkStart w:id="73" w:name="_Toc104024086"/>
      <w:r>
        <w:t>Các thư viện được sử dụng</w:t>
      </w:r>
      <w:bookmarkEnd w:id="73"/>
    </w:p>
    <w:p w14:paraId="27056C80" w14:textId="663A6531" w:rsidR="00516E32" w:rsidRDefault="00516E32" w:rsidP="00516E32">
      <w:pPr>
        <w:pStyle w:val="content"/>
        <w:numPr>
          <w:ilvl w:val="0"/>
          <w:numId w:val="31"/>
        </w:numPr>
      </w:pPr>
      <w:r>
        <w:t>Thư viện Arduino.h cung cấp các hàm dạng Arduino cho vi điều khiển ESP32: #include &lt;Arduino.h&gt;</w:t>
      </w:r>
    </w:p>
    <w:p w14:paraId="7834A87B" w14:textId="0E752095" w:rsidR="00516E32" w:rsidRDefault="00516E32" w:rsidP="00516E32">
      <w:pPr>
        <w:pStyle w:val="content"/>
        <w:numPr>
          <w:ilvl w:val="0"/>
          <w:numId w:val="31"/>
        </w:numPr>
      </w:pPr>
      <w:r>
        <w:t>Thư viện PubSubClient cung cấp các hàm về MQTT để nhận về và gửi các dữ liệu lên MQTT Broker: #include &lt;PubSubClient.h&gt;</w:t>
      </w:r>
    </w:p>
    <w:p w14:paraId="18AC06EB" w14:textId="5DE1C1EC" w:rsidR="00516E32" w:rsidRDefault="00516E32" w:rsidP="00516E32">
      <w:pPr>
        <w:pStyle w:val="content"/>
        <w:numPr>
          <w:ilvl w:val="0"/>
          <w:numId w:val="31"/>
        </w:numPr>
      </w:pPr>
      <w:r>
        <w:t xml:space="preserve">Thư viện Wifi.h cung cấp các hàm về kết nối WiFi cho ESP32:  </w:t>
      </w:r>
      <w:r>
        <w:br/>
        <w:t>#include &lt;WiFi.h&gt;</w:t>
      </w:r>
    </w:p>
    <w:p w14:paraId="531D7794" w14:textId="669DEF0B" w:rsidR="00516E32" w:rsidRDefault="00173C06" w:rsidP="00516E32">
      <w:pPr>
        <w:pStyle w:val="level2"/>
      </w:pPr>
      <w:bookmarkStart w:id="74" w:name="_Toc104024087"/>
      <w:r>
        <w:rPr>
          <w:noProof/>
        </w:rPr>
        <w:lastRenderedPageBreak/>
        <w:drawing>
          <wp:anchor distT="0" distB="0" distL="114300" distR="114300" simplePos="0" relativeHeight="251691008" behindDoc="0" locked="0" layoutInCell="1" allowOverlap="1" wp14:anchorId="1EF2BEFA" wp14:editId="53E86604">
            <wp:simplePos x="0" y="0"/>
            <wp:positionH relativeFrom="margin">
              <wp:align>right</wp:align>
            </wp:positionH>
            <wp:positionV relativeFrom="paragraph">
              <wp:posOffset>4224</wp:posOffset>
            </wp:positionV>
            <wp:extent cx="2896870" cy="5693410"/>
            <wp:effectExtent l="0" t="0" r="0" b="2540"/>
            <wp:wrapSquare wrapText="bothSides"/>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687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0" locked="0" layoutInCell="1" allowOverlap="1" wp14:anchorId="0C0C7B80" wp14:editId="12F15C1B">
                <wp:simplePos x="0" y="0"/>
                <wp:positionH relativeFrom="column">
                  <wp:posOffset>2417445</wp:posOffset>
                </wp:positionH>
                <wp:positionV relativeFrom="paragraph">
                  <wp:posOffset>5913755</wp:posOffset>
                </wp:positionV>
                <wp:extent cx="3159760" cy="635"/>
                <wp:effectExtent l="0" t="0" r="0" b="0"/>
                <wp:wrapSquare wrapText="bothSides"/>
                <wp:docPr id="1045" name="Text Box 1045"/>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14:paraId="430BA1C1" w14:textId="47B7C320" w:rsidR="00173C06" w:rsidRPr="00A522D9" w:rsidRDefault="00173C06" w:rsidP="00173C06">
                            <w:pPr>
                              <w:pStyle w:val="Caption"/>
                              <w:rPr>
                                <w:rFonts w:eastAsiaTheme="majorEastAsia" w:cstheme="majorBidi"/>
                                <w:b/>
                                <w:noProof/>
                                <w:szCs w:val="24"/>
                              </w:rPr>
                            </w:pPr>
                            <w:r>
                              <w:t xml:space="preserve">Hình </w:t>
                            </w:r>
                            <w:fldSimple w:instr=" STYLEREF 1 \s ">
                              <w:r w:rsidR="00A42916">
                                <w:rPr>
                                  <w:noProof/>
                                </w:rPr>
                                <w:t>3</w:t>
                              </w:r>
                            </w:fldSimple>
                            <w:r w:rsidR="00A42916">
                              <w:t>.</w:t>
                            </w:r>
                            <w:fldSimple w:instr=" SEQ Hình \* ARABIC \s 1 ">
                              <w:r w:rsidR="00A42916">
                                <w:rPr>
                                  <w:noProof/>
                                </w:rPr>
                                <w:t>9</w:t>
                              </w:r>
                            </w:fldSimple>
                            <w:r>
                              <w:t>. Quá trình sử lý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C7B80" id="Text Box 1045" o:spid="_x0000_s1063" type="#_x0000_t202" style="position:absolute;left:0;text-align:left;margin-left:190.35pt;margin-top:465.65pt;width:248.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uGQ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2c3txzmFJMXm1zc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" stroked="f">
                <v:textbox style="mso-fit-shape-to-text:t" inset="0,0,0,0">
                  <w:txbxContent>
                    <w:p w14:paraId="430BA1C1" w14:textId="47B7C320" w:rsidR="00173C06" w:rsidRPr="00A522D9" w:rsidRDefault="00173C06" w:rsidP="00173C06">
                      <w:pPr>
                        <w:pStyle w:val="Caption"/>
                        <w:rPr>
                          <w:rFonts w:eastAsiaTheme="majorEastAsia" w:cstheme="majorBidi"/>
                          <w:b/>
                          <w:noProof/>
                          <w:szCs w:val="24"/>
                        </w:rPr>
                      </w:pPr>
                      <w:r>
                        <w:t xml:space="preserve">Hình </w:t>
                      </w:r>
                      <w:fldSimple w:instr=" STYLEREF 1 \s ">
                        <w:r w:rsidR="00A42916">
                          <w:rPr>
                            <w:noProof/>
                          </w:rPr>
                          <w:t>3</w:t>
                        </w:r>
                      </w:fldSimple>
                      <w:r w:rsidR="00A42916">
                        <w:t>.</w:t>
                      </w:r>
                      <w:fldSimple w:instr=" SEQ Hình \* ARABIC \s 1 ">
                        <w:r w:rsidR="00A42916">
                          <w:rPr>
                            <w:noProof/>
                          </w:rPr>
                          <w:t>9</w:t>
                        </w:r>
                      </w:fldSimple>
                      <w:r>
                        <w:t>. Quá trình sử lý nút nhấn.</w:t>
                      </w:r>
                    </w:p>
                  </w:txbxContent>
                </v:textbox>
                <w10:wrap type="square"/>
              </v:shape>
            </w:pict>
          </mc:Fallback>
        </mc:AlternateContent>
      </w:r>
      <w:r w:rsidR="00516E32">
        <w:t>Xử lý sự kiện nhấn nút:</w:t>
      </w:r>
      <w:bookmarkEnd w:id="74"/>
    </w:p>
    <w:p w14:paraId="601F5756" w14:textId="32A7B37F" w:rsidR="00516E32" w:rsidRDefault="007B2273" w:rsidP="007B2273">
      <w:pPr>
        <w:pStyle w:val="content"/>
        <w:ind w:firstLine="0"/>
      </w:pPr>
      <w:r>
        <w:t>Khi nhấn nút:</w:t>
      </w:r>
    </w:p>
    <w:p w14:paraId="49657BFF" w14:textId="77777777" w:rsidR="004E3891" w:rsidRDefault="002567C1" w:rsidP="007B2273">
      <w:pPr>
        <w:pStyle w:val="content"/>
        <w:ind w:firstLine="0"/>
      </w:pPr>
      <w:r>
        <w:t xml:space="preserve">Dựa vào sự thay đổi của biến “btnCount” để bật rơ le hoặc tắt rơ le. </w:t>
      </w:r>
    </w:p>
    <w:p w14:paraId="5B7F7CFC" w14:textId="5093991B" w:rsidR="007B2273" w:rsidRDefault="002567C1" w:rsidP="007B2273">
      <w:pPr>
        <w:pStyle w:val="content"/>
        <w:ind w:firstLine="0"/>
      </w:pPr>
      <w:r>
        <w:t>Quá trình được mô tả như hình …</w:t>
      </w:r>
    </w:p>
    <w:p w14:paraId="2C5D5B55" w14:textId="3C63D5EC" w:rsidR="002567C1" w:rsidRDefault="002567C1" w:rsidP="004E3891">
      <w:pPr>
        <w:pStyle w:val="content"/>
        <w:numPr>
          <w:ilvl w:val="0"/>
          <w:numId w:val="32"/>
        </w:numPr>
      </w:pPr>
      <w:r>
        <w:t>Nếu btnCount = 0 thì tắt rơ le</w:t>
      </w:r>
    </w:p>
    <w:p w14:paraId="55D2E48C" w14:textId="5D129679" w:rsidR="002567C1" w:rsidRDefault="002567C1" w:rsidP="004E3891">
      <w:pPr>
        <w:pStyle w:val="content"/>
        <w:numPr>
          <w:ilvl w:val="0"/>
          <w:numId w:val="32"/>
        </w:numPr>
      </w:pPr>
      <w:r>
        <w:t>Nếu btnCount = 1 thì bật rơ le</w:t>
      </w:r>
    </w:p>
    <w:p w14:paraId="2D2394B2" w14:textId="70DD720C" w:rsidR="002567C1" w:rsidRDefault="002567C1" w:rsidP="004E3891">
      <w:pPr>
        <w:pStyle w:val="content"/>
        <w:numPr>
          <w:ilvl w:val="0"/>
          <w:numId w:val="32"/>
        </w:numPr>
      </w:pPr>
      <w:r>
        <w:t xml:space="preserve">Nếu btnCount = 2 thì </w:t>
      </w:r>
      <w:r w:rsidR="004E3891">
        <w:t>reset lại trạng thái của btnCount về 0</w:t>
      </w:r>
    </w:p>
    <w:p w14:paraId="7694BA9C" w14:textId="0088BB9C" w:rsidR="00516E32" w:rsidRPr="007B2273" w:rsidRDefault="00516E32" w:rsidP="007B2273">
      <w:pPr>
        <w:pStyle w:val="content"/>
      </w:pPr>
    </w:p>
    <w:p w14:paraId="18920C5E" w14:textId="450BB38A" w:rsidR="007B2273" w:rsidRDefault="007B2273" w:rsidP="007B2273">
      <w:pPr>
        <w:pStyle w:val="content"/>
        <w:ind w:firstLine="0"/>
        <w:jc w:val="center"/>
      </w:pPr>
    </w:p>
    <w:p w14:paraId="6CF38E98" w14:textId="56B258C6" w:rsidR="007B2273" w:rsidRDefault="007B2273" w:rsidP="007B2273">
      <w:pPr>
        <w:pStyle w:val="content"/>
        <w:ind w:firstLine="0"/>
        <w:jc w:val="center"/>
      </w:pPr>
    </w:p>
    <w:p w14:paraId="13049201" w14:textId="3D6840D9" w:rsidR="007B2273" w:rsidRDefault="004E3891" w:rsidP="004E3891">
      <w:pPr>
        <w:pStyle w:val="level2"/>
      </w:pPr>
      <w:bookmarkStart w:id="75" w:name="_Toc104024088"/>
      <w:r>
        <w:lastRenderedPageBreak/>
        <w:t>Xử lý sự kiện nhận về từ MQTT Broker</w:t>
      </w:r>
      <w:bookmarkEnd w:id="75"/>
    </w:p>
    <w:p w14:paraId="67768B1A" w14:textId="3A1A626F" w:rsidR="009C3406" w:rsidRDefault="009C3406" w:rsidP="009C3406">
      <w:pPr>
        <w:pStyle w:val="content"/>
      </w:pPr>
      <w:r w:rsidRPr="009C3406">
        <w:rPr>
          <w:noProof/>
        </w:rPr>
        <w:drawing>
          <wp:anchor distT="0" distB="0" distL="114300" distR="114300" simplePos="0" relativeHeight="251692032" behindDoc="0" locked="0" layoutInCell="1" allowOverlap="1" wp14:anchorId="30053948" wp14:editId="5C142C61">
            <wp:simplePos x="0" y="0"/>
            <wp:positionH relativeFrom="margin">
              <wp:align>right</wp:align>
            </wp:positionH>
            <wp:positionV relativeFrom="paragraph">
              <wp:posOffset>5857</wp:posOffset>
            </wp:positionV>
            <wp:extent cx="2783840" cy="3828415"/>
            <wp:effectExtent l="0" t="0" r="0" b="635"/>
            <wp:wrapSquare wrapText="bothSides"/>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83840" cy="3828415"/>
                    </a:xfrm>
                    <a:prstGeom prst="rect">
                      <a:avLst/>
                    </a:prstGeom>
                    <a:noFill/>
                    <a:ln>
                      <a:noFill/>
                    </a:ln>
                  </pic:spPr>
                </pic:pic>
              </a:graphicData>
            </a:graphic>
          </wp:anchor>
        </w:drawing>
      </w:r>
    </w:p>
    <w:p w14:paraId="029614C6" w14:textId="7013EF51" w:rsidR="009C3406" w:rsidRDefault="00026E35" w:rsidP="009C3406">
      <w:pPr>
        <w:pStyle w:val="content"/>
      </w:pPr>
      <w:r w:rsidRPr="009C3406">
        <w:t>Tín hiệu nhận được sẽ được xử lý thông qua một hàm callback()</w:t>
      </w:r>
      <w:r w:rsidR="009C3406">
        <w:t>.</w:t>
      </w:r>
    </w:p>
    <w:p w14:paraId="171DD3C5" w14:textId="5A3D076E" w:rsidR="009C3406" w:rsidRDefault="009C3406" w:rsidP="009C3406">
      <w:pPr>
        <w:pStyle w:val="content"/>
      </w:pPr>
      <w:r>
        <w:t>H</w:t>
      </w:r>
      <w:r w:rsidR="00026E35" w:rsidRPr="009C3406">
        <w:t>àm</w:t>
      </w:r>
      <w:r>
        <w:t xml:space="preserve"> callback()</w:t>
      </w:r>
      <w:r w:rsidR="00026E35" w:rsidRPr="009C3406">
        <w:t xml:space="preserve"> này có chức năng như một ngắt nhận, khi nhận được</w:t>
      </w:r>
      <w:r w:rsidRPr="009C3406">
        <w:t xml:space="preserve"> tín hiệu</w:t>
      </w:r>
    </w:p>
    <w:p w14:paraId="638C9DEC" w14:textId="19456AC5" w:rsidR="00026E35" w:rsidRPr="009C3406" w:rsidRDefault="009C3406" w:rsidP="009C3406">
      <w:pPr>
        <w:pStyle w:val="content"/>
      </w:pPr>
      <w:r w:rsidRPr="009C3406">
        <w:t>ESP32 sẽ xử lý dữ liệu và bật tắt thiết bị theo dữ liệu nhận về tương ứng</w:t>
      </w:r>
    </w:p>
    <w:p w14:paraId="12746C08" w14:textId="17612F33" w:rsidR="007B2273" w:rsidRDefault="007B2273" w:rsidP="007B2273">
      <w:pPr>
        <w:pStyle w:val="content"/>
        <w:ind w:firstLine="0"/>
        <w:jc w:val="center"/>
      </w:pPr>
    </w:p>
    <w:p w14:paraId="797CFBCA" w14:textId="213F1711" w:rsidR="007B2273" w:rsidRDefault="00173C06" w:rsidP="009C3406">
      <w:pPr>
        <w:pStyle w:val="content"/>
        <w:ind w:firstLine="0"/>
      </w:pPr>
      <w:r>
        <w:rPr>
          <w:noProof/>
        </w:rPr>
        <mc:AlternateContent>
          <mc:Choice Requires="wps">
            <w:drawing>
              <wp:anchor distT="0" distB="0" distL="114300" distR="114300" simplePos="0" relativeHeight="251764736" behindDoc="0" locked="0" layoutInCell="1" allowOverlap="1" wp14:anchorId="322B97FC" wp14:editId="782B76A0">
                <wp:simplePos x="0" y="0"/>
                <wp:positionH relativeFrom="margin">
                  <wp:align>right</wp:align>
                </wp:positionH>
                <wp:positionV relativeFrom="paragraph">
                  <wp:posOffset>314325</wp:posOffset>
                </wp:positionV>
                <wp:extent cx="3252470" cy="635"/>
                <wp:effectExtent l="0" t="0" r="5080" b="0"/>
                <wp:wrapSquare wrapText="bothSides"/>
                <wp:docPr id="1059" name="Text Box 105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112D28BE" w14:textId="00C8E234" w:rsidR="00173C06" w:rsidRPr="000F68C5"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10</w:t>
                              </w:r>
                            </w:fldSimple>
                            <w:r>
                              <w:t>. Quá trình xử lý sự kiện nhận về MQTT Broker,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2B97FC" id="Text Box 1059" o:spid="_x0000_s1064" type="#_x0000_t202" style="position:absolute;left:0;text-align:left;margin-left:204.9pt;margin-top:24.75pt;width:256.1pt;height:.05pt;z-index:2517647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JzGgIAAEA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" stroked="f">
                <v:textbox style="mso-fit-shape-to-text:t" inset="0,0,0,0">
                  <w:txbxContent>
                    <w:p w14:paraId="112D28BE" w14:textId="00C8E234" w:rsidR="00173C06" w:rsidRPr="000F68C5" w:rsidRDefault="00173C06" w:rsidP="00173C06">
                      <w:pPr>
                        <w:pStyle w:val="Caption"/>
                        <w:rPr>
                          <w:noProof/>
                        </w:rPr>
                      </w:pPr>
                      <w:r>
                        <w:t xml:space="preserve">Hình </w:t>
                      </w:r>
                      <w:fldSimple w:instr=" STYLEREF 1 \s ">
                        <w:r w:rsidR="00A42916">
                          <w:rPr>
                            <w:noProof/>
                          </w:rPr>
                          <w:t>3</w:t>
                        </w:r>
                      </w:fldSimple>
                      <w:r w:rsidR="00A42916">
                        <w:t>.</w:t>
                      </w:r>
                      <w:fldSimple w:instr=" SEQ Hình \* ARABIC \s 1 ">
                        <w:r w:rsidR="00A42916">
                          <w:rPr>
                            <w:noProof/>
                          </w:rPr>
                          <w:t>10</w:t>
                        </w:r>
                      </w:fldSimple>
                      <w:r>
                        <w:t>. Quá trình xử lý sự kiện nhận về MQTT Broker,</w:t>
                      </w:r>
                    </w:p>
                  </w:txbxContent>
                </v:textbox>
                <w10:wrap type="square" anchorx="margin"/>
              </v:shape>
            </w:pict>
          </mc:Fallback>
        </mc:AlternateContent>
      </w:r>
    </w:p>
    <w:p w14:paraId="11C2E581" w14:textId="77777777" w:rsidR="009C3406" w:rsidRDefault="009C3406" w:rsidP="009C3406">
      <w:pPr>
        <w:pStyle w:val="content"/>
        <w:ind w:firstLine="0"/>
        <w:jc w:val="left"/>
      </w:pPr>
    </w:p>
    <w:p w14:paraId="5B16BC7F" w14:textId="02AF1CCB" w:rsidR="00D476E8" w:rsidRDefault="00D476E8" w:rsidP="00D476E8">
      <w:pPr>
        <w:pStyle w:val="level1"/>
      </w:pPr>
      <w:bookmarkStart w:id="76" w:name="_Toc104024089"/>
      <w:r>
        <w:t>Lập trình Webserver</w:t>
      </w:r>
      <w:bookmarkEnd w:id="76"/>
      <w:r>
        <w:t xml:space="preserve"> </w:t>
      </w:r>
    </w:p>
    <w:p w14:paraId="46CB3095" w14:textId="72BC2127" w:rsidR="009C3406" w:rsidRDefault="009C3406" w:rsidP="009C3406">
      <w:pPr>
        <w:pStyle w:val="content"/>
      </w:pPr>
      <w:r>
        <w:t>Sử dụng HTML, CSS và JavaScript để lập trình phần Webserver</w:t>
      </w:r>
    </w:p>
    <w:p w14:paraId="2C502CD6" w14:textId="7D3BB5BB" w:rsidR="00C963B5" w:rsidRPr="0054476C" w:rsidRDefault="009C3406" w:rsidP="009C3406">
      <w:pPr>
        <w:pStyle w:val="content"/>
        <w:ind w:firstLine="0"/>
        <w:rPr>
          <w:i/>
          <w:iCs/>
        </w:rPr>
      </w:pPr>
      <w:r w:rsidRPr="0054476C">
        <w:rPr>
          <w:i/>
          <w:iCs/>
        </w:rPr>
        <w:t xml:space="preserve">Sử dụng HTML dựng </w:t>
      </w:r>
      <w:r w:rsidR="0054476C" w:rsidRPr="0054476C">
        <w:rPr>
          <w:i/>
          <w:iCs/>
        </w:rPr>
        <w:t xml:space="preserve">khung </w:t>
      </w:r>
      <w:r w:rsidRPr="0054476C">
        <w:rPr>
          <w:i/>
          <w:iCs/>
        </w:rPr>
        <w:t xml:space="preserve">giao diện: </w:t>
      </w:r>
    </w:p>
    <w:p w14:paraId="764018B1" w14:textId="5169153B" w:rsidR="009C3406" w:rsidRDefault="00C963B5" w:rsidP="009C3406">
      <w:pPr>
        <w:pStyle w:val="content"/>
        <w:ind w:firstLine="0"/>
      </w:pPr>
      <w:r>
        <w:t xml:space="preserve">Tạo một file index.html </w:t>
      </w:r>
      <w:r w:rsidR="008510B9">
        <w:t>và tạo khung chương trình:</w:t>
      </w:r>
    </w:p>
    <w:p w14:paraId="6E0FDCE3" w14:textId="77777777" w:rsidR="008510B9" w:rsidRDefault="008510B9" w:rsidP="008510B9">
      <w:pPr>
        <w:pStyle w:val="content"/>
        <w:ind w:firstLine="0"/>
      </w:pPr>
      <w:r>
        <w:t>&lt;!DOCTYPE html&gt;</w:t>
      </w:r>
    </w:p>
    <w:p w14:paraId="7199E533" w14:textId="77777777" w:rsidR="008510B9" w:rsidRDefault="008510B9" w:rsidP="008510B9">
      <w:pPr>
        <w:pStyle w:val="content"/>
      </w:pPr>
      <w:r>
        <w:t>&lt;html&gt;</w:t>
      </w:r>
    </w:p>
    <w:p w14:paraId="37FAD5BB" w14:textId="77777777" w:rsidR="008510B9" w:rsidRDefault="008510B9" w:rsidP="008510B9">
      <w:pPr>
        <w:pStyle w:val="content"/>
      </w:pPr>
      <w:r>
        <w:t>&lt;head&gt;</w:t>
      </w:r>
    </w:p>
    <w:p w14:paraId="2CE638AF" w14:textId="77777777" w:rsidR="008510B9" w:rsidRDefault="008510B9" w:rsidP="008510B9">
      <w:pPr>
        <w:pStyle w:val="content"/>
      </w:pPr>
      <w:r>
        <w:t>&lt;title&gt;Page Title&lt;/title&gt;</w:t>
      </w:r>
    </w:p>
    <w:p w14:paraId="17194B92" w14:textId="77777777" w:rsidR="008510B9" w:rsidRDefault="008510B9" w:rsidP="008510B9">
      <w:pPr>
        <w:pStyle w:val="content"/>
      </w:pPr>
      <w:r>
        <w:t>&lt;/head&gt;</w:t>
      </w:r>
    </w:p>
    <w:p w14:paraId="4074EA25" w14:textId="77777777" w:rsidR="008510B9" w:rsidRDefault="008510B9" w:rsidP="008510B9">
      <w:pPr>
        <w:pStyle w:val="content"/>
      </w:pPr>
      <w:r>
        <w:t>&lt;body&gt;</w:t>
      </w:r>
    </w:p>
    <w:p w14:paraId="60475991" w14:textId="77777777" w:rsidR="008510B9" w:rsidRDefault="008510B9" w:rsidP="008510B9">
      <w:pPr>
        <w:pStyle w:val="content"/>
      </w:pPr>
    </w:p>
    <w:p w14:paraId="2C43FE7F" w14:textId="77777777" w:rsidR="008510B9" w:rsidRDefault="008510B9" w:rsidP="008510B9">
      <w:pPr>
        <w:pStyle w:val="content"/>
      </w:pPr>
      <w:r>
        <w:lastRenderedPageBreak/>
        <w:t>&lt;h1&gt;This is a Heading&lt;/h1&gt;</w:t>
      </w:r>
    </w:p>
    <w:p w14:paraId="250D2AE7" w14:textId="23494203" w:rsidR="008510B9" w:rsidRDefault="008510B9" w:rsidP="008510B9">
      <w:pPr>
        <w:pStyle w:val="content"/>
      </w:pPr>
      <w:r>
        <w:t>&lt;p&gt;This is a paragraph.&lt;/p&gt;</w:t>
      </w:r>
    </w:p>
    <w:p w14:paraId="0533A3F5" w14:textId="77777777" w:rsidR="008510B9" w:rsidRDefault="008510B9" w:rsidP="008510B9">
      <w:pPr>
        <w:pStyle w:val="content"/>
      </w:pPr>
      <w:r>
        <w:t>&lt;/body&gt;</w:t>
      </w:r>
    </w:p>
    <w:p w14:paraId="47606C7F" w14:textId="4C764162" w:rsidR="008510B9" w:rsidRDefault="008510B9" w:rsidP="008510B9">
      <w:pPr>
        <w:pStyle w:val="content"/>
        <w:ind w:firstLine="0"/>
      </w:pPr>
      <w:r>
        <w:t>&lt;/html&gt;</w:t>
      </w:r>
    </w:p>
    <w:p w14:paraId="66015F51" w14:textId="3C4BFBC7" w:rsidR="008510B9" w:rsidRDefault="008510B9" w:rsidP="008510B9">
      <w:pPr>
        <w:pStyle w:val="content"/>
        <w:ind w:firstLine="0"/>
      </w:pPr>
      <w:r>
        <w:t>Sử dụng thêm một số thẻ để tạo các thành phần khác như: nút nhấn, đèn hiển thị …</w:t>
      </w:r>
    </w:p>
    <w:tbl>
      <w:tblPr>
        <w:tblStyle w:val="TableGrid"/>
        <w:tblW w:w="0" w:type="auto"/>
        <w:tblLook w:val="04A0" w:firstRow="1" w:lastRow="0" w:firstColumn="1" w:lastColumn="0" w:noHBand="0" w:noVBand="1"/>
      </w:tblPr>
      <w:tblGrid>
        <w:gridCol w:w="4388"/>
        <w:gridCol w:w="4389"/>
      </w:tblGrid>
      <w:tr w:rsidR="008510B9" w14:paraId="3FA3CAB8" w14:textId="77777777" w:rsidTr="008510B9">
        <w:tc>
          <w:tcPr>
            <w:tcW w:w="4388" w:type="dxa"/>
          </w:tcPr>
          <w:p w14:paraId="204B560D" w14:textId="53F32A98" w:rsidR="008510B9" w:rsidRDefault="008510B9" w:rsidP="008510B9">
            <w:pPr>
              <w:pStyle w:val="content"/>
              <w:ind w:firstLine="0"/>
            </w:pPr>
            <w:r>
              <w:t>Tên thẻ</w:t>
            </w:r>
          </w:p>
        </w:tc>
        <w:tc>
          <w:tcPr>
            <w:tcW w:w="4389" w:type="dxa"/>
          </w:tcPr>
          <w:p w14:paraId="0530E3E7" w14:textId="2079E296" w:rsidR="008510B9" w:rsidRDefault="008510B9" w:rsidP="008510B9">
            <w:pPr>
              <w:pStyle w:val="content"/>
              <w:ind w:firstLine="0"/>
            </w:pPr>
            <w:r>
              <w:t>Chức  năng</w:t>
            </w:r>
          </w:p>
        </w:tc>
      </w:tr>
      <w:tr w:rsidR="008510B9" w14:paraId="566BC3DC" w14:textId="77777777" w:rsidTr="008510B9">
        <w:tc>
          <w:tcPr>
            <w:tcW w:w="4388" w:type="dxa"/>
          </w:tcPr>
          <w:p w14:paraId="09A4B85C" w14:textId="2215BE6C" w:rsidR="008510B9" w:rsidRDefault="008510B9" w:rsidP="008510B9">
            <w:pPr>
              <w:pStyle w:val="content"/>
              <w:ind w:firstLine="0"/>
            </w:pPr>
            <w:r w:rsidRPr="008510B9">
              <w:t xml:space="preserve">&lt;h1&gt; </w:t>
            </w:r>
            <w:r>
              <w:t xml:space="preserve"> đến </w:t>
            </w:r>
            <w:r w:rsidRPr="008510B9">
              <w:t xml:space="preserve"> &lt;h6&gt;</w:t>
            </w:r>
          </w:p>
        </w:tc>
        <w:tc>
          <w:tcPr>
            <w:tcW w:w="4389" w:type="dxa"/>
          </w:tcPr>
          <w:p w14:paraId="0F4147CA" w14:textId="49D83A8D" w:rsidR="008510B9" w:rsidRDefault="008510B9" w:rsidP="008510B9">
            <w:pPr>
              <w:pStyle w:val="content"/>
              <w:ind w:firstLine="0"/>
            </w:pPr>
            <w:r>
              <w:t>Tạo heading 1</w:t>
            </w:r>
          </w:p>
        </w:tc>
      </w:tr>
      <w:tr w:rsidR="008510B9" w14:paraId="759FEEF8" w14:textId="77777777" w:rsidTr="008510B9">
        <w:tc>
          <w:tcPr>
            <w:tcW w:w="4388" w:type="dxa"/>
          </w:tcPr>
          <w:p w14:paraId="7F45A097" w14:textId="447FCC6E" w:rsidR="008510B9" w:rsidRDefault="008510B9" w:rsidP="008510B9">
            <w:pPr>
              <w:pStyle w:val="content"/>
              <w:ind w:firstLine="0"/>
            </w:pPr>
            <w:r w:rsidRPr="008510B9">
              <w:t>&lt;p&gt;</w:t>
            </w:r>
          </w:p>
        </w:tc>
        <w:tc>
          <w:tcPr>
            <w:tcW w:w="4389" w:type="dxa"/>
          </w:tcPr>
          <w:p w14:paraId="2D2EC09C" w14:textId="58A693B4" w:rsidR="008510B9" w:rsidRDefault="008510B9" w:rsidP="008510B9">
            <w:pPr>
              <w:pStyle w:val="content"/>
              <w:ind w:firstLine="0"/>
            </w:pPr>
            <w:r>
              <w:t>Tạo một đoạn văn bản</w:t>
            </w:r>
          </w:p>
        </w:tc>
      </w:tr>
      <w:tr w:rsidR="008510B9" w14:paraId="401438EF" w14:textId="77777777" w:rsidTr="008510B9">
        <w:tc>
          <w:tcPr>
            <w:tcW w:w="4388" w:type="dxa"/>
          </w:tcPr>
          <w:p w14:paraId="139F992E" w14:textId="7AC8746D" w:rsidR="008510B9" w:rsidRDefault="0054476C" w:rsidP="008510B9">
            <w:pPr>
              <w:pStyle w:val="content"/>
              <w:ind w:firstLine="0"/>
            </w:pPr>
            <w:r w:rsidRPr="0054476C">
              <w:t>&lt;button&gt;</w:t>
            </w:r>
          </w:p>
        </w:tc>
        <w:tc>
          <w:tcPr>
            <w:tcW w:w="4389" w:type="dxa"/>
          </w:tcPr>
          <w:p w14:paraId="6CC44191" w14:textId="4A1805F4" w:rsidR="0054476C" w:rsidRDefault="0054476C" w:rsidP="008510B9">
            <w:pPr>
              <w:pStyle w:val="content"/>
              <w:ind w:firstLine="0"/>
            </w:pPr>
            <w:r>
              <w:t>Tạo một nút nhấn</w:t>
            </w:r>
          </w:p>
        </w:tc>
      </w:tr>
      <w:tr w:rsidR="0054476C" w14:paraId="52FD2AA4" w14:textId="77777777" w:rsidTr="008510B9">
        <w:tc>
          <w:tcPr>
            <w:tcW w:w="4388" w:type="dxa"/>
          </w:tcPr>
          <w:p w14:paraId="792790A5" w14:textId="21397778" w:rsidR="0054476C" w:rsidRPr="0054476C" w:rsidRDefault="0054476C" w:rsidP="008510B9">
            <w:pPr>
              <w:pStyle w:val="content"/>
              <w:ind w:firstLine="0"/>
            </w:pPr>
            <w:r w:rsidRPr="0054476C">
              <w:t>&lt;div&gt;</w:t>
            </w:r>
          </w:p>
        </w:tc>
        <w:tc>
          <w:tcPr>
            <w:tcW w:w="4389" w:type="dxa"/>
          </w:tcPr>
          <w:p w14:paraId="7DE4F0F7" w14:textId="61EF8EF7" w:rsidR="0054476C" w:rsidRDefault="0054476C" w:rsidP="008510B9">
            <w:pPr>
              <w:pStyle w:val="content"/>
              <w:ind w:firstLine="0"/>
            </w:pPr>
            <w:r>
              <w:t>Chia các đoạn HTML</w:t>
            </w:r>
          </w:p>
        </w:tc>
      </w:tr>
    </w:tbl>
    <w:p w14:paraId="6339511E" w14:textId="77777777" w:rsidR="008510B9" w:rsidRDefault="008510B9" w:rsidP="008510B9">
      <w:pPr>
        <w:pStyle w:val="content"/>
        <w:ind w:firstLine="0"/>
      </w:pPr>
    </w:p>
    <w:p w14:paraId="39CD292A" w14:textId="5755C3A9" w:rsidR="008510B9" w:rsidRDefault="0054476C" w:rsidP="009C3406">
      <w:pPr>
        <w:pStyle w:val="content"/>
        <w:ind w:firstLine="0"/>
        <w:rPr>
          <w:i/>
          <w:iCs/>
        </w:rPr>
      </w:pPr>
      <w:r w:rsidRPr="0079775C">
        <w:rPr>
          <w:i/>
          <w:iCs/>
        </w:rPr>
        <w:t xml:space="preserve">Sử dụng CSS để </w:t>
      </w:r>
      <w:r w:rsidR="0079775C" w:rsidRPr="0079775C">
        <w:rPr>
          <w:i/>
          <w:iCs/>
        </w:rPr>
        <w:t>tạo kiểu cho HTML (Tô màu, chỉnh font chữ đậm nhạt</w:t>
      </w:r>
      <w:r w:rsidR="0059463C">
        <w:rPr>
          <w:i/>
          <w:iCs/>
        </w:rPr>
        <w:t>…</w:t>
      </w:r>
      <w:r w:rsidR="0079775C" w:rsidRPr="0079775C">
        <w:rPr>
          <w:i/>
          <w:iCs/>
        </w:rPr>
        <w:t>)</w:t>
      </w:r>
    </w:p>
    <w:p w14:paraId="4AE6C09E" w14:textId="315280C9" w:rsidR="0079775C" w:rsidRDefault="00355CC7" w:rsidP="009C3406">
      <w:pPr>
        <w:pStyle w:val="content"/>
        <w:ind w:firstLine="0"/>
      </w:pPr>
      <w:r>
        <w:t>Vd: thay đổi màu và định dạng chữ thẻ &lt;p&gt;</w:t>
      </w:r>
    </w:p>
    <w:p w14:paraId="12F96A37" w14:textId="77777777" w:rsidR="00355CC7" w:rsidRDefault="00355CC7" w:rsidP="00355CC7">
      <w:pPr>
        <w:pStyle w:val="content"/>
        <w:ind w:firstLine="0"/>
      </w:pPr>
      <w:r>
        <w:t>p {</w:t>
      </w:r>
    </w:p>
    <w:p w14:paraId="056C87B1" w14:textId="77777777" w:rsidR="00355CC7" w:rsidRDefault="00355CC7" w:rsidP="00355CC7">
      <w:pPr>
        <w:pStyle w:val="content"/>
      </w:pPr>
      <w:r>
        <w:t xml:space="preserve">  color: red;</w:t>
      </w:r>
    </w:p>
    <w:p w14:paraId="2F9E3E42" w14:textId="77777777" w:rsidR="00355CC7" w:rsidRDefault="00355CC7" w:rsidP="00355CC7">
      <w:pPr>
        <w:pStyle w:val="content"/>
      </w:pPr>
      <w:r>
        <w:t xml:space="preserve">  text-align: center;</w:t>
      </w:r>
    </w:p>
    <w:p w14:paraId="384724A0" w14:textId="45235EEF" w:rsidR="00355CC7" w:rsidRDefault="00355CC7" w:rsidP="00355CC7">
      <w:pPr>
        <w:pStyle w:val="content"/>
        <w:ind w:firstLine="0"/>
      </w:pPr>
      <w:r>
        <w:t>}</w:t>
      </w:r>
    </w:p>
    <w:p w14:paraId="78FDCE56" w14:textId="0A4488D6" w:rsidR="00355CC7" w:rsidRDefault="00355CC7" w:rsidP="00355CC7">
      <w:pPr>
        <w:pStyle w:val="content"/>
        <w:ind w:firstLine="0"/>
      </w:pPr>
      <w:r>
        <w:t>Thay đổi nền thẻ &lt;body&gt;</w:t>
      </w:r>
    </w:p>
    <w:p w14:paraId="5D6264DA" w14:textId="2EFD23B3" w:rsidR="00355CC7" w:rsidRDefault="00355CC7" w:rsidP="00355CC7">
      <w:pPr>
        <w:pStyle w:val="content"/>
        <w:ind w:firstLine="0"/>
      </w:pPr>
      <w:r>
        <w:t>body {</w:t>
      </w:r>
    </w:p>
    <w:p w14:paraId="22C3DA3C" w14:textId="77777777" w:rsidR="00355CC7" w:rsidRDefault="00355CC7" w:rsidP="00355CC7">
      <w:pPr>
        <w:pStyle w:val="content"/>
      </w:pPr>
      <w:r>
        <w:t xml:space="preserve">  background-color: lightblue;</w:t>
      </w:r>
    </w:p>
    <w:p w14:paraId="02423191" w14:textId="4E97FDDF" w:rsidR="00355CC7" w:rsidRPr="0079775C" w:rsidRDefault="00355CC7" w:rsidP="00355CC7">
      <w:pPr>
        <w:pStyle w:val="content"/>
        <w:ind w:firstLine="0"/>
      </w:pPr>
      <w:r>
        <w:t>}</w:t>
      </w:r>
    </w:p>
    <w:p w14:paraId="73D39BA9" w14:textId="2CEC2D7E" w:rsidR="00C963B5" w:rsidRDefault="00C963B5" w:rsidP="009C3406">
      <w:pPr>
        <w:pStyle w:val="content"/>
        <w:ind w:firstLine="0"/>
      </w:pPr>
    </w:p>
    <w:p w14:paraId="12F052F2" w14:textId="677B8B3F" w:rsidR="00820B1C" w:rsidRDefault="00875019" w:rsidP="00875019">
      <w:pPr>
        <w:pStyle w:val="level1"/>
      </w:pPr>
      <w:bookmarkStart w:id="77" w:name="_Toc104024090"/>
      <w:r>
        <w:lastRenderedPageBreak/>
        <w:t>Mô hình thự</w:t>
      </w:r>
      <w:r w:rsidR="00BD10EF">
        <w:t>c</w:t>
      </w:r>
      <w:r>
        <w:t xml:space="preserve"> tế của hệ thống.</w:t>
      </w:r>
      <w:bookmarkEnd w:id="77"/>
    </w:p>
    <w:p w14:paraId="0DE8821F" w14:textId="77777777" w:rsidR="002D51AB" w:rsidRDefault="002D51AB" w:rsidP="002D51AB">
      <w:pPr>
        <w:pStyle w:val="content"/>
        <w:keepNext/>
      </w:pPr>
      <w:r>
        <w:rPr>
          <w:noProof/>
        </w:rPr>
        <w:drawing>
          <wp:inline distT="0" distB="0" distL="0" distR="0" wp14:anchorId="0895B720" wp14:editId="7A0C0FDE">
            <wp:extent cx="4834008" cy="2223643"/>
            <wp:effectExtent l="0" t="0" r="5080" b="571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57385" cy="2234396"/>
                    </a:xfrm>
                    <a:prstGeom prst="rect">
                      <a:avLst/>
                    </a:prstGeom>
                    <a:noFill/>
                  </pic:spPr>
                </pic:pic>
              </a:graphicData>
            </a:graphic>
          </wp:inline>
        </w:drawing>
      </w:r>
    </w:p>
    <w:p w14:paraId="0999DAE3" w14:textId="48F123C3" w:rsidR="002D51AB" w:rsidRDefault="002D51AB" w:rsidP="002D51AB">
      <w:pPr>
        <w:pStyle w:val="Caption"/>
      </w:pPr>
      <w:bookmarkStart w:id="78" w:name="_Toc104024126"/>
      <w:r>
        <w:t xml:space="preserve">Hình </w:t>
      </w:r>
      <w:fldSimple w:instr=" STYLEREF 1 \s ">
        <w:r w:rsidR="00A42916">
          <w:rPr>
            <w:noProof/>
          </w:rPr>
          <w:t>3</w:t>
        </w:r>
      </w:fldSimple>
      <w:r w:rsidR="00A42916">
        <w:t>.</w:t>
      </w:r>
      <w:fldSimple w:instr=" SEQ Hình \* ARABIC \s 1 ">
        <w:r w:rsidR="00A42916">
          <w:rPr>
            <w:noProof/>
          </w:rPr>
          <w:t>11</w:t>
        </w:r>
      </w:fldSimple>
      <w:r>
        <w:t>. Hình ảnh thực tế của hệ thống.</w:t>
      </w:r>
      <w:bookmarkEnd w:id="78"/>
    </w:p>
    <w:p w14:paraId="548A5806" w14:textId="66ABF186" w:rsidR="00A0551C" w:rsidRDefault="00AF4A0A" w:rsidP="00A0551C">
      <w:pPr>
        <w:pStyle w:val="content"/>
      </w:pPr>
      <w:r>
        <w:t xml:space="preserve">Mô hình đèn và rèm cửa thông minh có 4 phần chính: </w:t>
      </w:r>
    </w:p>
    <w:p w14:paraId="6D5D9C2F" w14:textId="7A26C0C4" w:rsidR="00AF4A0A" w:rsidRDefault="00D71C94" w:rsidP="00D71C94">
      <w:pPr>
        <w:pStyle w:val="content"/>
        <w:numPr>
          <w:ilvl w:val="0"/>
          <w:numId w:val="41"/>
        </w:numPr>
      </w:pPr>
      <w:r>
        <w:t>Thứ nhất là</w:t>
      </w:r>
      <w:r w:rsidR="00AF4A0A">
        <w:t xml:space="preserve"> phần mạch điều khiển toàn hệ thống được gắn là bên phải của mô hình.</w:t>
      </w:r>
    </w:p>
    <w:p w14:paraId="02D2C6DD" w14:textId="1DAADD72" w:rsidR="00AF4A0A" w:rsidRDefault="00D71C94" w:rsidP="00D71C94">
      <w:pPr>
        <w:pStyle w:val="content"/>
        <w:numPr>
          <w:ilvl w:val="0"/>
          <w:numId w:val="41"/>
        </w:numPr>
      </w:pPr>
      <w:r>
        <w:t>Phần thứ 2</w:t>
      </w:r>
      <w:r w:rsidR="00AF4A0A">
        <w:t xml:space="preserve"> phần động cơ có chức năng thu kéo rèm cửa.</w:t>
      </w:r>
    </w:p>
    <w:p w14:paraId="6A83C52E" w14:textId="3DEEB390" w:rsidR="00AF4A0A" w:rsidRDefault="00D71C94" w:rsidP="00D71C94">
      <w:pPr>
        <w:pStyle w:val="content"/>
        <w:numPr>
          <w:ilvl w:val="0"/>
          <w:numId w:val="41"/>
        </w:numPr>
      </w:pPr>
      <w:r>
        <w:t>Thứ 3 là</w:t>
      </w:r>
      <w:r w:rsidR="00AF4A0A">
        <w:t xml:space="preserve"> đèn được gắn trên mô hình, được điều khiển thông qua các nút nhấ trên mạch điều khiển.</w:t>
      </w:r>
    </w:p>
    <w:p w14:paraId="08BF743E" w14:textId="64AA71A2" w:rsidR="00AF4A0A" w:rsidRPr="00A0551C" w:rsidRDefault="00D71C94" w:rsidP="00D71C94">
      <w:pPr>
        <w:pStyle w:val="content"/>
        <w:numPr>
          <w:ilvl w:val="0"/>
          <w:numId w:val="41"/>
        </w:numPr>
      </w:pPr>
      <w:r>
        <w:t>Cuối cùng là</w:t>
      </w:r>
      <w:r w:rsidR="00AF4A0A">
        <w:t xml:space="preserve"> rèm cửa được điều khiển bởi động cơ.</w:t>
      </w:r>
    </w:p>
    <w:p w14:paraId="1341213C" w14:textId="568939C9" w:rsidR="00BD10EF" w:rsidRDefault="00C61B34" w:rsidP="00EE557F">
      <w:pPr>
        <w:pStyle w:val="level1"/>
      </w:pPr>
      <w:bookmarkStart w:id="79" w:name="_Toc104024091"/>
      <w:r>
        <w:t>Giao diện điều khiển hệ thống trên Web</w:t>
      </w:r>
      <w:bookmarkEnd w:id="79"/>
    </w:p>
    <w:p w14:paraId="19A9286A" w14:textId="041E0B83" w:rsidR="00D71C94" w:rsidRDefault="00D71C94" w:rsidP="00D71C94">
      <w:pPr>
        <w:pStyle w:val="content"/>
        <w:ind w:firstLine="0"/>
      </w:pPr>
      <w:r>
        <w:t>Giao diện điều khiển trên web bao gồm</w:t>
      </w:r>
      <w:r w:rsidR="00A42916">
        <w:t xml:space="preserve"> 6 </w:t>
      </w:r>
      <w:r>
        <w:t>nút nhấn</w:t>
      </w:r>
      <w:r w:rsidR="00A42916">
        <w:t xml:space="preserve"> để bật tắt và điều khiển rèm:</w:t>
      </w:r>
    </w:p>
    <w:p w14:paraId="1A90061D" w14:textId="77777777" w:rsidR="00A42916" w:rsidRDefault="00A42916" w:rsidP="00A42916">
      <w:pPr>
        <w:pStyle w:val="content"/>
        <w:keepNext/>
        <w:ind w:firstLine="0"/>
      </w:pPr>
      <w:r>
        <w:rPr>
          <w:noProof/>
        </w:rPr>
        <w:drawing>
          <wp:inline distT="0" distB="0" distL="0" distR="0" wp14:anchorId="390E0E8E" wp14:editId="5BB6F358">
            <wp:extent cx="5579745" cy="1966595"/>
            <wp:effectExtent l="19050" t="19050" r="20955" b="14605"/>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1966595"/>
                    </a:xfrm>
                    <a:prstGeom prst="rect">
                      <a:avLst/>
                    </a:prstGeom>
                    <a:ln w="12700">
                      <a:solidFill>
                        <a:schemeClr val="tx1"/>
                      </a:solidFill>
                    </a:ln>
                  </pic:spPr>
                </pic:pic>
              </a:graphicData>
            </a:graphic>
          </wp:inline>
        </w:drawing>
      </w:r>
    </w:p>
    <w:p w14:paraId="34CBF4E0" w14:textId="35668497" w:rsidR="00D71C94" w:rsidRPr="00D71C94" w:rsidRDefault="00A42916" w:rsidP="00975A86">
      <w:pPr>
        <w:pStyle w:val="Caption"/>
      </w:pPr>
      <w:bookmarkStart w:id="80" w:name="_Toc104024127"/>
      <w:r>
        <w:t xml:space="preserve">Hình </w:t>
      </w:r>
      <w:fldSimple w:instr=" STYLEREF 1 \s ">
        <w:r>
          <w:rPr>
            <w:noProof/>
          </w:rPr>
          <w:t>3</w:t>
        </w:r>
      </w:fldSimple>
      <w:r>
        <w:t>.</w:t>
      </w:r>
      <w:fldSimple w:instr=" SEQ Hình \* ARABIC \s 1 ">
        <w:r>
          <w:rPr>
            <w:noProof/>
          </w:rPr>
          <w:t>12</w:t>
        </w:r>
      </w:fldSimple>
      <w:r>
        <w:t xml:space="preserve">: </w:t>
      </w:r>
      <w:r w:rsidR="00975A86">
        <w:t>Giao diện điều khiển trên Web</w:t>
      </w:r>
      <w:bookmarkEnd w:id="80"/>
    </w:p>
    <w:p w14:paraId="1479820E" w14:textId="5D6562AA" w:rsidR="0013317F" w:rsidRDefault="0013317F" w:rsidP="00D476E8">
      <w:pPr>
        <w:pStyle w:val="level1"/>
      </w:pPr>
      <w:bookmarkStart w:id="81" w:name="_Toc104024092"/>
      <w:r>
        <w:lastRenderedPageBreak/>
        <w:t>Kết luận chương 3</w:t>
      </w:r>
      <w:r w:rsidR="00ED4508">
        <w:t>.</w:t>
      </w:r>
      <w:bookmarkEnd w:id="81"/>
    </w:p>
    <w:p w14:paraId="35A8A61E" w14:textId="5E151E73" w:rsidR="00ED4508" w:rsidRDefault="00ED4508" w:rsidP="00ED4508">
      <w:pPr>
        <w:pStyle w:val="content"/>
      </w:pPr>
      <w:r>
        <w:t>Hoàn thành việc thiết kế mạch nguyên ly cho toàn hệ thống. Xuất mạch in PCB và thực hiện bước tiếp theo hàn mạch hoàn thành hộp điều khiển hệ thống. Thiết kế phần mềm điều khiển bằng cách vẽ lưu đồ thuật toàn của các chế độ hoạt động.</w:t>
      </w:r>
    </w:p>
    <w:p w14:paraId="7EAFD2A9" w14:textId="77777777" w:rsidR="00ED4508" w:rsidRDefault="00ED4508" w:rsidP="00ED4508">
      <w:pPr>
        <w:pStyle w:val="content"/>
      </w:pPr>
      <w:r>
        <w:t xml:space="preserve">Việc thiết kế mạch thực tế phải tính tới các phần cách ly để không bị nhiễu tới các khối khác, đặc biệt là khối vi điều khiển. Mạch chủ yếu lắp trong các khu vực ngoài trời, vì vậy mạch phải được thiết kế để chống chịu trong môi trường khắc nhiệt như: Độ ẩm cao, có nhiều xung gây nhiễu, ảnh hưởng bởi thời tiết. </w:t>
      </w:r>
    </w:p>
    <w:p w14:paraId="1B91D2AD" w14:textId="77777777" w:rsidR="00ED4508" w:rsidRDefault="00ED4508" w:rsidP="00ED4508">
      <w:pPr>
        <w:pStyle w:val="content"/>
      </w:pPr>
      <w:r>
        <w:t>Việc lập trình vi điều khiển yêu cầu người lập trình phải nắm rõ các kiến thức về ngôn ngữ lập trình C, kiến thức về các ngoại vi cơ bản của vi điều khiển, xử lý dữ liệu để đưa ra tín hiệu điều khiển…Việc lập trình với Sever yêu cầu người lập trình phải nắm rõ các kiến thức về Python, về công cụ mình đang sử dụng. Ngoài ra việc sử dụng thành thạo các công cụ debug, các công cụ kiểm soát và lập trình rất quan trọng để debug trong quá trình sảy ra lỗi. Việc lập trình và đưa trang web lên websever yêu cầu người lập trình phải nắm vững các kiến thức về web cơ bản, xử lý sự kiện trên websever, thao tác với giao diện điều khiển …</w:t>
      </w:r>
    </w:p>
    <w:p w14:paraId="28040441" w14:textId="61E78A4A" w:rsidR="00ED4508" w:rsidRDefault="00ED4508" w:rsidP="00ED4508">
      <w:pPr>
        <w:pStyle w:val="content"/>
      </w:pPr>
      <w:r>
        <w:t>Tạo ra một một giao diện Web đơn giản không quá phức tạp, đầy đủ các tính năng giúp người sử dụng có thể hiểu và nắm bắt cách sử dụng một cách nhanh chóng.</w:t>
      </w:r>
    </w:p>
    <w:p w14:paraId="1FB72F1D" w14:textId="19FFC436" w:rsidR="003539D5" w:rsidRDefault="003539D5">
      <w:r>
        <w:br w:type="page"/>
      </w:r>
    </w:p>
    <w:p w14:paraId="052D0F1A" w14:textId="4B74911F" w:rsidR="00D476E8" w:rsidRPr="00D476E8" w:rsidRDefault="003539D5" w:rsidP="003539D5">
      <w:pPr>
        <w:pStyle w:val="Heading1"/>
        <w:numPr>
          <w:ilvl w:val="0"/>
          <w:numId w:val="0"/>
        </w:numPr>
      </w:pPr>
      <w:bookmarkStart w:id="82" w:name="_Toc104024093"/>
      <w:r>
        <w:lastRenderedPageBreak/>
        <w:t>KẾT LUẬN</w:t>
      </w:r>
      <w:bookmarkEnd w:id="82"/>
    </w:p>
    <w:p w14:paraId="223A4E40" w14:textId="47EB750A" w:rsidR="00D476E8" w:rsidRPr="00F81DCC" w:rsidRDefault="00D476E8" w:rsidP="00F81DCC"/>
    <w:p w14:paraId="1CC25C4D" w14:textId="595DACDD" w:rsidR="001C1A35" w:rsidRDefault="001C1A35" w:rsidP="001C1A35">
      <w:pPr>
        <w:pStyle w:val="content"/>
      </w:pPr>
      <w:r>
        <w:t>Qua quá trình thực hiện làm đồ án, em đã trình bày các cơ sở lý thuyết liên quan và chạy thành công hệ thống “</w:t>
      </w:r>
      <w:r w:rsidR="00484E9A" w:rsidRPr="005967EE">
        <w:rPr>
          <w:b/>
          <w:bCs/>
        </w:rPr>
        <w:t xml:space="preserve">Thiết kế mô hình hệ thống đèn và rèm cửa thông minh sử dụng </w:t>
      </w:r>
      <w:r w:rsidR="00927A86">
        <w:rPr>
          <w:b/>
          <w:bCs/>
        </w:rPr>
        <w:t xml:space="preserve">vi điều khiển </w:t>
      </w:r>
      <w:r w:rsidR="00484E9A" w:rsidRPr="005967EE">
        <w:rPr>
          <w:b/>
          <w:bCs/>
        </w:rPr>
        <w:t>ESP32</w:t>
      </w:r>
      <w:r w:rsidRPr="005967EE">
        <w:rPr>
          <w:b/>
          <w:bCs/>
        </w:rPr>
        <w:t>”</w:t>
      </w:r>
      <w:r>
        <w:t>. Tuy thời gian làm đồ án thực sự không quá dài nhưng được sự giúp đỡ tận tình của T</w:t>
      </w:r>
      <w:r w:rsidR="005E6B52">
        <w:t>h</w:t>
      </w:r>
      <w:r>
        <w:t>.</w:t>
      </w:r>
      <w:r w:rsidR="005E6B52">
        <w:t>S</w:t>
      </w:r>
      <w:r w:rsidR="00484E9A">
        <w:t xml:space="preserve"> Duơng Thị Hằng </w:t>
      </w:r>
      <w:r>
        <w:t>cùng với sự nỗ lực và cố gắng của bản thân, sự chỉ bảo của các Thầy Cô trong khoa Điện tử em đã hoàn thành đề tài theo yêu cầu và đúng thời gian quy định với những nội dung sau:</w:t>
      </w:r>
    </w:p>
    <w:p w14:paraId="58DCB59C" w14:textId="5988220E" w:rsidR="005E6B52" w:rsidRDefault="001C1A35" w:rsidP="004F33D9">
      <w:pPr>
        <w:pStyle w:val="content"/>
        <w:numPr>
          <w:ilvl w:val="0"/>
          <w:numId w:val="6"/>
        </w:numPr>
      </w:pPr>
      <w:r>
        <w:t xml:space="preserve">Nghiên cứu và tìm hiểu về </w:t>
      </w:r>
      <w:r w:rsidR="005E6B52">
        <w:t>các hệ thống điều khiển và giám sát trên thực tế, ưu điểm và nhược điểm của từng hệ thống</w:t>
      </w:r>
    </w:p>
    <w:p w14:paraId="442CBF2E" w14:textId="48EB8AD1" w:rsidR="001C1A35" w:rsidRDefault="001C1A35" w:rsidP="004F33D9">
      <w:pPr>
        <w:pStyle w:val="content"/>
        <w:numPr>
          <w:ilvl w:val="0"/>
          <w:numId w:val="6"/>
        </w:numPr>
      </w:pPr>
      <w:r>
        <w:t xml:space="preserve">Nghiên cứu và tìm hiểu về vi điều khiển ESP32, các ngoại vi và lập trình ESP32 </w:t>
      </w:r>
    </w:p>
    <w:p w14:paraId="03AF20E1" w14:textId="287C3AB0" w:rsidR="001C1A35" w:rsidRDefault="005E6B52" w:rsidP="004F33D9">
      <w:pPr>
        <w:pStyle w:val="content"/>
        <w:numPr>
          <w:ilvl w:val="0"/>
          <w:numId w:val="6"/>
        </w:numPr>
      </w:pPr>
      <w:r>
        <w:t>T</w:t>
      </w:r>
      <w:r w:rsidR="001C1A35">
        <w:t>ìm hiểu về chuẩn truyền thông không d</w:t>
      </w:r>
      <w:r>
        <w:t>ây Wi</w:t>
      </w:r>
      <w:r w:rsidR="004F33D9">
        <w:t>F</w:t>
      </w:r>
      <w:r>
        <w:t>i</w:t>
      </w:r>
      <w:r w:rsidR="004F33D9">
        <w:t>, ứng dụng nó vào trong việc điều khiển, truyền nhận tín hiệu và giám sát</w:t>
      </w:r>
    </w:p>
    <w:p w14:paraId="40E44D80" w14:textId="11A80A91" w:rsidR="00845C69" w:rsidRDefault="00845C69" w:rsidP="004F33D9">
      <w:pPr>
        <w:pStyle w:val="content"/>
        <w:numPr>
          <w:ilvl w:val="0"/>
          <w:numId w:val="6"/>
        </w:numPr>
      </w:pPr>
      <w:r>
        <w:t>Nắm được các hệ thống điều khiển và giám sát từ xa hoạt động</w:t>
      </w:r>
    </w:p>
    <w:p w14:paraId="76AA0715" w14:textId="02C355F3" w:rsidR="00845C69" w:rsidRDefault="00845C69" w:rsidP="004F33D9">
      <w:pPr>
        <w:pStyle w:val="content"/>
        <w:numPr>
          <w:ilvl w:val="0"/>
          <w:numId w:val="6"/>
        </w:numPr>
      </w:pPr>
      <w:r>
        <w:t>Xây dựng được giao diện điều khiển và giám sát</w:t>
      </w:r>
    </w:p>
    <w:p w14:paraId="495AE2A2" w14:textId="78EB6E2B" w:rsidR="004F33D9" w:rsidRDefault="004F33D9" w:rsidP="004F33D9">
      <w:pPr>
        <w:pStyle w:val="content"/>
        <w:numPr>
          <w:ilvl w:val="0"/>
          <w:numId w:val="6"/>
        </w:numPr>
      </w:pPr>
      <w:r>
        <w:t xml:space="preserve">Thiết kế và vận hành thành công </w:t>
      </w:r>
      <w:r w:rsidR="00484E9A" w:rsidRPr="00484E9A">
        <w:t>mô hình hệ thống đèn và rèm cửa thông minh sử dụng ESP32</w:t>
      </w:r>
    </w:p>
    <w:p w14:paraId="708D110E" w14:textId="202D423B" w:rsidR="001C1A35" w:rsidRPr="00591640" w:rsidRDefault="001C1A35" w:rsidP="004F33D9">
      <w:pPr>
        <w:pStyle w:val="content"/>
        <w:ind w:firstLine="0"/>
        <w:rPr>
          <w:b/>
          <w:bCs/>
        </w:rPr>
      </w:pPr>
      <w:r w:rsidRPr="00591640">
        <w:rPr>
          <w:b/>
          <w:bCs/>
        </w:rPr>
        <w:t xml:space="preserve">Hướng phát triển đề tài: </w:t>
      </w:r>
    </w:p>
    <w:p w14:paraId="6ED44490" w14:textId="7EC59917" w:rsidR="001C1A35" w:rsidRDefault="001C1A35" w:rsidP="005E6B52">
      <w:pPr>
        <w:pStyle w:val="content"/>
        <w:numPr>
          <w:ilvl w:val="0"/>
          <w:numId w:val="7"/>
        </w:numPr>
      </w:pPr>
      <w:r>
        <w:t>Tạo giao diện phong phú và đa dạng hơn</w:t>
      </w:r>
    </w:p>
    <w:p w14:paraId="60573987" w14:textId="714674A2" w:rsidR="001C1A35" w:rsidRDefault="005E6B52" w:rsidP="005E6B52">
      <w:pPr>
        <w:pStyle w:val="content"/>
        <w:numPr>
          <w:ilvl w:val="0"/>
          <w:numId w:val="7"/>
        </w:numPr>
      </w:pPr>
      <w:r>
        <w:t>Giám sát và điều khiển các thiết bị không chỉ ON/OFF mà cả các tín hiệu nhiều dạng khác nhau</w:t>
      </w:r>
    </w:p>
    <w:p w14:paraId="72621640" w14:textId="5F202F13" w:rsidR="001C1A35" w:rsidRDefault="001C1A35" w:rsidP="00B36BB0">
      <w:pPr>
        <w:pStyle w:val="content"/>
        <w:numPr>
          <w:ilvl w:val="0"/>
          <w:numId w:val="7"/>
        </w:numPr>
      </w:pPr>
      <w:r>
        <w:t>Phát triển đa nền tảng (Android, IOS…)</w:t>
      </w:r>
    </w:p>
    <w:p w14:paraId="37FC8784" w14:textId="77777777" w:rsidR="001C1A35" w:rsidRDefault="001C1A35" w:rsidP="001C1A35">
      <w:pPr>
        <w:pStyle w:val="content"/>
      </w:pPr>
      <w:r>
        <w:lastRenderedPageBreak/>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E7ACF1" w14:textId="77777777" w:rsidR="001C1A35" w:rsidRDefault="001C1A35" w:rsidP="001C1A35">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0331ABA8" w14:textId="3C7F72D5" w:rsidR="00301E99" w:rsidRDefault="001C1A35" w:rsidP="005E6B52">
      <w:pPr>
        <w:pStyle w:val="content"/>
        <w:ind w:firstLine="0"/>
        <w:jc w:val="right"/>
      </w:pPr>
      <w:r>
        <w:t>Em xin chân thành cảm ơn!</w:t>
      </w:r>
    </w:p>
    <w:p w14:paraId="00653837" w14:textId="77777777" w:rsidR="00301E99" w:rsidRDefault="00301E99">
      <w:pPr>
        <w:rPr>
          <w:rFonts w:ascii="Times New Roman" w:hAnsi="Times New Roman"/>
          <w:sz w:val="28"/>
        </w:rPr>
      </w:pPr>
      <w:r>
        <w:br w:type="page"/>
      </w:r>
    </w:p>
    <w:p w14:paraId="368236DC" w14:textId="4929B17A" w:rsidR="00301E99" w:rsidRDefault="00301E99" w:rsidP="00301E99">
      <w:pPr>
        <w:pStyle w:val="Heading1"/>
        <w:numPr>
          <w:ilvl w:val="0"/>
          <w:numId w:val="0"/>
        </w:numPr>
        <w:rPr>
          <w:caps w:val="0"/>
        </w:rPr>
      </w:pPr>
      <w:bookmarkStart w:id="83" w:name="_Toc104024094"/>
      <w:r>
        <w:rPr>
          <w:caps w:val="0"/>
        </w:rPr>
        <w:lastRenderedPageBreak/>
        <w:t>TÀI LIỆU THAM KHẢO</w:t>
      </w:r>
      <w:r w:rsidR="006A33CC">
        <w:rPr>
          <w:caps w:val="0"/>
        </w:rPr>
        <w:t>.</w:t>
      </w:r>
      <w:bookmarkEnd w:id="83"/>
    </w:p>
    <w:p w14:paraId="5F8A80FE" w14:textId="77777777" w:rsidR="006A33CC" w:rsidRPr="006A33CC" w:rsidRDefault="006A33CC" w:rsidP="006A33CC"/>
    <w:p w14:paraId="35305B7A" w14:textId="7935FBE0" w:rsidR="00C55103" w:rsidRPr="00FF78A4" w:rsidRDefault="00C55103" w:rsidP="00C55103">
      <w:pPr>
        <w:pStyle w:val="content"/>
        <w:ind w:firstLine="0"/>
        <w:jc w:val="left"/>
        <w:rPr>
          <w:rFonts w:cs="Times New Roman"/>
          <w:szCs w:val="28"/>
        </w:rPr>
      </w:pPr>
      <w:r w:rsidRPr="00FF78A4">
        <w:t>[1]</w:t>
      </w:r>
      <w:r w:rsidRPr="00FF78A4">
        <w:tab/>
        <w:t>Wikipedia. 2021. “Hypertext Transfer Protocol</w:t>
      </w:r>
      <w:r w:rsidRPr="00FF78A4">
        <w:rPr>
          <w:rFonts w:cs="Times New Roman"/>
          <w:szCs w:val="28"/>
        </w:rPr>
        <w:t xml:space="preserve">”. Truy cập ngày 18/4. </w:t>
      </w:r>
      <w:hyperlink r:id="rId77" w:history="1">
        <w:r w:rsidRPr="00FF78A4">
          <w:rPr>
            <w:rStyle w:val="Hyperlink"/>
            <w:rFonts w:cs="Times New Roman"/>
            <w:color w:val="auto"/>
            <w:szCs w:val="28"/>
            <w:u w:val="none"/>
          </w:rPr>
          <w:t>https://vi.wikipedia.org/wiki/Hypertext_Transfer_Protocol</w:t>
        </w:r>
      </w:hyperlink>
      <w:r w:rsidRPr="00FF78A4">
        <w:rPr>
          <w:rFonts w:cs="Times New Roman"/>
          <w:szCs w:val="28"/>
        </w:rPr>
        <w:t>. (Wikipedia 2021).</w:t>
      </w:r>
    </w:p>
    <w:p w14:paraId="400E347D" w14:textId="5F909A4D" w:rsidR="00C55103" w:rsidRPr="00FF78A4" w:rsidRDefault="00C55103" w:rsidP="00C55103">
      <w:pPr>
        <w:pStyle w:val="content"/>
        <w:ind w:firstLine="0"/>
        <w:jc w:val="left"/>
        <w:rPr>
          <w:rFonts w:cs="Times New Roman"/>
          <w:szCs w:val="28"/>
        </w:rPr>
      </w:pPr>
      <w:r w:rsidRPr="00FF78A4">
        <w:t>[2]</w:t>
      </w:r>
      <w:r w:rsidRPr="00FF78A4">
        <w:tab/>
        <w:t>Wikipedia. 2021. “Giao thức Wifi</w:t>
      </w:r>
      <w:r w:rsidRPr="00FF78A4">
        <w:rPr>
          <w:rFonts w:cs="Times New Roman"/>
          <w:szCs w:val="28"/>
        </w:rPr>
        <w:t xml:space="preserve">”. Truy cập ngày 20/4. </w:t>
      </w:r>
      <w:hyperlink r:id="rId78" w:history="1">
        <w:r w:rsidRPr="00FF78A4">
          <w:rPr>
            <w:rStyle w:val="Hyperlink"/>
            <w:color w:val="auto"/>
            <w:u w:val="none"/>
          </w:rPr>
          <w:t>https://vi.wikipedia.org/wiki/Wi-Fi</w:t>
        </w:r>
      </w:hyperlink>
      <w:r w:rsidRPr="00FF78A4">
        <w:t xml:space="preserve">. </w:t>
      </w:r>
      <w:r w:rsidRPr="00FF78A4">
        <w:rPr>
          <w:rFonts w:cs="Times New Roman"/>
          <w:szCs w:val="28"/>
        </w:rPr>
        <w:t>(Wikipedia 2021).</w:t>
      </w:r>
    </w:p>
    <w:p w14:paraId="4616AEA4" w14:textId="3E2598A4" w:rsidR="00C55103" w:rsidRPr="00FF78A4" w:rsidRDefault="00C55103" w:rsidP="00C55103">
      <w:pPr>
        <w:pStyle w:val="content"/>
        <w:ind w:firstLine="0"/>
        <w:jc w:val="left"/>
        <w:rPr>
          <w:rFonts w:cs="Times New Roman"/>
          <w:szCs w:val="28"/>
        </w:rPr>
      </w:pPr>
      <w:r w:rsidRPr="00FF78A4">
        <w:t>[3]</w:t>
      </w:r>
      <w:r w:rsidRPr="00FF78A4">
        <w:tab/>
        <w:t>Viblo Asia. 2018. “Giao thức MQTT</w:t>
      </w:r>
      <w:r w:rsidRPr="00FF78A4">
        <w:rPr>
          <w:rFonts w:cs="Times New Roman"/>
          <w:szCs w:val="28"/>
        </w:rPr>
        <w:t xml:space="preserve">”. Truy cập ngày 21/4. </w:t>
      </w:r>
      <w:r w:rsidRPr="00FF78A4">
        <w:t xml:space="preserve">https://viblo.asia/p/mqtt-la-gi-vai-tro-cua-mqtt-trong-iot-V3m5WL3bKO7. </w:t>
      </w:r>
      <w:r w:rsidRPr="00FF78A4">
        <w:rPr>
          <w:rFonts w:cs="Times New Roman"/>
          <w:szCs w:val="28"/>
        </w:rPr>
        <w:t>(</w:t>
      </w:r>
      <w:r w:rsidRPr="00FF78A4">
        <w:t>Viblo Asia</w:t>
      </w:r>
      <w:r w:rsidRPr="00FF78A4">
        <w:rPr>
          <w:rFonts w:cs="Times New Roman"/>
          <w:szCs w:val="28"/>
        </w:rPr>
        <w:t xml:space="preserve"> 2018).</w:t>
      </w:r>
    </w:p>
    <w:p w14:paraId="7BB69EFF" w14:textId="28401DFE" w:rsidR="00C55103" w:rsidRPr="00FF78A4" w:rsidRDefault="00C55103" w:rsidP="00C55103">
      <w:pPr>
        <w:pStyle w:val="content"/>
        <w:ind w:firstLine="0"/>
        <w:jc w:val="left"/>
      </w:pPr>
      <w:r w:rsidRPr="00FF78A4">
        <w:t>[4]</w:t>
      </w:r>
      <w:r w:rsidRPr="00FF78A4">
        <w:tab/>
        <w:t xml:space="preserve">Wikipedia. 2021. “ESP32”. Truy cập ngày 12/4. </w:t>
      </w:r>
      <w:hyperlink r:id="rId79" w:history="1">
        <w:r w:rsidRPr="00FF78A4">
          <w:rPr>
            <w:rStyle w:val="Hyperlink"/>
            <w:rFonts w:cs="Times New Roman"/>
            <w:color w:val="auto"/>
            <w:szCs w:val="28"/>
            <w:u w:val="none"/>
          </w:rPr>
          <w:t>https://vi.wikipedia.org/wiki/ESP32</w:t>
        </w:r>
      </w:hyperlink>
      <w:r w:rsidRPr="00FF78A4">
        <w:t>. (Wikipedia 2021).</w:t>
      </w:r>
    </w:p>
    <w:p w14:paraId="67578FCF" w14:textId="4345F11A" w:rsidR="00C55103" w:rsidRPr="00FF78A4" w:rsidRDefault="00C55103" w:rsidP="00C55103">
      <w:pPr>
        <w:pStyle w:val="content"/>
        <w:ind w:firstLine="0"/>
        <w:jc w:val="left"/>
        <w:rPr>
          <w:rFonts w:cs="Times New Roman"/>
          <w:szCs w:val="28"/>
        </w:rPr>
      </w:pPr>
      <w:r w:rsidRPr="00FF78A4">
        <w:t>[</w:t>
      </w:r>
      <w:r w:rsidR="002404E2" w:rsidRPr="00FF78A4">
        <w:t>5</w:t>
      </w:r>
      <w:r w:rsidRPr="00FF78A4">
        <w:t>]</w:t>
      </w:r>
      <w:r w:rsidRPr="00FF78A4">
        <w:tab/>
      </w:r>
      <w:r w:rsidR="002404E2" w:rsidRPr="00FF78A4">
        <w:t>Linh Kiện Việt</w:t>
      </w:r>
      <w:r w:rsidRPr="00FF78A4">
        <w:t>. 202</w:t>
      </w:r>
      <w:r w:rsidR="002404E2" w:rsidRPr="00FF78A4">
        <w:t>2</w:t>
      </w:r>
      <w:r w:rsidRPr="00FF78A4">
        <w:t>. “</w:t>
      </w:r>
      <w:r w:rsidR="002404E2" w:rsidRPr="00FF78A4">
        <w:t>Module nguồn cách ly B5050S</w:t>
      </w:r>
      <w:r w:rsidRPr="00FF78A4">
        <w:rPr>
          <w:rFonts w:cs="Times New Roman"/>
          <w:szCs w:val="28"/>
        </w:rPr>
        <w:t>”. Truy cập ngày 2</w:t>
      </w:r>
      <w:r w:rsidR="002404E2" w:rsidRPr="00FF78A4">
        <w:rPr>
          <w:rFonts w:cs="Times New Roman"/>
          <w:szCs w:val="28"/>
        </w:rPr>
        <w:t>2</w:t>
      </w:r>
      <w:r w:rsidRPr="00FF78A4">
        <w:rPr>
          <w:rFonts w:cs="Times New Roman"/>
          <w:szCs w:val="28"/>
        </w:rPr>
        <w:t xml:space="preserve">/4. </w:t>
      </w:r>
      <w:r w:rsidR="002404E2" w:rsidRPr="00FF78A4">
        <w:rPr>
          <w:rFonts w:cs="Times New Roman"/>
          <w:szCs w:val="28"/>
        </w:rPr>
        <w:t>http://linhkienviet.vn/module-nguon-cach-ly-b0505s-2w-dc-dc-5v-5v</w:t>
      </w:r>
      <w:r w:rsidRPr="00FF78A4">
        <w:t xml:space="preserve">. </w:t>
      </w:r>
      <w:r w:rsidRPr="00FF78A4">
        <w:rPr>
          <w:rFonts w:cs="Times New Roman"/>
          <w:szCs w:val="28"/>
        </w:rPr>
        <w:t>(</w:t>
      </w:r>
      <w:r w:rsidR="002404E2" w:rsidRPr="00FF78A4">
        <w:t>Linh Kiện Việt</w:t>
      </w:r>
      <w:r w:rsidR="002404E2" w:rsidRPr="00FF78A4">
        <w:rPr>
          <w:rFonts w:cs="Times New Roman"/>
          <w:szCs w:val="28"/>
        </w:rPr>
        <w:t xml:space="preserve"> </w:t>
      </w:r>
      <w:r w:rsidRPr="00FF78A4">
        <w:rPr>
          <w:rFonts w:cs="Times New Roman"/>
          <w:szCs w:val="28"/>
        </w:rPr>
        <w:t>202</w:t>
      </w:r>
      <w:r w:rsidR="002404E2" w:rsidRPr="00FF78A4">
        <w:rPr>
          <w:rFonts w:cs="Times New Roman"/>
          <w:szCs w:val="28"/>
        </w:rPr>
        <w:t>2</w:t>
      </w:r>
      <w:r w:rsidRPr="00FF78A4">
        <w:rPr>
          <w:rFonts w:cs="Times New Roman"/>
          <w:szCs w:val="28"/>
        </w:rPr>
        <w:t>).</w:t>
      </w:r>
    </w:p>
    <w:p w14:paraId="43F43C4F" w14:textId="5CE4C9AB" w:rsidR="00C75367" w:rsidRPr="00FF78A4" w:rsidRDefault="00C55103" w:rsidP="00C55103">
      <w:pPr>
        <w:pStyle w:val="content"/>
        <w:ind w:firstLine="0"/>
        <w:jc w:val="left"/>
        <w:rPr>
          <w:rFonts w:cs="Times New Roman"/>
          <w:szCs w:val="28"/>
        </w:rPr>
      </w:pPr>
      <w:r w:rsidRPr="00FF78A4">
        <w:t>[</w:t>
      </w:r>
      <w:r w:rsidR="00C75367" w:rsidRPr="00FF78A4">
        <w:t>6</w:t>
      </w:r>
      <w:r w:rsidRPr="00FF78A4">
        <w:t>]</w:t>
      </w:r>
      <w:r w:rsidRPr="00FF78A4">
        <w:tab/>
        <w:t>Wikipedia. 2021. “</w:t>
      </w:r>
      <w:r w:rsidR="00C75367" w:rsidRPr="00FF78A4">
        <w:t>Hệ điều hành FreeRTOS</w:t>
      </w:r>
      <w:r w:rsidRPr="00FF78A4">
        <w:rPr>
          <w:rFonts w:cs="Times New Roman"/>
          <w:szCs w:val="28"/>
        </w:rPr>
        <w:t xml:space="preserve">”. Truy cập ngày </w:t>
      </w:r>
      <w:r w:rsidR="00C75367" w:rsidRPr="00FF78A4">
        <w:rPr>
          <w:rFonts w:cs="Times New Roman"/>
          <w:szCs w:val="28"/>
        </w:rPr>
        <w:t>3</w:t>
      </w:r>
      <w:r w:rsidRPr="00FF78A4">
        <w:rPr>
          <w:rFonts w:cs="Times New Roman"/>
          <w:szCs w:val="28"/>
        </w:rPr>
        <w:t>0/4.</w:t>
      </w:r>
    </w:p>
    <w:p w14:paraId="17743A5F" w14:textId="6C266CA8" w:rsidR="00C55103" w:rsidRPr="00FF78A4" w:rsidRDefault="00AE64BF" w:rsidP="00C55103">
      <w:pPr>
        <w:pStyle w:val="content"/>
        <w:ind w:firstLine="0"/>
        <w:jc w:val="left"/>
        <w:rPr>
          <w:rFonts w:cs="Times New Roman"/>
          <w:szCs w:val="28"/>
        </w:rPr>
      </w:pPr>
      <w:hyperlink r:id="rId80" w:history="1">
        <w:r w:rsidR="00C75367" w:rsidRPr="00FF78A4">
          <w:rPr>
            <w:rStyle w:val="Hyperlink"/>
            <w:color w:val="auto"/>
            <w:u w:val="none"/>
          </w:rPr>
          <w:t>https://vi.wikipedia.org/wiki/FreeRTOS</w:t>
        </w:r>
      </w:hyperlink>
      <w:r w:rsidR="00C55103" w:rsidRPr="00FF78A4">
        <w:t xml:space="preserve">. </w:t>
      </w:r>
      <w:r w:rsidR="00C55103" w:rsidRPr="00FF78A4">
        <w:rPr>
          <w:rFonts w:cs="Times New Roman"/>
          <w:szCs w:val="28"/>
        </w:rPr>
        <w:t>(Wikipedia 2021).</w:t>
      </w:r>
    </w:p>
    <w:p w14:paraId="2D803CFE" w14:textId="55DA2633" w:rsidR="00C55103" w:rsidRPr="00FF78A4" w:rsidRDefault="00C55103" w:rsidP="00C55103">
      <w:pPr>
        <w:pStyle w:val="content"/>
        <w:ind w:firstLine="0"/>
        <w:jc w:val="left"/>
        <w:rPr>
          <w:rFonts w:cs="Times New Roman"/>
          <w:szCs w:val="28"/>
        </w:rPr>
      </w:pPr>
      <w:r w:rsidRPr="00FF78A4">
        <w:t>[</w:t>
      </w:r>
      <w:r w:rsidR="00C75367" w:rsidRPr="00FF78A4">
        <w:t>7</w:t>
      </w:r>
      <w:r w:rsidRPr="00FF78A4">
        <w:t>]</w:t>
      </w:r>
      <w:r w:rsidRPr="00FF78A4">
        <w:tab/>
        <w:t>Wikipedia. 2021. “</w:t>
      </w:r>
      <w:r w:rsidR="00C75367" w:rsidRPr="00FF78A4">
        <w:t>HTML</w:t>
      </w:r>
      <w:r w:rsidRPr="00FF78A4">
        <w:rPr>
          <w:rFonts w:cs="Times New Roman"/>
          <w:szCs w:val="28"/>
        </w:rPr>
        <w:t xml:space="preserve">”. Truy cập ngày </w:t>
      </w:r>
      <w:r w:rsidR="00C75367" w:rsidRPr="00FF78A4">
        <w:rPr>
          <w:rFonts w:cs="Times New Roman"/>
          <w:szCs w:val="28"/>
        </w:rPr>
        <w:t>29</w:t>
      </w:r>
      <w:r w:rsidRPr="00FF78A4">
        <w:rPr>
          <w:rFonts w:cs="Times New Roman"/>
          <w:szCs w:val="28"/>
        </w:rPr>
        <w:t xml:space="preserve">/4. </w:t>
      </w:r>
      <w:r w:rsidR="00C75367" w:rsidRPr="00FF78A4">
        <w:t>https://vi.wikipedia.org/wiki/HTML</w:t>
      </w:r>
      <w:r w:rsidRPr="00FF78A4">
        <w:t xml:space="preserve">. </w:t>
      </w:r>
      <w:r w:rsidRPr="00FF78A4">
        <w:rPr>
          <w:rFonts w:cs="Times New Roman"/>
          <w:szCs w:val="28"/>
        </w:rPr>
        <w:t>(Wikipedia 2021).</w:t>
      </w:r>
    </w:p>
    <w:p w14:paraId="5EE53D47" w14:textId="06F7763E" w:rsidR="00ED4508" w:rsidRPr="00FF78A4" w:rsidRDefault="00ED4508" w:rsidP="00ED4508">
      <w:pPr>
        <w:pStyle w:val="content"/>
        <w:ind w:firstLine="0"/>
        <w:jc w:val="left"/>
        <w:rPr>
          <w:rFonts w:cs="Times New Roman"/>
          <w:szCs w:val="28"/>
        </w:rPr>
      </w:pPr>
      <w:r w:rsidRPr="00FF78A4">
        <w:rPr>
          <w:rFonts w:cs="Times New Roman"/>
          <w:szCs w:val="28"/>
        </w:rPr>
        <w:t>[8]</w:t>
      </w:r>
      <w:r w:rsidRPr="00FF78A4">
        <w:rPr>
          <w:rFonts w:cs="Times New Roman"/>
          <w:szCs w:val="28"/>
        </w:rPr>
        <w:tab/>
        <w:t>Evans, D. The Internet of Things: How the Next Evolution of the Internet is Changing Everything; Cisco Internet Business Solutions Group: San Jose, CA, USA, 2011</w:t>
      </w:r>
    </w:p>
    <w:p w14:paraId="317E93CB" w14:textId="19F4C98F" w:rsidR="00C55103" w:rsidRDefault="00C55103" w:rsidP="00C55103">
      <w:pPr>
        <w:pStyle w:val="content"/>
        <w:ind w:firstLine="0"/>
        <w:jc w:val="left"/>
        <w:rPr>
          <w:rFonts w:cs="Times New Roman"/>
          <w:szCs w:val="28"/>
        </w:rPr>
      </w:pPr>
    </w:p>
    <w:p w14:paraId="497C7163" w14:textId="77777777" w:rsidR="00C55103" w:rsidRDefault="00C55103" w:rsidP="00C55103">
      <w:pPr>
        <w:pStyle w:val="content"/>
        <w:ind w:firstLine="0"/>
        <w:jc w:val="left"/>
        <w:rPr>
          <w:rFonts w:cs="Times New Roman"/>
          <w:szCs w:val="28"/>
        </w:rPr>
      </w:pPr>
    </w:p>
    <w:p w14:paraId="2C039CD1" w14:textId="6ADC5423" w:rsidR="00301E99" w:rsidRDefault="00301E99">
      <w:pPr>
        <w:rPr>
          <w:rFonts w:ascii="Times New Roman" w:eastAsiaTheme="majorEastAsia" w:hAnsi="Times New Roman" w:cstheme="majorBidi"/>
          <w:b/>
          <w:caps/>
          <w:sz w:val="28"/>
          <w:szCs w:val="32"/>
        </w:rPr>
      </w:pPr>
      <w:r>
        <w:br w:type="page"/>
      </w:r>
    </w:p>
    <w:p w14:paraId="6C078CC7" w14:textId="666DEF29" w:rsidR="00010D3A" w:rsidRDefault="00301E99" w:rsidP="00301E99">
      <w:pPr>
        <w:pStyle w:val="Heading1"/>
        <w:numPr>
          <w:ilvl w:val="0"/>
          <w:numId w:val="0"/>
        </w:numPr>
        <w:jc w:val="left"/>
        <w:rPr>
          <w:caps w:val="0"/>
        </w:rPr>
      </w:pPr>
      <w:bookmarkStart w:id="84" w:name="_Toc104024095"/>
      <w:r>
        <w:rPr>
          <w:caps w:val="0"/>
        </w:rPr>
        <w:lastRenderedPageBreak/>
        <w:t>PHỤ LỤC</w:t>
      </w:r>
      <w:bookmarkEnd w:id="84"/>
    </w:p>
    <w:p w14:paraId="227CD94E" w14:textId="0388622A" w:rsidR="00111ECA" w:rsidRDefault="00B07ED9" w:rsidP="00B07ED9">
      <w:pPr>
        <w:pStyle w:val="content"/>
        <w:ind w:firstLine="0"/>
      </w:pPr>
      <w:r>
        <w:t>Code lập trình ESP32</w:t>
      </w:r>
    </w:p>
    <w:p w14:paraId="1004C2F1" w14:textId="77777777" w:rsidR="00B07ED9" w:rsidRDefault="00B07ED9" w:rsidP="00B07ED9">
      <w:pPr>
        <w:pStyle w:val="paranofl"/>
      </w:pPr>
      <w:r>
        <w:t>#include &lt;PubSubClient.h&gt;</w:t>
      </w:r>
    </w:p>
    <w:p w14:paraId="21B7591D" w14:textId="77777777" w:rsidR="00B07ED9" w:rsidRDefault="00B07ED9" w:rsidP="00B07ED9">
      <w:pPr>
        <w:pStyle w:val="paranofl"/>
      </w:pPr>
      <w:r>
        <w:t>#include &lt;WiFi.h&gt;</w:t>
      </w:r>
    </w:p>
    <w:p w14:paraId="11E284E8" w14:textId="77777777" w:rsidR="00B07ED9" w:rsidRDefault="00B07ED9" w:rsidP="00B07ED9">
      <w:pPr>
        <w:pStyle w:val="paranofl"/>
      </w:pPr>
      <w:r>
        <w:t>#include &lt;ArduinoJson.h&gt;</w:t>
      </w:r>
    </w:p>
    <w:p w14:paraId="3A1163D1" w14:textId="77777777" w:rsidR="00B07ED9" w:rsidRDefault="00B07ED9" w:rsidP="00B07ED9">
      <w:pPr>
        <w:pStyle w:val="paranofl"/>
      </w:pPr>
      <w:r>
        <w:t>#include &lt;Wire.h&gt;</w:t>
      </w:r>
    </w:p>
    <w:p w14:paraId="2000B0E6" w14:textId="55798EE2" w:rsidR="00B07ED9" w:rsidRDefault="00B07ED9" w:rsidP="00B07ED9">
      <w:pPr>
        <w:pStyle w:val="paranofl"/>
      </w:pPr>
      <w:r>
        <w:t>#include &lt;LiquidCrystal_I2C.h&gt;</w:t>
      </w:r>
    </w:p>
    <w:p w14:paraId="558F28F7" w14:textId="77777777" w:rsidR="00B07ED9" w:rsidRDefault="00B07ED9" w:rsidP="00B07ED9">
      <w:pPr>
        <w:pStyle w:val="paranofl"/>
      </w:pPr>
      <w:r>
        <w:t>//ota update</w:t>
      </w:r>
    </w:p>
    <w:p w14:paraId="70237B85" w14:textId="77777777" w:rsidR="00B07ED9" w:rsidRDefault="00B07ED9" w:rsidP="00B07ED9">
      <w:pPr>
        <w:pStyle w:val="paranofl"/>
      </w:pPr>
      <w:r>
        <w:t xml:space="preserve"> #include &lt;ESPAsyncWebServer.h&gt;</w:t>
      </w:r>
    </w:p>
    <w:p w14:paraId="03E8F2BD" w14:textId="336B57E8" w:rsidR="00B07ED9" w:rsidRDefault="00B07ED9" w:rsidP="00B07ED9">
      <w:pPr>
        <w:pStyle w:val="paranofl"/>
      </w:pPr>
      <w:r>
        <w:t xml:space="preserve"> #include &lt;AsyncElegantOTA.h&gt;</w:t>
      </w:r>
    </w:p>
    <w:p w14:paraId="1AB4E1E7" w14:textId="77777777" w:rsidR="00B07ED9" w:rsidRDefault="00B07ED9" w:rsidP="00B07ED9">
      <w:pPr>
        <w:pStyle w:val="paranofl"/>
      </w:pPr>
      <w:r>
        <w:t>#define ssid "Zoro"</w:t>
      </w:r>
    </w:p>
    <w:p w14:paraId="5586BDC2" w14:textId="38183706" w:rsidR="00B07ED9" w:rsidRDefault="00B07ED9" w:rsidP="00B07ED9">
      <w:pPr>
        <w:pStyle w:val="paranofl"/>
      </w:pPr>
      <w:r>
        <w:t>#define password "minhdien04"</w:t>
      </w:r>
    </w:p>
    <w:p w14:paraId="2D2A982A" w14:textId="77777777" w:rsidR="00B07ED9" w:rsidRDefault="00B07ED9" w:rsidP="00B07ED9">
      <w:pPr>
        <w:pStyle w:val="paranofl"/>
      </w:pPr>
      <w:r>
        <w:t xml:space="preserve">#define mqtt_server "broker.hivemq.com" </w:t>
      </w:r>
    </w:p>
    <w:p w14:paraId="561C512F" w14:textId="77777777" w:rsidR="00B07ED9" w:rsidRDefault="00B07ED9" w:rsidP="00B07ED9">
      <w:pPr>
        <w:pStyle w:val="paranofl"/>
      </w:pPr>
      <w:r>
        <w:t xml:space="preserve">#define mqtt_user ""    </w:t>
      </w:r>
    </w:p>
    <w:p w14:paraId="17634E52" w14:textId="77777777" w:rsidR="00B07ED9" w:rsidRDefault="00B07ED9" w:rsidP="00B07ED9">
      <w:pPr>
        <w:pStyle w:val="paranofl"/>
      </w:pPr>
      <w:r>
        <w:t>#define mqtt_pwd ""</w:t>
      </w:r>
    </w:p>
    <w:p w14:paraId="08ABC4DA" w14:textId="1403AF8F" w:rsidR="00B07ED9" w:rsidRDefault="00B07ED9" w:rsidP="00B07ED9">
      <w:pPr>
        <w:pStyle w:val="paranofl"/>
      </w:pPr>
      <w:r>
        <w:t xml:space="preserve">const uint16_t mqtt_port = 1883; </w:t>
      </w:r>
    </w:p>
    <w:p w14:paraId="1276F307" w14:textId="6C72B446" w:rsidR="00B07ED9" w:rsidRDefault="00B07ED9" w:rsidP="00B07ED9">
      <w:pPr>
        <w:pStyle w:val="paranofl"/>
      </w:pPr>
      <w:r>
        <w:t>String mqtt_topic_control_TB = "nguyenvanvinh/controlTB"; //subscribe</w:t>
      </w:r>
    </w:p>
    <w:p w14:paraId="19C220B0" w14:textId="077ACB88" w:rsidR="00B07ED9" w:rsidRDefault="00B07ED9" w:rsidP="00B07ED9">
      <w:pPr>
        <w:pStyle w:val="paranofl"/>
      </w:pPr>
      <w:r>
        <w:t>String mqtt_topic_infor_TB_ALL = "nguyenvanvinh/inforTBALL";//publish</w:t>
      </w:r>
    </w:p>
    <w:p w14:paraId="2F90822A" w14:textId="0CDEDBAE" w:rsidR="00B07ED9" w:rsidRDefault="00B07ED9" w:rsidP="00B07ED9">
      <w:pPr>
        <w:pStyle w:val="paranofl"/>
      </w:pPr>
      <w:r>
        <w:t>String mqtt_topic_infor_TB_Relay = "nguyenvanvinh/inforTBRelay"; //publish</w:t>
      </w:r>
    </w:p>
    <w:p w14:paraId="55DE5701" w14:textId="77777777" w:rsidR="00B07ED9" w:rsidRDefault="00B07ED9" w:rsidP="00B07ED9">
      <w:pPr>
        <w:pStyle w:val="paranofl"/>
      </w:pPr>
      <w:r>
        <w:t>WiFiClient espClient;</w:t>
      </w:r>
    </w:p>
    <w:p w14:paraId="4DBCA1B8" w14:textId="77777777" w:rsidR="00B07ED9" w:rsidRDefault="00B07ED9" w:rsidP="00B07ED9">
      <w:pPr>
        <w:pStyle w:val="paranofl"/>
      </w:pPr>
      <w:r>
        <w:t>PubSubClient client(espClient);</w:t>
      </w:r>
    </w:p>
    <w:p w14:paraId="5895004F" w14:textId="77777777" w:rsidR="00B07ED9" w:rsidRDefault="00B07ED9" w:rsidP="00B07ED9">
      <w:pPr>
        <w:pStyle w:val="paranofl"/>
      </w:pPr>
      <w:r>
        <w:t>AsyncWebServer server(80);</w:t>
      </w:r>
    </w:p>
    <w:p w14:paraId="1AEA2142" w14:textId="77777777" w:rsidR="00B07ED9" w:rsidRDefault="00B07ED9" w:rsidP="00B07ED9">
      <w:pPr>
        <w:pStyle w:val="paranofl"/>
      </w:pPr>
      <w:r>
        <w:t>void callback(char* topic, byte* payload, unsigned int length);</w:t>
      </w:r>
    </w:p>
    <w:p w14:paraId="230A9102" w14:textId="77777777" w:rsidR="00B07ED9" w:rsidRDefault="00B07ED9" w:rsidP="00B07ED9">
      <w:pPr>
        <w:pStyle w:val="paranofl"/>
      </w:pPr>
      <w:r>
        <w:t>void setup_wifi();</w:t>
      </w:r>
    </w:p>
    <w:p w14:paraId="6769BDC2" w14:textId="77777777" w:rsidR="00B07ED9" w:rsidRDefault="00B07ED9" w:rsidP="00B07ED9">
      <w:pPr>
        <w:pStyle w:val="paranofl"/>
      </w:pPr>
      <w:r>
        <w:t>void reconnect();</w:t>
      </w:r>
    </w:p>
    <w:p w14:paraId="754B7A6D" w14:textId="77777777" w:rsidR="00B07ED9" w:rsidRDefault="00B07ED9" w:rsidP="00B07ED9">
      <w:pPr>
        <w:pStyle w:val="paranofl"/>
      </w:pPr>
      <w:r>
        <w:t>void taskInit();</w:t>
      </w:r>
    </w:p>
    <w:p w14:paraId="6BA48EC6" w14:textId="77777777" w:rsidR="00B07ED9" w:rsidRDefault="00B07ED9" w:rsidP="00B07ED9">
      <w:pPr>
        <w:pStyle w:val="paranofl"/>
      </w:pPr>
      <w:r>
        <w:t>void sendMqttTask();</w:t>
      </w:r>
    </w:p>
    <w:p w14:paraId="2306206B" w14:textId="77777777" w:rsidR="00B07ED9" w:rsidRDefault="00B07ED9" w:rsidP="00B07ED9">
      <w:pPr>
        <w:pStyle w:val="paranofl"/>
      </w:pPr>
      <w:r>
        <w:t>void sendMqtt(void *parameter);</w:t>
      </w:r>
    </w:p>
    <w:p w14:paraId="251E84E9" w14:textId="77777777" w:rsidR="00B07ED9" w:rsidRDefault="00B07ED9" w:rsidP="00B07ED9">
      <w:pPr>
        <w:pStyle w:val="paranofl"/>
      </w:pPr>
      <w:r>
        <w:lastRenderedPageBreak/>
        <w:t>void sendDataMQTT();</w:t>
      </w:r>
    </w:p>
    <w:p w14:paraId="0EC19AF8" w14:textId="77777777" w:rsidR="00B07ED9" w:rsidRDefault="00B07ED9" w:rsidP="00B07ED9">
      <w:pPr>
        <w:pStyle w:val="paranofl"/>
      </w:pPr>
      <w:r>
        <w:t>void  otaUpdate();</w:t>
      </w:r>
    </w:p>
    <w:p w14:paraId="1386B081" w14:textId="77777777" w:rsidR="00B07ED9" w:rsidRDefault="00B07ED9" w:rsidP="00B07ED9">
      <w:pPr>
        <w:pStyle w:val="paranofl"/>
      </w:pPr>
      <w:r>
        <w:t>String Data = "";</w:t>
      </w:r>
    </w:p>
    <w:p w14:paraId="312DF98A" w14:textId="77777777" w:rsidR="00B07ED9" w:rsidRDefault="00B07ED9" w:rsidP="00B07ED9">
      <w:pPr>
        <w:pStyle w:val="paranofl"/>
      </w:pPr>
      <w:r>
        <w:t>uint16_t dataInt = 0;</w:t>
      </w:r>
    </w:p>
    <w:p w14:paraId="0E3484A2" w14:textId="250AEFF6" w:rsidR="00B07ED9" w:rsidRDefault="00B07ED9" w:rsidP="00B07ED9">
      <w:pPr>
        <w:pStyle w:val="paranofl"/>
      </w:pPr>
      <w:r>
        <w:t>float dataFloat = 0;</w:t>
      </w:r>
    </w:p>
    <w:p w14:paraId="0FD0F00E" w14:textId="77777777" w:rsidR="00B07ED9" w:rsidRDefault="00B07ED9" w:rsidP="00B07ED9">
      <w:pPr>
        <w:pStyle w:val="paranofl"/>
      </w:pPr>
      <w:r>
        <w:t>//button variable</w:t>
      </w:r>
    </w:p>
    <w:p w14:paraId="5D95FB36" w14:textId="77777777" w:rsidR="00B07ED9" w:rsidRDefault="00B07ED9" w:rsidP="00B07ED9">
      <w:pPr>
        <w:pStyle w:val="paranofl"/>
      </w:pPr>
      <w:r>
        <w:t>int den3Pin = 15;</w:t>
      </w:r>
    </w:p>
    <w:p w14:paraId="5DD33450" w14:textId="77777777" w:rsidR="00B07ED9" w:rsidRDefault="00B07ED9" w:rsidP="00B07ED9">
      <w:pPr>
        <w:pStyle w:val="paranofl"/>
      </w:pPr>
      <w:r>
        <w:t>int den2Pin = 4;</w:t>
      </w:r>
    </w:p>
    <w:p w14:paraId="0A8AB7E8" w14:textId="77777777" w:rsidR="00B07ED9" w:rsidRDefault="00B07ED9" w:rsidP="00B07ED9">
      <w:pPr>
        <w:pStyle w:val="paranofl"/>
      </w:pPr>
      <w:r>
        <w:t>int den1Pin = 16;</w:t>
      </w:r>
    </w:p>
    <w:p w14:paraId="06BE06C4" w14:textId="77777777" w:rsidR="00B07ED9" w:rsidRDefault="00B07ED9" w:rsidP="00B07ED9">
      <w:pPr>
        <w:pStyle w:val="paranofl"/>
      </w:pPr>
      <w:r>
        <w:t>int den4Pin = 17;</w:t>
      </w:r>
    </w:p>
    <w:p w14:paraId="43164B9E" w14:textId="77777777" w:rsidR="00B07ED9" w:rsidRDefault="00B07ED9" w:rsidP="00B07ED9">
      <w:pPr>
        <w:pStyle w:val="paranofl"/>
      </w:pPr>
      <w:r>
        <w:t>int denAllPin = 5;</w:t>
      </w:r>
    </w:p>
    <w:p w14:paraId="7C082F86" w14:textId="4CC10C8A" w:rsidR="00B07ED9" w:rsidRDefault="00B07ED9" w:rsidP="00B07ED9">
      <w:pPr>
        <w:pStyle w:val="paranofl"/>
      </w:pPr>
      <w:r>
        <w:t>int remPin = 18;</w:t>
      </w:r>
    </w:p>
    <w:p w14:paraId="33EDB205" w14:textId="77777777" w:rsidR="00B07ED9" w:rsidRDefault="00B07ED9" w:rsidP="00B07ED9">
      <w:pPr>
        <w:pStyle w:val="paranofl"/>
      </w:pPr>
      <w:r>
        <w:t>int den4OutPin = 26;</w:t>
      </w:r>
    </w:p>
    <w:p w14:paraId="40D32D7A" w14:textId="77777777" w:rsidR="00B07ED9" w:rsidRDefault="00B07ED9" w:rsidP="00B07ED9">
      <w:pPr>
        <w:pStyle w:val="paranofl"/>
      </w:pPr>
      <w:r>
        <w:t>int den1OutPin = 25;</w:t>
      </w:r>
    </w:p>
    <w:p w14:paraId="00847BFD" w14:textId="77777777" w:rsidR="00B07ED9" w:rsidRDefault="00B07ED9" w:rsidP="00B07ED9">
      <w:pPr>
        <w:pStyle w:val="paranofl"/>
      </w:pPr>
      <w:r>
        <w:t>int den5OutPin = 33;</w:t>
      </w:r>
    </w:p>
    <w:p w14:paraId="75954424" w14:textId="77777777" w:rsidR="00B07ED9" w:rsidRDefault="00B07ED9" w:rsidP="00B07ED9">
      <w:pPr>
        <w:pStyle w:val="paranofl"/>
      </w:pPr>
      <w:r>
        <w:t>int den3OutPin = 23;</w:t>
      </w:r>
    </w:p>
    <w:p w14:paraId="7A6411DC" w14:textId="77777777" w:rsidR="00B07ED9" w:rsidRDefault="00B07ED9" w:rsidP="00B07ED9">
      <w:pPr>
        <w:pStyle w:val="paranofl"/>
      </w:pPr>
      <w:r>
        <w:t>int den2OutPin = 32;</w:t>
      </w:r>
    </w:p>
    <w:p w14:paraId="6C0E292B" w14:textId="77777777" w:rsidR="00B07ED9" w:rsidRDefault="00B07ED9" w:rsidP="00B07ED9">
      <w:pPr>
        <w:pStyle w:val="paranofl"/>
      </w:pPr>
      <w:r>
        <w:t>int l298COutPin = 14;</w:t>
      </w:r>
    </w:p>
    <w:p w14:paraId="764E4763" w14:textId="77777777" w:rsidR="00B07ED9" w:rsidRDefault="00B07ED9" w:rsidP="00B07ED9">
      <w:pPr>
        <w:pStyle w:val="paranofl"/>
      </w:pPr>
      <w:r>
        <w:t>int l298DOutPin = 27;</w:t>
      </w:r>
    </w:p>
    <w:p w14:paraId="3415890B" w14:textId="77777777" w:rsidR="00B07ED9" w:rsidRDefault="00B07ED9" w:rsidP="00B07ED9">
      <w:pPr>
        <w:pStyle w:val="paranofl"/>
      </w:pPr>
    </w:p>
    <w:p w14:paraId="39372A03" w14:textId="77777777" w:rsidR="00B07ED9" w:rsidRDefault="00B07ED9" w:rsidP="00B07ED9">
      <w:pPr>
        <w:pStyle w:val="paranofl"/>
      </w:pPr>
    </w:p>
    <w:p w14:paraId="145385B7" w14:textId="77777777" w:rsidR="00B07ED9" w:rsidRDefault="00B07ED9" w:rsidP="00B07ED9">
      <w:pPr>
        <w:pStyle w:val="paranofl"/>
      </w:pPr>
      <w:r>
        <w:t>int button1PressCount = 0;</w:t>
      </w:r>
    </w:p>
    <w:p w14:paraId="633D820A" w14:textId="77777777" w:rsidR="00B07ED9" w:rsidRDefault="00B07ED9" w:rsidP="00B07ED9">
      <w:pPr>
        <w:pStyle w:val="paranofl"/>
      </w:pPr>
      <w:r>
        <w:t>int button2PressCount = 0;</w:t>
      </w:r>
    </w:p>
    <w:p w14:paraId="49B29B30" w14:textId="77777777" w:rsidR="00B07ED9" w:rsidRDefault="00B07ED9" w:rsidP="00B07ED9">
      <w:pPr>
        <w:pStyle w:val="paranofl"/>
      </w:pPr>
      <w:r>
        <w:t>int button3PressCount = 0;</w:t>
      </w:r>
    </w:p>
    <w:p w14:paraId="63F86D4E" w14:textId="77777777" w:rsidR="00B07ED9" w:rsidRDefault="00B07ED9" w:rsidP="00B07ED9">
      <w:pPr>
        <w:pStyle w:val="paranofl"/>
      </w:pPr>
      <w:r>
        <w:t>int button4PressCount = 0;</w:t>
      </w:r>
    </w:p>
    <w:p w14:paraId="4C86469E" w14:textId="77777777" w:rsidR="00B07ED9" w:rsidRDefault="00B07ED9" w:rsidP="00B07ED9">
      <w:pPr>
        <w:pStyle w:val="paranofl"/>
      </w:pPr>
      <w:r>
        <w:t>int button5PressCount = 0;</w:t>
      </w:r>
    </w:p>
    <w:p w14:paraId="525E4363" w14:textId="2C9E376D" w:rsidR="00B07ED9" w:rsidRDefault="00B07ED9" w:rsidP="00B07ED9">
      <w:pPr>
        <w:pStyle w:val="paranofl"/>
      </w:pPr>
      <w:r>
        <w:t>int button6PressCount = 0;</w:t>
      </w:r>
    </w:p>
    <w:p w14:paraId="054C0EFA" w14:textId="77777777" w:rsidR="00B07ED9" w:rsidRDefault="00B07ED9" w:rsidP="00B07ED9">
      <w:pPr>
        <w:pStyle w:val="paranofl"/>
      </w:pPr>
      <w:r>
        <w:t>//pwm channel</w:t>
      </w:r>
    </w:p>
    <w:p w14:paraId="51E73069" w14:textId="77777777" w:rsidR="00B07ED9" w:rsidRDefault="00B07ED9" w:rsidP="00B07ED9">
      <w:pPr>
        <w:pStyle w:val="paranofl"/>
      </w:pPr>
      <w:r>
        <w:t>int PWMchannel0 = 0;</w:t>
      </w:r>
    </w:p>
    <w:p w14:paraId="2D3910B3" w14:textId="77777777" w:rsidR="00B07ED9" w:rsidRDefault="00B07ED9" w:rsidP="00B07ED9">
      <w:pPr>
        <w:pStyle w:val="paranofl"/>
      </w:pPr>
      <w:r>
        <w:lastRenderedPageBreak/>
        <w:t>int PWMchannel1 = 1;</w:t>
      </w:r>
    </w:p>
    <w:p w14:paraId="014273BB" w14:textId="77777777" w:rsidR="00B07ED9" w:rsidRDefault="00B07ED9" w:rsidP="00B07ED9">
      <w:pPr>
        <w:pStyle w:val="paranofl"/>
      </w:pPr>
      <w:r>
        <w:t>void l298nInit();</w:t>
      </w:r>
    </w:p>
    <w:p w14:paraId="0EA2EED1" w14:textId="79D0D303" w:rsidR="00B07ED9" w:rsidRDefault="00B07ED9" w:rsidP="00B07ED9">
      <w:pPr>
        <w:pStyle w:val="paranofl"/>
      </w:pPr>
      <w:r>
        <w:t>void rotateClock();</w:t>
      </w:r>
    </w:p>
    <w:p w14:paraId="5C66D0FE" w14:textId="5B3C1FD6" w:rsidR="00B07ED9" w:rsidRDefault="00B07ED9" w:rsidP="00B07ED9">
      <w:pPr>
        <w:pStyle w:val="paranofl"/>
      </w:pPr>
      <w:r>
        <w:t>void pinInit();</w:t>
      </w:r>
    </w:p>
    <w:p w14:paraId="6F6C9682" w14:textId="77777777" w:rsidR="00B07ED9" w:rsidRDefault="00B07ED9" w:rsidP="00B07ED9">
      <w:pPr>
        <w:pStyle w:val="paranofl"/>
      </w:pPr>
      <w:r>
        <w:t>///handle button task</w:t>
      </w:r>
    </w:p>
    <w:p w14:paraId="33D6EB32" w14:textId="77777777" w:rsidR="00B07ED9" w:rsidRDefault="00B07ED9" w:rsidP="00B07ED9">
      <w:pPr>
        <w:pStyle w:val="paranofl"/>
      </w:pPr>
      <w:r>
        <w:t>void handleButton1Task();</w:t>
      </w:r>
    </w:p>
    <w:p w14:paraId="57099B47" w14:textId="77777777" w:rsidR="00B07ED9" w:rsidRDefault="00B07ED9" w:rsidP="00B07ED9">
      <w:pPr>
        <w:pStyle w:val="paranofl"/>
      </w:pPr>
      <w:r>
        <w:t>void handleButton2Task();</w:t>
      </w:r>
    </w:p>
    <w:p w14:paraId="2696E2E3" w14:textId="77777777" w:rsidR="00B07ED9" w:rsidRDefault="00B07ED9" w:rsidP="00B07ED9">
      <w:pPr>
        <w:pStyle w:val="paranofl"/>
      </w:pPr>
      <w:r>
        <w:t>void handleButton3Task();</w:t>
      </w:r>
    </w:p>
    <w:p w14:paraId="058AEE1E" w14:textId="77777777" w:rsidR="00B07ED9" w:rsidRDefault="00B07ED9" w:rsidP="00B07ED9">
      <w:pPr>
        <w:pStyle w:val="paranofl"/>
      </w:pPr>
      <w:r>
        <w:t>void handleButton4Task();</w:t>
      </w:r>
    </w:p>
    <w:p w14:paraId="3DDDAB99" w14:textId="77777777" w:rsidR="00B07ED9" w:rsidRDefault="00B07ED9" w:rsidP="00B07ED9">
      <w:pPr>
        <w:pStyle w:val="paranofl"/>
      </w:pPr>
      <w:r>
        <w:t>void handleButton5Task();</w:t>
      </w:r>
    </w:p>
    <w:p w14:paraId="13A0698D" w14:textId="77079AF6" w:rsidR="00B07ED9" w:rsidRDefault="00B07ED9" w:rsidP="00B07ED9">
      <w:pPr>
        <w:pStyle w:val="paranofl"/>
      </w:pPr>
      <w:r>
        <w:t>void handleButton6Task();</w:t>
      </w:r>
    </w:p>
    <w:p w14:paraId="0BFDFE33" w14:textId="77777777" w:rsidR="00B07ED9" w:rsidRDefault="00B07ED9" w:rsidP="00B07ED9">
      <w:pPr>
        <w:pStyle w:val="paranofl"/>
      </w:pPr>
    </w:p>
    <w:p w14:paraId="2A0D91F1" w14:textId="77777777" w:rsidR="00B07ED9" w:rsidRDefault="00B07ED9" w:rsidP="00B07ED9">
      <w:pPr>
        <w:pStyle w:val="paranofl"/>
      </w:pPr>
      <w:r>
        <w:t>void handleButton1(void *parameter);</w:t>
      </w:r>
    </w:p>
    <w:p w14:paraId="65A492DB" w14:textId="77777777" w:rsidR="00B07ED9" w:rsidRDefault="00B07ED9" w:rsidP="00B07ED9">
      <w:pPr>
        <w:pStyle w:val="paranofl"/>
      </w:pPr>
      <w:r>
        <w:t>void handleButton2(void *parameter);</w:t>
      </w:r>
    </w:p>
    <w:p w14:paraId="75A2C042" w14:textId="77777777" w:rsidR="00B07ED9" w:rsidRDefault="00B07ED9" w:rsidP="00B07ED9">
      <w:pPr>
        <w:pStyle w:val="paranofl"/>
      </w:pPr>
      <w:r>
        <w:t>void handleButton3(void *parameter);</w:t>
      </w:r>
    </w:p>
    <w:p w14:paraId="7FB6A8F9" w14:textId="77777777" w:rsidR="00B07ED9" w:rsidRDefault="00B07ED9" w:rsidP="00B07ED9">
      <w:pPr>
        <w:pStyle w:val="paranofl"/>
      </w:pPr>
      <w:r>
        <w:t>void handleButton4(void *parameter);</w:t>
      </w:r>
    </w:p>
    <w:p w14:paraId="1D7D422F" w14:textId="77777777" w:rsidR="00B07ED9" w:rsidRDefault="00B07ED9" w:rsidP="00B07ED9">
      <w:pPr>
        <w:pStyle w:val="paranofl"/>
      </w:pPr>
      <w:r>
        <w:t>void handleButton5(void *parameter);</w:t>
      </w:r>
    </w:p>
    <w:p w14:paraId="4049B73D" w14:textId="67385451" w:rsidR="00B07ED9" w:rsidRDefault="00B07ED9" w:rsidP="00B07ED9">
      <w:pPr>
        <w:pStyle w:val="paranofl"/>
      </w:pPr>
      <w:r>
        <w:t>void handleButton6(void *parameter);</w:t>
      </w:r>
    </w:p>
    <w:p w14:paraId="67076BF6" w14:textId="77777777" w:rsidR="00B07ED9" w:rsidRDefault="00B07ED9" w:rsidP="00B07ED9">
      <w:pPr>
        <w:pStyle w:val="paranofl"/>
      </w:pPr>
      <w:r>
        <w:t>void handleAutoTask();</w:t>
      </w:r>
    </w:p>
    <w:p w14:paraId="2CFC1552" w14:textId="336D0139" w:rsidR="00B07ED9" w:rsidRDefault="00B07ED9" w:rsidP="00B07ED9">
      <w:pPr>
        <w:pStyle w:val="paranofl"/>
      </w:pPr>
      <w:r>
        <w:t>void handleAuto(void *parameter);</w:t>
      </w:r>
    </w:p>
    <w:p w14:paraId="5DCAB57E" w14:textId="77777777" w:rsidR="00B07ED9" w:rsidRDefault="00B07ED9" w:rsidP="00B07ED9">
      <w:pPr>
        <w:pStyle w:val="paranofl"/>
      </w:pPr>
      <w:r>
        <w:t>uint16_t dataLight = 0;</w:t>
      </w:r>
    </w:p>
    <w:p w14:paraId="44A18049" w14:textId="77777777" w:rsidR="00B07ED9" w:rsidRDefault="00B07ED9" w:rsidP="00B07ED9">
      <w:pPr>
        <w:pStyle w:val="paranofl"/>
      </w:pPr>
      <w:r>
        <w:t>void setup() {</w:t>
      </w:r>
    </w:p>
    <w:p w14:paraId="02C33E60" w14:textId="77777777" w:rsidR="00B07ED9" w:rsidRDefault="00B07ED9" w:rsidP="00B07ED9">
      <w:pPr>
        <w:pStyle w:val="paranofl"/>
      </w:pPr>
      <w:r>
        <w:t xml:space="preserve">  Serial.begin(115200);</w:t>
      </w:r>
    </w:p>
    <w:p w14:paraId="173C91CA" w14:textId="77777777" w:rsidR="00B07ED9" w:rsidRDefault="00B07ED9" w:rsidP="00B07ED9">
      <w:pPr>
        <w:pStyle w:val="paranofl"/>
      </w:pPr>
      <w:r>
        <w:t xml:space="preserve">  WiFi.begin(ssid, password);</w:t>
      </w:r>
    </w:p>
    <w:p w14:paraId="09B1AC9C" w14:textId="77777777" w:rsidR="00B07ED9" w:rsidRDefault="00B07ED9" w:rsidP="00B07ED9">
      <w:pPr>
        <w:pStyle w:val="paranofl"/>
      </w:pPr>
      <w:r>
        <w:t xml:space="preserve">  pinInit();</w:t>
      </w:r>
    </w:p>
    <w:p w14:paraId="003785F6" w14:textId="77777777" w:rsidR="00B07ED9" w:rsidRDefault="00B07ED9" w:rsidP="00B07ED9">
      <w:pPr>
        <w:pStyle w:val="paranofl"/>
      </w:pPr>
      <w:r>
        <w:t xml:space="preserve">  l298nInit();</w:t>
      </w:r>
    </w:p>
    <w:p w14:paraId="6D1AE510" w14:textId="77777777" w:rsidR="00B07ED9" w:rsidRDefault="00B07ED9" w:rsidP="00B07ED9">
      <w:pPr>
        <w:pStyle w:val="paranofl"/>
      </w:pPr>
      <w:r>
        <w:t xml:space="preserve">  setup_wifi();</w:t>
      </w:r>
    </w:p>
    <w:p w14:paraId="3BD28795" w14:textId="77777777" w:rsidR="00B07ED9" w:rsidRDefault="00B07ED9" w:rsidP="00B07ED9">
      <w:pPr>
        <w:pStyle w:val="paranofl"/>
      </w:pPr>
      <w:r>
        <w:t xml:space="preserve">  otaUpdate();</w:t>
      </w:r>
    </w:p>
    <w:p w14:paraId="16A82F3B" w14:textId="77777777" w:rsidR="00B07ED9" w:rsidRDefault="00B07ED9" w:rsidP="00B07ED9">
      <w:pPr>
        <w:pStyle w:val="paranofl"/>
      </w:pPr>
      <w:r>
        <w:t xml:space="preserve">  client.setServer(mqtt_server, mqtt_port); </w:t>
      </w:r>
    </w:p>
    <w:p w14:paraId="4D28A494" w14:textId="77777777" w:rsidR="00B07ED9" w:rsidRDefault="00B07ED9" w:rsidP="00B07ED9">
      <w:pPr>
        <w:pStyle w:val="paranofl"/>
      </w:pPr>
      <w:r>
        <w:lastRenderedPageBreak/>
        <w:t xml:space="preserve">  client.setCallback(callback);</w:t>
      </w:r>
    </w:p>
    <w:p w14:paraId="2B3E99CF" w14:textId="77777777" w:rsidR="00B07ED9" w:rsidRDefault="00B07ED9" w:rsidP="00B07ED9">
      <w:pPr>
        <w:pStyle w:val="paranofl"/>
      </w:pPr>
      <w:r>
        <w:t xml:space="preserve">  taskInit();</w:t>
      </w:r>
    </w:p>
    <w:p w14:paraId="1B9F5E16" w14:textId="77777777" w:rsidR="00B07ED9" w:rsidRDefault="00B07ED9" w:rsidP="00B07ED9">
      <w:pPr>
        <w:pStyle w:val="paranofl"/>
      </w:pPr>
    </w:p>
    <w:p w14:paraId="4D90D8C3" w14:textId="33753B34" w:rsidR="00B07ED9" w:rsidRDefault="00B07ED9" w:rsidP="00B07ED9">
      <w:pPr>
        <w:pStyle w:val="paranofl"/>
      </w:pPr>
      <w:r>
        <w:t>}</w:t>
      </w:r>
    </w:p>
    <w:p w14:paraId="48D88462" w14:textId="77777777" w:rsidR="00B07ED9" w:rsidRDefault="00B07ED9" w:rsidP="00B07ED9">
      <w:pPr>
        <w:pStyle w:val="paranofl"/>
      </w:pPr>
      <w:r>
        <w:t>void loop()</w:t>
      </w:r>
    </w:p>
    <w:p w14:paraId="355B91BF" w14:textId="77777777" w:rsidR="00B07ED9" w:rsidRDefault="00B07ED9" w:rsidP="00B07ED9">
      <w:pPr>
        <w:pStyle w:val="paranofl"/>
      </w:pPr>
      <w:r>
        <w:t>{</w:t>
      </w:r>
    </w:p>
    <w:p w14:paraId="14F326AE" w14:textId="77777777" w:rsidR="00B07ED9" w:rsidRDefault="00B07ED9" w:rsidP="00B07ED9">
      <w:pPr>
        <w:pStyle w:val="paranofl"/>
      </w:pPr>
      <w:r>
        <w:t xml:space="preserve">  dataLight = analogRead(36);</w:t>
      </w:r>
    </w:p>
    <w:p w14:paraId="4F1F8FF7" w14:textId="77777777" w:rsidR="00B07ED9" w:rsidRDefault="00B07ED9" w:rsidP="00B07ED9">
      <w:pPr>
        <w:pStyle w:val="paranofl"/>
      </w:pPr>
      <w:r>
        <w:t>//  Serial.println(dataLight);</w:t>
      </w:r>
    </w:p>
    <w:p w14:paraId="08E2DDC3" w14:textId="77777777" w:rsidR="00B07ED9" w:rsidRDefault="00B07ED9" w:rsidP="00B07ED9">
      <w:pPr>
        <w:pStyle w:val="paranofl"/>
      </w:pPr>
      <w:r>
        <w:t xml:space="preserve">  if (!client.connected()) {</w:t>
      </w:r>
    </w:p>
    <w:p w14:paraId="02622BF4" w14:textId="77777777" w:rsidR="00B07ED9" w:rsidRDefault="00B07ED9" w:rsidP="00B07ED9">
      <w:pPr>
        <w:pStyle w:val="paranofl"/>
      </w:pPr>
      <w:r>
        <w:t xml:space="preserve">    reconnect();</w:t>
      </w:r>
    </w:p>
    <w:p w14:paraId="0B3CE644" w14:textId="77777777" w:rsidR="00B07ED9" w:rsidRDefault="00B07ED9" w:rsidP="00B07ED9">
      <w:pPr>
        <w:pStyle w:val="paranofl"/>
      </w:pPr>
      <w:r>
        <w:t xml:space="preserve">  }</w:t>
      </w:r>
    </w:p>
    <w:p w14:paraId="3A5A8224" w14:textId="77777777" w:rsidR="00B07ED9" w:rsidRDefault="00B07ED9" w:rsidP="00B07ED9">
      <w:pPr>
        <w:pStyle w:val="paranofl"/>
      </w:pPr>
      <w:r>
        <w:t xml:space="preserve">  client.loop();</w:t>
      </w:r>
    </w:p>
    <w:p w14:paraId="3D3F7BD5" w14:textId="77777777" w:rsidR="00B07ED9" w:rsidRDefault="00B07ED9" w:rsidP="00B07ED9">
      <w:pPr>
        <w:pStyle w:val="paranofl"/>
      </w:pPr>
      <w:r>
        <w:t>}</w:t>
      </w:r>
    </w:p>
    <w:p w14:paraId="477E5FFD" w14:textId="77777777" w:rsidR="00B07ED9" w:rsidRDefault="00B07ED9" w:rsidP="00B07ED9">
      <w:pPr>
        <w:pStyle w:val="paranofl"/>
      </w:pPr>
    </w:p>
    <w:p w14:paraId="56353CEF" w14:textId="77777777" w:rsidR="00B07ED9" w:rsidRDefault="00B07ED9" w:rsidP="00B07ED9">
      <w:pPr>
        <w:pStyle w:val="paranofl"/>
      </w:pPr>
      <w:r>
        <w:t>void callback(char* topic, byte* payload, unsigned int length)</w:t>
      </w:r>
    </w:p>
    <w:p w14:paraId="536F765D" w14:textId="77777777" w:rsidR="00B07ED9" w:rsidRDefault="00B07ED9" w:rsidP="00B07ED9">
      <w:pPr>
        <w:pStyle w:val="paranofl"/>
      </w:pPr>
      <w:r>
        <w:t>{</w:t>
      </w:r>
    </w:p>
    <w:p w14:paraId="761CA9F2" w14:textId="77777777" w:rsidR="00B07ED9" w:rsidRDefault="00B07ED9" w:rsidP="00B07ED9">
      <w:pPr>
        <w:pStyle w:val="paranofl"/>
      </w:pPr>
    </w:p>
    <w:p w14:paraId="44B092CA" w14:textId="77777777" w:rsidR="00B07ED9" w:rsidRDefault="00B07ED9" w:rsidP="00B07ED9">
      <w:pPr>
        <w:pStyle w:val="paranofl"/>
      </w:pPr>
      <w:r>
        <w:t xml:space="preserve">  String Data = "";</w:t>
      </w:r>
    </w:p>
    <w:p w14:paraId="44FC1C2F" w14:textId="77777777" w:rsidR="00B07ED9" w:rsidRDefault="00B07ED9" w:rsidP="00B07ED9">
      <w:pPr>
        <w:pStyle w:val="paranofl"/>
      </w:pPr>
      <w:r>
        <w:t xml:space="preserve">  for (int i = 0; i &lt; length; i++)</w:t>
      </w:r>
    </w:p>
    <w:p w14:paraId="16D217E2" w14:textId="77777777" w:rsidR="00B07ED9" w:rsidRDefault="00B07ED9" w:rsidP="00B07ED9">
      <w:pPr>
        <w:pStyle w:val="paranofl"/>
      </w:pPr>
      <w:r>
        <w:t xml:space="preserve">  {</w:t>
      </w:r>
    </w:p>
    <w:p w14:paraId="14EB06A8" w14:textId="77777777" w:rsidR="00B07ED9" w:rsidRDefault="00B07ED9" w:rsidP="00B07ED9">
      <w:pPr>
        <w:pStyle w:val="paranofl"/>
      </w:pPr>
      <w:r>
        <w:t xml:space="preserve">    Data += (char)payload[i]; // abcde</w:t>
      </w:r>
    </w:p>
    <w:p w14:paraId="3150810E" w14:textId="1E68FF37" w:rsidR="00B07ED9" w:rsidRDefault="00B07ED9" w:rsidP="00B07ED9">
      <w:pPr>
        <w:pStyle w:val="paranofl"/>
      </w:pPr>
      <w:r>
        <w:t xml:space="preserve">  }</w:t>
      </w:r>
    </w:p>
    <w:p w14:paraId="0C30A8F7" w14:textId="3D13962E" w:rsidR="00B07ED9" w:rsidRDefault="00B07ED9" w:rsidP="00B07ED9">
      <w:pPr>
        <w:pStyle w:val="paranofl"/>
      </w:pPr>
      <w:r>
        <w:t xml:space="preserve">  dataInt = Data.toInt();</w:t>
      </w:r>
    </w:p>
    <w:p w14:paraId="41CED4A3" w14:textId="77777777" w:rsidR="00B07ED9" w:rsidRDefault="00B07ED9" w:rsidP="00B07ED9">
      <w:pPr>
        <w:pStyle w:val="paranofl"/>
      </w:pPr>
      <w:r>
        <w:t xml:space="preserve">  if(strcmp(topic, mqtt_topic_control_TB.c_str()) == 0)</w:t>
      </w:r>
    </w:p>
    <w:p w14:paraId="36C040F0" w14:textId="77777777" w:rsidR="00B07ED9" w:rsidRDefault="00B07ED9" w:rsidP="00B07ED9">
      <w:pPr>
        <w:pStyle w:val="paranofl"/>
      </w:pPr>
      <w:r>
        <w:t xml:space="preserve">  {</w:t>
      </w:r>
    </w:p>
    <w:p w14:paraId="08881B38" w14:textId="77777777" w:rsidR="00B07ED9" w:rsidRDefault="00B07ED9" w:rsidP="00B07ED9">
      <w:pPr>
        <w:pStyle w:val="paranofl"/>
      </w:pPr>
      <w:r>
        <w:t xml:space="preserve">    String Data = "";</w:t>
      </w:r>
    </w:p>
    <w:p w14:paraId="6888F9A0" w14:textId="77777777" w:rsidR="00B07ED9" w:rsidRDefault="00B07ED9" w:rsidP="00B07ED9">
      <w:pPr>
        <w:pStyle w:val="paranofl"/>
      </w:pPr>
      <w:r>
        <w:t xml:space="preserve">    for (int i = 0; i &lt; length; i++)</w:t>
      </w:r>
    </w:p>
    <w:p w14:paraId="69DD577F" w14:textId="77777777" w:rsidR="00B07ED9" w:rsidRDefault="00B07ED9" w:rsidP="00B07ED9">
      <w:pPr>
        <w:pStyle w:val="paranofl"/>
      </w:pPr>
      <w:r>
        <w:t xml:space="preserve">    {</w:t>
      </w:r>
    </w:p>
    <w:p w14:paraId="6B72A450" w14:textId="77777777" w:rsidR="00B07ED9" w:rsidRDefault="00B07ED9" w:rsidP="00B07ED9">
      <w:pPr>
        <w:pStyle w:val="paranofl"/>
      </w:pPr>
      <w:r>
        <w:t xml:space="preserve">      Data += (char)payload[i]; // abcde</w:t>
      </w:r>
    </w:p>
    <w:p w14:paraId="28167099" w14:textId="77777777" w:rsidR="00B07ED9" w:rsidRDefault="00B07ED9" w:rsidP="00B07ED9">
      <w:pPr>
        <w:pStyle w:val="paranofl"/>
      </w:pPr>
      <w:r>
        <w:lastRenderedPageBreak/>
        <w:t xml:space="preserve">    }</w:t>
      </w:r>
    </w:p>
    <w:p w14:paraId="7FEA67D5" w14:textId="77777777" w:rsidR="00B07ED9" w:rsidRDefault="00B07ED9" w:rsidP="00B07ED9">
      <w:pPr>
        <w:pStyle w:val="paranofl"/>
      </w:pPr>
      <w:r>
        <w:t xml:space="preserve">    dataInt = Data.toInt();</w:t>
      </w:r>
    </w:p>
    <w:p w14:paraId="5E9E56CE" w14:textId="77777777" w:rsidR="00B07ED9" w:rsidRDefault="00B07ED9" w:rsidP="00B07ED9">
      <w:pPr>
        <w:pStyle w:val="paranofl"/>
      </w:pPr>
      <w:r>
        <w:t xml:space="preserve">    Serial.println(dataInt);</w:t>
      </w:r>
    </w:p>
    <w:p w14:paraId="7B75038F" w14:textId="77777777" w:rsidR="00B07ED9" w:rsidRDefault="00B07ED9" w:rsidP="00B07ED9">
      <w:pPr>
        <w:pStyle w:val="paranofl"/>
      </w:pPr>
      <w:r>
        <w:t xml:space="preserve">    ///button 1</w:t>
      </w:r>
    </w:p>
    <w:p w14:paraId="53168646" w14:textId="77777777" w:rsidR="00B07ED9" w:rsidRDefault="00B07ED9" w:rsidP="00B07ED9">
      <w:pPr>
        <w:pStyle w:val="paranofl"/>
      </w:pPr>
      <w:r>
        <w:t xml:space="preserve">    if (dataInt == 10)</w:t>
      </w:r>
    </w:p>
    <w:p w14:paraId="222A190D" w14:textId="77777777" w:rsidR="00B07ED9" w:rsidRDefault="00B07ED9" w:rsidP="00B07ED9">
      <w:pPr>
        <w:pStyle w:val="paranofl"/>
      </w:pPr>
      <w:r>
        <w:t xml:space="preserve">    {</w:t>
      </w:r>
    </w:p>
    <w:p w14:paraId="440FD799" w14:textId="77777777" w:rsidR="00B07ED9" w:rsidRDefault="00B07ED9" w:rsidP="00B07ED9">
      <w:pPr>
        <w:pStyle w:val="paranofl"/>
      </w:pPr>
      <w:r>
        <w:t xml:space="preserve">       button1PressCount = 0;</w:t>
      </w:r>
    </w:p>
    <w:p w14:paraId="2ECED430" w14:textId="77777777" w:rsidR="00B07ED9" w:rsidRDefault="00B07ED9" w:rsidP="00B07ED9">
      <w:pPr>
        <w:pStyle w:val="paranofl"/>
      </w:pPr>
      <w:r>
        <w:t xml:space="preserve">       digitalWrite(den1OutPin, LOW);</w:t>
      </w:r>
    </w:p>
    <w:p w14:paraId="4FAEF37A" w14:textId="77777777" w:rsidR="00B07ED9" w:rsidRDefault="00B07ED9" w:rsidP="00B07ED9">
      <w:pPr>
        <w:pStyle w:val="paranofl"/>
      </w:pPr>
      <w:r>
        <w:t xml:space="preserve">       client.publish(mqtt_topic_infor_TB_Relay.c_str(), "10");</w:t>
      </w:r>
    </w:p>
    <w:p w14:paraId="05BF7873" w14:textId="77777777" w:rsidR="00B07ED9" w:rsidRDefault="00B07ED9" w:rsidP="00B07ED9">
      <w:pPr>
        <w:pStyle w:val="paranofl"/>
      </w:pPr>
      <w:r>
        <w:t xml:space="preserve">    }</w:t>
      </w:r>
    </w:p>
    <w:p w14:paraId="1D7C8130" w14:textId="77777777" w:rsidR="00B07ED9" w:rsidRDefault="00B07ED9" w:rsidP="00B07ED9">
      <w:pPr>
        <w:pStyle w:val="paranofl"/>
      </w:pPr>
      <w:r>
        <w:t xml:space="preserve">    else if (dataInt == 11)</w:t>
      </w:r>
    </w:p>
    <w:p w14:paraId="4C74C4C3" w14:textId="77777777" w:rsidR="00B07ED9" w:rsidRDefault="00B07ED9" w:rsidP="00B07ED9">
      <w:pPr>
        <w:pStyle w:val="paranofl"/>
      </w:pPr>
      <w:r>
        <w:t xml:space="preserve">    {</w:t>
      </w:r>
    </w:p>
    <w:p w14:paraId="36AD3AC4" w14:textId="77777777" w:rsidR="00B07ED9" w:rsidRDefault="00B07ED9" w:rsidP="00B07ED9">
      <w:pPr>
        <w:pStyle w:val="paranofl"/>
      </w:pPr>
      <w:r>
        <w:t xml:space="preserve">       button1PressCount = 1;</w:t>
      </w:r>
    </w:p>
    <w:p w14:paraId="2EB44772" w14:textId="77777777" w:rsidR="00B07ED9" w:rsidRDefault="00B07ED9" w:rsidP="00B07ED9">
      <w:pPr>
        <w:pStyle w:val="paranofl"/>
      </w:pPr>
      <w:r>
        <w:t xml:space="preserve">       digitalWrite(den1OutPin, HIGH);</w:t>
      </w:r>
    </w:p>
    <w:p w14:paraId="5525BCE0" w14:textId="77777777" w:rsidR="00B07ED9" w:rsidRDefault="00B07ED9" w:rsidP="00B07ED9">
      <w:pPr>
        <w:pStyle w:val="paranofl"/>
      </w:pPr>
      <w:r>
        <w:t xml:space="preserve">       client.publish(mqtt_topic_infor_TB_Relay.c_str(), "11");</w:t>
      </w:r>
    </w:p>
    <w:p w14:paraId="23CBBCC3" w14:textId="77777777" w:rsidR="00B07ED9" w:rsidRDefault="00B07ED9" w:rsidP="00B07ED9">
      <w:pPr>
        <w:pStyle w:val="paranofl"/>
      </w:pPr>
      <w:r>
        <w:t xml:space="preserve">    }</w:t>
      </w:r>
    </w:p>
    <w:p w14:paraId="5A154115" w14:textId="77777777" w:rsidR="00B07ED9" w:rsidRDefault="00B07ED9" w:rsidP="00B07ED9">
      <w:pPr>
        <w:pStyle w:val="paranofl"/>
      </w:pPr>
      <w:r>
        <w:t xml:space="preserve">        ///button 2</w:t>
      </w:r>
    </w:p>
    <w:p w14:paraId="7C6E9DF7" w14:textId="77777777" w:rsidR="00B07ED9" w:rsidRDefault="00B07ED9" w:rsidP="00B07ED9">
      <w:pPr>
        <w:pStyle w:val="paranofl"/>
      </w:pPr>
      <w:r>
        <w:t xml:space="preserve">    else if (dataInt == 20)</w:t>
      </w:r>
    </w:p>
    <w:p w14:paraId="3AAEF6AE" w14:textId="77777777" w:rsidR="00B07ED9" w:rsidRDefault="00B07ED9" w:rsidP="00B07ED9">
      <w:pPr>
        <w:pStyle w:val="paranofl"/>
      </w:pPr>
      <w:r>
        <w:t xml:space="preserve">    {</w:t>
      </w:r>
    </w:p>
    <w:p w14:paraId="653A450E" w14:textId="77777777" w:rsidR="00B07ED9" w:rsidRDefault="00B07ED9" w:rsidP="00B07ED9">
      <w:pPr>
        <w:pStyle w:val="paranofl"/>
      </w:pPr>
      <w:r>
        <w:t xml:space="preserve">       button2PressCount = 0;</w:t>
      </w:r>
    </w:p>
    <w:p w14:paraId="07780DBF" w14:textId="77777777" w:rsidR="00B07ED9" w:rsidRDefault="00B07ED9" w:rsidP="00B07ED9">
      <w:pPr>
        <w:pStyle w:val="paranofl"/>
      </w:pPr>
      <w:r>
        <w:t xml:space="preserve">       digitalWrite(den2OutPin, LOW);</w:t>
      </w:r>
    </w:p>
    <w:p w14:paraId="23B3FBD4" w14:textId="77777777" w:rsidR="00B07ED9" w:rsidRDefault="00B07ED9" w:rsidP="00B07ED9">
      <w:pPr>
        <w:pStyle w:val="paranofl"/>
      </w:pPr>
      <w:r>
        <w:t xml:space="preserve">       client.publish(mqtt_topic_infor_TB_Relay.c_str(), "20");</w:t>
      </w:r>
    </w:p>
    <w:p w14:paraId="4AD0CAA2" w14:textId="77777777" w:rsidR="00B07ED9" w:rsidRDefault="00B07ED9" w:rsidP="00B07ED9">
      <w:pPr>
        <w:pStyle w:val="paranofl"/>
      </w:pPr>
      <w:r>
        <w:t xml:space="preserve">    }</w:t>
      </w:r>
    </w:p>
    <w:p w14:paraId="46FA81CB" w14:textId="77777777" w:rsidR="00B07ED9" w:rsidRDefault="00B07ED9" w:rsidP="00B07ED9">
      <w:pPr>
        <w:pStyle w:val="paranofl"/>
      </w:pPr>
      <w:r>
        <w:t xml:space="preserve">    else if (dataInt == 21)</w:t>
      </w:r>
    </w:p>
    <w:p w14:paraId="13521387" w14:textId="77777777" w:rsidR="00B07ED9" w:rsidRDefault="00B07ED9" w:rsidP="00B07ED9">
      <w:pPr>
        <w:pStyle w:val="paranofl"/>
      </w:pPr>
      <w:r>
        <w:t xml:space="preserve">    {</w:t>
      </w:r>
    </w:p>
    <w:p w14:paraId="4EC3E028" w14:textId="77777777" w:rsidR="00B07ED9" w:rsidRDefault="00B07ED9" w:rsidP="00B07ED9">
      <w:pPr>
        <w:pStyle w:val="paranofl"/>
      </w:pPr>
      <w:r>
        <w:t xml:space="preserve">       button2PressCount = 1;</w:t>
      </w:r>
    </w:p>
    <w:p w14:paraId="4B7B4EA0" w14:textId="77777777" w:rsidR="00B07ED9" w:rsidRDefault="00B07ED9" w:rsidP="00B07ED9">
      <w:pPr>
        <w:pStyle w:val="paranofl"/>
      </w:pPr>
      <w:r>
        <w:t xml:space="preserve">       digitalWrite(den2OutPin, HIGH);</w:t>
      </w:r>
    </w:p>
    <w:p w14:paraId="54841FC6" w14:textId="77777777" w:rsidR="00B07ED9" w:rsidRDefault="00B07ED9" w:rsidP="00B07ED9">
      <w:pPr>
        <w:pStyle w:val="paranofl"/>
      </w:pPr>
      <w:r>
        <w:t xml:space="preserve">       client.publish(mqtt_topic_infor_TB_Relay.c_str(), "21");</w:t>
      </w:r>
    </w:p>
    <w:p w14:paraId="6BC3CBFD" w14:textId="77777777" w:rsidR="00B07ED9" w:rsidRDefault="00B07ED9" w:rsidP="00B07ED9">
      <w:pPr>
        <w:pStyle w:val="paranofl"/>
      </w:pPr>
      <w:r>
        <w:t xml:space="preserve">    }</w:t>
      </w:r>
    </w:p>
    <w:p w14:paraId="517599AD" w14:textId="77777777" w:rsidR="00B07ED9" w:rsidRDefault="00B07ED9" w:rsidP="00B07ED9">
      <w:pPr>
        <w:pStyle w:val="paranofl"/>
      </w:pPr>
      <w:r>
        <w:lastRenderedPageBreak/>
        <w:t xml:space="preserve">        ///button 3</w:t>
      </w:r>
    </w:p>
    <w:p w14:paraId="279569ED" w14:textId="77777777" w:rsidR="00B07ED9" w:rsidRDefault="00B07ED9" w:rsidP="00B07ED9">
      <w:pPr>
        <w:pStyle w:val="paranofl"/>
      </w:pPr>
      <w:r>
        <w:t xml:space="preserve">    else if (dataInt == 30)</w:t>
      </w:r>
    </w:p>
    <w:p w14:paraId="2A0D680A" w14:textId="77777777" w:rsidR="00B07ED9" w:rsidRDefault="00B07ED9" w:rsidP="00B07ED9">
      <w:pPr>
        <w:pStyle w:val="paranofl"/>
      </w:pPr>
      <w:r>
        <w:t xml:space="preserve">    {</w:t>
      </w:r>
    </w:p>
    <w:p w14:paraId="5F5D1149" w14:textId="77777777" w:rsidR="00B07ED9" w:rsidRDefault="00B07ED9" w:rsidP="00B07ED9">
      <w:pPr>
        <w:pStyle w:val="paranofl"/>
      </w:pPr>
      <w:r>
        <w:t xml:space="preserve">       button3PressCount = 0;</w:t>
      </w:r>
    </w:p>
    <w:p w14:paraId="106D0C91" w14:textId="77777777" w:rsidR="00B07ED9" w:rsidRDefault="00B07ED9" w:rsidP="00B07ED9">
      <w:pPr>
        <w:pStyle w:val="paranofl"/>
      </w:pPr>
      <w:r>
        <w:t xml:space="preserve">       digitalWrite(den3OutPin, LOW);</w:t>
      </w:r>
    </w:p>
    <w:p w14:paraId="4287D17F" w14:textId="77777777" w:rsidR="00B07ED9" w:rsidRDefault="00B07ED9" w:rsidP="00B07ED9">
      <w:pPr>
        <w:pStyle w:val="paranofl"/>
      </w:pPr>
      <w:r>
        <w:t xml:space="preserve">       client.publish(mqtt_topic_infor_TB_Relay.c_str(), "30");</w:t>
      </w:r>
    </w:p>
    <w:p w14:paraId="6F7CBF2A" w14:textId="77777777" w:rsidR="00B07ED9" w:rsidRDefault="00B07ED9" w:rsidP="00B07ED9">
      <w:pPr>
        <w:pStyle w:val="paranofl"/>
      </w:pPr>
      <w:r>
        <w:t xml:space="preserve">    }</w:t>
      </w:r>
    </w:p>
    <w:p w14:paraId="1FBE99C8" w14:textId="77777777" w:rsidR="00B07ED9" w:rsidRDefault="00B07ED9" w:rsidP="00B07ED9">
      <w:pPr>
        <w:pStyle w:val="paranofl"/>
      </w:pPr>
      <w:r>
        <w:t xml:space="preserve">    else if (dataInt == 31)</w:t>
      </w:r>
    </w:p>
    <w:p w14:paraId="6E1E5A4E" w14:textId="77777777" w:rsidR="00B07ED9" w:rsidRDefault="00B07ED9" w:rsidP="00B07ED9">
      <w:pPr>
        <w:pStyle w:val="paranofl"/>
      </w:pPr>
      <w:r>
        <w:t xml:space="preserve">    {</w:t>
      </w:r>
    </w:p>
    <w:p w14:paraId="1D7B5B93" w14:textId="77777777" w:rsidR="00B07ED9" w:rsidRDefault="00B07ED9" w:rsidP="00B07ED9">
      <w:pPr>
        <w:pStyle w:val="paranofl"/>
      </w:pPr>
      <w:r>
        <w:t xml:space="preserve">       button3PressCount = 1;</w:t>
      </w:r>
    </w:p>
    <w:p w14:paraId="2074C5FC" w14:textId="77777777" w:rsidR="00B07ED9" w:rsidRDefault="00B07ED9" w:rsidP="00B07ED9">
      <w:pPr>
        <w:pStyle w:val="paranofl"/>
      </w:pPr>
      <w:r>
        <w:t xml:space="preserve">       digitalWrite(den3OutPin, HIGH);</w:t>
      </w:r>
    </w:p>
    <w:p w14:paraId="3ADC1523" w14:textId="77777777" w:rsidR="00B07ED9" w:rsidRDefault="00B07ED9" w:rsidP="00B07ED9">
      <w:pPr>
        <w:pStyle w:val="paranofl"/>
      </w:pPr>
      <w:r>
        <w:t xml:space="preserve">       client.publish(mqtt_topic_infor_TB_Relay.c_str(), "31");</w:t>
      </w:r>
    </w:p>
    <w:p w14:paraId="2823A939" w14:textId="77777777" w:rsidR="00B07ED9" w:rsidRDefault="00B07ED9" w:rsidP="00B07ED9">
      <w:pPr>
        <w:pStyle w:val="paranofl"/>
      </w:pPr>
      <w:r>
        <w:t xml:space="preserve">    }</w:t>
      </w:r>
    </w:p>
    <w:p w14:paraId="7B1FAA73" w14:textId="77777777" w:rsidR="00B07ED9" w:rsidRDefault="00B07ED9" w:rsidP="00B07ED9">
      <w:pPr>
        <w:pStyle w:val="paranofl"/>
      </w:pPr>
      <w:r>
        <w:t xml:space="preserve">        ///button 4</w:t>
      </w:r>
    </w:p>
    <w:p w14:paraId="08DAE735" w14:textId="77777777" w:rsidR="00B07ED9" w:rsidRDefault="00B07ED9" w:rsidP="00B07ED9">
      <w:pPr>
        <w:pStyle w:val="paranofl"/>
      </w:pPr>
      <w:r>
        <w:t xml:space="preserve">    else if (dataInt == 40)</w:t>
      </w:r>
    </w:p>
    <w:p w14:paraId="50E47F3F" w14:textId="77777777" w:rsidR="00B07ED9" w:rsidRDefault="00B07ED9" w:rsidP="00B07ED9">
      <w:pPr>
        <w:pStyle w:val="paranofl"/>
      </w:pPr>
      <w:r>
        <w:t xml:space="preserve">    {</w:t>
      </w:r>
    </w:p>
    <w:p w14:paraId="68F2670E" w14:textId="77777777" w:rsidR="00B07ED9" w:rsidRDefault="00B07ED9" w:rsidP="00B07ED9">
      <w:pPr>
        <w:pStyle w:val="paranofl"/>
      </w:pPr>
      <w:r>
        <w:t xml:space="preserve">       digitalWrite(den4OutPin, LOW);</w:t>
      </w:r>
    </w:p>
    <w:p w14:paraId="366875C1" w14:textId="77777777" w:rsidR="00B07ED9" w:rsidRDefault="00B07ED9" w:rsidP="00B07ED9">
      <w:pPr>
        <w:pStyle w:val="paranofl"/>
      </w:pPr>
      <w:r>
        <w:t xml:space="preserve">       button4PressCount = 0;</w:t>
      </w:r>
    </w:p>
    <w:p w14:paraId="607A35A4" w14:textId="77777777" w:rsidR="00B07ED9" w:rsidRDefault="00B07ED9" w:rsidP="00B07ED9">
      <w:pPr>
        <w:pStyle w:val="paranofl"/>
      </w:pPr>
      <w:r>
        <w:t xml:space="preserve">       client.publish(mqtt_topic_infor_TB_Relay.c_str(), "40");</w:t>
      </w:r>
    </w:p>
    <w:p w14:paraId="4B68CE30" w14:textId="77777777" w:rsidR="00B07ED9" w:rsidRDefault="00B07ED9" w:rsidP="00B07ED9">
      <w:pPr>
        <w:pStyle w:val="paranofl"/>
      </w:pPr>
      <w:r>
        <w:t xml:space="preserve">    }</w:t>
      </w:r>
    </w:p>
    <w:p w14:paraId="0EBAD9B6" w14:textId="77777777" w:rsidR="00B07ED9" w:rsidRDefault="00B07ED9" w:rsidP="00B07ED9">
      <w:pPr>
        <w:pStyle w:val="paranofl"/>
      </w:pPr>
      <w:r>
        <w:t xml:space="preserve">    else if (dataInt == 41)</w:t>
      </w:r>
    </w:p>
    <w:p w14:paraId="313EDF87" w14:textId="77777777" w:rsidR="00B07ED9" w:rsidRDefault="00B07ED9" w:rsidP="00B07ED9">
      <w:pPr>
        <w:pStyle w:val="paranofl"/>
      </w:pPr>
      <w:r>
        <w:t xml:space="preserve">    {</w:t>
      </w:r>
    </w:p>
    <w:p w14:paraId="541211A9" w14:textId="77777777" w:rsidR="00B07ED9" w:rsidRDefault="00B07ED9" w:rsidP="00B07ED9">
      <w:pPr>
        <w:pStyle w:val="paranofl"/>
      </w:pPr>
      <w:r>
        <w:t xml:space="preserve">       digitalWrite(den4OutPin, HIGH);</w:t>
      </w:r>
    </w:p>
    <w:p w14:paraId="543C7582" w14:textId="77777777" w:rsidR="00B07ED9" w:rsidRDefault="00B07ED9" w:rsidP="00B07ED9">
      <w:pPr>
        <w:pStyle w:val="paranofl"/>
      </w:pPr>
      <w:r>
        <w:t xml:space="preserve">       button4PressCount = 1;</w:t>
      </w:r>
    </w:p>
    <w:p w14:paraId="2E74D265" w14:textId="77777777" w:rsidR="00B07ED9" w:rsidRDefault="00B07ED9" w:rsidP="00B07ED9">
      <w:pPr>
        <w:pStyle w:val="paranofl"/>
      </w:pPr>
      <w:r>
        <w:t xml:space="preserve">       client.publish(mqtt_topic_infor_TB_Relay.c_str(), "41");</w:t>
      </w:r>
    </w:p>
    <w:p w14:paraId="52B8422F" w14:textId="77777777" w:rsidR="00B07ED9" w:rsidRDefault="00B07ED9" w:rsidP="00B07ED9">
      <w:pPr>
        <w:pStyle w:val="paranofl"/>
      </w:pPr>
      <w:r>
        <w:t xml:space="preserve">    }</w:t>
      </w:r>
    </w:p>
    <w:p w14:paraId="01CFE895" w14:textId="77777777" w:rsidR="00B07ED9" w:rsidRDefault="00B07ED9" w:rsidP="00B07ED9">
      <w:pPr>
        <w:pStyle w:val="paranofl"/>
      </w:pPr>
      <w:r>
        <w:t xml:space="preserve">         ///button 5</w:t>
      </w:r>
    </w:p>
    <w:p w14:paraId="201A5800" w14:textId="77777777" w:rsidR="00B07ED9" w:rsidRDefault="00B07ED9" w:rsidP="00B07ED9">
      <w:pPr>
        <w:pStyle w:val="paranofl"/>
      </w:pPr>
      <w:r>
        <w:t xml:space="preserve">    else if (dataInt == 50)</w:t>
      </w:r>
    </w:p>
    <w:p w14:paraId="2DAEB080" w14:textId="77777777" w:rsidR="00B07ED9" w:rsidRDefault="00B07ED9" w:rsidP="00B07ED9">
      <w:pPr>
        <w:pStyle w:val="paranofl"/>
      </w:pPr>
      <w:r>
        <w:t xml:space="preserve">    {</w:t>
      </w:r>
    </w:p>
    <w:p w14:paraId="21B5E755" w14:textId="77777777" w:rsidR="00B07ED9" w:rsidRDefault="00B07ED9" w:rsidP="00B07ED9">
      <w:pPr>
        <w:pStyle w:val="paranofl"/>
      </w:pPr>
      <w:r>
        <w:lastRenderedPageBreak/>
        <w:t xml:space="preserve">      client.publish(mqtt_topic_infor_TB_Relay.c_str(), "50");</w:t>
      </w:r>
    </w:p>
    <w:p w14:paraId="5A7870A2" w14:textId="77777777" w:rsidR="00B07ED9" w:rsidRDefault="00B07ED9" w:rsidP="00B07ED9">
      <w:pPr>
        <w:pStyle w:val="paranofl"/>
      </w:pPr>
      <w:r>
        <w:t xml:space="preserve">      button5PressCount = 0;</w:t>
      </w:r>
    </w:p>
    <w:p w14:paraId="7FC8EF45" w14:textId="0A920225" w:rsidR="00B07ED9" w:rsidRDefault="00B07ED9" w:rsidP="00B07ED9">
      <w:pPr>
        <w:pStyle w:val="paranofl"/>
      </w:pPr>
      <w:r>
        <w:t xml:space="preserve">      rotateNotClock();</w:t>
      </w:r>
    </w:p>
    <w:p w14:paraId="5A9015F6" w14:textId="77777777" w:rsidR="00B07ED9" w:rsidRDefault="00B07ED9" w:rsidP="00B07ED9">
      <w:pPr>
        <w:pStyle w:val="paranofl"/>
      </w:pPr>
      <w:r>
        <w:t xml:space="preserve">    }</w:t>
      </w:r>
    </w:p>
    <w:p w14:paraId="64A76DC9" w14:textId="77777777" w:rsidR="00B07ED9" w:rsidRDefault="00B07ED9" w:rsidP="00B07ED9">
      <w:pPr>
        <w:pStyle w:val="paranofl"/>
      </w:pPr>
      <w:r>
        <w:t xml:space="preserve">    else if (dataInt == 51)</w:t>
      </w:r>
    </w:p>
    <w:p w14:paraId="062B95AF" w14:textId="77777777" w:rsidR="00B07ED9" w:rsidRDefault="00B07ED9" w:rsidP="00B07ED9">
      <w:pPr>
        <w:pStyle w:val="paranofl"/>
      </w:pPr>
      <w:r>
        <w:t xml:space="preserve">    {</w:t>
      </w:r>
    </w:p>
    <w:p w14:paraId="511A0FFF" w14:textId="77777777" w:rsidR="00B07ED9" w:rsidRDefault="00B07ED9" w:rsidP="00B07ED9">
      <w:pPr>
        <w:pStyle w:val="paranofl"/>
      </w:pPr>
      <w:r>
        <w:t xml:space="preserve">      client.publish(mqtt_topic_infor_TB_Relay.c_str(), "51");</w:t>
      </w:r>
    </w:p>
    <w:p w14:paraId="6FE49708" w14:textId="77777777" w:rsidR="00B07ED9" w:rsidRDefault="00B07ED9" w:rsidP="00B07ED9">
      <w:pPr>
        <w:pStyle w:val="paranofl"/>
      </w:pPr>
      <w:r>
        <w:t xml:space="preserve">      button5PressCount = 1;</w:t>
      </w:r>
    </w:p>
    <w:p w14:paraId="2F82EF3D" w14:textId="77777777" w:rsidR="00B07ED9" w:rsidRDefault="00B07ED9" w:rsidP="00B07ED9">
      <w:pPr>
        <w:pStyle w:val="paranofl"/>
      </w:pPr>
      <w:r>
        <w:t xml:space="preserve">      rotateClock();</w:t>
      </w:r>
    </w:p>
    <w:p w14:paraId="4D20CF33" w14:textId="77777777" w:rsidR="00B07ED9" w:rsidRDefault="00B07ED9" w:rsidP="00B07ED9">
      <w:pPr>
        <w:pStyle w:val="paranofl"/>
      </w:pPr>
      <w:r>
        <w:t xml:space="preserve">    }</w:t>
      </w:r>
    </w:p>
    <w:p w14:paraId="374BB880" w14:textId="77777777" w:rsidR="00B07ED9" w:rsidRDefault="00B07ED9" w:rsidP="00B07ED9">
      <w:pPr>
        <w:pStyle w:val="paranofl"/>
      </w:pPr>
      <w:r>
        <w:t xml:space="preserve">    else if (dataInt == 60)</w:t>
      </w:r>
    </w:p>
    <w:p w14:paraId="6EF1CBCE" w14:textId="77777777" w:rsidR="00B07ED9" w:rsidRDefault="00B07ED9" w:rsidP="00B07ED9">
      <w:pPr>
        <w:pStyle w:val="paranofl"/>
      </w:pPr>
      <w:r>
        <w:t xml:space="preserve">    {</w:t>
      </w:r>
    </w:p>
    <w:p w14:paraId="4D249EB6" w14:textId="77777777" w:rsidR="00B07ED9" w:rsidRDefault="00B07ED9" w:rsidP="00B07ED9">
      <w:pPr>
        <w:pStyle w:val="paranofl"/>
      </w:pPr>
      <w:r>
        <w:t xml:space="preserve">      digitalWrite(den1OutPin, LOW);</w:t>
      </w:r>
    </w:p>
    <w:p w14:paraId="10E99625" w14:textId="77777777" w:rsidR="00B07ED9" w:rsidRDefault="00B07ED9" w:rsidP="00B07ED9">
      <w:pPr>
        <w:pStyle w:val="paranofl"/>
      </w:pPr>
      <w:r>
        <w:t xml:space="preserve">      button1PressCount = 0;</w:t>
      </w:r>
    </w:p>
    <w:p w14:paraId="6C31BDBD" w14:textId="77777777" w:rsidR="00B07ED9" w:rsidRDefault="00B07ED9" w:rsidP="00B07ED9">
      <w:pPr>
        <w:pStyle w:val="paranofl"/>
      </w:pPr>
      <w:r>
        <w:t xml:space="preserve">      digitalWrite(den2OutPin, LOW);</w:t>
      </w:r>
    </w:p>
    <w:p w14:paraId="4B48F39F" w14:textId="77777777" w:rsidR="00B07ED9" w:rsidRDefault="00B07ED9" w:rsidP="00B07ED9">
      <w:pPr>
        <w:pStyle w:val="paranofl"/>
      </w:pPr>
      <w:r>
        <w:t xml:space="preserve">      button2PressCount = 0;</w:t>
      </w:r>
    </w:p>
    <w:p w14:paraId="48B6ED42" w14:textId="77777777" w:rsidR="00B07ED9" w:rsidRDefault="00B07ED9" w:rsidP="00B07ED9">
      <w:pPr>
        <w:pStyle w:val="paranofl"/>
      </w:pPr>
      <w:r>
        <w:t xml:space="preserve">      digitalWrite(den3OutPin, LOW);</w:t>
      </w:r>
    </w:p>
    <w:p w14:paraId="2CB8D64B" w14:textId="77777777" w:rsidR="00B07ED9" w:rsidRDefault="00B07ED9" w:rsidP="00B07ED9">
      <w:pPr>
        <w:pStyle w:val="paranofl"/>
      </w:pPr>
      <w:r>
        <w:t xml:space="preserve">      button3PressCount = 0;</w:t>
      </w:r>
    </w:p>
    <w:p w14:paraId="4A01C281" w14:textId="77777777" w:rsidR="00B07ED9" w:rsidRDefault="00B07ED9" w:rsidP="00B07ED9">
      <w:pPr>
        <w:pStyle w:val="paranofl"/>
      </w:pPr>
      <w:r>
        <w:t xml:space="preserve">      digitalWrite(den4OutPin, LOW);</w:t>
      </w:r>
    </w:p>
    <w:p w14:paraId="408F9EBD" w14:textId="77777777" w:rsidR="00B07ED9" w:rsidRDefault="00B07ED9" w:rsidP="00B07ED9">
      <w:pPr>
        <w:pStyle w:val="paranofl"/>
      </w:pPr>
      <w:r>
        <w:t xml:space="preserve">      button4PressCount = 0;</w:t>
      </w:r>
    </w:p>
    <w:p w14:paraId="60C98443" w14:textId="77777777" w:rsidR="00B07ED9" w:rsidRDefault="00B07ED9" w:rsidP="00B07ED9">
      <w:pPr>
        <w:pStyle w:val="paranofl"/>
      </w:pPr>
      <w:r>
        <w:t xml:space="preserve">      client.publish(mqtt_topic_infor_TB_Relay.c_str(), "10");</w:t>
      </w:r>
    </w:p>
    <w:p w14:paraId="2DE3E2BF" w14:textId="77777777" w:rsidR="00B07ED9" w:rsidRDefault="00B07ED9" w:rsidP="00B07ED9">
      <w:pPr>
        <w:pStyle w:val="paranofl"/>
      </w:pPr>
      <w:r>
        <w:t xml:space="preserve">      client.publish(mqtt_topic_infor_TB_Relay.c_str(), "20");</w:t>
      </w:r>
    </w:p>
    <w:p w14:paraId="1A7E7C27" w14:textId="77777777" w:rsidR="00B07ED9" w:rsidRDefault="00B07ED9" w:rsidP="00B07ED9">
      <w:pPr>
        <w:pStyle w:val="paranofl"/>
      </w:pPr>
      <w:r>
        <w:t xml:space="preserve">      client.publish(mqtt_topic_infor_TB_Relay.c_str(), "30");</w:t>
      </w:r>
    </w:p>
    <w:p w14:paraId="016D9194" w14:textId="77777777" w:rsidR="00B07ED9" w:rsidRDefault="00B07ED9" w:rsidP="00B07ED9">
      <w:pPr>
        <w:pStyle w:val="paranofl"/>
      </w:pPr>
      <w:r>
        <w:t xml:space="preserve">      client.publish(mqtt_topic_infor_TB_Relay.c_str(), "40");</w:t>
      </w:r>
    </w:p>
    <w:p w14:paraId="63769116" w14:textId="77777777" w:rsidR="00B07ED9" w:rsidRDefault="00B07ED9" w:rsidP="00B07ED9">
      <w:pPr>
        <w:pStyle w:val="paranofl"/>
      </w:pPr>
      <w:r>
        <w:t xml:space="preserve">      client.publish(mqtt_topic_infor_TB_Relay.c_str(), "60");</w:t>
      </w:r>
    </w:p>
    <w:p w14:paraId="56A8ED48" w14:textId="77777777" w:rsidR="00B07ED9" w:rsidRDefault="00B07ED9" w:rsidP="00B07ED9">
      <w:pPr>
        <w:pStyle w:val="paranofl"/>
      </w:pPr>
      <w:r>
        <w:t xml:space="preserve">      button6PressCount = 0;</w:t>
      </w:r>
    </w:p>
    <w:p w14:paraId="29A3C4DD" w14:textId="77777777" w:rsidR="00B07ED9" w:rsidRDefault="00B07ED9" w:rsidP="00B07ED9">
      <w:pPr>
        <w:pStyle w:val="paranofl"/>
      </w:pPr>
      <w:r>
        <w:t xml:space="preserve">    }</w:t>
      </w:r>
    </w:p>
    <w:p w14:paraId="0AC426BC" w14:textId="77777777" w:rsidR="00B07ED9" w:rsidRDefault="00B07ED9" w:rsidP="00B07ED9">
      <w:pPr>
        <w:pStyle w:val="paranofl"/>
      </w:pPr>
      <w:r>
        <w:t xml:space="preserve">    else if (dataInt == 61)</w:t>
      </w:r>
    </w:p>
    <w:p w14:paraId="220EA29C" w14:textId="77777777" w:rsidR="00B07ED9" w:rsidRDefault="00B07ED9" w:rsidP="00B07ED9">
      <w:pPr>
        <w:pStyle w:val="paranofl"/>
      </w:pPr>
      <w:r>
        <w:t xml:space="preserve">    {</w:t>
      </w:r>
    </w:p>
    <w:p w14:paraId="268109DF" w14:textId="77777777" w:rsidR="00B07ED9" w:rsidRDefault="00B07ED9" w:rsidP="00B07ED9">
      <w:pPr>
        <w:pStyle w:val="paranofl"/>
      </w:pPr>
      <w:r>
        <w:lastRenderedPageBreak/>
        <w:t xml:space="preserve">      digitalWrite(den1OutPin, HIGH);</w:t>
      </w:r>
    </w:p>
    <w:p w14:paraId="3F6489A0" w14:textId="77777777" w:rsidR="00B07ED9" w:rsidRDefault="00B07ED9" w:rsidP="00B07ED9">
      <w:pPr>
        <w:pStyle w:val="paranofl"/>
      </w:pPr>
      <w:r>
        <w:t xml:space="preserve">      button1PressCount = 1;</w:t>
      </w:r>
    </w:p>
    <w:p w14:paraId="0F00A242" w14:textId="77777777" w:rsidR="00B07ED9" w:rsidRDefault="00B07ED9" w:rsidP="00B07ED9">
      <w:pPr>
        <w:pStyle w:val="paranofl"/>
      </w:pPr>
      <w:r>
        <w:t xml:space="preserve">      digitalWrite(den2OutPin, HIGH);</w:t>
      </w:r>
    </w:p>
    <w:p w14:paraId="265D7D5E" w14:textId="77777777" w:rsidR="00B07ED9" w:rsidRDefault="00B07ED9" w:rsidP="00B07ED9">
      <w:pPr>
        <w:pStyle w:val="paranofl"/>
      </w:pPr>
      <w:r>
        <w:t xml:space="preserve">      button2PressCount = 1;</w:t>
      </w:r>
    </w:p>
    <w:p w14:paraId="6B9F4C3F" w14:textId="77777777" w:rsidR="00B07ED9" w:rsidRDefault="00B07ED9" w:rsidP="00B07ED9">
      <w:pPr>
        <w:pStyle w:val="paranofl"/>
      </w:pPr>
      <w:r>
        <w:t xml:space="preserve">      digitalWrite(den3OutPin, HIGH);</w:t>
      </w:r>
    </w:p>
    <w:p w14:paraId="593D0991" w14:textId="77777777" w:rsidR="00B07ED9" w:rsidRDefault="00B07ED9" w:rsidP="00B07ED9">
      <w:pPr>
        <w:pStyle w:val="paranofl"/>
      </w:pPr>
      <w:r>
        <w:t xml:space="preserve">      button3PressCount = 1;</w:t>
      </w:r>
    </w:p>
    <w:p w14:paraId="15A4E31C" w14:textId="77777777" w:rsidR="00B07ED9" w:rsidRDefault="00B07ED9" w:rsidP="00B07ED9">
      <w:pPr>
        <w:pStyle w:val="paranofl"/>
      </w:pPr>
      <w:r>
        <w:t xml:space="preserve">      digitalWrite(den4OutPin, HIGH);</w:t>
      </w:r>
    </w:p>
    <w:p w14:paraId="71A95E12" w14:textId="77777777" w:rsidR="00B07ED9" w:rsidRDefault="00B07ED9" w:rsidP="00B07ED9">
      <w:pPr>
        <w:pStyle w:val="paranofl"/>
      </w:pPr>
      <w:r>
        <w:t xml:space="preserve">      button4PressCount = 1;</w:t>
      </w:r>
    </w:p>
    <w:p w14:paraId="098ABB86" w14:textId="77777777" w:rsidR="00B07ED9" w:rsidRDefault="00B07ED9" w:rsidP="00B07ED9">
      <w:pPr>
        <w:pStyle w:val="paranofl"/>
      </w:pPr>
      <w:r>
        <w:t xml:space="preserve">      client.publish(mqtt_topic_infor_TB_Relay.c_str(), "11");</w:t>
      </w:r>
    </w:p>
    <w:p w14:paraId="2A48B535" w14:textId="77777777" w:rsidR="00B07ED9" w:rsidRDefault="00B07ED9" w:rsidP="00B07ED9">
      <w:pPr>
        <w:pStyle w:val="paranofl"/>
      </w:pPr>
      <w:r>
        <w:t xml:space="preserve">      client.publish(mqtt_topic_infor_TB_Relay.c_str(), "21");</w:t>
      </w:r>
    </w:p>
    <w:p w14:paraId="425C8E91" w14:textId="77777777" w:rsidR="00B07ED9" w:rsidRDefault="00B07ED9" w:rsidP="00B07ED9">
      <w:pPr>
        <w:pStyle w:val="paranofl"/>
      </w:pPr>
      <w:r>
        <w:t xml:space="preserve">      client.publish(mqtt_topic_infor_TB_Relay.c_str(), "31");</w:t>
      </w:r>
    </w:p>
    <w:p w14:paraId="73D6221F" w14:textId="77777777" w:rsidR="00B07ED9" w:rsidRDefault="00B07ED9" w:rsidP="00B07ED9">
      <w:pPr>
        <w:pStyle w:val="paranofl"/>
      </w:pPr>
      <w:r>
        <w:t xml:space="preserve">      client.publish(mqtt_topic_infor_TB_Relay.c_str(), "41");</w:t>
      </w:r>
    </w:p>
    <w:p w14:paraId="78E7EA1B" w14:textId="77777777" w:rsidR="00B07ED9" w:rsidRDefault="00B07ED9" w:rsidP="00B07ED9">
      <w:pPr>
        <w:pStyle w:val="paranofl"/>
      </w:pPr>
      <w:r>
        <w:t xml:space="preserve">      client.publish(mqtt_topic_infor_TB_Relay.c_str(), "61");</w:t>
      </w:r>
    </w:p>
    <w:p w14:paraId="740D0EE8" w14:textId="77777777" w:rsidR="00B07ED9" w:rsidRDefault="00B07ED9" w:rsidP="00B07ED9">
      <w:pPr>
        <w:pStyle w:val="paranofl"/>
      </w:pPr>
      <w:r>
        <w:t xml:space="preserve">      button6PressCount = 1;</w:t>
      </w:r>
    </w:p>
    <w:p w14:paraId="3401D949" w14:textId="77777777" w:rsidR="00B07ED9" w:rsidRDefault="00B07ED9" w:rsidP="00B07ED9">
      <w:pPr>
        <w:pStyle w:val="paranofl"/>
      </w:pPr>
      <w:r>
        <w:t xml:space="preserve">    }</w:t>
      </w:r>
    </w:p>
    <w:p w14:paraId="45F99ADD" w14:textId="77777777" w:rsidR="00B07ED9" w:rsidRDefault="00B07ED9" w:rsidP="00B07ED9">
      <w:pPr>
        <w:pStyle w:val="paranofl"/>
      </w:pPr>
      <w:r>
        <w:t xml:space="preserve">  }</w:t>
      </w:r>
    </w:p>
    <w:p w14:paraId="6A9CC6AB" w14:textId="1385AEDD" w:rsidR="00B07ED9" w:rsidRDefault="00B07ED9" w:rsidP="00B07ED9">
      <w:pPr>
        <w:pStyle w:val="paranofl"/>
      </w:pPr>
      <w:r>
        <w:t>}</w:t>
      </w:r>
    </w:p>
    <w:p w14:paraId="1B7E6C3C" w14:textId="77777777" w:rsidR="00B07ED9" w:rsidRDefault="00B07ED9" w:rsidP="00B07ED9">
      <w:pPr>
        <w:pStyle w:val="paranofl"/>
      </w:pPr>
      <w:r>
        <w:t>void setup_wifi() {</w:t>
      </w:r>
    </w:p>
    <w:p w14:paraId="5C0AF2AB" w14:textId="77777777" w:rsidR="00B07ED9" w:rsidRDefault="00B07ED9" w:rsidP="00B07ED9">
      <w:pPr>
        <w:pStyle w:val="paranofl"/>
      </w:pPr>
      <w:r>
        <w:t xml:space="preserve">  delay(10);</w:t>
      </w:r>
    </w:p>
    <w:p w14:paraId="2B0C5ECB" w14:textId="77777777" w:rsidR="00B07ED9" w:rsidRDefault="00B07ED9" w:rsidP="00B07ED9">
      <w:pPr>
        <w:pStyle w:val="paranofl"/>
      </w:pPr>
      <w:r>
        <w:t xml:space="preserve">  Serial.println();</w:t>
      </w:r>
    </w:p>
    <w:p w14:paraId="149D4EF7" w14:textId="77777777" w:rsidR="00B07ED9" w:rsidRDefault="00B07ED9" w:rsidP="00B07ED9">
      <w:pPr>
        <w:pStyle w:val="paranofl"/>
      </w:pPr>
      <w:r>
        <w:t xml:space="preserve">  Serial.print("Connecting to ");</w:t>
      </w:r>
    </w:p>
    <w:p w14:paraId="71EB1C90" w14:textId="77777777" w:rsidR="00B07ED9" w:rsidRDefault="00B07ED9" w:rsidP="00B07ED9">
      <w:pPr>
        <w:pStyle w:val="paranofl"/>
      </w:pPr>
      <w:r>
        <w:t xml:space="preserve">  Serial.println(ssid);</w:t>
      </w:r>
    </w:p>
    <w:p w14:paraId="63B3C169" w14:textId="77777777" w:rsidR="00B07ED9" w:rsidRDefault="00B07ED9" w:rsidP="00B07ED9">
      <w:pPr>
        <w:pStyle w:val="paranofl"/>
      </w:pPr>
    </w:p>
    <w:p w14:paraId="020FD827" w14:textId="77777777" w:rsidR="00B07ED9" w:rsidRDefault="00B07ED9" w:rsidP="00B07ED9">
      <w:pPr>
        <w:pStyle w:val="paranofl"/>
      </w:pPr>
      <w:r>
        <w:t xml:space="preserve">  while (WiFi.status() != WL_CONNECTED) {</w:t>
      </w:r>
    </w:p>
    <w:p w14:paraId="34E3FF13" w14:textId="77777777" w:rsidR="00B07ED9" w:rsidRDefault="00B07ED9" w:rsidP="00B07ED9">
      <w:pPr>
        <w:pStyle w:val="paranofl"/>
      </w:pPr>
      <w:r>
        <w:t xml:space="preserve">    delay(500);</w:t>
      </w:r>
    </w:p>
    <w:p w14:paraId="29BD4A82" w14:textId="77777777" w:rsidR="00B07ED9" w:rsidRDefault="00B07ED9" w:rsidP="00B07ED9">
      <w:pPr>
        <w:pStyle w:val="paranofl"/>
      </w:pPr>
      <w:r>
        <w:t xml:space="preserve">    Serial.print(".");</w:t>
      </w:r>
    </w:p>
    <w:p w14:paraId="5DE01618" w14:textId="77777777" w:rsidR="00B07ED9" w:rsidRDefault="00B07ED9" w:rsidP="00B07ED9">
      <w:pPr>
        <w:pStyle w:val="paranofl"/>
      </w:pPr>
      <w:r>
        <w:t xml:space="preserve">  }</w:t>
      </w:r>
    </w:p>
    <w:p w14:paraId="78BC91BF" w14:textId="77777777" w:rsidR="00B07ED9" w:rsidRDefault="00B07ED9" w:rsidP="00B07ED9">
      <w:pPr>
        <w:pStyle w:val="paranofl"/>
      </w:pPr>
      <w:r>
        <w:t xml:space="preserve">  Serial.println("");</w:t>
      </w:r>
    </w:p>
    <w:p w14:paraId="75305654" w14:textId="77777777" w:rsidR="00B07ED9" w:rsidRDefault="00B07ED9" w:rsidP="00B07ED9">
      <w:pPr>
        <w:pStyle w:val="paranofl"/>
      </w:pPr>
      <w:r>
        <w:t xml:space="preserve">  Serial.println("WiFi connected");</w:t>
      </w:r>
    </w:p>
    <w:p w14:paraId="5A6CBDCA" w14:textId="77777777" w:rsidR="00B07ED9" w:rsidRDefault="00B07ED9" w:rsidP="00B07ED9">
      <w:pPr>
        <w:pStyle w:val="paranofl"/>
      </w:pPr>
      <w:r>
        <w:lastRenderedPageBreak/>
        <w:t xml:space="preserve">  Serial.println("IP address: ");</w:t>
      </w:r>
    </w:p>
    <w:p w14:paraId="18B9D02B" w14:textId="77777777" w:rsidR="00B07ED9" w:rsidRDefault="00B07ED9" w:rsidP="00B07ED9">
      <w:pPr>
        <w:pStyle w:val="paranofl"/>
      </w:pPr>
      <w:r>
        <w:t xml:space="preserve">  Serial.println(WiFi.localIP());</w:t>
      </w:r>
    </w:p>
    <w:p w14:paraId="2B73B6AC" w14:textId="77777777" w:rsidR="00B07ED9" w:rsidRDefault="00B07ED9" w:rsidP="00B07ED9">
      <w:pPr>
        <w:pStyle w:val="paranofl"/>
      </w:pPr>
      <w:r>
        <w:t>}</w:t>
      </w:r>
    </w:p>
    <w:p w14:paraId="06CEE236" w14:textId="77777777" w:rsidR="00B07ED9" w:rsidRDefault="00B07ED9" w:rsidP="00B07ED9">
      <w:pPr>
        <w:pStyle w:val="paranofl"/>
      </w:pPr>
    </w:p>
    <w:p w14:paraId="49C8E159" w14:textId="77777777" w:rsidR="00B07ED9" w:rsidRDefault="00B07ED9" w:rsidP="00B07ED9">
      <w:pPr>
        <w:pStyle w:val="paranofl"/>
      </w:pPr>
      <w:r>
        <w:t>void reconnect()</w:t>
      </w:r>
    </w:p>
    <w:p w14:paraId="3A79E1DC" w14:textId="77777777" w:rsidR="00B07ED9" w:rsidRDefault="00B07ED9" w:rsidP="00B07ED9">
      <w:pPr>
        <w:pStyle w:val="paranofl"/>
      </w:pPr>
      <w:r>
        <w:t>{</w:t>
      </w:r>
    </w:p>
    <w:p w14:paraId="70DA762F" w14:textId="77777777" w:rsidR="00B07ED9" w:rsidRDefault="00B07ED9" w:rsidP="00B07ED9">
      <w:pPr>
        <w:pStyle w:val="paranofl"/>
      </w:pPr>
    </w:p>
    <w:p w14:paraId="07F4CAEF" w14:textId="77777777" w:rsidR="00B07ED9" w:rsidRDefault="00B07ED9" w:rsidP="00B07ED9">
      <w:pPr>
        <w:pStyle w:val="paranofl"/>
      </w:pPr>
      <w:r>
        <w:t xml:space="preserve">  while (!client.connected())</w:t>
      </w:r>
    </w:p>
    <w:p w14:paraId="5519EEFE" w14:textId="77777777" w:rsidR="00B07ED9" w:rsidRDefault="00B07ED9" w:rsidP="00B07ED9">
      <w:pPr>
        <w:pStyle w:val="paranofl"/>
      </w:pPr>
      <w:r>
        <w:t xml:space="preserve">  {</w:t>
      </w:r>
    </w:p>
    <w:p w14:paraId="5EF25AA4" w14:textId="77777777" w:rsidR="00B07ED9" w:rsidRDefault="00B07ED9" w:rsidP="00B07ED9">
      <w:pPr>
        <w:pStyle w:val="paranofl"/>
      </w:pPr>
      <w:r>
        <w:t xml:space="preserve">    String clientId = String(random(0xffff), HEX); </w:t>
      </w:r>
    </w:p>
    <w:p w14:paraId="128C33A7" w14:textId="77777777" w:rsidR="00B07ED9" w:rsidRDefault="00B07ED9" w:rsidP="00B07ED9">
      <w:pPr>
        <w:pStyle w:val="paranofl"/>
      </w:pPr>
      <w:r>
        <w:t xml:space="preserve">    if (client.connect(clientId.c_str(), mqtt_user, mqtt_pwd))</w:t>
      </w:r>
    </w:p>
    <w:p w14:paraId="27A63AA0" w14:textId="77777777" w:rsidR="00B07ED9" w:rsidRDefault="00B07ED9" w:rsidP="00B07ED9">
      <w:pPr>
        <w:pStyle w:val="paranofl"/>
      </w:pPr>
      <w:r>
        <w:t xml:space="preserve">    {</w:t>
      </w:r>
    </w:p>
    <w:p w14:paraId="2F23E55E" w14:textId="77777777" w:rsidR="00B07ED9" w:rsidRDefault="00B07ED9" w:rsidP="00B07ED9">
      <w:pPr>
        <w:pStyle w:val="paranofl"/>
      </w:pPr>
      <w:r>
        <w:t xml:space="preserve">      Serial.println("Connected MQTT");</w:t>
      </w:r>
    </w:p>
    <w:p w14:paraId="0F230771" w14:textId="77777777" w:rsidR="00B07ED9" w:rsidRDefault="00B07ED9" w:rsidP="00B07ED9">
      <w:pPr>
        <w:pStyle w:val="paranofl"/>
      </w:pPr>
      <w:r>
        <w:t xml:space="preserve">      client.subscribe(mqtt_topic_control_TB.c_str());</w:t>
      </w:r>
    </w:p>
    <w:p w14:paraId="4DE127AE" w14:textId="77777777" w:rsidR="00B07ED9" w:rsidRDefault="00B07ED9" w:rsidP="00B07ED9">
      <w:pPr>
        <w:pStyle w:val="paranofl"/>
      </w:pPr>
      <w:r>
        <w:t xml:space="preserve">    }</w:t>
      </w:r>
    </w:p>
    <w:p w14:paraId="51BC2FCD" w14:textId="77777777" w:rsidR="00B07ED9" w:rsidRDefault="00B07ED9" w:rsidP="00B07ED9">
      <w:pPr>
        <w:pStyle w:val="paranofl"/>
      </w:pPr>
      <w:r>
        <w:t xml:space="preserve">    else</w:t>
      </w:r>
    </w:p>
    <w:p w14:paraId="3B82B366" w14:textId="77777777" w:rsidR="00B07ED9" w:rsidRDefault="00B07ED9" w:rsidP="00B07ED9">
      <w:pPr>
        <w:pStyle w:val="paranofl"/>
      </w:pPr>
      <w:r>
        <w:t xml:space="preserve">    {</w:t>
      </w:r>
    </w:p>
    <w:p w14:paraId="2029276C" w14:textId="77777777" w:rsidR="00B07ED9" w:rsidRDefault="00B07ED9" w:rsidP="00B07ED9">
      <w:pPr>
        <w:pStyle w:val="paranofl"/>
      </w:pPr>
      <w:r>
        <w:t xml:space="preserve">      Serial.println("Not Connnected MQTT");</w:t>
      </w:r>
    </w:p>
    <w:p w14:paraId="65DA2C21" w14:textId="77777777" w:rsidR="00B07ED9" w:rsidRDefault="00B07ED9" w:rsidP="00B07ED9">
      <w:pPr>
        <w:pStyle w:val="paranofl"/>
      </w:pPr>
      <w:r>
        <w:t xml:space="preserve">      delay(3000);</w:t>
      </w:r>
    </w:p>
    <w:p w14:paraId="7DDBDC47" w14:textId="77777777" w:rsidR="00B07ED9" w:rsidRDefault="00B07ED9" w:rsidP="00B07ED9">
      <w:pPr>
        <w:pStyle w:val="paranofl"/>
      </w:pPr>
      <w:r>
        <w:t xml:space="preserve">    }</w:t>
      </w:r>
    </w:p>
    <w:p w14:paraId="769E9E61" w14:textId="77777777" w:rsidR="00B07ED9" w:rsidRDefault="00B07ED9" w:rsidP="00B07ED9">
      <w:pPr>
        <w:pStyle w:val="paranofl"/>
      </w:pPr>
      <w:r>
        <w:t xml:space="preserve">  }</w:t>
      </w:r>
    </w:p>
    <w:p w14:paraId="3E2EE28E" w14:textId="77777777" w:rsidR="00B07ED9" w:rsidRDefault="00B07ED9" w:rsidP="00B07ED9">
      <w:pPr>
        <w:pStyle w:val="paranofl"/>
      </w:pPr>
      <w:r>
        <w:t>}</w:t>
      </w:r>
    </w:p>
    <w:p w14:paraId="27B62A0B" w14:textId="77777777" w:rsidR="00B07ED9" w:rsidRDefault="00B07ED9" w:rsidP="00B07ED9">
      <w:pPr>
        <w:pStyle w:val="paranofl"/>
      </w:pPr>
    </w:p>
    <w:p w14:paraId="1277B447" w14:textId="77777777" w:rsidR="00B07ED9" w:rsidRDefault="00B07ED9" w:rsidP="00B07ED9">
      <w:pPr>
        <w:pStyle w:val="paranofl"/>
      </w:pPr>
      <w:r>
        <w:t>void sendDataMQTT()</w:t>
      </w:r>
    </w:p>
    <w:p w14:paraId="154BB7D3" w14:textId="77777777" w:rsidR="00B07ED9" w:rsidRDefault="00B07ED9" w:rsidP="00B07ED9">
      <w:pPr>
        <w:pStyle w:val="paranofl"/>
      </w:pPr>
      <w:r>
        <w:t>{</w:t>
      </w:r>
    </w:p>
    <w:p w14:paraId="14D7DDB1" w14:textId="77777777" w:rsidR="00B07ED9" w:rsidRDefault="00B07ED9" w:rsidP="00B07ED9">
      <w:pPr>
        <w:pStyle w:val="paranofl"/>
      </w:pPr>
      <w:r>
        <w:t xml:space="preserve">  DynamicJsonDocument doc(1024);</w:t>
      </w:r>
    </w:p>
    <w:p w14:paraId="38608014" w14:textId="77777777" w:rsidR="00B07ED9" w:rsidRDefault="00B07ED9" w:rsidP="00B07ED9">
      <w:pPr>
        <w:pStyle w:val="paranofl"/>
      </w:pPr>
      <w:r>
        <w:t xml:space="preserve">  char inforInverterBuff[256];</w:t>
      </w:r>
    </w:p>
    <w:p w14:paraId="691E629E" w14:textId="77777777" w:rsidR="00B07ED9" w:rsidRDefault="00B07ED9" w:rsidP="00B07ED9">
      <w:pPr>
        <w:pStyle w:val="paranofl"/>
      </w:pPr>
      <w:r>
        <w:t xml:space="preserve">  doc["den1"] = button1PressCount;</w:t>
      </w:r>
    </w:p>
    <w:p w14:paraId="4DBA420E" w14:textId="77777777" w:rsidR="00B07ED9" w:rsidRDefault="00B07ED9" w:rsidP="00B07ED9">
      <w:pPr>
        <w:pStyle w:val="paranofl"/>
      </w:pPr>
      <w:r>
        <w:t xml:space="preserve">  doc["den2"]   =  button2PressCount;</w:t>
      </w:r>
    </w:p>
    <w:p w14:paraId="7D84FA2F" w14:textId="77777777" w:rsidR="00B07ED9" w:rsidRDefault="00B07ED9" w:rsidP="00B07ED9">
      <w:pPr>
        <w:pStyle w:val="paranofl"/>
      </w:pPr>
      <w:r>
        <w:lastRenderedPageBreak/>
        <w:t xml:space="preserve">  doc["den3"] =  button3PressCount;</w:t>
      </w:r>
    </w:p>
    <w:p w14:paraId="717EDAE0" w14:textId="77777777" w:rsidR="00B07ED9" w:rsidRDefault="00B07ED9" w:rsidP="00B07ED9">
      <w:pPr>
        <w:pStyle w:val="paranofl"/>
      </w:pPr>
      <w:r>
        <w:t xml:space="preserve">  doc["den4"] =  button4PressCount;</w:t>
      </w:r>
    </w:p>
    <w:p w14:paraId="2A9FC2AE" w14:textId="77777777" w:rsidR="00B07ED9" w:rsidRDefault="00B07ED9" w:rsidP="00B07ED9">
      <w:pPr>
        <w:pStyle w:val="paranofl"/>
      </w:pPr>
      <w:r>
        <w:t xml:space="preserve">  doc["rem"]   =  button5PressCount;</w:t>
      </w:r>
    </w:p>
    <w:p w14:paraId="4DFC5810" w14:textId="77777777" w:rsidR="00B07ED9" w:rsidRDefault="00B07ED9" w:rsidP="00B07ED9">
      <w:pPr>
        <w:pStyle w:val="paranofl"/>
      </w:pPr>
      <w:r>
        <w:t xml:space="preserve">  doc["denALL"]   =  button6PressCount;</w:t>
      </w:r>
    </w:p>
    <w:p w14:paraId="64CB4942" w14:textId="77777777" w:rsidR="00B07ED9" w:rsidRDefault="00B07ED9" w:rsidP="00B07ED9">
      <w:pPr>
        <w:pStyle w:val="paranofl"/>
      </w:pPr>
      <w:r>
        <w:t xml:space="preserve">  serializeJson(doc, inforInverterBuff);</w:t>
      </w:r>
    </w:p>
    <w:p w14:paraId="65C654F2" w14:textId="77777777" w:rsidR="00B07ED9" w:rsidRDefault="00B07ED9" w:rsidP="00B07ED9">
      <w:pPr>
        <w:pStyle w:val="paranofl"/>
      </w:pPr>
      <w:r>
        <w:t xml:space="preserve">  client.publish(mqtt_topic_infor_TB_ALL.c_str(), inforInverterBuff);</w:t>
      </w:r>
    </w:p>
    <w:p w14:paraId="04B5BE4E" w14:textId="77777777" w:rsidR="00B07ED9" w:rsidRDefault="00B07ED9" w:rsidP="00B07ED9">
      <w:pPr>
        <w:pStyle w:val="paranofl"/>
      </w:pPr>
      <w:r>
        <w:t>}</w:t>
      </w:r>
    </w:p>
    <w:p w14:paraId="4B526983" w14:textId="77777777" w:rsidR="00B07ED9" w:rsidRDefault="00B07ED9" w:rsidP="00B07ED9">
      <w:pPr>
        <w:pStyle w:val="paranofl"/>
      </w:pPr>
    </w:p>
    <w:p w14:paraId="33A6A2C1" w14:textId="77777777" w:rsidR="00B07ED9" w:rsidRDefault="00B07ED9" w:rsidP="00B07ED9">
      <w:pPr>
        <w:pStyle w:val="paranofl"/>
      </w:pPr>
      <w:r>
        <w:t xml:space="preserve">//rtos task </w:t>
      </w:r>
    </w:p>
    <w:p w14:paraId="1ABE89A0" w14:textId="77777777" w:rsidR="00B07ED9" w:rsidRDefault="00B07ED9" w:rsidP="00B07ED9">
      <w:pPr>
        <w:pStyle w:val="paranofl"/>
      </w:pPr>
      <w:r>
        <w:t>void sendMqttTask()</w:t>
      </w:r>
    </w:p>
    <w:p w14:paraId="1AB28BDB" w14:textId="77777777" w:rsidR="00B07ED9" w:rsidRDefault="00B07ED9" w:rsidP="00B07ED9">
      <w:pPr>
        <w:pStyle w:val="paranofl"/>
      </w:pPr>
      <w:r>
        <w:t>{</w:t>
      </w:r>
    </w:p>
    <w:p w14:paraId="4EAC0409" w14:textId="77777777" w:rsidR="00B07ED9" w:rsidRDefault="00B07ED9" w:rsidP="00B07ED9">
      <w:pPr>
        <w:pStyle w:val="paranofl"/>
      </w:pPr>
      <w:r>
        <w:t xml:space="preserve">  xTaskCreatePinnedToCore(  // Use xTaskCreate() in vanilla FreeRTOS</w:t>
      </w:r>
    </w:p>
    <w:p w14:paraId="38239EF1" w14:textId="77777777" w:rsidR="00B07ED9" w:rsidRDefault="00B07ED9" w:rsidP="00B07ED9">
      <w:pPr>
        <w:pStyle w:val="paranofl"/>
      </w:pPr>
      <w:r>
        <w:t xml:space="preserve">    sendMqtt,  // Function to be called</w:t>
      </w:r>
    </w:p>
    <w:p w14:paraId="49955CF1" w14:textId="77777777" w:rsidR="00B07ED9" w:rsidRDefault="00B07ED9" w:rsidP="00B07ED9">
      <w:pPr>
        <w:pStyle w:val="paranofl"/>
      </w:pPr>
      <w:r>
        <w:t xml:space="preserve">    "sendMqtt",   // Name of task</w:t>
      </w:r>
    </w:p>
    <w:p w14:paraId="021B57C8" w14:textId="77777777" w:rsidR="00B07ED9" w:rsidRDefault="00B07ED9" w:rsidP="00B07ED9">
      <w:pPr>
        <w:pStyle w:val="paranofl"/>
      </w:pPr>
      <w:r>
        <w:t xml:space="preserve">    2048,         // Stack size (bytes in ESP32, words in FreeRTOS)</w:t>
      </w:r>
    </w:p>
    <w:p w14:paraId="6E03390B" w14:textId="77777777" w:rsidR="00B07ED9" w:rsidRDefault="00B07ED9" w:rsidP="00B07ED9">
      <w:pPr>
        <w:pStyle w:val="paranofl"/>
      </w:pPr>
      <w:r>
        <w:t xml:space="preserve">    NULL,         // Parameter to pass to function</w:t>
      </w:r>
    </w:p>
    <w:p w14:paraId="0CB04D58" w14:textId="77777777" w:rsidR="00B07ED9" w:rsidRDefault="00B07ED9" w:rsidP="00B07ED9">
      <w:pPr>
        <w:pStyle w:val="paranofl"/>
      </w:pPr>
      <w:r>
        <w:t xml:space="preserve">    1,            // Task priority (0 to configMAX_PRIORITIES - 1)</w:t>
      </w:r>
    </w:p>
    <w:p w14:paraId="6293D433" w14:textId="77777777" w:rsidR="00B07ED9" w:rsidRDefault="00B07ED9" w:rsidP="00B07ED9">
      <w:pPr>
        <w:pStyle w:val="paranofl"/>
      </w:pPr>
      <w:r>
        <w:t xml:space="preserve">    NULL,         // Task handle</w:t>
      </w:r>
    </w:p>
    <w:p w14:paraId="5C40A14F" w14:textId="77777777" w:rsidR="00B07ED9" w:rsidRDefault="00B07ED9" w:rsidP="00B07ED9">
      <w:pPr>
        <w:pStyle w:val="paranofl"/>
      </w:pPr>
      <w:r>
        <w:t xml:space="preserve">    1);</w:t>
      </w:r>
    </w:p>
    <w:p w14:paraId="66752385" w14:textId="1F802E87" w:rsidR="00B07ED9" w:rsidRDefault="00B07ED9" w:rsidP="00B07ED9">
      <w:pPr>
        <w:pStyle w:val="paranofl"/>
      </w:pPr>
      <w:r>
        <w:t>}</w:t>
      </w:r>
    </w:p>
    <w:p w14:paraId="36E09B2E" w14:textId="77777777" w:rsidR="00B07ED9" w:rsidRDefault="00B07ED9" w:rsidP="00B07ED9">
      <w:pPr>
        <w:pStyle w:val="paranofl"/>
      </w:pPr>
    </w:p>
    <w:p w14:paraId="61AE02D5" w14:textId="77777777" w:rsidR="00B07ED9" w:rsidRDefault="00B07ED9" w:rsidP="00B07ED9">
      <w:pPr>
        <w:pStyle w:val="paranofl"/>
      </w:pPr>
      <w:r>
        <w:t>void sendMqtt(void *parameter) {</w:t>
      </w:r>
    </w:p>
    <w:p w14:paraId="6BAF9E63" w14:textId="77777777" w:rsidR="00B07ED9" w:rsidRDefault="00B07ED9" w:rsidP="00B07ED9">
      <w:pPr>
        <w:pStyle w:val="paranofl"/>
      </w:pPr>
      <w:r>
        <w:t xml:space="preserve">  while (1) {</w:t>
      </w:r>
    </w:p>
    <w:p w14:paraId="4B5C2337" w14:textId="77777777" w:rsidR="00B07ED9" w:rsidRDefault="00B07ED9" w:rsidP="00B07ED9">
      <w:pPr>
        <w:pStyle w:val="paranofl"/>
      </w:pPr>
      <w:r>
        <w:t xml:space="preserve">  sendDataMQTT();</w:t>
      </w:r>
    </w:p>
    <w:p w14:paraId="28BFDA83" w14:textId="77777777" w:rsidR="00B07ED9" w:rsidRDefault="00B07ED9" w:rsidP="00B07ED9">
      <w:pPr>
        <w:pStyle w:val="paranofl"/>
      </w:pPr>
      <w:r>
        <w:t xml:space="preserve">  vTaskDelay(2000 / portTICK_PERIOD_MS);</w:t>
      </w:r>
    </w:p>
    <w:p w14:paraId="632E8BC9" w14:textId="77777777" w:rsidR="00B07ED9" w:rsidRDefault="00B07ED9" w:rsidP="00B07ED9">
      <w:pPr>
        <w:pStyle w:val="paranofl"/>
      </w:pPr>
      <w:r>
        <w:t xml:space="preserve">  }</w:t>
      </w:r>
    </w:p>
    <w:p w14:paraId="0BB580B4" w14:textId="77777777" w:rsidR="00B07ED9" w:rsidRDefault="00B07ED9" w:rsidP="00B07ED9">
      <w:pPr>
        <w:pStyle w:val="paranofl"/>
      </w:pPr>
      <w:r>
        <w:t>}</w:t>
      </w:r>
    </w:p>
    <w:p w14:paraId="0E65E3B6" w14:textId="77777777" w:rsidR="00B07ED9" w:rsidRDefault="00B07ED9" w:rsidP="00B07ED9">
      <w:pPr>
        <w:pStyle w:val="paranofl"/>
      </w:pPr>
    </w:p>
    <w:p w14:paraId="75DD6AD2" w14:textId="77777777" w:rsidR="00B07ED9" w:rsidRDefault="00B07ED9" w:rsidP="00B07ED9">
      <w:pPr>
        <w:pStyle w:val="paranofl"/>
      </w:pPr>
      <w:r>
        <w:t>void handleButton1Task()</w:t>
      </w:r>
    </w:p>
    <w:p w14:paraId="4A57F2D9" w14:textId="77777777" w:rsidR="00B07ED9" w:rsidRDefault="00B07ED9" w:rsidP="00B07ED9">
      <w:pPr>
        <w:pStyle w:val="paranofl"/>
      </w:pPr>
      <w:r>
        <w:lastRenderedPageBreak/>
        <w:t>{</w:t>
      </w:r>
    </w:p>
    <w:p w14:paraId="2B0C52B7" w14:textId="77777777" w:rsidR="00B07ED9" w:rsidRDefault="00B07ED9" w:rsidP="00B07ED9">
      <w:pPr>
        <w:pStyle w:val="paranofl"/>
      </w:pPr>
      <w:r>
        <w:t xml:space="preserve">  xTaskCreatePinnedToCore(  // Use xTaskCreate() in vanilla FreeRTOS</w:t>
      </w:r>
    </w:p>
    <w:p w14:paraId="12CDEED4" w14:textId="77777777" w:rsidR="00B07ED9" w:rsidRDefault="00B07ED9" w:rsidP="00B07ED9">
      <w:pPr>
        <w:pStyle w:val="paranofl"/>
      </w:pPr>
      <w:r>
        <w:t xml:space="preserve">    handleButton1,  // Function to be called</w:t>
      </w:r>
    </w:p>
    <w:p w14:paraId="01500546" w14:textId="77777777" w:rsidR="00B07ED9" w:rsidRDefault="00B07ED9" w:rsidP="00B07ED9">
      <w:pPr>
        <w:pStyle w:val="paranofl"/>
      </w:pPr>
      <w:r>
        <w:t xml:space="preserve">    "handleButton1",   // Name of task</w:t>
      </w:r>
    </w:p>
    <w:p w14:paraId="75E70221" w14:textId="77777777" w:rsidR="00B07ED9" w:rsidRDefault="00B07ED9" w:rsidP="00B07ED9">
      <w:pPr>
        <w:pStyle w:val="paranofl"/>
      </w:pPr>
      <w:r>
        <w:t xml:space="preserve">    2048,         // Stack size (bytes in ESP32, words in FreeRTOS)</w:t>
      </w:r>
    </w:p>
    <w:p w14:paraId="3A499291" w14:textId="77777777" w:rsidR="00B07ED9" w:rsidRDefault="00B07ED9" w:rsidP="00B07ED9">
      <w:pPr>
        <w:pStyle w:val="paranofl"/>
      </w:pPr>
      <w:r>
        <w:t xml:space="preserve">    NULL,         // Parameter to pass to function</w:t>
      </w:r>
    </w:p>
    <w:p w14:paraId="33889D51" w14:textId="77777777" w:rsidR="00B07ED9" w:rsidRDefault="00B07ED9" w:rsidP="00B07ED9">
      <w:pPr>
        <w:pStyle w:val="paranofl"/>
      </w:pPr>
      <w:r>
        <w:t xml:space="preserve">    1,            // Task priority (0 to configMAX_PRIORITIES - 1)</w:t>
      </w:r>
    </w:p>
    <w:p w14:paraId="1B0801B2" w14:textId="77777777" w:rsidR="00B07ED9" w:rsidRDefault="00B07ED9" w:rsidP="00B07ED9">
      <w:pPr>
        <w:pStyle w:val="paranofl"/>
      </w:pPr>
      <w:r>
        <w:t xml:space="preserve">    NULL,         // Task handle</w:t>
      </w:r>
    </w:p>
    <w:p w14:paraId="1D35D844" w14:textId="77777777" w:rsidR="00B07ED9" w:rsidRDefault="00B07ED9" w:rsidP="00B07ED9">
      <w:pPr>
        <w:pStyle w:val="paranofl"/>
      </w:pPr>
      <w:r>
        <w:t xml:space="preserve">    1);</w:t>
      </w:r>
    </w:p>
    <w:p w14:paraId="35B670EF" w14:textId="77777777" w:rsidR="00B07ED9" w:rsidRDefault="00B07ED9" w:rsidP="00B07ED9">
      <w:pPr>
        <w:pStyle w:val="paranofl"/>
      </w:pPr>
      <w:r>
        <w:t>}</w:t>
      </w:r>
    </w:p>
    <w:p w14:paraId="33175E90" w14:textId="77777777" w:rsidR="00B07ED9" w:rsidRDefault="00B07ED9" w:rsidP="00B07ED9">
      <w:pPr>
        <w:pStyle w:val="paranofl"/>
      </w:pPr>
    </w:p>
    <w:p w14:paraId="229376B5" w14:textId="77777777" w:rsidR="00B07ED9" w:rsidRDefault="00B07ED9" w:rsidP="00B07ED9">
      <w:pPr>
        <w:pStyle w:val="paranofl"/>
      </w:pPr>
      <w:r>
        <w:t>void handleButton2Task()</w:t>
      </w:r>
    </w:p>
    <w:p w14:paraId="0E3DC0AB" w14:textId="77777777" w:rsidR="00B07ED9" w:rsidRDefault="00B07ED9" w:rsidP="00B07ED9">
      <w:pPr>
        <w:pStyle w:val="paranofl"/>
      </w:pPr>
      <w:r>
        <w:t>{</w:t>
      </w:r>
    </w:p>
    <w:p w14:paraId="72151B76" w14:textId="77777777" w:rsidR="00B07ED9" w:rsidRDefault="00B07ED9" w:rsidP="00B07ED9">
      <w:pPr>
        <w:pStyle w:val="paranofl"/>
      </w:pPr>
      <w:r>
        <w:t xml:space="preserve">  xTaskCreatePinnedToCore(  // Use xTaskCreate() in vanilla FreeRTOS</w:t>
      </w:r>
    </w:p>
    <w:p w14:paraId="2ECB78AD" w14:textId="77777777" w:rsidR="00B07ED9" w:rsidRDefault="00B07ED9" w:rsidP="00B07ED9">
      <w:pPr>
        <w:pStyle w:val="paranofl"/>
      </w:pPr>
      <w:r>
        <w:t xml:space="preserve">    handleButton2,  // Function to be called</w:t>
      </w:r>
    </w:p>
    <w:p w14:paraId="4EE15399" w14:textId="77777777" w:rsidR="00B07ED9" w:rsidRDefault="00B07ED9" w:rsidP="00B07ED9">
      <w:pPr>
        <w:pStyle w:val="paranofl"/>
      </w:pPr>
      <w:r>
        <w:t xml:space="preserve">    "handleButton2",   // Name of task</w:t>
      </w:r>
    </w:p>
    <w:p w14:paraId="3550EAC0" w14:textId="77777777" w:rsidR="00B07ED9" w:rsidRDefault="00B07ED9" w:rsidP="00B07ED9">
      <w:pPr>
        <w:pStyle w:val="paranofl"/>
      </w:pPr>
      <w:r>
        <w:t xml:space="preserve">    2048,         // Stack size (bytes in ESP32, words in FreeRTOS)</w:t>
      </w:r>
    </w:p>
    <w:p w14:paraId="7C4A9D3D" w14:textId="77777777" w:rsidR="00B07ED9" w:rsidRDefault="00B07ED9" w:rsidP="00B07ED9">
      <w:pPr>
        <w:pStyle w:val="paranofl"/>
      </w:pPr>
      <w:r>
        <w:t xml:space="preserve">    NULL,         // Parameter to pass to function</w:t>
      </w:r>
    </w:p>
    <w:p w14:paraId="557F3707" w14:textId="77777777" w:rsidR="00B07ED9" w:rsidRDefault="00B07ED9" w:rsidP="00B07ED9">
      <w:pPr>
        <w:pStyle w:val="paranofl"/>
      </w:pPr>
      <w:r>
        <w:t xml:space="preserve">    1,            // Task priority (0 to configMAX_PRIORITIES - 1)</w:t>
      </w:r>
    </w:p>
    <w:p w14:paraId="0C6EE9C7" w14:textId="77777777" w:rsidR="00B07ED9" w:rsidRDefault="00B07ED9" w:rsidP="00B07ED9">
      <w:pPr>
        <w:pStyle w:val="paranofl"/>
      </w:pPr>
      <w:r>
        <w:t xml:space="preserve">    NULL,         // Task handle</w:t>
      </w:r>
    </w:p>
    <w:p w14:paraId="160B2FCB" w14:textId="77777777" w:rsidR="00B07ED9" w:rsidRDefault="00B07ED9" w:rsidP="00B07ED9">
      <w:pPr>
        <w:pStyle w:val="paranofl"/>
      </w:pPr>
      <w:r>
        <w:t xml:space="preserve">    1);</w:t>
      </w:r>
    </w:p>
    <w:p w14:paraId="46353093" w14:textId="77777777" w:rsidR="00B07ED9" w:rsidRDefault="00B07ED9" w:rsidP="00B07ED9">
      <w:pPr>
        <w:pStyle w:val="paranofl"/>
      </w:pPr>
      <w:r>
        <w:t>}</w:t>
      </w:r>
    </w:p>
    <w:p w14:paraId="0195493A" w14:textId="77777777" w:rsidR="00B07ED9" w:rsidRDefault="00B07ED9" w:rsidP="00B07ED9">
      <w:pPr>
        <w:pStyle w:val="paranofl"/>
      </w:pPr>
    </w:p>
    <w:p w14:paraId="5726F708" w14:textId="77777777" w:rsidR="00B07ED9" w:rsidRDefault="00B07ED9" w:rsidP="00B07ED9">
      <w:pPr>
        <w:pStyle w:val="paranofl"/>
      </w:pPr>
      <w:r>
        <w:t>void handleButton3Task()</w:t>
      </w:r>
    </w:p>
    <w:p w14:paraId="0CDFDA42" w14:textId="77777777" w:rsidR="00B07ED9" w:rsidRDefault="00B07ED9" w:rsidP="00B07ED9">
      <w:pPr>
        <w:pStyle w:val="paranofl"/>
      </w:pPr>
      <w:r>
        <w:t>{</w:t>
      </w:r>
    </w:p>
    <w:p w14:paraId="02C4C795" w14:textId="77777777" w:rsidR="00B07ED9" w:rsidRDefault="00B07ED9" w:rsidP="00B07ED9">
      <w:pPr>
        <w:pStyle w:val="paranofl"/>
      </w:pPr>
      <w:r>
        <w:t xml:space="preserve">  xTaskCreatePinnedToCore(  // Use xTaskCreate() in vanilla FreeRTOS</w:t>
      </w:r>
    </w:p>
    <w:p w14:paraId="52295C0B" w14:textId="77777777" w:rsidR="00B07ED9" w:rsidRDefault="00B07ED9" w:rsidP="00B07ED9">
      <w:pPr>
        <w:pStyle w:val="paranofl"/>
      </w:pPr>
      <w:r>
        <w:t xml:space="preserve">    handleButton3,  // Function to be called</w:t>
      </w:r>
    </w:p>
    <w:p w14:paraId="17BD05B1" w14:textId="77777777" w:rsidR="00B07ED9" w:rsidRDefault="00B07ED9" w:rsidP="00B07ED9">
      <w:pPr>
        <w:pStyle w:val="paranofl"/>
      </w:pPr>
      <w:r>
        <w:t xml:space="preserve">    "handleButton3",   // Name of task</w:t>
      </w:r>
    </w:p>
    <w:p w14:paraId="49900CCD" w14:textId="77777777" w:rsidR="00B07ED9" w:rsidRDefault="00B07ED9" w:rsidP="00B07ED9">
      <w:pPr>
        <w:pStyle w:val="paranofl"/>
      </w:pPr>
      <w:r>
        <w:t xml:space="preserve">    2048,         // Stack size (bytes in ESP32, words in FreeRTOS)</w:t>
      </w:r>
    </w:p>
    <w:p w14:paraId="3647E279" w14:textId="77777777" w:rsidR="00B07ED9" w:rsidRDefault="00B07ED9" w:rsidP="00B07ED9">
      <w:pPr>
        <w:pStyle w:val="paranofl"/>
      </w:pPr>
      <w:r>
        <w:lastRenderedPageBreak/>
        <w:t xml:space="preserve">    NULL,         // Parameter to pass to function</w:t>
      </w:r>
    </w:p>
    <w:p w14:paraId="7EC8192A" w14:textId="77777777" w:rsidR="00B07ED9" w:rsidRDefault="00B07ED9" w:rsidP="00B07ED9">
      <w:pPr>
        <w:pStyle w:val="paranofl"/>
      </w:pPr>
      <w:r>
        <w:t xml:space="preserve">    1,            // Task priority (0 to configMAX_PRIORITIES - 1)</w:t>
      </w:r>
    </w:p>
    <w:p w14:paraId="5D7A5EF6" w14:textId="77777777" w:rsidR="00B07ED9" w:rsidRDefault="00B07ED9" w:rsidP="00B07ED9">
      <w:pPr>
        <w:pStyle w:val="paranofl"/>
      </w:pPr>
      <w:r>
        <w:t xml:space="preserve">    NULL,         // Task handle</w:t>
      </w:r>
    </w:p>
    <w:p w14:paraId="3A99E333" w14:textId="77777777" w:rsidR="00B07ED9" w:rsidRDefault="00B07ED9" w:rsidP="00B07ED9">
      <w:pPr>
        <w:pStyle w:val="paranofl"/>
      </w:pPr>
      <w:r>
        <w:t xml:space="preserve">    1);</w:t>
      </w:r>
    </w:p>
    <w:p w14:paraId="3CAE0195" w14:textId="77777777" w:rsidR="00B07ED9" w:rsidRDefault="00B07ED9" w:rsidP="00B07ED9">
      <w:pPr>
        <w:pStyle w:val="paranofl"/>
      </w:pPr>
      <w:r>
        <w:t>}</w:t>
      </w:r>
    </w:p>
    <w:p w14:paraId="7A7F73BD" w14:textId="77777777" w:rsidR="00B07ED9" w:rsidRDefault="00B07ED9" w:rsidP="00B07ED9">
      <w:pPr>
        <w:pStyle w:val="paranofl"/>
      </w:pPr>
    </w:p>
    <w:p w14:paraId="068805DC" w14:textId="77777777" w:rsidR="00B07ED9" w:rsidRDefault="00B07ED9" w:rsidP="00B07ED9">
      <w:pPr>
        <w:pStyle w:val="paranofl"/>
      </w:pPr>
    </w:p>
    <w:p w14:paraId="2B55877D" w14:textId="77777777" w:rsidR="00B07ED9" w:rsidRDefault="00B07ED9" w:rsidP="00B07ED9">
      <w:pPr>
        <w:pStyle w:val="paranofl"/>
      </w:pPr>
      <w:r>
        <w:t>void handleButton4Task()</w:t>
      </w:r>
    </w:p>
    <w:p w14:paraId="0B3B9397" w14:textId="77777777" w:rsidR="00B07ED9" w:rsidRDefault="00B07ED9" w:rsidP="00B07ED9">
      <w:pPr>
        <w:pStyle w:val="paranofl"/>
      </w:pPr>
      <w:r>
        <w:t>{</w:t>
      </w:r>
    </w:p>
    <w:p w14:paraId="0799BEC8" w14:textId="77777777" w:rsidR="00B07ED9" w:rsidRDefault="00B07ED9" w:rsidP="00B07ED9">
      <w:pPr>
        <w:pStyle w:val="paranofl"/>
      </w:pPr>
      <w:r>
        <w:t xml:space="preserve">  xTaskCreatePinnedToCore(  // Use xTaskCreate() in vanilla FreeRTOS</w:t>
      </w:r>
    </w:p>
    <w:p w14:paraId="3038B79A" w14:textId="77777777" w:rsidR="00B07ED9" w:rsidRDefault="00B07ED9" w:rsidP="00B07ED9">
      <w:pPr>
        <w:pStyle w:val="paranofl"/>
      </w:pPr>
      <w:r>
        <w:t xml:space="preserve">    handleButton4,  // Function to be called</w:t>
      </w:r>
    </w:p>
    <w:p w14:paraId="0AE86A96" w14:textId="77777777" w:rsidR="00B07ED9" w:rsidRDefault="00B07ED9" w:rsidP="00B07ED9">
      <w:pPr>
        <w:pStyle w:val="paranofl"/>
      </w:pPr>
      <w:r>
        <w:t xml:space="preserve">    "handleButton4",   // Name of task</w:t>
      </w:r>
    </w:p>
    <w:p w14:paraId="114DB597" w14:textId="77777777" w:rsidR="00B07ED9" w:rsidRDefault="00B07ED9" w:rsidP="00B07ED9">
      <w:pPr>
        <w:pStyle w:val="paranofl"/>
      </w:pPr>
      <w:r>
        <w:t xml:space="preserve">    2048,         // Stack size (bytes in ESP32, words in FreeRTOS)</w:t>
      </w:r>
    </w:p>
    <w:p w14:paraId="6D3C2510" w14:textId="77777777" w:rsidR="00B07ED9" w:rsidRDefault="00B07ED9" w:rsidP="00B07ED9">
      <w:pPr>
        <w:pStyle w:val="paranofl"/>
      </w:pPr>
      <w:r>
        <w:t xml:space="preserve">    NULL,         // Parameter to pass to function</w:t>
      </w:r>
    </w:p>
    <w:p w14:paraId="3766D465" w14:textId="77777777" w:rsidR="00B07ED9" w:rsidRDefault="00B07ED9" w:rsidP="00B07ED9">
      <w:pPr>
        <w:pStyle w:val="paranofl"/>
      </w:pPr>
      <w:r>
        <w:t xml:space="preserve">    1,            // Task priority (0 to configMAX_PRIORITIES - 1)</w:t>
      </w:r>
    </w:p>
    <w:p w14:paraId="7EEEEAA6" w14:textId="77777777" w:rsidR="00B07ED9" w:rsidRDefault="00B07ED9" w:rsidP="00B07ED9">
      <w:pPr>
        <w:pStyle w:val="paranofl"/>
      </w:pPr>
      <w:r>
        <w:t xml:space="preserve">    NULL,         // Task handle</w:t>
      </w:r>
    </w:p>
    <w:p w14:paraId="2EACD8D8" w14:textId="77777777" w:rsidR="00B07ED9" w:rsidRDefault="00B07ED9" w:rsidP="00B07ED9">
      <w:pPr>
        <w:pStyle w:val="paranofl"/>
      </w:pPr>
      <w:r>
        <w:t xml:space="preserve">    1);</w:t>
      </w:r>
    </w:p>
    <w:p w14:paraId="380797BB" w14:textId="77777777" w:rsidR="00B07ED9" w:rsidRDefault="00B07ED9" w:rsidP="00B07ED9">
      <w:pPr>
        <w:pStyle w:val="paranofl"/>
      </w:pPr>
      <w:r>
        <w:t>}</w:t>
      </w:r>
    </w:p>
    <w:p w14:paraId="1654C2CB" w14:textId="77777777" w:rsidR="00B07ED9" w:rsidRDefault="00B07ED9" w:rsidP="00B07ED9">
      <w:pPr>
        <w:pStyle w:val="paranofl"/>
      </w:pPr>
    </w:p>
    <w:p w14:paraId="4CC1A1C3" w14:textId="77777777" w:rsidR="00B07ED9" w:rsidRDefault="00B07ED9" w:rsidP="00B07ED9">
      <w:pPr>
        <w:pStyle w:val="paranofl"/>
      </w:pPr>
      <w:r>
        <w:t>void handleButton5Task()</w:t>
      </w:r>
    </w:p>
    <w:p w14:paraId="3B67A2A3" w14:textId="77777777" w:rsidR="00B07ED9" w:rsidRDefault="00B07ED9" w:rsidP="00B07ED9">
      <w:pPr>
        <w:pStyle w:val="paranofl"/>
      </w:pPr>
      <w:r>
        <w:t>{</w:t>
      </w:r>
    </w:p>
    <w:p w14:paraId="11D7172B" w14:textId="77777777" w:rsidR="00B07ED9" w:rsidRDefault="00B07ED9" w:rsidP="00B07ED9">
      <w:pPr>
        <w:pStyle w:val="paranofl"/>
      </w:pPr>
      <w:r>
        <w:t xml:space="preserve">  xTaskCreatePinnedToCore(  // Use xTaskCreate() in vanilla FreeRTOS</w:t>
      </w:r>
    </w:p>
    <w:p w14:paraId="03A078D5" w14:textId="77777777" w:rsidR="00B07ED9" w:rsidRDefault="00B07ED9" w:rsidP="00B07ED9">
      <w:pPr>
        <w:pStyle w:val="paranofl"/>
      </w:pPr>
      <w:r>
        <w:t xml:space="preserve">    handleButton5,  // Function to be called</w:t>
      </w:r>
    </w:p>
    <w:p w14:paraId="3E483D4D" w14:textId="77777777" w:rsidR="00B07ED9" w:rsidRDefault="00B07ED9" w:rsidP="00B07ED9">
      <w:pPr>
        <w:pStyle w:val="paranofl"/>
      </w:pPr>
      <w:r>
        <w:t xml:space="preserve">    "handleButton5",   // Name of task</w:t>
      </w:r>
    </w:p>
    <w:p w14:paraId="7464761B" w14:textId="77777777" w:rsidR="00B07ED9" w:rsidRDefault="00B07ED9" w:rsidP="00B07ED9">
      <w:pPr>
        <w:pStyle w:val="paranofl"/>
      </w:pPr>
      <w:r>
        <w:t xml:space="preserve">    2048,         // Stack size (bytes in ESP32, words in FreeRTOS)</w:t>
      </w:r>
    </w:p>
    <w:p w14:paraId="4D13E06B" w14:textId="77777777" w:rsidR="00B07ED9" w:rsidRDefault="00B07ED9" w:rsidP="00B07ED9">
      <w:pPr>
        <w:pStyle w:val="paranofl"/>
      </w:pPr>
      <w:r>
        <w:t xml:space="preserve">    NULL,         // Parameter to pass to function</w:t>
      </w:r>
    </w:p>
    <w:p w14:paraId="0E955765" w14:textId="77777777" w:rsidR="00B07ED9" w:rsidRDefault="00B07ED9" w:rsidP="00B07ED9">
      <w:pPr>
        <w:pStyle w:val="paranofl"/>
      </w:pPr>
      <w:r>
        <w:t xml:space="preserve">    1,            // Task priority (0 to configMAX_PRIORITIES - 1)</w:t>
      </w:r>
    </w:p>
    <w:p w14:paraId="12466E19" w14:textId="77777777" w:rsidR="00B07ED9" w:rsidRDefault="00B07ED9" w:rsidP="00B07ED9">
      <w:pPr>
        <w:pStyle w:val="paranofl"/>
      </w:pPr>
      <w:r>
        <w:t xml:space="preserve">    NULL,         // Task handle</w:t>
      </w:r>
    </w:p>
    <w:p w14:paraId="32FA7599" w14:textId="77777777" w:rsidR="00B07ED9" w:rsidRDefault="00B07ED9" w:rsidP="00B07ED9">
      <w:pPr>
        <w:pStyle w:val="paranofl"/>
      </w:pPr>
      <w:r>
        <w:t xml:space="preserve">    1);</w:t>
      </w:r>
    </w:p>
    <w:p w14:paraId="4D7E311E" w14:textId="77777777" w:rsidR="00B07ED9" w:rsidRDefault="00B07ED9" w:rsidP="00B07ED9">
      <w:pPr>
        <w:pStyle w:val="paranofl"/>
      </w:pPr>
      <w:r>
        <w:lastRenderedPageBreak/>
        <w:t>}</w:t>
      </w:r>
    </w:p>
    <w:p w14:paraId="7D2F3120" w14:textId="77777777" w:rsidR="00B07ED9" w:rsidRDefault="00B07ED9" w:rsidP="00B07ED9">
      <w:pPr>
        <w:pStyle w:val="paranofl"/>
      </w:pPr>
    </w:p>
    <w:p w14:paraId="167C81AD" w14:textId="77777777" w:rsidR="00B07ED9" w:rsidRDefault="00B07ED9" w:rsidP="00B07ED9">
      <w:pPr>
        <w:pStyle w:val="paranofl"/>
      </w:pPr>
      <w:r>
        <w:t>void handleButton6Task()</w:t>
      </w:r>
    </w:p>
    <w:p w14:paraId="418796CD" w14:textId="77777777" w:rsidR="00B07ED9" w:rsidRDefault="00B07ED9" w:rsidP="00B07ED9">
      <w:pPr>
        <w:pStyle w:val="paranofl"/>
      </w:pPr>
      <w:r>
        <w:t>{</w:t>
      </w:r>
    </w:p>
    <w:p w14:paraId="09B0FEDB" w14:textId="77777777" w:rsidR="00B07ED9" w:rsidRDefault="00B07ED9" w:rsidP="00B07ED9">
      <w:pPr>
        <w:pStyle w:val="paranofl"/>
      </w:pPr>
      <w:r>
        <w:t xml:space="preserve">  xTaskCreatePinnedToCore(  // Use xTaskCreate() in vanilla FreeRTOS</w:t>
      </w:r>
    </w:p>
    <w:p w14:paraId="662DDCDE" w14:textId="77777777" w:rsidR="00B07ED9" w:rsidRDefault="00B07ED9" w:rsidP="00B07ED9">
      <w:pPr>
        <w:pStyle w:val="paranofl"/>
      </w:pPr>
      <w:r>
        <w:t xml:space="preserve">    handleButton6,  // Function to be called</w:t>
      </w:r>
    </w:p>
    <w:p w14:paraId="087F0B2A" w14:textId="77777777" w:rsidR="00B07ED9" w:rsidRDefault="00B07ED9" w:rsidP="00B07ED9">
      <w:pPr>
        <w:pStyle w:val="paranofl"/>
      </w:pPr>
      <w:r>
        <w:t xml:space="preserve">    "handleButton6",   // Name of task</w:t>
      </w:r>
    </w:p>
    <w:p w14:paraId="0CDC0DEC" w14:textId="77777777" w:rsidR="00B07ED9" w:rsidRDefault="00B07ED9" w:rsidP="00B07ED9">
      <w:pPr>
        <w:pStyle w:val="paranofl"/>
      </w:pPr>
      <w:r>
        <w:t xml:space="preserve">    2048,         // Stack size (bytes in ESP32, words in FreeRTOS)</w:t>
      </w:r>
    </w:p>
    <w:p w14:paraId="710ECB08" w14:textId="77777777" w:rsidR="00B07ED9" w:rsidRDefault="00B07ED9" w:rsidP="00B07ED9">
      <w:pPr>
        <w:pStyle w:val="paranofl"/>
      </w:pPr>
      <w:r>
        <w:t xml:space="preserve">    NULL,         // Parameter to pass to function</w:t>
      </w:r>
    </w:p>
    <w:p w14:paraId="5F8FE9DD" w14:textId="77777777" w:rsidR="00B07ED9" w:rsidRDefault="00B07ED9" w:rsidP="00B07ED9">
      <w:pPr>
        <w:pStyle w:val="paranofl"/>
      </w:pPr>
      <w:r>
        <w:t xml:space="preserve">    1,            // Task priority (0 to configMAX_PRIORITIES - 1)</w:t>
      </w:r>
    </w:p>
    <w:p w14:paraId="2F0BBC25" w14:textId="77777777" w:rsidR="00B07ED9" w:rsidRDefault="00B07ED9" w:rsidP="00B07ED9">
      <w:pPr>
        <w:pStyle w:val="paranofl"/>
      </w:pPr>
      <w:r>
        <w:t xml:space="preserve">    NULL,         // Task handle</w:t>
      </w:r>
    </w:p>
    <w:p w14:paraId="703DB0C1" w14:textId="77777777" w:rsidR="00B07ED9" w:rsidRDefault="00B07ED9" w:rsidP="00B07ED9">
      <w:pPr>
        <w:pStyle w:val="paranofl"/>
      </w:pPr>
      <w:r>
        <w:t xml:space="preserve">    1);</w:t>
      </w:r>
    </w:p>
    <w:p w14:paraId="61E688C9" w14:textId="6AC1950E" w:rsidR="00B07ED9" w:rsidRDefault="00B07ED9" w:rsidP="00B07ED9">
      <w:pPr>
        <w:pStyle w:val="paranofl"/>
      </w:pPr>
      <w:r>
        <w:t>}</w:t>
      </w:r>
    </w:p>
    <w:p w14:paraId="641A7084" w14:textId="77777777" w:rsidR="00B07ED9" w:rsidRDefault="00B07ED9" w:rsidP="00B07ED9">
      <w:pPr>
        <w:pStyle w:val="paranofl"/>
      </w:pPr>
      <w:r>
        <w:t>void handleAutoTask()</w:t>
      </w:r>
    </w:p>
    <w:p w14:paraId="655B6E90" w14:textId="77777777" w:rsidR="00B07ED9" w:rsidRDefault="00B07ED9" w:rsidP="00B07ED9">
      <w:pPr>
        <w:pStyle w:val="paranofl"/>
      </w:pPr>
      <w:r>
        <w:t>{</w:t>
      </w:r>
    </w:p>
    <w:p w14:paraId="7FAD78C1" w14:textId="77777777" w:rsidR="00B07ED9" w:rsidRDefault="00B07ED9" w:rsidP="00B07ED9">
      <w:pPr>
        <w:pStyle w:val="paranofl"/>
      </w:pPr>
      <w:r>
        <w:t xml:space="preserve">  xTaskCreatePinnedToCore(  // Use xTaskCreate() in vanilla FreeRTOS</w:t>
      </w:r>
    </w:p>
    <w:p w14:paraId="3CFE7A47" w14:textId="77777777" w:rsidR="00B07ED9" w:rsidRDefault="00B07ED9" w:rsidP="00B07ED9">
      <w:pPr>
        <w:pStyle w:val="paranofl"/>
      </w:pPr>
      <w:r>
        <w:t xml:space="preserve">    handleAuto,  // Function to be called</w:t>
      </w:r>
    </w:p>
    <w:p w14:paraId="09A5BA81" w14:textId="77777777" w:rsidR="00B07ED9" w:rsidRDefault="00B07ED9" w:rsidP="00B07ED9">
      <w:pPr>
        <w:pStyle w:val="paranofl"/>
      </w:pPr>
      <w:r>
        <w:t xml:space="preserve">    "handleAuto",   // Name of task</w:t>
      </w:r>
    </w:p>
    <w:p w14:paraId="35F0AFFF" w14:textId="77777777" w:rsidR="00B07ED9" w:rsidRDefault="00B07ED9" w:rsidP="00B07ED9">
      <w:pPr>
        <w:pStyle w:val="paranofl"/>
      </w:pPr>
      <w:r>
        <w:t xml:space="preserve">    2048,         // Stack size (bytes in ESP32, words in FreeRTOS)</w:t>
      </w:r>
    </w:p>
    <w:p w14:paraId="6D9C87E6" w14:textId="77777777" w:rsidR="00B07ED9" w:rsidRDefault="00B07ED9" w:rsidP="00B07ED9">
      <w:pPr>
        <w:pStyle w:val="paranofl"/>
      </w:pPr>
      <w:r>
        <w:t xml:space="preserve">    NULL,         // Parameter to pass to function</w:t>
      </w:r>
    </w:p>
    <w:p w14:paraId="29168096" w14:textId="77777777" w:rsidR="00B07ED9" w:rsidRDefault="00B07ED9" w:rsidP="00B07ED9">
      <w:pPr>
        <w:pStyle w:val="paranofl"/>
      </w:pPr>
      <w:r>
        <w:t xml:space="preserve">    5,            // Task priority (0 to configMAX_PRIORITIES - 1)</w:t>
      </w:r>
    </w:p>
    <w:p w14:paraId="5F4FC20C" w14:textId="77777777" w:rsidR="00B07ED9" w:rsidRDefault="00B07ED9" w:rsidP="00B07ED9">
      <w:pPr>
        <w:pStyle w:val="paranofl"/>
      </w:pPr>
      <w:r>
        <w:t xml:space="preserve">    NULL,         // Task handle</w:t>
      </w:r>
    </w:p>
    <w:p w14:paraId="11D4321C" w14:textId="77777777" w:rsidR="00B07ED9" w:rsidRDefault="00B07ED9" w:rsidP="00B07ED9">
      <w:pPr>
        <w:pStyle w:val="paranofl"/>
      </w:pPr>
      <w:r>
        <w:t xml:space="preserve">    1);</w:t>
      </w:r>
    </w:p>
    <w:p w14:paraId="222A9E0E" w14:textId="1493174B" w:rsidR="00B07ED9" w:rsidRPr="00111ECA" w:rsidRDefault="00B07ED9" w:rsidP="00B07ED9">
      <w:pPr>
        <w:pStyle w:val="paranofl"/>
      </w:pPr>
      <w:r>
        <w:t>}</w:t>
      </w:r>
    </w:p>
    <w:sectPr w:rsidR="00B07ED9" w:rsidRPr="00111ECA" w:rsidSect="00B1055C">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2001"/>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AB5"/>
    <w:multiLevelType w:val="hybridMultilevel"/>
    <w:tmpl w:val="290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A396B"/>
    <w:multiLevelType w:val="hybridMultilevel"/>
    <w:tmpl w:val="D4A8E0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143C1"/>
    <w:multiLevelType w:val="hybridMultilevel"/>
    <w:tmpl w:val="8858F952"/>
    <w:lvl w:ilvl="0" w:tplc="087279E8">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77683"/>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C06D73"/>
    <w:multiLevelType w:val="hybridMultilevel"/>
    <w:tmpl w:val="57A6F6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25FAE"/>
    <w:multiLevelType w:val="hybridMultilevel"/>
    <w:tmpl w:val="B75487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C596C"/>
    <w:multiLevelType w:val="hybridMultilevel"/>
    <w:tmpl w:val="9C3AEEF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758B9"/>
    <w:multiLevelType w:val="hybridMultilevel"/>
    <w:tmpl w:val="DCECDA0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3437F"/>
    <w:multiLevelType w:val="multilevel"/>
    <w:tmpl w:val="5BDEDB18"/>
    <w:lvl w:ilvl="0">
      <w:start w:val="1"/>
      <w:numFmt w:val="bullet"/>
      <w:lvlText w:val="-"/>
      <w:lvlJc w:val="left"/>
      <w:pPr>
        <w:tabs>
          <w:tab w:val="num" w:pos="720"/>
        </w:tabs>
        <w:ind w:left="720" w:hanging="360"/>
      </w:pPr>
      <w:rPr>
        <w:rFonts w:ascii="Sitka Small" w:hAnsi="Sitka Smal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5206A"/>
    <w:multiLevelType w:val="hybridMultilevel"/>
    <w:tmpl w:val="7DA0F8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44C62"/>
    <w:multiLevelType w:val="hybridMultilevel"/>
    <w:tmpl w:val="278CA5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C84C9A"/>
    <w:multiLevelType w:val="hybridMultilevel"/>
    <w:tmpl w:val="0464C0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11E20"/>
    <w:multiLevelType w:val="hybridMultilevel"/>
    <w:tmpl w:val="B50054E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027BD"/>
    <w:multiLevelType w:val="multilevel"/>
    <w:tmpl w:val="0E9CE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08354F"/>
    <w:multiLevelType w:val="hybridMultilevel"/>
    <w:tmpl w:val="2A58D34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73383"/>
    <w:multiLevelType w:val="hybridMultilevel"/>
    <w:tmpl w:val="A6B2A9A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E2124A"/>
    <w:multiLevelType w:val="hybridMultilevel"/>
    <w:tmpl w:val="B0D6A4F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BA0613"/>
    <w:multiLevelType w:val="hybridMultilevel"/>
    <w:tmpl w:val="5E3E0E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9A76C8"/>
    <w:multiLevelType w:val="hybridMultilevel"/>
    <w:tmpl w:val="39D286A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C13EA"/>
    <w:multiLevelType w:val="hybridMultilevel"/>
    <w:tmpl w:val="5BA2E2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015D6"/>
    <w:multiLevelType w:val="hybridMultilevel"/>
    <w:tmpl w:val="CE54F97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D860E3"/>
    <w:multiLevelType w:val="hybridMultilevel"/>
    <w:tmpl w:val="54BE77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878BE"/>
    <w:multiLevelType w:val="hybridMultilevel"/>
    <w:tmpl w:val="5748E68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86BD5"/>
    <w:multiLevelType w:val="hybridMultilevel"/>
    <w:tmpl w:val="1346AF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6B334EC"/>
    <w:multiLevelType w:val="multilevel"/>
    <w:tmpl w:val="F73688A0"/>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844"/>
        </w:tabs>
        <w:ind w:left="1844"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8222C90"/>
    <w:multiLevelType w:val="hybridMultilevel"/>
    <w:tmpl w:val="9B3E163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D3C21"/>
    <w:multiLevelType w:val="hybridMultilevel"/>
    <w:tmpl w:val="E59ACA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8727E"/>
    <w:multiLevelType w:val="multilevel"/>
    <w:tmpl w:val="E05491BC"/>
    <w:lvl w:ilvl="0">
      <w:start w:val="1"/>
      <w:numFmt w:val="upperRoman"/>
      <w:suff w:val="nothing"/>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6917CF4"/>
    <w:multiLevelType w:val="multilevel"/>
    <w:tmpl w:val="92B23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1552E"/>
    <w:multiLevelType w:val="hybridMultilevel"/>
    <w:tmpl w:val="FF7A817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F2E86"/>
    <w:multiLevelType w:val="multilevel"/>
    <w:tmpl w:val="6780133C"/>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A7D6618"/>
    <w:multiLevelType w:val="hybridMultilevel"/>
    <w:tmpl w:val="EB04B73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8563244">
    <w:abstractNumId w:val="36"/>
  </w:num>
  <w:num w:numId="2" w16cid:durableId="911232120">
    <w:abstractNumId w:val="32"/>
  </w:num>
  <w:num w:numId="3" w16cid:durableId="1525171686">
    <w:abstractNumId w:val="39"/>
  </w:num>
  <w:num w:numId="4" w16cid:durableId="2015381726">
    <w:abstractNumId w:val="22"/>
  </w:num>
  <w:num w:numId="5" w16cid:durableId="1050616533">
    <w:abstractNumId w:val="2"/>
  </w:num>
  <w:num w:numId="6" w16cid:durableId="1607421539">
    <w:abstractNumId w:val="6"/>
  </w:num>
  <w:num w:numId="7" w16cid:durableId="2140996110">
    <w:abstractNumId w:val="0"/>
  </w:num>
  <w:num w:numId="8" w16cid:durableId="1268276517">
    <w:abstractNumId w:val="9"/>
  </w:num>
  <w:num w:numId="9" w16cid:durableId="380246673">
    <w:abstractNumId w:val="33"/>
  </w:num>
  <w:num w:numId="10" w16cid:durableId="310720473">
    <w:abstractNumId w:val="11"/>
  </w:num>
  <w:num w:numId="11" w16cid:durableId="1714847607">
    <w:abstractNumId w:val="37"/>
  </w:num>
  <w:num w:numId="12" w16cid:durableId="1189754216">
    <w:abstractNumId w:val="19"/>
  </w:num>
  <w:num w:numId="13" w16cid:durableId="1197817629">
    <w:abstractNumId w:val="3"/>
  </w:num>
  <w:num w:numId="14" w16cid:durableId="1700429053">
    <w:abstractNumId w:val="25"/>
  </w:num>
  <w:num w:numId="15" w16cid:durableId="1269506048">
    <w:abstractNumId w:val="27"/>
  </w:num>
  <w:num w:numId="16" w16cid:durableId="999429336">
    <w:abstractNumId w:val="34"/>
  </w:num>
  <w:num w:numId="17" w16cid:durableId="467088097">
    <w:abstractNumId w:val="8"/>
  </w:num>
  <w:num w:numId="18" w16cid:durableId="1003553842">
    <w:abstractNumId w:val="16"/>
  </w:num>
  <w:num w:numId="19" w16cid:durableId="1957249963">
    <w:abstractNumId w:val="23"/>
  </w:num>
  <w:num w:numId="20" w16cid:durableId="703483554">
    <w:abstractNumId w:val="4"/>
  </w:num>
  <w:num w:numId="21" w16cid:durableId="210701962">
    <w:abstractNumId w:val="35"/>
  </w:num>
  <w:num w:numId="22" w16cid:durableId="29232132">
    <w:abstractNumId w:val="10"/>
  </w:num>
  <w:num w:numId="23" w16cid:durableId="1708024609">
    <w:abstractNumId w:val="21"/>
  </w:num>
  <w:num w:numId="24" w16cid:durableId="1385985674">
    <w:abstractNumId w:val="1"/>
  </w:num>
  <w:num w:numId="25" w16cid:durableId="1593974295">
    <w:abstractNumId w:val="5"/>
  </w:num>
  <w:num w:numId="26" w16cid:durableId="1733845847">
    <w:abstractNumId w:val="30"/>
  </w:num>
  <w:num w:numId="27" w16cid:durableId="1811289908">
    <w:abstractNumId w:val="31"/>
  </w:num>
  <w:num w:numId="28" w16cid:durableId="1711570223">
    <w:abstractNumId w:val="20"/>
  </w:num>
  <w:num w:numId="29" w16cid:durableId="933633676">
    <w:abstractNumId w:val="17"/>
  </w:num>
  <w:num w:numId="30" w16cid:durableId="530414335">
    <w:abstractNumId w:val="29"/>
  </w:num>
  <w:num w:numId="31" w16cid:durableId="1537697992">
    <w:abstractNumId w:val="7"/>
  </w:num>
  <w:num w:numId="32" w16cid:durableId="1163349781">
    <w:abstractNumId w:val="15"/>
  </w:num>
  <w:num w:numId="33" w16cid:durableId="499200637">
    <w:abstractNumId w:val="12"/>
  </w:num>
  <w:num w:numId="34" w16cid:durableId="1245141462">
    <w:abstractNumId w:val="14"/>
  </w:num>
  <w:num w:numId="35" w16cid:durableId="337663591">
    <w:abstractNumId w:val="13"/>
  </w:num>
  <w:num w:numId="36" w16cid:durableId="237327090">
    <w:abstractNumId w:val="26"/>
  </w:num>
  <w:num w:numId="37" w16cid:durableId="1467157872">
    <w:abstractNumId w:val="24"/>
  </w:num>
  <w:num w:numId="38" w16cid:durableId="545410131">
    <w:abstractNumId w:val="28"/>
  </w:num>
  <w:num w:numId="39" w16cid:durableId="630478998">
    <w:abstractNumId w:val="18"/>
  </w:num>
  <w:num w:numId="40" w16cid:durableId="1075512699">
    <w:abstractNumId w:val="40"/>
  </w:num>
  <w:num w:numId="41" w16cid:durableId="212572776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18"/>
    <w:rsid w:val="000017F3"/>
    <w:rsid w:val="00010BB4"/>
    <w:rsid w:val="00010D3A"/>
    <w:rsid w:val="000148D9"/>
    <w:rsid w:val="00015871"/>
    <w:rsid w:val="00023631"/>
    <w:rsid w:val="00026E35"/>
    <w:rsid w:val="00026E65"/>
    <w:rsid w:val="00045EC9"/>
    <w:rsid w:val="00053211"/>
    <w:rsid w:val="00084886"/>
    <w:rsid w:val="00087BE7"/>
    <w:rsid w:val="00092BA8"/>
    <w:rsid w:val="00093D9D"/>
    <w:rsid w:val="000A6F0F"/>
    <w:rsid w:val="000B290B"/>
    <w:rsid w:val="000B7CB0"/>
    <w:rsid w:val="000C620D"/>
    <w:rsid w:val="000E7BF4"/>
    <w:rsid w:val="000F74C7"/>
    <w:rsid w:val="001038EF"/>
    <w:rsid w:val="00111ECA"/>
    <w:rsid w:val="001246B4"/>
    <w:rsid w:val="0013317F"/>
    <w:rsid w:val="00137C36"/>
    <w:rsid w:val="00140FDD"/>
    <w:rsid w:val="00147285"/>
    <w:rsid w:val="00156B69"/>
    <w:rsid w:val="00161A1C"/>
    <w:rsid w:val="00172AEB"/>
    <w:rsid w:val="00173C06"/>
    <w:rsid w:val="00195849"/>
    <w:rsid w:val="001A293D"/>
    <w:rsid w:val="001C1A35"/>
    <w:rsid w:val="001E6FC2"/>
    <w:rsid w:val="001F2F58"/>
    <w:rsid w:val="00203111"/>
    <w:rsid w:val="00207DA0"/>
    <w:rsid w:val="0022521E"/>
    <w:rsid w:val="002404E2"/>
    <w:rsid w:val="002500AE"/>
    <w:rsid w:val="002567C1"/>
    <w:rsid w:val="0026023D"/>
    <w:rsid w:val="002823A4"/>
    <w:rsid w:val="002A09EB"/>
    <w:rsid w:val="002B2BAE"/>
    <w:rsid w:val="002D2A0D"/>
    <w:rsid w:val="002D51AB"/>
    <w:rsid w:val="002E4440"/>
    <w:rsid w:val="002E46D7"/>
    <w:rsid w:val="00301E99"/>
    <w:rsid w:val="0033156A"/>
    <w:rsid w:val="00335571"/>
    <w:rsid w:val="00343F75"/>
    <w:rsid w:val="003459CA"/>
    <w:rsid w:val="003539D5"/>
    <w:rsid w:val="00355CC7"/>
    <w:rsid w:val="0036370C"/>
    <w:rsid w:val="003C7CA6"/>
    <w:rsid w:val="004023DF"/>
    <w:rsid w:val="00432073"/>
    <w:rsid w:val="00445D16"/>
    <w:rsid w:val="0045770F"/>
    <w:rsid w:val="004604F6"/>
    <w:rsid w:val="00472761"/>
    <w:rsid w:val="004812DA"/>
    <w:rsid w:val="00484E9A"/>
    <w:rsid w:val="00487FCE"/>
    <w:rsid w:val="00491A0A"/>
    <w:rsid w:val="00497BC5"/>
    <w:rsid w:val="004B526A"/>
    <w:rsid w:val="004D6E8E"/>
    <w:rsid w:val="004E15B2"/>
    <w:rsid w:val="004E3891"/>
    <w:rsid w:val="004F33D9"/>
    <w:rsid w:val="004F7790"/>
    <w:rsid w:val="005112C6"/>
    <w:rsid w:val="00513BCD"/>
    <w:rsid w:val="00516E32"/>
    <w:rsid w:val="00527039"/>
    <w:rsid w:val="005348DF"/>
    <w:rsid w:val="0054476C"/>
    <w:rsid w:val="005638C4"/>
    <w:rsid w:val="00574B43"/>
    <w:rsid w:val="00591640"/>
    <w:rsid w:val="0059463C"/>
    <w:rsid w:val="005967EE"/>
    <w:rsid w:val="005A3E67"/>
    <w:rsid w:val="005A596A"/>
    <w:rsid w:val="005E453C"/>
    <w:rsid w:val="005E6B52"/>
    <w:rsid w:val="005F2527"/>
    <w:rsid w:val="006316C6"/>
    <w:rsid w:val="00650349"/>
    <w:rsid w:val="00651D5D"/>
    <w:rsid w:val="00667BC2"/>
    <w:rsid w:val="006870B4"/>
    <w:rsid w:val="006A33CC"/>
    <w:rsid w:val="006B30FB"/>
    <w:rsid w:val="006B35A3"/>
    <w:rsid w:val="006B41BE"/>
    <w:rsid w:val="006C16A6"/>
    <w:rsid w:val="006C31F3"/>
    <w:rsid w:val="006C3398"/>
    <w:rsid w:val="00757F60"/>
    <w:rsid w:val="00761F8D"/>
    <w:rsid w:val="0076615A"/>
    <w:rsid w:val="00767DA5"/>
    <w:rsid w:val="00781B15"/>
    <w:rsid w:val="00795369"/>
    <w:rsid w:val="0079775C"/>
    <w:rsid w:val="007B0965"/>
    <w:rsid w:val="007B2273"/>
    <w:rsid w:val="007C502F"/>
    <w:rsid w:val="007E2028"/>
    <w:rsid w:val="007F4558"/>
    <w:rsid w:val="007F7D81"/>
    <w:rsid w:val="00803CB5"/>
    <w:rsid w:val="00820B1C"/>
    <w:rsid w:val="00844D0C"/>
    <w:rsid w:val="00845C69"/>
    <w:rsid w:val="008510B9"/>
    <w:rsid w:val="00851117"/>
    <w:rsid w:val="008548F7"/>
    <w:rsid w:val="0086404C"/>
    <w:rsid w:val="00874BA9"/>
    <w:rsid w:val="00875019"/>
    <w:rsid w:val="00894E40"/>
    <w:rsid w:val="008C0A32"/>
    <w:rsid w:val="008F68BF"/>
    <w:rsid w:val="008F75D0"/>
    <w:rsid w:val="009000CD"/>
    <w:rsid w:val="009105B7"/>
    <w:rsid w:val="00927A86"/>
    <w:rsid w:val="0093608D"/>
    <w:rsid w:val="00955B96"/>
    <w:rsid w:val="009739FE"/>
    <w:rsid w:val="00975A86"/>
    <w:rsid w:val="00976B7E"/>
    <w:rsid w:val="009770FE"/>
    <w:rsid w:val="00982E96"/>
    <w:rsid w:val="009947F7"/>
    <w:rsid w:val="009A4550"/>
    <w:rsid w:val="009C3406"/>
    <w:rsid w:val="009C791C"/>
    <w:rsid w:val="009D17FF"/>
    <w:rsid w:val="009D2939"/>
    <w:rsid w:val="009E7B2E"/>
    <w:rsid w:val="00A0551C"/>
    <w:rsid w:val="00A0796D"/>
    <w:rsid w:val="00A10208"/>
    <w:rsid w:val="00A42916"/>
    <w:rsid w:val="00A61ED9"/>
    <w:rsid w:val="00A72EE1"/>
    <w:rsid w:val="00A76C4D"/>
    <w:rsid w:val="00A8033E"/>
    <w:rsid w:val="00A853F0"/>
    <w:rsid w:val="00A859D1"/>
    <w:rsid w:val="00A87D77"/>
    <w:rsid w:val="00A979EB"/>
    <w:rsid w:val="00AB5C49"/>
    <w:rsid w:val="00AB6494"/>
    <w:rsid w:val="00AC408C"/>
    <w:rsid w:val="00AD092A"/>
    <w:rsid w:val="00AE64BF"/>
    <w:rsid w:val="00AF08AB"/>
    <w:rsid w:val="00AF2D2E"/>
    <w:rsid w:val="00AF2DB9"/>
    <w:rsid w:val="00AF4A0A"/>
    <w:rsid w:val="00B07ED9"/>
    <w:rsid w:val="00B1055C"/>
    <w:rsid w:val="00B36BB0"/>
    <w:rsid w:val="00B526D3"/>
    <w:rsid w:val="00B71674"/>
    <w:rsid w:val="00B8583C"/>
    <w:rsid w:val="00BA4BC3"/>
    <w:rsid w:val="00BC7691"/>
    <w:rsid w:val="00BD10EF"/>
    <w:rsid w:val="00BE0CC0"/>
    <w:rsid w:val="00BE5ACB"/>
    <w:rsid w:val="00C00F5D"/>
    <w:rsid w:val="00C24540"/>
    <w:rsid w:val="00C27112"/>
    <w:rsid w:val="00C43796"/>
    <w:rsid w:val="00C55103"/>
    <w:rsid w:val="00C55A0F"/>
    <w:rsid w:val="00C609DD"/>
    <w:rsid w:val="00C61B34"/>
    <w:rsid w:val="00C74FCB"/>
    <w:rsid w:val="00C75367"/>
    <w:rsid w:val="00C963B5"/>
    <w:rsid w:val="00CA0AE5"/>
    <w:rsid w:val="00CA10BE"/>
    <w:rsid w:val="00CB13C2"/>
    <w:rsid w:val="00CC78F0"/>
    <w:rsid w:val="00CF5C8D"/>
    <w:rsid w:val="00D0156C"/>
    <w:rsid w:val="00D04C1F"/>
    <w:rsid w:val="00D05696"/>
    <w:rsid w:val="00D2225C"/>
    <w:rsid w:val="00D31227"/>
    <w:rsid w:val="00D40595"/>
    <w:rsid w:val="00D41BFC"/>
    <w:rsid w:val="00D4527D"/>
    <w:rsid w:val="00D476E8"/>
    <w:rsid w:val="00D603E8"/>
    <w:rsid w:val="00D6725A"/>
    <w:rsid w:val="00D71011"/>
    <w:rsid w:val="00D71C94"/>
    <w:rsid w:val="00D76665"/>
    <w:rsid w:val="00D9014E"/>
    <w:rsid w:val="00D94090"/>
    <w:rsid w:val="00DA2884"/>
    <w:rsid w:val="00DA37D9"/>
    <w:rsid w:val="00DB69D3"/>
    <w:rsid w:val="00DB6C3C"/>
    <w:rsid w:val="00DE0C49"/>
    <w:rsid w:val="00E04718"/>
    <w:rsid w:val="00E06F25"/>
    <w:rsid w:val="00E11991"/>
    <w:rsid w:val="00E17011"/>
    <w:rsid w:val="00E21872"/>
    <w:rsid w:val="00E419A2"/>
    <w:rsid w:val="00E42C3D"/>
    <w:rsid w:val="00E42F46"/>
    <w:rsid w:val="00E54741"/>
    <w:rsid w:val="00E562ED"/>
    <w:rsid w:val="00E62EEE"/>
    <w:rsid w:val="00E63D87"/>
    <w:rsid w:val="00E73655"/>
    <w:rsid w:val="00E86DA7"/>
    <w:rsid w:val="00E96D49"/>
    <w:rsid w:val="00EB75CA"/>
    <w:rsid w:val="00EC6EC3"/>
    <w:rsid w:val="00ED3061"/>
    <w:rsid w:val="00ED4508"/>
    <w:rsid w:val="00ED5DB8"/>
    <w:rsid w:val="00EE557F"/>
    <w:rsid w:val="00F0124D"/>
    <w:rsid w:val="00F24D99"/>
    <w:rsid w:val="00F24E27"/>
    <w:rsid w:val="00F26D80"/>
    <w:rsid w:val="00F2713D"/>
    <w:rsid w:val="00F324A6"/>
    <w:rsid w:val="00F34E27"/>
    <w:rsid w:val="00F412E4"/>
    <w:rsid w:val="00F46AB8"/>
    <w:rsid w:val="00F522EA"/>
    <w:rsid w:val="00F81DCC"/>
    <w:rsid w:val="00F861C0"/>
    <w:rsid w:val="00F87C7B"/>
    <w:rsid w:val="00F934A0"/>
    <w:rsid w:val="00F93BE3"/>
    <w:rsid w:val="00F9537A"/>
    <w:rsid w:val="00FA1587"/>
    <w:rsid w:val="00FC7D2E"/>
    <w:rsid w:val="00FD45C5"/>
    <w:rsid w:val="00FF140F"/>
    <w:rsid w:val="00FF35CB"/>
    <w:rsid w:val="00FF5E42"/>
    <w:rsid w:val="00FF7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A470"/>
  <w15:chartTrackingRefBased/>
  <w15:docId w15:val="{D5F9422D-581B-43EC-BBF9-F2DC0595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2"/>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F0124D"/>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2"/>
      </w:numPr>
      <w:spacing w:line="360" w:lineRule="auto"/>
    </w:pPr>
    <w:rPr>
      <w:rFonts w:ascii="Times New Roman" w:hAnsi="Times New Roman"/>
      <w:b/>
      <w:color w:val="auto"/>
      <w:sz w:val="28"/>
    </w:rPr>
  </w:style>
  <w:style w:type="character" w:customStyle="1" w:styleId="contentChar">
    <w:name w:val="content Char"/>
    <w:basedOn w:val="Heading1Char"/>
    <w:link w:val="content"/>
    <w:rsid w:val="00F0124D"/>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2"/>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Emphasis">
    <w:name w:val="Emphasis"/>
    <w:basedOn w:val="DefaultParagraphFont"/>
    <w:uiPriority w:val="20"/>
    <w:qFormat/>
    <w:rsid w:val="00574B43"/>
    <w:rPr>
      <w:i/>
      <w:iCs/>
    </w:rPr>
  </w:style>
  <w:style w:type="paragraph" w:styleId="ListParagraph">
    <w:name w:val="List Paragraph"/>
    <w:basedOn w:val="Normal"/>
    <w:uiPriority w:val="34"/>
    <w:qFormat/>
    <w:rsid w:val="00CC78F0"/>
    <w:pPr>
      <w:ind w:left="720"/>
      <w:contextualSpacing/>
    </w:pPr>
  </w:style>
  <w:style w:type="paragraph" w:styleId="NormalWeb">
    <w:name w:val="Normal (Web)"/>
    <w:basedOn w:val="Normal"/>
    <w:uiPriority w:val="99"/>
    <w:semiHidden/>
    <w:unhideWhenUsed/>
    <w:rsid w:val="00AD0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92A"/>
    <w:rPr>
      <w:color w:val="0000FF"/>
      <w:u w:val="single"/>
    </w:rPr>
  </w:style>
  <w:style w:type="paragraph" w:customStyle="1" w:styleId="Parag">
    <w:name w:val="Parag"/>
    <w:basedOn w:val="Normal"/>
    <w:link w:val="ParagChar"/>
    <w:qFormat/>
    <w:rsid w:val="000A6F0F"/>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0A6F0F"/>
    <w:rPr>
      <w:rFonts w:ascii="Times New Roman" w:hAnsi="Times New Roman"/>
      <w:sz w:val="28"/>
    </w:rPr>
  </w:style>
  <w:style w:type="table" w:styleId="TableGrid">
    <w:name w:val="Table Grid"/>
    <w:basedOn w:val="TableNormal"/>
    <w:uiPriority w:val="39"/>
    <w:rsid w:val="000A6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Normal"/>
    <w:link w:val="paranoflChar"/>
    <w:qFormat/>
    <w:rsid w:val="000A6F0F"/>
    <w:pPr>
      <w:spacing w:after="0" w:line="360" w:lineRule="auto"/>
      <w:jc w:val="both"/>
    </w:pPr>
    <w:rPr>
      <w:rFonts w:ascii="Times New Roman" w:hAnsi="Times New Roman"/>
      <w:sz w:val="28"/>
    </w:rPr>
  </w:style>
  <w:style w:type="character" w:customStyle="1" w:styleId="paranoflChar">
    <w:name w:val="para_no_fl Char"/>
    <w:basedOn w:val="DefaultParagraphFont"/>
    <w:link w:val="paranofl"/>
    <w:rsid w:val="000A6F0F"/>
    <w:rPr>
      <w:rFonts w:ascii="Times New Roman" w:hAnsi="Times New Roman"/>
      <w:sz w:val="28"/>
    </w:rPr>
  </w:style>
  <w:style w:type="character" w:customStyle="1" w:styleId="mw-headline">
    <w:name w:val="mw-headline"/>
    <w:basedOn w:val="DefaultParagraphFont"/>
    <w:rsid w:val="000C620D"/>
  </w:style>
  <w:style w:type="character" w:customStyle="1" w:styleId="mw-editsection">
    <w:name w:val="mw-editsection"/>
    <w:basedOn w:val="DefaultParagraphFont"/>
    <w:rsid w:val="000C620D"/>
  </w:style>
  <w:style w:type="character" w:customStyle="1" w:styleId="mw-editsection-bracket">
    <w:name w:val="mw-editsection-bracket"/>
    <w:basedOn w:val="DefaultParagraphFont"/>
    <w:rsid w:val="000C620D"/>
  </w:style>
  <w:style w:type="character" w:styleId="UnresolvedMention">
    <w:name w:val="Unresolved Mention"/>
    <w:basedOn w:val="DefaultParagraphFont"/>
    <w:uiPriority w:val="99"/>
    <w:semiHidden/>
    <w:unhideWhenUsed/>
    <w:rsid w:val="00FC7D2E"/>
    <w:rPr>
      <w:color w:val="605E5C"/>
      <w:shd w:val="clear" w:color="auto" w:fill="E1DFDD"/>
    </w:rPr>
  </w:style>
  <w:style w:type="paragraph" w:styleId="TOC1">
    <w:name w:val="toc 1"/>
    <w:basedOn w:val="Normal"/>
    <w:next w:val="Normal"/>
    <w:autoRedefine/>
    <w:uiPriority w:val="39"/>
    <w:unhideWhenUsed/>
    <w:rsid w:val="007E2028"/>
    <w:pPr>
      <w:spacing w:after="100"/>
    </w:pPr>
    <w:rPr>
      <w:rFonts w:ascii="Times New Roman" w:hAnsi="Times New Roman"/>
      <w:b/>
      <w:sz w:val="28"/>
    </w:rPr>
  </w:style>
  <w:style w:type="paragraph" w:styleId="TOC2">
    <w:name w:val="toc 2"/>
    <w:basedOn w:val="Normal"/>
    <w:next w:val="Normal"/>
    <w:autoRedefine/>
    <w:uiPriority w:val="39"/>
    <w:unhideWhenUsed/>
    <w:rsid w:val="007E2028"/>
    <w:pPr>
      <w:spacing w:after="100"/>
      <w:ind w:left="220"/>
    </w:pPr>
    <w:rPr>
      <w:rFonts w:ascii="Times New Roman" w:hAnsi="Times New Roman"/>
      <w:sz w:val="28"/>
    </w:rPr>
  </w:style>
  <w:style w:type="paragraph" w:styleId="TOC3">
    <w:name w:val="toc 3"/>
    <w:basedOn w:val="Normal"/>
    <w:next w:val="Normal"/>
    <w:autoRedefine/>
    <w:uiPriority w:val="39"/>
    <w:unhideWhenUsed/>
    <w:rsid w:val="007E2028"/>
    <w:pPr>
      <w:spacing w:after="100"/>
      <w:ind w:left="440"/>
    </w:pPr>
    <w:rPr>
      <w:rFonts w:ascii="Times New Roman" w:hAnsi="Times New Roman"/>
      <w:sz w:val="28"/>
    </w:rPr>
  </w:style>
  <w:style w:type="character" w:styleId="Strong">
    <w:name w:val="Strong"/>
    <w:basedOn w:val="DefaultParagraphFont"/>
    <w:uiPriority w:val="22"/>
    <w:qFormat/>
    <w:rsid w:val="00781B15"/>
    <w:rPr>
      <w:b/>
      <w:bCs/>
    </w:rPr>
  </w:style>
  <w:style w:type="paragraph" w:styleId="Caption">
    <w:name w:val="caption"/>
    <w:basedOn w:val="Normal"/>
    <w:next w:val="Normal"/>
    <w:uiPriority w:val="35"/>
    <w:unhideWhenUsed/>
    <w:qFormat/>
    <w:rsid w:val="00844D0C"/>
    <w:pPr>
      <w:spacing w:before="120" w:after="120" w:line="360" w:lineRule="auto"/>
      <w:jc w:val="center"/>
    </w:pPr>
    <w:rPr>
      <w:rFonts w:ascii="Times New Roman" w:hAnsi="Times New Roman"/>
      <w:i/>
      <w:iCs/>
      <w:color w:val="000000" w:themeColor="text1"/>
      <w:sz w:val="28"/>
      <w:szCs w:val="18"/>
    </w:rPr>
  </w:style>
  <w:style w:type="paragraph" w:styleId="TableofFigures">
    <w:name w:val="table of figures"/>
    <w:basedOn w:val="Normal"/>
    <w:next w:val="Normal"/>
    <w:uiPriority w:val="99"/>
    <w:unhideWhenUsed/>
    <w:rsid w:val="004604F6"/>
    <w:pPr>
      <w:spacing w:after="0" w:line="360" w:lineRule="auto"/>
    </w:pPr>
    <w:rPr>
      <w:rFonts w:ascii="Times New Roman" w:hAnsi="Times New Roman"/>
      <w:color w:val="000000" w:themeColor="text1"/>
      <w:sz w:val="28"/>
    </w:rPr>
  </w:style>
  <w:style w:type="character" w:styleId="PlaceholderText">
    <w:name w:val="Placeholder Text"/>
    <w:basedOn w:val="DefaultParagraphFont"/>
    <w:uiPriority w:val="99"/>
    <w:semiHidden/>
    <w:rsid w:val="00976B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9923">
      <w:bodyDiv w:val="1"/>
      <w:marLeft w:val="0"/>
      <w:marRight w:val="0"/>
      <w:marTop w:val="0"/>
      <w:marBottom w:val="0"/>
      <w:divBdr>
        <w:top w:val="none" w:sz="0" w:space="0" w:color="auto"/>
        <w:left w:val="none" w:sz="0" w:space="0" w:color="auto"/>
        <w:bottom w:val="none" w:sz="0" w:space="0" w:color="auto"/>
        <w:right w:val="none" w:sz="0" w:space="0" w:color="auto"/>
      </w:divBdr>
    </w:div>
    <w:div w:id="704329631">
      <w:bodyDiv w:val="1"/>
      <w:marLeft w:val="0"/>
      <w:marRight w:val="0"/>
      <w:marTop w:val="0"/>
      <w:marBottom w:val="0"/>
      <w:divBdr>
        <w:top w:val="none" w:sz="0" w:space="0" w:color="auto"/>
        <w:left w:val="none" w:sz="0" w:space="0" w:color="auto"/>
        <w:bottom w:val="none" w:sz="0" w:space="0" w:color="auto"/>
        <w:right w:val="none" w:sz="0" w:space="0" w:color="auto"/>
      </w:divBdr>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895090796">
      <w:bodyDiv w:val="1"/>
      <w:marLeft w:val="0"/>
      <w:marRight w:val="0"/>
      <w:marTop w:val="0"/>
      <w:marBottom w:val="0"/>
      <w:divBdr>
        <w:top w:val="none" w:sz="0" w:space="0" w:color="auto"/>
        <w:left w:val="none" w:sz="0" w:space="0" w:color="auto"/>
        <w:bottom w:val="none" w:sz="0" w:space="0" w:color="auto"/>
        <w:right w:val="none" w:sz="0" w:space="0" w:color="auto"/>
      </w:divBdr>
      <w:divsChild>
        <w:div w:id="542064514">
          <w:marLeft w:val="336"/>
          <w:marRight w:val="0"/>
          <w:marTop w:val="120"/>
          <w:marBottom w:val="312"/>
          <w:divBdr>
            <w:top w:val="none" w:sz="0" w:space="0" w:color="auto"/>
            <w:left w:val="none" w:sz="0" w:space="0" w:color="auto"/>
            <w:bottom w:val="none" w:sz="0" w:space="0" w:color="auto"/>
            <w:right w:val="none" w:sz="0" w:space="0" w:color="auto"/>
          </w:divBdr>
          <w:divsChild>
            <w:div w:id="24053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070543196">
      <w:bodyDiv w:val="1"/>
      <w:marLeft w:val="0"/>
      <w:marRight w:val="0"/>
      <w:marTop w:val="0"/>
      <w:marBottom w:val="0"/>
      <w:divBdr>
        <w:top w:val="none" w:sz="0" w:space="0" w:color="auto"/>
        <w:left w:val="none" w:sz="0" w:space="0" w:color="auto"/>
        <w:bottom w:val="none" w:sz="0" w:space="0" w:color="auto"/>
        <w:right w:val="none" w:sz="0" w:space="0" w:color="auto"/>
      </w:divBdr>
    </w:div>
    <w:div w:id="1197426759">
      <w:bodyDiv w:val="1"/>
      <w:marLeft w:val="0"/>
      <w:marRight w:val="0"/>
      <w:marTop w:val="0"/>
      <w:marBottom w:val="0"/>
      <w:divBdr>
        <w:top w:val="none" w:sz="0" w:space="0" w:color="auto"/>
        <w:left w:val="none" w:sz="0" w:space="0" w:color="auto"/>
        <w:bottom w:val="none" w:sz="0" w:space="0" w:color="auto"/>
        <w:right w:val="none" w:sz="0" w:space="0" w:color="auto"/>
      </w:divBdr>
    </w:div>
    <w:div w:id="1198154400">
      <w:bodyDiv w:val="1"/>
      <w:marLeft w:val="0"/>
      <w:marRight w:val="0"/>
      <w:marTop w:val="0"/>
      <w:marBottom w:val="0"/>
      <w:divBdr>
        <w:top w:val="none" w:sz="0" w:space="0" w:color="auto"/>
        <w:left w:val="none" w:sz="0" w:space="0" w:color="auto"/>
        <w:bottom w:val="none" w:sz="0" w:space="0" w:color="auto"/>
        <w:right w:val="none" w:sz="0" w:space="0" w:color="auto"/>
      </w:divBdr>
    </w:div>
    <w:div w:id="1229345857">
      <w:bodyDiv w:val="1"/>
      <w:marLeft w:val="0"/>
      <w:marRight w:val="0"/>
      <w:marTop w:val="0"/>
      <w:marBottom w:val="0"/>
      <w:divBdr>
        <w:top w:val="none" w:sz="0" w:space="0" w:color="auto"/>
        <w:left w:val="none" w:sz="0" w:space="0" w:color="auto"/>
        <w:bottom w:val="none" w:sz="0" w:space="0" w:color="auto"/>
        <w:right w:val="none" w:sz="0" w:space="0" w:color="auto"/>
      </w:divBdr>
    </w:div>
    <w:div w:id="1309435999">
      <w:bodyDiv w:val="1"/>
      <w:marLeft w:val="0"/>
      <w:marRight w:val="0"/>
      <w:marTop w:val="0"/>
      <w:marBottom w:val="0"/>
      <w:divBdr>
        <w:top w:val="none" w:sz="0" w:space="0" w:color="auto"/>
        <w:left w:val="none" w:sz="0" w:space="0" w:color="auto"/>
        <w:bottom w:val="none" w:sz="0" w:space="0" w:color="auto"/>
        <w:right w:val="none" w:sz="0" w:space="0" w:color="auto"/>
      </w:divBdr>
      <w:divsChild>
        <w:div w:id="1427190908">
          <w:marLeft w:val="0"/>
          <w:marRight w:val="0"/>
          <w:marTop w:val="0"/>
          <w:marBottom w:val="0"/>
          <w:divBdr>
            <w:top w:val="none" w:sz="0" w:space="0" w:color="auto"/>
            <w:left w:val="none" w:sz="0" w:space="0" w:color="auto"/>
            <w:bottom w:val="none" w:sz="0" w:space="0" w:color="auto"/>
            <w:right w:val="none" w:sz="0" w:space="0" w:color="auto"/>
          </w:divBdr>
        </w:div>
        <w:div w:id="298271541">
          <w:marLeft w:val="0"/>
          <w:marRight w:val="0"/>
          <w:marTop w:val="0"/>
          <w:marBottom w:val="0"/>
          <w:divBdr>
            <w:top w:val="none" w:sz="0" w:space="0" w:color="auto"/>
            <w:left w:val="none" w:sz="0" w:space="0" w:color="auto"/>
            <w:bottom w:val="none" w:sz="0" w:space="0" w:color="auto"/>
            <w:right w:val="none" w:sz="0" w:space="0" w:color="auto"/>
          </w:divBdr>
        </w:div>
        <w:div w:id="1676035580">
          <w:marLeft w:val="0"/>
          <w:marRight w:val="0"/>
          <w:marTop w:val="0"/>
          <w:marBottom w:val="0"/>
          <w:divBdr>
            <w:top w:val="none" w:sz="0" w:space="0" w:color="auto"/>
            <w:left w:val="none" w:sz="0" w:space="0" w:color="auto"/>
            <w:bottom w:val="none" w:sz="0" w:space="0" w:color="auto"/>
            <w:right w:val="none" w:sz="0" w:space="0" w:color="auto"/>
          </w:divBdr>
        </w:div>
        <w:div w:id="2062097296">
          <w:marLeft w:val="0"/>
          <w:marRight w:val="0"/>
          <w:marTop w:val="0"/>
          <w:marBottom w:val="0"/>
          <w:divBdr>
            <w:top w:val="none" w:sz="0" w:space="0" w:color="auto"/>
            <w:left w:val="none" w:sz="0" w:space="0" w:color="auto"/>
            <w:bottom w:val="none" w:sz="0" w:space="0" w:color="auto"/>
            <w:right w:val="none" w:sz="0" w:space="0" w:color="auto"/>
          </w:divBdr>
        </w:div>
        <w:div w:id="1847818013">
          <w:marLeft w:val="0"/>
          <w:marRight w:val="0"/>
          <w:marTop w:val="0"/>
          <w:marBottom w:val="0"/>
          <w:divBdr>
            <w:top w:val="none" w:sz="0" w:space="0" w:color="auto"/>
            <w:left w:val="none" w:sz="0" w:space="0" w:color="auto"/>
            <w:bottom w:val="none" w:sz="0" w:space="0" w:color="auto"/>
            <w:right w:val="none" w:sz="0" w:space="0" w:color="auto"/>
          </w:divBdr>
        </w:div>
        <w:div w:id="1185096834">
          <w:marLeft w:val="0"/>
          <w:marRight w:val="0"/>
          <w:marTop w:val="0"/>
          <w:marBottom w:val="0"/>
          <w:divBdr>
            <w:top w:val="none" w:sz="0" w:space="0" w:color="auto"/>
            <w:left w:val="none" w:sz="0" w:space="0" w:color="auto"/>
            <w:bottom w:val="none" w:sz="0" w:space="0" w:color="auto"/>
            <w:right w:val="none" w:sz="0" w:space="0" w:color="auto"/>
          </w:divBdr>
        </w:div>
        <w:div w:id="760418318">
          <w:marLeft w:val="0"/>
          <w:marRight w:val="0"/>
          <w:marTop w:val="0"/>
          <w:marBottom w:val="0"/>
          <w:divBdr>
            <w:top w:val="none" w:sz="0" w:space="0" w:color="auto"/>
            <w:left w:val="none" w:sz="0" w:space="0" w:color="auto"/>
            <w:bottom w:val="none" w:sz="0" w:space="0" w:color="auto"/>
            <w:right w:val="none" w:sz="0" w:space="0" w:color="auto"/>
          </w:divBdr>
        </w:div>
        <w:div w:id="62067419">
          <w:marLeft w:val="0"/>
          <w:marRight w:val="0"/>
          <w:marTop w:val="0"/>
          <w:marBottom w:val="0"/>
          <w:divBdr>
            <w:top w:val="none" w:sz="0" w:space="0" w:color="auto"/>
            <w:left w:val="none" w:sz="0" w:space="0" w:color="auto"/>
            <w:bottom w:val="none" w:sz="0" w:space="0" w:color="auto"/>
            <w:right w:val="none" w:sz="0" w:space="0" w:color="auto"/>
          </w:divBdr>
        </w:div>
        <w:div w:id="1783645072">
          <w:marLeft w:val="0"/>
          <w:marRight w:val="0"/>
          <w:marTop w:val="0"/>
          <w:marBottom w:val="0"/>
          <w:divBdr>
            <w:top w:val="none" w:sz="0" w:space="0" w:color="auto"/>
            <w:left w:val="none" w:sz="0" w:space="0" w:color="auto"/>
            <w:bottom w:val="none" w:sz="0" w:space="0" w:color="auto"/>
            <w:right w:val="none" w:sz="0" w:space="0" w:color="auto"/>
          </w:divBdr>
        </w:div>
        <w:div w:id="303855062">
          <w:marLeft w:val="0"/>
          <w:marRight w:val="0"/>
          <w:marTop w:val="0"/>
          <w:marBottom w:val="0"/>
          <w:divBdr>
            <w:top w:val="none" w:sz="0" w:space="0" w:color="auto"/>
            <w:left w:val="none" w:sz="0" w:space="0" w:color="auto"/>
            <w:bottom w:val="none" w:sz="0" w:space="0" w:color="auto"/>
            <w:right w:val="none" w:sz="0" w:space="0" w:color="auto"/>
          </w:divBdr>
        </w:div>
        <w:div w:id="795682486">
          <w:marLeft w:val="0"/>
          <w:marRight w:val="0"/>
          <w:marTop w:val="0"/>
          <w:marBottom w:val="0"/>
          <w:divBdr>
            <w:top w:val="none" w:sz="0" w:space="0" w:color="auto"/>
            <w:left w:val="none" w:sz="0" w:space="0" w:color="auto"/>
            <w:bottom w:val="none" w:sz="0" w:space="0" w:color="auto"/>
            <w:right w:val="none" w:sz="0" w:space="0" w:color="auto"/>
          </w:divBdr>
        </w:div>
        <w:div w:id="916749387">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 w:id="390079786">
          <w:marLeft w:val="0"/>
          <w:marRight w:val="0"/>
          <w:marTop w:val="0"/>
          <w:marBottom w:val="0"/>
          <w:divBdr>
            <w:top w:val="none" w:sz="0" w:space="0" w:color="auto"/>
            <w:left w:val="none" w:sz="0" w:space="0" w:color="auto"/>
            <w:bottom w:val="none" w:sz="0" w:space="0" w:color="auto"/>
            <w:right w:val="none" w:sz="0" w:space="0" w:color="auto"/>
          </w:divBdr>
        </w:div>
        <w:div w:id="1377849212">
          <w:marLeft w:val="0"/>
          <w:marRight w:val="0"/>
          <w:marTop w:val="0"/>
          <w:marBottom w:val="0"/>
          <w:divBdr>
            <w:top w:val="none" w:sz="0" w:space="0" w:color="auto"/>
            <w:left w:val="none" w:sz="0" w:space="0" w:color="auto"/>
            <w:bottom w:val="none" w:sz="0" w:space="0" w:color="auto"/>
            <w:right w:val="none" w:sz="0" w:space="0" w:color="auto"/>
          </w:divBdr>
        </w:div>
        <w:div w:id="1701197699">
          <w:marLeft w:val="0"/>
          <w:marRight w:val="0"/>
          <w:marTop w:val="0"/>
          <w:marBottom w:val="0"/>
          <w:divBdr>
            <w:top w:val="none" w:sz="0" w:space="0" w:color="auto"/>
            <w:left w:val="none" w:sz="0" w:space="0" w:color="auto"/>
            <w:bottom w:val="none" w:sz="0" w:space="0" w:color="auto"/>
            <w:right w:val="none" w:sz="0" w:space="0" w:color="auto"/>
          </w:divBdr>
        </w:div>
        <w:div w:id="662320544">
          <w:marLeft w:val="0"/>
          <w:marRight w:val="0"/>
          <w:marTop w:val="0"/>
          <w:marBottom w:val="0"/>
          <w:divBdr>
            <w:top w:val="none" w:sz="0" w:space="0" w:color="auto"/>
            <w:left w:val="none" w:sz="0" w:space="0" w:color="auto"/>
            <w:bottom w:val="none" w:sz="0" w:space="0" w:color="auto"/>
            <w:right w:val="none" w:sz="0" w:space="0" w:color="auto"/>
          </w:divBdr>
        </w:div>
        <w:div w:id="1375232783">
          <w:marLeft w:val="0"/>
          <w:marRight w:val="0"/>
          <w:marTop w:val="0"/>
          <w:marBottom w:val="0"/>
          <w:divBdr>
            <w:top w:val="none" w:sz="0" w:space="0" w:color="auto"/>
            <w:left w:val="none" w:sz="0" w:space="0" w:color="auto"/>
            <w:bottom w:val="none" w:sz="0" w:space="0" w:color="auto"/>
            <w:right w:val="none" w:sz="0" w:space="0" w:color="auto"/>
          </w:divBdr>
        </w:div>
        <w:div w:id="1324898077">
          <w:marLeft w:val="0"/>
          <w:marRight w:val="0"/>
          <w:marTop w:val="0"/>
          <w:marBottom w:val="0"/>
          <w:divBdr>
            <w:top w:val="none" w:sz="0" w:space="0" w:color="auto"/>
            <w:left w:val="none" w:sz="0" w:space="0" w:color="auto"/>
            <w:bottom w:val="none" w:sz="0" w:space="0" w:color="auto"/>
            <w:right w:val="none" w:sz="0" w:space="0" w:color="auto"/>
          </w:divBdr>
        </w:div>
        <w:div w:id="74085639">
          <w:marLeft w:val="0"/>
          <w:marRight w:val="0"/>
          <w:marTop w:val="0"/>
          <w:marBottom w:val="0"/>
          <w:divBdr>
            <w:top w:val="none" w:sz="0" w:space="0" w:color="auto"/>
            <w:left w:val="none" w:sz="0" w:space="0" w:color="auto"/>
            <w:bottom w:val="none" w:sz="0" w:space="0" w:color="auto"/>
            <w:right w:val="none" w:sz="0" w:space="0" w:color="auto"/>
          </w:divBdr>
        </w:div>
        <w:div w:id="728384746">
          <w:marLeft w:val="0"/>
          <w:marRight w:val="0"/>
          <w:marTop w:val="0"/>
          <w:marBottom w:val="0"/>
          <w:divBdr>
            <w:top w:val="none" w:sz="0" w:space="0" w:color="auto"/>
            <w:left w:val="none" w:sz="0" w:space="0" w:color="auto"/>
            <w:bottom w:val="none" w:sz="0" w:space="0" w:color="auto"/>
            <w:right w:val="none" w:sz="0" w:space="0" w:color="auto"/>
          </w:divBdr>
        </w:div>
        <w:div w:id="1935628179">
          <w:marLeft w:val="0"/>
          <w:marRight w:val="0"/>
          <w:marTop w:val="0"/>
          <w:marBottom w:val="0"/>
          <w:divBdr>
            <w:top w:val="none" w:sz="0" w:space="0" w:color="auto"/>
            <w:left w:val="none" w:sz="0" w:space="0" w:color="auto"/>
            <w:bottom w:val="none" w:sz="0" w:space="0" w:color="auto"/>
            <w:right w:val="none" w:sz="0" w:space="0" w:color="auto"/>
          </w:divBdr>
        </w:div>
        <w:div w:id="1257516660">
          <w:marLeft w:val="0"/>
          <w:marRight w:val="0"/>
          <w:marTop w:val="0"/>
          <w:marBottom w:val="0"/>
          <w:divBdr>
            <w:top w:val="none" w:sz="0" w:space="0" w:color="auto"/>
            <w:left w:val="none" w:sz="0" w:space="0" w:color="auto"/>
            <w:bottom w:val="none" w:sz="0" w:space="0" w:color="auto"/>
            <w:right w:val="none" w:sz="0" w:space="0" w:color="auto"/>
          </w:divBdr>
        </w:div>
        <w:div w:id="1083452864">
          <w:marLeft w:val="0"/>
          <w:marRight w:val="0"/>
          <w:marTop w:val="0"/>
          <w:marBottom w:val="0"/>
          <w:divBdr>
            <w:top w:val="none" w:sz="0" w:space="0" w:color="auto"/>
            <w:left w:val="none" w:sz="0" w:space="0" w:color="auto"/>
            <w:bottom w:val="none" w:sz="0" w:space="0" w:color="auto"/>
            <w:right w:val="none" w:sz="0" w:space="0" w:color="auto"/>
          </w:divBdr>
        </w:div>
        <w:div w:id="947351324">
          <w:marLeft w:val="0"/>
          <w:marRight w:val="0"/>
          <w:marTop w:val="0"/>
          <w:marBottom w:val="0"/>
          <w:divBdr>
            <w:top w:val="none" w:sz="0" w:space="0" w:color="auto"/>
            <w:left w:val="none" w:sz="0" w:space="0" w:color="auto"/>
            <w:bottom w:val="none" w:sz="0" w:space="0" w:color="auto"/>
            <w:right w:val="none" w:sz="0" w:space="0" w:color="auto"/>
          </w:divBdr>
        </w:div>
        <w:div w:id="480314507">
          <w:marLeft w:val="0"/>
          <w:marRight w:val="0"/>
          <w:marTop w:val="0"/>
          <w:marBottom w:val="0"/>
          <w:divBdr>
            <w:top w:val="none" w:sz="0" w:space="0" w:color="auto"/>
            <w:left w:val="none" w:sz="0" w:space="0" w:color="auto"/>
            <w:bottom w:val="none" w:sz="0" w:space="0" w:color="auto"/>
            <w:right w:val="none" w:sz="0" w:space="0" w:color="auto"/>
          </w:divBdr>
        </w:div>
        <w:div w:id="1492410387">
          <w:marLeft w:val="0"/>
          <w:marRight w:val="0"/>
          <w:marTop w:val="0"/>
          <w:marBottom w:val="0"/>
          <w:divBdr>
            <w:top w:val="none" w:sz="0" w:space="0" w:color="auto"/>
            <w:left w:val="none" w:sz="0" w:space="0" w:color="auto"/>
            <w:bottom w:val="none" w:sz="0" w:space="0" w:color="auto"/>
            <w:right w:val="none" w:sz="0" w:space="0" w:color="auto"/>
          </w:divBdr>
        </w:div>
        <w:div w:id="1679039594">
          <w:marLeft w:val="0"/>
          <w:marRight w:val="0"/>
          <w:marTop w:val="0"/>
          <w:marBottom w:val="0"/>
          <w:divBdr>
            <w:top w:val="none" w:sz="0" w:space="0" w:color="auto"/>
            <w:left w:val="none" w:sz="0" w:space="0" w:color="auto"/>
            <w:bottom w:val="none" w:sz="0" w:space="0" w:color="auto"/>
            <w:right w:val="none" w:sz="0" w:space="0" w:color="auto"/>
          </w:divBdr>
        </w:div>
        <w:div w:id="700590801">
          <w:marLeft w:val="0"/>
          <w:marRight w:val="0"/>
          <w:marTop w:val="0"/>
          <w:marBottom w:val="0"/>
          <w:divBdr>
            <w:top w:val="none" w:sz="0" w:space="0" w:color="auto"/>
            <w:left w:val="none" w:sz="0" w:space="0" w:color="auto"/>
            <w:bottom w:val="none" w:sz="0" w:space="0" w:color="auto"/>
            <w:right w:val="none" w:sz="0" w:space="0" w:color="auto"/>
          </w:divBdr>
        </w:div>
        <w:div w:id="543172788">
          <w:marLeft w:val="0"/>
          <w:marRight w:val="0"/>
          <w:marTop w:val="0"/>
          <w:marBottom w:val="0"/>
          <w:divBdr>
            <w:top w:val="none" w:sz="0" w:space="0" w:color="auto"/>
            <w:left w:val="none" w:sz="0" w:space="0" w:color="auto"/>
            <w:bottom w:val="none" w:sz="0" w:space="0" w:color="auto"/>
            <w:right w:val="none" w:sz="0" w:space="0" w:color="auto"/>
          </w:divBdr>
        </w:div>
        <w:div w:id="331378048">
          <w:marLeft w:val="0"/>
          <w:marRight w:val="0"/>
          <w:marTop w:val="0"/>
          <w:marBottom w:val="0"/>
          <w:divBdr>
            <w:top w:val="none" w:sz="0" w:space="0" w:color="auto"/>
            <w:left w:val="none" w:sz="0" w:space="0" w:color="auto"/>
            <w:bottom w:val="none" w:sz="0" w:space="0" w:color="auto"/>
            <w:right w:val="none" w:sz="0" w:space="0" w:color="auto"/>
          </w:divBdr>
        </w:div>
        <w:div w:id="1577009292">
          <w:marLeft w:val="0"/>
          <w:marRight w:val="0"/>
          <w:marTop w:val="0"/>
          <w:marBottom w:val="0"/>
          <w:divBdr>
            <w:top w:val="none" w:sz="0" w:space="0" w:color="auto"/>
            <w:left w:val="none" w:sz="0" w:space="0" w:color="auto"/>
            <w:bottom w:val="none" w:sz="0" w:space="0" w:color="auto"/>
            <w:right w:val="none" w:sz="0" w:space="0" w:color="auto"/>
          </w:divBdr>
        </w:div>
      </w:divsChild>
    </w:div>
    <w:div w:id="1773159408">
      <w:bodyDiv w:val="1"/>
      <w:marLeft w:val="0"/>
      <w:marRight w:val="0"/>
      <w:marTop w:val="0"/>
      <w:marBottom w:val="0"/>
      <w:divBdr>
        <w:top w:val="none" w:sz="0" w:space="0" w:color="auto"/>
        <w:left w:val="none" w:sz="0" w:space="0" w:color="auto"/>
        <w:bottom w:val="none" w:sz="0" w:space="0" w:color="auto"/>
        <w:right w:val="none" w:sz="0" w:space="0" w:color="auto"/>
      </w:divBdr>
    </w:div>
    <w:div w:id="17966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Nguyen_Van_Vinh_2018605465\quyen_bao_cao\NVVinh_quyen_bao_cao_v2.docx" TargetMode="External"/><Relationship Id="rId18" Type="http://schemas.openxmlformats.org/officeDocument/2006/relationships/hyperlink" Target="file:///D:\THINH\DO_AN\Project_HaUI_2_2022\Nguyen_Van_Vinh_2018605465\quyen_bao_cao\NVVinh_quyen_bao_cao_v2.docx" TargetMode="External"/><Relationship Id="rId26" Type="http://schemas.openxmlformats.org/officeDocument/2006/relationships/hyperlink" Target="file:///D:\THINH\DO_AN\Project_HaUI_2_2022\Nguyen_Van_Vinh_2018605465\quyen_bao_cao\NVVinh_quyen_bao_cao_v2.docx" TargetMode="External"/><Relationship Id="rId39" Type="http://schemas.openxmlformats.org/officeDocument/2006/relationships/image" Target="media/image9.jpeg"/><Relationship Id="rId21" Type="http://schemas.openxmlformats.org/officeDocument/2006/relationships/hyperlink" Target="file:///D:\THINH\DO_AN\Project_HaUI_2_2022\Nguyen_Van_Vinh_2018605465\quyen_bao_cao\NVVinh_quyen_bao_cao_v2.docx" TargetMode="External"/><Relationship Id="rId34" Type="http://schemas.openxmlformats.org/officeDocument/2006/relationships/image" Target="media/image4.png"/><Relationship Id="rId42" Type="http://schemas.openxmlformats.org/officeDocument/2006/relationships/image" Target="media/image12.jpeg"/><Relationship Id="rId47" Type="http://schemas.openxmlformats.org/officeDocument/2006/relationships/image" Target="media/image120.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70.png"/><Relationship Id="rId68" Type="http://schemas.openxmlformats.org/officeDocument/2006/relationships/image" Target="media/image31.emf"/><Relationship Id="rId76" Type="http://schemas.openxmlformats.org/officeDocument/2006/relationships/image" Target="media/image39.png"/><Relationship Id="rId7" Type="http://schemas.openxmlformats.org/officeDocument/2006/relationships/hyperlink" Target="file:///D:\THINH\DO_AN\Project_HaUI_2_2022\Nguyen_Van_Vinh_2018605465\quyen_bao_cao\NVVinh_quyen_bao_cao_v2.docx" TargetMode="Externa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hyperlink" Target="file:///D:\THINH\DO_AN\Project_HaUI_2_2022\Nguyen_Van_Vinh_2018605465\quyen_bao_cao\NVVinh_quyen_bao_cao_v2.docx" TargetMode="External"/><Relationship Id="rId29" Type="http://schemas.openxmlformats.org/officeDocument/2006/relationships/hyperlink" Target="file:///D:\THINH\DO_AN\Project_HaUI_2_2022\Nguyen_Van_Vinh_2018605465\quyen_bao_cao\NVVinh_quyen_bao_cao_v2.docx" TargetMode="External"/><Relationship Id="rId11" Type="http://schemas.openxmlformats.org/officeDocument/2006/relationships/hyperlink" Target="file:///D:\THINH\DO_AN\Project_HaUI_2_2022\Nguyen_Van_Vinh_2018605465\quyen_bao_cao\NVVinh_quyen_bao_cao_v2.docx" TargetMode="External"/><Relationship Id="rId24" Type="http://schemas.openxmlformats.org/officeDocument/2006/relationships/hyperlink" Target="file:///D:\THINH\DO_AN\Project_HaUI_2_2022\Nguyen_Van_Vinh_2018605465\quyen_bao_cao\NVVinh_quyen_bao_cao_v2.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jpeg"/><Relationship Id="rId45" Type="http://schemas.microsoft.com/office/2007/relationships/hdphoto" Target="media/hdphoto1.wdp"/><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hyperlink" Target="https://vi.wikipedia.org/wiki/ESP32"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hyperlink" Target="file:///D:\THINH\DO_AN\Project_HaUI_2_2022\Nguyen_Van_Vinh_2018605465\quyen_bao_cao\NVVinh_quyen_bao_cao_v2.docx" TargetMode="External"/><Relationship Id="rId19" Type="http://schemas.openxmlformats.org/officeDocument/2006/relationships/hyperlink" Target="file:///D:\THINH\DO_AN\Project_HaUI_2_2022\Nguyen_Van_Vinh_2018605465\quyen_bao_cao\NVVinh_quyen_bao_cao_v2.docx" TargetMode="Externa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www.hivemq.com/public-mqtt-broker/" TargetMode="External"/><Relationship Id="rId73" Type="http://schemas.openxmlformats.org/officeDocument/2006/relationships/image" Target="media/image36.png"/><Relationship Id="rId78" Type="http://schemas.openxmlformats.org/officeDocument/2006/relationships/hyperlink" Target="https://vi.wikipedia.org/wiki/Wi-Fi"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THINH\DO_AN\Project_HaUI_2_2022\Nguyen_Van_Vinh_2018605465\quyen_bao_cao\NVVinh_quyen_bao_cao_v2.docx" TargetMode="External"/><Relationship Id="rId14" Type="http://schemas.openxmlformats.org/officeDocument/2006/relationships/hyperlink" Target="file:///D:\THINH\DO_AN\Project_HaUI_2_2022\Nguyen_Van_Vinh_2018605465\quyen_bao_cao\NVVinh_quyen_bao_cao_v2.docx" TargetMode="External"/><Relationship Id="rId22" Type="http://schemas.openxmlformats.org/officeDocument/2006/relationships/hyperlink" Target="file:///D:\THINH\DO_AN\Project_HaUI_2_2022\Nguyen_Van_Vinh_2018605465\quyen_bao_cao\NVVinh_quyen_bao_cao_v2.docx" TargetMode="External"/><Relationship Id="rId27" Type="http://schemas.openxmlformats.org/officeDocument/2006/relationships/hyperlink" Target="file:///D:\THINH\DO_AN\Project_HaUI_2_2022\Nguyen_Van_Vinh_2018605465\quyen_bao_cao\NVVinh_quyen_bao_cao_v2.docx" TargetMode="External"/><Relationship Id="rId30" Type="http://schemas.openxmlformats.org/officeDocument/2006/relationships/hyperlink" Target="file:///D:\THINH\DO_AN\Project_HaUI_2_2022\Nguyen_Van_Vinh_2018605465\quyen_bao_cao\NVVinh_quyen_bao_cao_v2.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30.png"/><Relationship Id="rId56" Type="http://schemas.openxmlformats.org/officeDocument/2006/relationships/image" Target="media/image22.png"/><Relationship Id="rId64" Type="http://schemas.openxmlformats.org/officeDocument/2006/relationships/image" Target="media/image280.jpeg"/><Relationship Id="rId69" Type="http://schemas.openxmlformats.org/officeDocument/2006/relationships/image" Target="media/image32.emf"/><Relationship Id="rId77" Type="http://schemas.openxmlformats.org/officeDocument/2006/relationships/hyperlink" Target="https://vi.wikipedia.org/wiki/Hypertext_Transfer_Protocol" TargetMode="External"/><Relationship Id="rId8" Type="http://schemas.openxmlformats.org/officeDocument/2006/relationships/hyperlink" Target="file:///D:\THINH\DO_AN\Project_HaUI_2_2022\Nguyen_Van_Vinh_2018605465\quyen_bao_cao\NVVinh_quyen_bao_cao_v2.docx" TargetMode="External"/><Relationship Id="rId51" Type="http://schemas.openxmlformats.org/officeDocument/2006/relationships/image" Target="media/image17.png"/><Relationship Id="rId72" Type="http://schemas.openxmlformats.org/officeDocument/2006/relationships/image" Target="media/image35.emf"/><Relationship Id="rId80" Type="http://schemas.openxmlformats.org/officeDocument/2006/relationships/hyperlink" Target="https://vi.wikipedia.org/wiki/FreeRTOS" TargetMode="External"/><Relationship Id="rId3" Type="http://schemas.openxmlformats.org/officeDocument/2006/relationships/styles" Target="styles.xml"/><Relationship Id="rId12" Type="http://schemas.openxmlformats.org/officeDocument/2006/relationships/hyperlink" Target="file:///D:\THINH\DO_AN\Project_HaUI_2_2022\Nguyen_Van_Vinh_2018605465\quyen_bao_cao\NVVinh_quyen_bao_cao_v2.docx" TargetMode="External"/><Relationship Id="rId17" Type="http://schemas.openxmlformats.org/officeDocument/2006/relationships/hyperlink" Target="file:///D:\THINH\DO_AN\Project_HaUI_2_2022\Nguyen_Van_Vinh_2018605465\quyen_bao_cao\NVVinh_quyen_bao_cao_v2.docx" TargetMode="External"/><Relationship Id="rId25" Type="http://schemas.openxmlformats.org/officeDocument/2006/relationships/hyperlink" Target="file:///D:\THINH\DO_AN\Project_HaUI_2_2022\Nguyen_Van_Vinh_2018605465\quyen_bao_cao\NVVinh_quyen_bao_cao_v2.docx" TargetMode="External"/><Relationship Id="rId33" Type="http://schemas.openxmlformats.org/officeDocument/2006/relationships/image" Target="media/image3.png"/><Relationship Id="rId38" Type="http://schemas.openxmlformats.org/officeDocument/2006/relationships/image" Target="media/image8.jpeg"/><Relationship Id="rId59" Type="http://schemas.openxmlformats.org/officeDocument/2006/relationships/image" Target="media/image25.png"/><Relationship Id="rId67" Type="http://schemas.openxmlformats.org/officeDocument/2006/relationships/image" Target="media/image30.emf"/><Relationship Id="rId20" Type="http://schemas.openxmlformats.org/officeDocument/2006/relationships/hyperlink" Target="file:///D:\THINH\DO_AN\Project_HaUI_2_2022\Nguyen_Van_Vinh_2018605465\quyen_bao_cao\NVVinh_quyen_bao_cao_v2.docx" TargetMode="External"/><Relationship Id="rId41" Type="http://schemas.openxmlformats.org/officeDocument/2006/relationships/image" Target="media/image11.pn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image" Target="media/image33.emf"/><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hyperlink" Target="file:///D:\THINH\DO_AN\Project_HaUI_2_2022\Nguyen_Van_Vinh_2018605465\quyen_bao_cao\NVVinh_quyen_bao_cao_v2.docx" TargetMode="External"/><Relationship Id="rId15" Type="http://schemas.openxmlformats.org/officeDocument/2006/relationships/hyperlink" Target="file:///D:\THINH\DO_AN\Project_HaUI_2_2022\Nguyen_Van_Vinh_2018605465\quyen_bao_cao\NVVinh_quyen_bao_cao_v2.docx" TargetMode="External"/><Relationship Id="rId23" Type="http://schemas.openxmlformats.org/officeDocument/2006/relationships/hyperlink" Target="file:///D:\THINH\DO_AN\Project_HaUI_2_2022\Nguyen_Van_Vinh_2018605465\quyen_bao_cao\NVVinh_quyen_bao_cao_v2.docx" TargetMode="External"/><Relationship Id="rId28" Type="http://schemas.openxmlformats.org/officeDocument/2006/relationships/hyperlink" Target="file:///D:\THINH\DO_AN\Project_HaUI_2_2022\Nguyen_Van_Vinh_2018605465\quyen_bao_cao\NVVinh_quyen_bao_cao_v2.docx" TargetMode="Externa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HINH\DO_AN\Project_HaUI_2_2022\template_do_an\templat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b:Tag>
    <b:SourceType>Book</b:SourceType>
    <b:Guid>{5A6E116E-F39A-4E5A-92C1-CFE29A44B933}</b:Guid>
    <b:Author>
      <b:Author>
        <b:NameList>
          <b:Person>
            <b:Last>Grokhotkov</b:Last>
            <b:First>Ivan</b:First>
          </b:Person>
        </b:NameList>
      </b:Author>
    </b:Author>
    <b:Publisher>Oxford University</b:Publisher>
    <b:Title>ESP8266 Arduino Core Documentation</b:Title>
    <b:Year>2010</b:Year>
    <b:RefOrder>7</b:RefOrder>
  </b:Source>
  <b:Source>
    <b:Tag>11</b:Tag>
    <b:SourceType>InternetSite</b:SourceType>
    <b:Guid>{8AB6266A-F5F6-4099-8BA6-8B04E48C9D79}</b:Guid>
    <b:Title>https://www.digikey.bg</b:Title>
    <b:URL>https://www.digikey.bg/product-detail/en/mornsun-america-llc/B0505S-1WR3/2725-B0505S-1WR3-ND/13168098</b:URL>
    <b:RefOrder>4</b:RefOrder>
  </b:Source>
</b:Sources>
</file>

<file path=customXml/itemProps1.xml><?xml version="1.0" encoding="utf-8"?>
<ds:datastoreItem xmlns:ds="http://schemas.openxmlformats.org/officeDocument/2006/customXml" ds:itemID="{CBD9C4CB-C371-409A-BBE3-15A91829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template01</Template>
  <TotalTime>1671</TotalTime>
  <Pages>65</Pages>
  <Words>10065</Words>
  <Characters>57377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Vinh</cp:lastModifiedBy>
  <cp:revision>87</cp:revision>
  <dcterms:created xsi:type="dcterms:W3CDTF">2022-04-29T09:04:00Z</dcterms:created>
  <dcterms:modified xsi:type="dcterms:W3CDTF">2022-05-23T10:40:00Z</dcterms:modified>
</cp:coreProperties>
</file>