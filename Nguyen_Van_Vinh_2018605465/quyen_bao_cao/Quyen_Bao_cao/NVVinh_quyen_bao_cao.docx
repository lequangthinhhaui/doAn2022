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CA70F6" w14:textId="77777777" w:rsidR="009C791C" w:rsidRDefault="009C791C" w:rsidP="008548F7">
      <w:pPr>
        <w:pStyle w:val="Heading1"/>
        <w:numPr>
          <w:ilvl w:val="0"/>
          <w:numId w:val="0"/>
        </w:numPr>
      </w:pPr>
      <w:bookmarkStart w:id="0" w:name="_Toc102802124"/>
      <w:r>
        <w:t>LỜI CẢM ƠN</w:t>
      </w:r>
      <w:bookmarkEnd w:id="0"/>
    </w:p>
    <w:p w14:paraId="6C2F302B" w14:textId="77777777" w:rsidR="00E06F25" w:rsidRDefault="00E06F25" w:rsidP="00E06F25">
      <w:pPr>
        <w:pStyle w:val="content"/>
      </w:pPr>
      <w:r>
        <w:t xml:space="preserve">Trước tiên em xin bày tỏ lòng biết ơn chân thành và sâu sắc nhất của mình tới Ths. Dương Thị Hằng người đã hướng dẫn tận tình và hiệu quả, thường xuyên động viên chúng em trong quá trình hoàn thiện đề tài. Người đã dành cho em sự ưu ái nhất trong thời gian học tập, nghiên cứu cũng như quá trình hoàn thành thực tập tốt nghiệp. </w:t>
      </w:r>
    </w:p>
    <w:p w14:paraId="6957CEB5" w14:textId="77777777" w:rsidR="00E06F25" w:rsidRDefault="00E06F25" w:rsidP="00E06F25">
      <w:pPr>
        <w:pStyle w:val="content"/>
      </w:pPr>
      <w:r>
        <w:t xml:space="preserve">Em xin cảm ơn các Thầy giáo, Cô giáo trong khoa Điện Tử trường Đại học Công Nghiệp Hà Nội cùng tất cả thành viên lớp Điện tử 04 – K13 đã tạo điều kiện và đóng góp ý kiến để em hoàn thành tốt đồ án tốt nghiệp. </w:t>
      </w:r>
    </w:p>
    <w:p w14:paraId="68A1F4E8" w14:textId="77777777" w:rsidR="00E06F25" w:rsidRDefault="00E06F25" w:rsidP="00E06F25">
      <w:pPr>
        <w:pStyle w:val="content"/>
      </w:pPr>
      <w:r>
        <w:t xml:space="preserve">Mặc dù em đã cố gắng để hoàn thành thực tập nhưng do kiến thức cũng như khả năng còn hạn hẹp nên quá trình thực hiện đề tài còn có sai sót. Rất mong nhận được sự góp ý và chỉ bảo của quý thầy cô. </w:t>
      </w:r>
    </w:p>
    <w:p w14:paraId="3C35D96A" w14:textId="77777777" w:rsidR="00E06F25" w:rsidRDefault="00E06F25" w:rsidP="00E06F25">
      <w:pPr>
        <w:pStyle w:val="content"/>
        <w:ind w:left="2880"/>
        <w:jc w:val="center"/>
      </w:pPr>
      <w:r>
        <w:t>Hà Nội, Ngày… tháng… năm 2022</w:t>
      </w:r>
    </w:p>
    <w:p w14:paraId="78E287E7" w14:textId="50464FB8" w:rsidR="00E06F25" w:rsidRDefault="00E06F25" w:rsidP="00E06F25">
      <w:pPr>
        <w:pStyle w:val="content"/>
        <w:ind w:left="3600"/>
        <w:jc w:val="center"/>
      </w:pPr>
      <w:r>
        <w:t>Sinh viên thực hiện</w:t>
      </w:r>
    </w:p>
    <w:p w14:paraId="346D30EB" w14:textId="5BFA7080" w:rsidR="000B290B" w:rsidRDefault="000B290B" w:rsidP="00E06F25">
      <w:pPr>
        <w:pStyle w:val="content"/>
        <w:ind w:left="3600"/>
        <w:jc w:val="center"/>
      </w:pPr>
    </w:p>
    <w:p w14:paraId="31BAC321" w14:textId="64DCA0A7" w:rsidR="000B290B" w:rsidRDefault="000B290B" w:rsidP="00E06F25">
      <w:pPr>
        <w:pStyle w:val="content"/>
        <w:ind w:left="3600"/>
        <w:jc w:val="center"/>
      </w:pPr>
    </w:p>
    <w:p w14:paraId="7F0C146F" w14:textId="77777777" w:rsidR="000B290B" w:rsidRDefault="000B290B" w:rsidP="00E06F25">
      <w:pPr>
        <w:pStyle w:val="content"/>
        <w:ind w:left="3600"/>
        <w:jc w:val="center"/>
      </w:pPr>
    </w:p>
    <w:p w14:paraId="2584A54D" w14:textId="1401DEEA" w:rsidR="00E06F25" w:rsidRDefault="00955B96" w:rsidP="00E06F25">
      <w:pPr>
        <w:pStyle w:val="content"/>
        <w:ind w:left="3600"/>
        <w:jc w:val="center"/>
      </w:pPr>
      <w:r>
        <w:t>Nguyễn Văn Vinh</w:t>
      </w:r>
    </w:p>
    <w:p w14:paraId="6B024CEB" w14:textId="7281409E" w:rsidR="00B1055C" w:rsidRDefault="00B1055C" w:rsidP="00E06F25">
      <w:pPr>
        <w:pStyle w:val="Heading1"/>
        <w:numPr>
          <w:ilvl w:val="0"/>
          <w:numId w:val="0"/>
        </w:numPr>
        <w:jc w:val="left"/>
      </w:pPr>
      <w:r>
        <w:br w:type="page"/>
      </w:r>
      <w:bookmarkStart w:id="1" w:name="_Toc102802125"/>
      <w:r w:rsidR="007B0965">
        <w:lastRenderedPageBreak/>
        <w:t>MỤC LỤC</w:t>
      </w:r>
      <w:bookmarkEnd w:id="1"/>
    </w:p>
    <w:p w14:paraId="5BE26AE6" w14:textId="6F0BF25B" w:rsidR="00156B69" w:rsidRDefault="007E2028">
      <w:pPr>
        <w:pStyle w:val="TOC1"/>
        <w:tabs>
          <w:tab w:val="right" w:leader="dot" w:pos="8777"/>
        </w:tabs>
        <w:rPr>
          <w:rFonts w:asciiTheme="minorHAnsi" w:eastAsiaTheme="minorEastAsia" w:hAnsiTheme="minorHAnsi"/>
          <w:b w:val="0"/>
          <w:noProof/>
          <w:sz w:val="22"/>
        </w:rPr>
      </w:pPr>
      <w:r>
        <w:fldChar w:fldCharType="begin"/>
      </w:r>
      <w:r>
        <w:instrText xml:space="preserve"> TOC \o "1-1" \h \z \u \t "level1,2,level2,3" </w:instrText>
      </w:r>
      <w:r>
        <w:fldChar w:fldCharType="separate"/>
      </w:r>
      <w:hyperlink w:anchor="_Toc102802124" w:history="1">
        <w:r w:rsidR="00156B69" w:rsidRPr="006F6C74">
          <w:rPr>
            <w:rStyle w:val="Hyperlink"/>
            <w:noProof/>
          </w:rPr>
          <w:t>LỜI CẢM ƠN</w:t>
        </w:r>
        <w:r w:rsidR="00156B69">
          <w:rPr>
            <w:noProof/>
            <w:webHidden/>
          </w:rPr>
          <w:tab/>
        </w:r>
        <w:r w:rsidR="00156B69">
          <w:rPr>
            <w:noProof/>
            <w:webHidden/>
          </w:rPr>
          <w:fldChar w:fldCharType="begin"/>
        </w:r>
        <w:r w:rsidR="00156B69">
          <w:rPr>
            <w:noProof/>
            <w:webHidden/>
          </w:rPr>
          <w:instrText xml:space="preserve"> PAGEREF _Toc102802124 \h </w:instrText>
        </w:r>
        <w:r w:rsidR="00156B69">
          <w:rPr>
            <w:noProof/>
            <w:webHidden/>
          </w:rPr>
        </w:r>
        <w:r w:rsidR="00156B69">
          <w:rPr>
            <w:noProof/>
            <w:webHidden/>
          </w:rPr>
          <w:fldChar w:fldCharType="separate"/>
        </w:r>
        <w:r w:rsidR="00156B69">
          <w:rPr>
            <w:noProof/>
            <w:webHidden/>
          </w:rPr>
          <w:t>1</w:t>
        </w:r>
        <w:r w:rsidR="00156B69">
          <w:rPr>
            <w:noProof/>
            <w:webHidden/>
          </w:rPr>
          <w:fldChar w:fldCharType="end"/>
        </w:r>
      </w:hyperlink>
    </w:p>
    <w:p w14:paraId="182BD678" w14:textId="334D16FA" w:rsidR="00156B69" w:rsidRDefault="00156B69">
      <w:pPr>
        <w:pStyle w:val="TOC1"/>
        <w:tabs>
          <w:tab w:val="right" w:leader="dot" w:pos="8777"/>
        </w:tabs>
        <w:rPr>
          <w:rFonts w:asciiTheme="minorHAnsi" w:eastAsiaTheme="minorEastAsia" w:hAnsiTheme="minorHAnsi"/>
          <w:b w:val="0"/>
          <w:noProof/>
          <w:sz w:val="22"/>
        </w:rPr>
      </w:pPr>
      <w:hyperlink w:anchor="_Toc102802125" w:history="1">
        <w:r w:rsidRPr="006F6C74">
          <w:rPr>
            <w:rStyle w:val="Hyperlink"/>
            <w:noProof/>
          </w:rPr>
          <w:t>MỤC LỤC</w:t>
        </w:r>
        <w:r>
          <w:rPr>
            <w:noProof/>
            <w:webHidden/>
          </w:rPr>
          <w:tab/>
        </w:r>
        <w:r>
          <w:rPr>
            <w:noProof/>
            <w:webHidden/>
          </w:rPr>
          <w:fldChar w:fldCharType="begin"/>
        </w:r>
        <w:r>
          <w:rPr>
            <w:noProof/>
            <w:webHidden/>
          </w:rPr>
          <w:instrText xml:space="preserve"> PAGEREF _Toc102802125 \h </w:instrText>
        </w:r>
        <w:r>
          <w:rPr>
            <w:noProof/>
            <w:webHidden/>
          </w:rPr>
        </w:r>
        <w:r>
          <w:rPr>
            <w:noProof/>
            <w:webHidden/>
          </w:rPr>
          <w:fldChar w:fldCharType="separate"/>
        </w:r>
        <w:r>
          <w:rPr>
            <w:noProof/>
            <w:webHidden/>
          </w:rPr>
          <w:t>2</w:t>
        </w:r>
        <w:r>
          <w:rPr>
            <w:noProof/>
            <w:webHidden/>
          </w:rPr>
          <w:fldChar w:fldCharType="end"/>
        </w:r>
      </w:hyperlink>
    </w:p>
    <w:p w14:paraId="64CF760F" w14:textId="3E7AEAA2" w:rsidR="00156B69" w:rsidRDefault="00156B69">
      <w:pPr>
        <w:pStyle w:val="TOC1"/>
        <w:tabs>
          <w:tab w:val="right" w:leader="dot" w:pos="8777"/>
        </w:tabs>
        <w:rPr>
          <w:rFonts w:asciiTheme="minorHAnsi" w:eastAsiaTheme="minorEastAsia" w:hAnsiTheme="minorHAnsi"/>
          <w:b w:val="0"/>
          <w:noProof/>
          <w:sz w:val="22"/>
        </w:rPr>
      </w:pPr>
      <w:hyperlink w:anchor="_Toc102802126" w:history="1">
        <w:r w:rsidRPr="006F6C74">
          <w:rPr>
            <w:rStyle w:val="Hyperlink"/>
            <w:noProof/>
          </w:rPr>
          <w:t>DANH MỤC HÌNH ẢNH</w:t>
        </w:r>
        <w:r>
          <w:rPr>
            <w:noProof/>
            <w:webHidden/>
          </w:rPr>
          <w:tab/>
        </w:r>
        <w:r>
          <w:rPr>
            <w:noProof/>
            <w:webHidden/>
          </w:rPr>
          <w:fldChar w:fldCharType="begin"/>
        </w:r>
        <w:r>
          <w:rPr>
            <w:noProof/>
            <w:webHidden/>
          </w:rPr>
          <w:instrText xml:space="preserve"> PAGEREF _Toc102802126 \h </w:instrText>
        </w:r>
        <w:r>
          <w:rPr>
            <w:noProof/>
            <w:webHidden/>
          </w:rPr>
        </w:r>
        <w:r>
          <w:rPr>
            <w:noProof/>
            <w:webHidden/>
          </w:rPr>
          <w:fldChar w:fldCharType="separate"/>
        </w:r>
        <w:r>
          <w:rPr>
            <w:noProof/>
            <w:webHidden/>
          </w:rPr>
          <w:t>5</w:t>
        </w:r>
        <w:r>
          <w:rPr>
            <w:noProof/>
            <w:webHidden/>
          </w:rPr>
          <w:fldChar w:fldCharType="end"/>
        </w:r>
      </w:hyperlink>
    </w:p>
    <w:p w14:paraId="05F10DB2" w14:textId="49B74921" w:rsidR="00156B69" w:rsidRDefault="00156B69">
      <w:pPr>
        <w:pStyle w:val="TOC1"/>
        <w:tabs>
          <w:tab w:val="right" w:leader="dot" w:pos="8777"/>
        </w:tabs>
        <w:rPr>
          <w:rFonts w:asciiTheme="minorHAnsi" w:eastAsiaTheme="minorEastAsia" w:hAnsiTheme="minorHAnsi"/>
          <w:b w:val="0"/>
          <w:noProof/>
          <w:sz w:val="22"/>
        </w:rPr>
      </w:pPr>
      <w:hyperlink w:anchor="_Toc102802127" w:history="1">
        <w:r w:rsidRPr="006F6C74">
          <w:rPr>
            <w:rStyle w:val="Hyperlink"/>
            <w:noProof/>
          </w:rPr>
          <w:t>DANH MỤC BẢNG BIỂU</w:t>
        </w:r>
        <w:r>
          <w:rPr>
            <w:noProof/>
            <w:webHidden/>
          </w:rPr>
          <w:tab/>
        </w:r>
        <w:r>
          <w:rPr>
            <w:noProof/>
            <w:webHidden/>
          </w:rPr>
          <w:fldChar w:fldCharType="begin"/>
        </w:r>
        <w:r>
          <w:rPr>
            <w:noProof/>
            <w:webHidden/>
          </w:rPr>
          <w:instrText xml:space="preserve"> PAGEREF _Toc102802127 \h </w:instrText>
        </w:r>
        <w:r>
          <w:rPr>
            <w:noProof/>
            <w:webHidden/>
          </w:rPr>
        </w:r>
        <w:r>
          <w:rPr>
            <w:noProof/>
            <w:webHidden/>
          </w:rPr>
          <w:fldChar w:fldCharType="separate"/>
        </w:r>
        <w:r>
          <w:rPr>
            <w:noProof/>
            <w:webHidden/>
          </w:rPr>
          <w:t>6</w:t>
        </w:r>
        <w:r>
          <w:rPr>
            <w:noProof/>
            <w:webHidden/>
          </w:rPr>
          <w:fldChar w:fldCharType="end"/>
        </w:r>
      </w:hyperlink>
    </w:p>
    <w:p w14:paraId="0BA71CE4" w14:textId="273B0A17" w:rsidR="00156B69" w:rsidRDefault="00156B69">
      <w:pPr>
        <w:pStyle w:val="TOC1"/>
        <w:tabs>
          <w:tab w:val="right" w:leader="dot" w:pos="8777"/>
        </w:tabs>
        <w:rPr>
          <w:rFonts w:asciiTheme="minorHAnsi" w:eastAsiaTheme="minorEastAsia" w:hAnsiTheme="minorHAnsi"/>
          <w:b w:val="0"/>
          <w:noProof/>
          <w:sz w:val="22"/>
        </w:rPr>
      </w:pPr>
      <w:hyperlink w:anchor="_Toc102802128" w:history="1">
        <w:r w:rsidRPr="006F6C74">
          <w:rPr>
            <w:rStyle w:val="Hyperlink"/>
            <w:noProof/>
          </w:rPr>
          <w:t>LỜI MỞ ĐẦU</w:t>
        </w:r>
        <w:r>
          <w:rPr>
            <w:noProof/>
            <w:webHidden/>
          </w:rPr>
          <w:tab/>
        </w:r>
        <w:r>
          <w:rPr>
            <w:noProof/>
            <w:webHidden/>
          </w:rPr>
          <w:fldChar w:fldCharType="begin"/>
        </w:r>
        <w:r>
          <w:rPr>
            <w:noProof/>
            <w:webHidden/>
          </w:rPr>
          <w:instrText xml:space="preserve"> PAGEREF _Toc102802128 \h </w:instrText>
        </w:r>
        <w:r>
          <w:rPr>
            <w:noProof/>
            <w:webHidden/>
          </w:rPr>
        </w:r>
        <w:r>
          <w:rPr>
            <w:noProof/>
            <w:webHidden/>
          </w:rPr>
          <w:fldChar w:fldCharType="separate"/>
        </w:r>
        <w:r>
          <w:rPr>
            <w:noProof/>
            <w:webHidden/>
          </w:rPr>
          <w:t>7</w:t>
        </w:r>
        <w:r>
          <w:rPr>
            <w:noProof/>
            <w:webHidden/>
          </w:rPr>
          <w:fldChar w:fldCharType="end"/>
        </w:r>
      </w:hyperlink>
    </w:p>
    <w:p w14:paraId="250C0549" w14:textId="25597899" w:rsidR="00156B69" w:rsidRDefault="00156B69">
      <w:pPr>
        <w:pStyle w:val="TOC1"/>
        <w:tabs>
          <w:tab w:val="right" w:leader="dot" w:pos="8777"/>
        </w:tabs>
        <w:rPr>
          <w:rFonts w:asciiTheme="minorHAnsi" w:eastAsiaTheme="minorEastAsia" w:hAnsiTheme="minorHAnsi"/>
          <w:b w:val="0"/>
          <w:noProof/>
          <w:sz w:val="22"/>
        </w:rPr>
      </w:pPr>
      <w:hyperlink w:anchor="_Toc102802129" w:history="1">
        <w:r w:rsidRPr="006F6C74">
          <w:rPr>
            <w:rStyle w:val="Hyperlink"/>
            <w:noProof/>
          </w:rPr>
          <w:t>CHƯƠNG 1: TỔNG QUAN VỀ MÔ HÌNH HỆ THỐNG ĐÈN VÀ RÈM CỬA THÔNG MINH SỬ DỤNG ESP32</w:t>
        </w:r>
        <w:r>
          <w:rPr>
            <w:noProof/>
            <w:webHidden/>
          </w:rPr>
          <w:tab/>
        </w:r>
        <w:r>
          <w:rPr>
            <w:noProof/>
            <w:webHidden/>
          </w:rPr>
          <w:fldChar w:fldCharType="begin"/>
        </w:r>
        <w:r>
          <w:rPr>
            <w:noProof/>
            <w:webHidden/>
          </w:rPr>
          <w:instrText xml:space="preserve"> PAGEREF _Toc102802129 \h </w:instrText>
        </w:r>
        <w:r>
          <w:rPr>
            <w:noProof/>
            <w:webHidden/>
          </w:rPr>
        </w:r>
        <w:r>
          <w:rPr>
            <w:noProof/>
            <w:webHidden/>
          </w:rPr>
          <w:fldChar w:fldCharType="separate"/>
        </w:r>
        <w:r>
          <w:rPr>
            <w:noProof/>
            <w:webHidden/>
          </w:rPr>
          <w:t>9</w:t>
        </w:r>
        <w:r>
          <w:rPr>
            <w:noProof/>
            <w:webHidden/>
          </w:rPr>
          <w:fldChar w:fldCharType="end"/>
        </w:r>
      </w:hyperlink>
    </w:p>
    <w:p w14:paraId="59338CAC" w14:textId="2BA1BC95" w:rsidR="00156B69" w:rsidRDefault="00156B69">
      <w:pPr>
        <w:pStyle w:val="TOC2"/>
        <w:tabs>
          <w:tab w:val="right" w:leader="dot" w:pos="8777"/>
        </w:tabs>
        <w:rPr>
          <w:rFonts w:asciiTheme="minorHAnsi" w:eastAsiaTheme="minorEastAsia" w:hAnsiTheme="minorHAnsi"/>
          <w:noProof/>
          <w:sz w:val="22"/>
        </w:rPr>
      </w:pPr>
      <w:hyperlink w:anchor="_Toc102802130" w:history="1">
        <w:r w:rsidRPr="006F6C74">
          <w:rPr>
            <w:rStyle w:val="Hyperlink"/>
            <w:noProof/>
          </w:rPr>
          <w:t>1.1 Lý do lựa chọn đề tài</w:t>
        </w:r>
        <w:r>
          <w:rPr>
            <w:noProof/>
            <w:webHidden/>
          </w:rPr>
          <w:tab/>
        </w:r>
        <w:r>
          <w:rPr>
            <w:noProof/>
            <w:webHidden/>
          </w:rPr>
          <w:fldChar w:fldCharType="begin"/>
        </w:r>
        <w:r>
          <w:rPr>
            <w:noProof/>
            <w:webHidden/>
          </w:rPr>
          <w:instrText xml:space="preserve"> PAGEREF _Toc102802130 \h </w:instrText>
        </w:r>
        <w:r>
          <w:rPr>
            <w:noProof/>
            <w:webHidden/>
          </w:rPr>
        </w:r>
        <w:r>
          <w:rPr>
            <w:noProof/>
            <w:webHidden/>
          </w:rPr>
          <w:fldChar w:fldCharType="separate"/>
        </w:r>
        <w:r>
          <w:rPr>
            <w:noProof/>
            <w:webHidden/>
          </w:rPr>
          <w:t>9</w:t>
        </w:r>
        <w:r>
          <w:rPr>
            <w:noProof/>
            <w:webHidden/>
          </w:rPr>
          <w:fldChar w:fldCharType="end"/>
        </w:r>
      </w:hyperlink>
    </w:p>
    <w:p w14:paraId="29A88371" w14:textId="72D868DC" w:rsidR="00156B69" w:rsidRDefault="00156B69">
      <w:pPr>
        <w:pStyle w:val="TOC3"/>
        <w:tabs>
          <w:tab w:val="right" w:leader="dot" w:pos="8777"/>
        </w:tabs>
        <w:rPr>
          <w:rFonts w:asciiTheme="minorHAnsi" w:eastAsiaTheme="minorEastAsia" w:hAnsiTheme="minorHAnsi"/>
          <w:noProof/>
          <w:sz w:val="22"/>
        </w:rPr>
      </w:pPr>
      <w:hyperlink w:anchor="_Toc102802131" w:history="1">
        <w:r w:rsidRPr="006F6C74">
          <w:rPr>
            <w:rStyle w:val="Hyperlink"/>
            <w:noProof/>
          </w:rPr>
          <w:t>1.1.1 Đặt vấn đề</w:t>
        </w:r>
        <w:r>
          <w:rPr>
            <w:noProof/>
            <w:webHidden/>
          </w:rPr>
          <w:tab/>
        </w:r>
        <w:r>
          <w:rPr>
            <w:noProof/>
            <w:webHidden/>
          </w:rPr>
          <w:fldChar w:fldCharType="begin"/>
        </w:r>
        <w:r>
          <w:rPr>
            <w:noProof/>
            <w:webHidden/>
          </w:rPr>
          <w:instrText xml:space="preserve"> PAGEREF _Toc102802131 \h </w:instrText>
        </w:r>
        <w:r>
          <w:rPr>
            <w:noProof/>
            <w:webHidden/>
          </w:rPr>
        </w:r>
        <w:r>
          <w:rPr>
            <w:noProof/>
            <w:webHidden/>
          </w:rPr>
          <w:fldChar w:fldCharType="separate"/>
        </w:r>
        <w:r>
          <w:rPr>
            <w:noProof/>
            <w:webHidden/>
          </w:rPr>
          <w:t>9</w:t>
        </w:r>
        <w:r>
          <w:rPr>
            <w:noProof/>
            <w:webHidden/>
          </w:rPr>
          <w:fldChar w:fldCharType="end"/>
        </w:r>
      </w:hyperlink>
    </w:p>
    <w:p w14:paraId="40C7618A" w14:textId="18C6717C" w:rsidR="00156B69" w:rsidRDefault="00156B69">
      <w:pPr>
        <w:pStyle w:val="TOC3"/>
        <w:tabs>
          <w:tab w:val="right" w:leader="dot" w:pos="8777"/>
        </w:tabs>
        <w:rPr>
          <w:rFonts w:asciiTheme="minorHAnsi" w:eastAsiaTheme="minorEastAsia" w:hAnsiTheme="minorHAnsi"/>
          <w:noProof/>
          <w:sz w:val="22"/>
        </w:rPr>
      </w:pPr>
      <w:hyperlink w:anchor="_Toc102802132" w:history="1">
        <w:r w:rsidRPr="006F6C74">
          <w:rPr>
            <w:rStyle w:val="Hyperlink"/>
            <w:noProof/>
          </w:rPr>
          <w:t>1.1.2 Giới thiệu chung về đề tài</w:t>
        </w:r>
        <w:r>
          <w:rPr>
            <w:noProof/>
            <w:webHidden/>
          </w:rPr>
          <w:tab/>
        </w:r>
        <w:r>
          <w:rPr>
            <w:noProof/>
            <w:webHidden/>
          </w:rPr>
          <w:fldChar w:fldCharType="begin"/>
        </w:r>
        <w:r>
          <w:rPr>
            <w:noProof/>
            <w:webHidden/>
          </w:rPr>
          <w:instrText xml:space="preserve"> PAGEREF _Toc102802132 \h </w:instrText>
        </w:r>
        <w:r>
          <w:rPr>
            <w:noProof/>
            <w:webHidden/>
          </w:rPr>
        </w:r>
        <w:r>
          <w:rPr>
            <w:noProof/>
            <w:webHidden/>
          </w:rPr>
          <w:fldChar w:fldCharType="separate"/>
        </w:r>
        <w:r>
          <w:rPr>
            <w:noProof/>
            <w:webHidden/>
          </w:rPr>
          <w:t>9</w:t>
        </w:r>
        <w:r>
          <w:rPr>
            <w:noProof/>
            <w:webHidden/>
          </w:rPr>
          <w:fldChar w:fldCharType="end"/>
        </w:r>
      </w:hyperlink>
    </w:p>
    <w:p w14:paraId="3BF5BCA8" w14:textId="11593779" w:rsidR="00156B69" w:rsidRDefault="00156B69">
      <w:pPr>
        <w:pStyle w:val="TOC2"/>
        <w:tabs>
          <w:tab w:val="right" w:leader="dot" w:pos="8777"/>
        </w:tabs>
        <w:rPr>
          <w:rFonts w:asciiTheme="minorHAnsi" w:eastAsiaTheme="minorEastAsia" w:hAnsiTheme="minorHAnsi"/>
          <w:noProof/>
          <w:sz w:val="22"/>
        </w:rPr>
      </w:pPr>
      <w:hyperlink w:anchor="_Toc102802133" w:history="1">
        <w:r w:rsidRPr="006F6C74">
          <w:rPr>
            <w:rStyle w:val="Hyperlink"/>
            <w:noProof/>
          </w:rPr>
          <w:t>1.2 Vai trò và ý nghĩa của đề tài</w:t>
        </w:r>
        <w:r>
          <w:rPr>
            <w:noProof/>
            <w:webHidden/>
          </w:rPr>
          <w:tab/>
        </w:r>
        <w:r>
          <w:rPr>
            <w:noProof/>
            <w:webHidden/>
          </w:rPr>
          <w:fldChar w:fldCharType="begin"/>
        </w:r>
        <w:r>
          <w:rPr>
            <w:noProof/>
            <w:webHidden/>
          </w:rPr>
          <w:instrText xml:space="preserve"> PAGEREF _Toc102802133 \h </w:instrText>
        </w:r>
        <w:r>
          <w:rPr>
            <w:noProof/>
            <w:webHidden/>
          </w:rPr>
        </w:r>
        <w:r>
          <w:rPr>
            <w:noProof/>
            <w:webHidden/>
          </w:rPr>
          <w:fldChar w:fldCharType="separate"/>
        </w:r>
        <w:r>
          <w:rPr>
            <w:noProof/>
            <w:webHidden/>
          </w:rPr>
          <w:t>10</w:t>
        </w:r>
        <w:r>
          <w:rPr>
            <w:noProof/>
            <w:webHidden/>
          </w:rPr>
          <w:fldChar w:fldCharType="end"/>
        </w:r>
      </w:hyperlink>
    </w:p>
    <w:p w14:paraId="5D53447C" w14:textId="561A5BA5" w:rsidR="00156B69" w:rsidRDefault="00156B69">
      <w:pPr>
        <w:pStyle w:val="TOC2"/>
        <w:tabs>
          <w:tab w:val="right" w:leader="dot" w:pos="8777"/>
        </w:tabs>
        <w:rPr>
          <w:rFonts w:asciiTheme="minorHAnsi" w:eastAsiaTheme="minorEastAsia" w:hAnsiTheme="minorHAnsi"/>
          <w:noProof/>
          <w:sz w:val="22"/>
        </w:rPr>
      </w:pPr>
      <w:hyperlink w:anchor="_Toc102802134" w:history="1">
        <w:r w:rsidRPr="006F6C74">
          <w:rPr>
            <w:rStyle w:val="Hyperlink"/>
            <w:noProof/>
          </w:rPr>
          <w:t>1.3 Các hệ thống đèn và rèm cửa thông minh trên thị trường</w:t>
        </w:r>
        <w:r>
          <w:rPr>
            <w:noProof/>
            <w:webHidden/>
          </w:rPr>
          <w:tab/>
        </w:r>
        <w:r>
          <w:rPr>
            <w:noProof/>
            <w:webHidden/>
          </w:rPr>
          <w:fldChar w:fldCharType="begin"/>
        </w:r>
        <w:r>
          <w:rPr>
            <w:noProof/>
            <w:webHidden/>
          </w:rPr>
          <w:instrText xml:space="preserve"> PAGEREF _Toc102802134 \h </w:instrText>
        </w:r>
        <w:r>
          <w:rPr>
            <w:noProof/>
            <w:webHidden/>
          </w:rPr>
        </w:r>
        <w:r>
          <w:rPr>
            <w:noProof/>
            <w:webHidden/>
          </w:rPr>
          <w:fldChar w:fldCharType="separate"/>
        </w:r>
        <w:r>
          <w:rPr>
            <w:noProof/>
            <w:webHidden/>
          </w:rPr>
          <w:t>10</w:t>
        </w:r>
        <w:r>
          <w:rPr>
            <w:noProof/>
            <w:webHidden/>
          </w:rPr>
          <w:fldChar w:fldCharType="end"/>
        </w:r>
      </w:hyperlink>
    </w:p>
    <w:p w14:paraId="5E771F83" w14:textId="5C82667E" w:rsidR="00156B69" w:rsidRDefault="00156B69">
      <w:pPr>
        <w:pStyle w:val="TOC3"/>
        <w:tabs>
          <w:tab w:val="right" w:leader="dot" w:pos="8777"/>
        </w:tabs>
        <w:rPr>
          <w:rFonts w:asciiTheme="minorHAnsi" w:eastAsiaTheme="minorEastAsia" w:hAnsiTheme="minorHAnsi"/>
          <w:noProof/>
          <w:sz w:val="22"/>
        </w:rPr>
      </w:pPr>
      <w:hyperlink w:anchor="_Toc102802135" w:history="1">
        <w:r w:rsidRPr="006F6C74">
          <w:rPr>
            <w:rStyle w:val="Hyperlink"/>
            <w:noProof/>
          </w:rPr>
          <w:t>1.3.1 Philips Hue White</w:t>
        </w:r>
        <w:r>
          <w:rPr>
            <w:noProof/>
            <w:webHidden/>
          </w:rPr>
          <w:tab/>
        </w:r>
        <w:r>
          <w:rPr>
            <w:noProof/>
            <w:webHidden/>
          </w:rPr>
          <w:fldChar w:fldCharType="begin"/>
        </w:r>
        <w:r>
          <w:rPr>
            <w:noProof/>
            <w:webHidden/>
          </w:rPr>
          <w:instrText xml:space="preserve"> PAGEREF _Toc102802135 \h </w:instrText>
        </w:r>
        <w:r>
          <w:rPr>
            <w:noProof/>
            <w:webHidden/>
          </w:rPr>
        </w:r>
        <w:r>
          <w:rPr>
            <w:noProof/>
            <w:webHidden/>
          </w:rPr>
          <w:fldChar w:fldCharType="separate"/>
        </w:r>
        <w:r>
          <w:rPr>
            <w:noProof/>
            <w:webHidden/>
          </w:rPr>
          <w:t>10</w:t>
        </w:r>
        <w:r>
          <w:rPr>
            <w:noProof/>
            <w:webHidden/>
          </w:rPr>
          <w:fldChar w:fldCharType="end"/>
        </w:r>
      </w:hyperlink>
    </w:p>
    <w:p w14:paraId="1B00D5F5" w14:textId="638EE282" w:rsidR="00156B69" w:rsidRDefault="00156B69">
      <w:pPr>
        <w:pStyle w:val="TOC3"/>
        <w:tabs>
          <w:tab w:val="right" w:leader="dot" w:pos="8777"/>
        </w:tabs>
        <w:rPr>
          <w:rFonts w:asciiTheme="minorHAnsi" w:eastAsiaTheme="minorEastAsia" w:hAnsiTheme="minorHAnsi"/>
          <w:noProof/>
          <w:sz w:val="22"/>
        </w:rPr>
      </w:pPr>
      <w:hyperlink w:anchor="_Toc102802136" w:history="1">
        <w:r w:rsidRPr="006F6C74">
          <w:rPr>
            <w:rStyle w:val="Hyperlink"/>
            <w:noProof/>
          </w:rPr>
          <w:t>1.3.2 Lifx+</w:t>
        </w:r>
        <w:r>
          <w:rPr>
            <w:noProof/>
            <w:webHidden/>
          </w:rPr>
          <w:tab/>
        </w:r>
        <w:r>
          <w:rPr>
            <w:noProof/>
            <w:webHidden/>
          </w:rPr>
          <w:fldChar w:fldCharType="begin"/>
        </w:r>
        <w:r>
          <w:rPr>
            <w:noProof/>
            <w:webHidden/>
          </w:rPr>
          <w:instrText xml:space="preserve"> PAGEREF _Toc102802136 \h </w:instrText>
        </w:r>
        <w:r>
          <w:rPr>
            <w:noProof/>
            <w:webHidden/>
          </w:rPr>
        </w:r>
        <w:r>
          <w:rPr>
            <w:noProof/>
            <w:webHidden/>
          </w:rPr>
          <w:fldChar w:fldCharType="separate"/>
        </w:r>
        <w:r>
          <w:rPr>
            <w:noProof/>
            <w:webHidden/>
          </w:rPr>
          <w:t>11</w:t>
        </w:r>
        <w:r>
          <w:rPr>
            <w:noProof/>
            <w:webHidden/>
          </w:rPr>
          <w:fldChar w:fldCharType="end"/>
        </w:r>
      </w:hyperlink>
    </w:p>
    <w:p w14:paraId="0A1CEB07" w14:textId="7EA8E0B7" w:rsidR="00156B69" w:rsidRDefault="00156B69">
      <w:pPr>
        <w:pStyle w:val="TOC3"/>
        <w:tabs>
          <w:tab w:val="right" w:leader="dot" w:pos="8777"/>
        </w:tabs>
        <w:rPr>
          <w:rFonts w:asciiTheme="minorHAnsi" w:eastAsiaTheme="minorEastAsia" w:hAnsiTheme="minorHAnsi"/>
          <w:noProof/>
          <w:sz w:val="22"/>
        </w:rPr>
      </w:pPr>
      <w:hyperlink w:anchor="_Toc102802137" w:history="1">
        <w:r w:rsidRPr="006F6C74">
          <w:rPr>
            <w:rStyle w:val="Hyperlink"/>
            <w:noProof/>
          </w:rPr>
          <w:t>1.3.3 Xiaomi Yeelight Wi-Fi LED Bulb</w:t>
        </w:r>
        <w:r>
          <w:rPr>
            <w:noProof/>
            <w:webHidden/>
          </w:rPr>
          <w:tab/>
        </w:r>
        <w:r>
          <w:rPr>
            <w:noProof/>
            <w:webHidden/>
          </w:rPr>
          <w:fldChar w:fldCharType="begin"/>
        </w:r>
        <w:r>
          <w:rPr>
            <w:noProof/>
            <w:webHidden/>
          </w:rPr>
          <w:instrText xml:space="preserve"> PAGEREF _Toc102802137 \h </w:instrText>
        </w:r>
        <w:r>
          <w:rPr>
            <w:noProof/>
            <w:webHidden/>
          </w:rPr>
        </w:r>
        <w:r>
          <w:rPr>
            <w:noProof/>
            <w:webHidden/>
          </w:rPr>
          <w:fldChar w:fldCharType="separate"/>
        </w:r>
        <w:r>
          <w:rPr>
            <w:noProof/>
            <w:webHidden/>
          </w:rPr>
          <w:t>12</w:t>
        </w:r>
        <w:r>
          <w:rPr>
            <w:noProof/>
            <w:webHidden/>
          </w:rPr>
          <w:fldChar w:fldCharType="end"/>
        </w:r>
      </w:hyperlink>
    </w:p>
    <w:p w14:paraId="127128EA" w14:textId="044960BC" w:rsidR="00156B69" w:rsidRDefault="00156B69">
      <w:pPr>
        <w:pStyle w:val="TOC3"/>
        <w:tabs>
          <w:tab w:val="right" w:leader="dot" w:pos="8777"/>
        </w:tabs>
        <w:rPr>
          <w:rFonts w:asciiTheme="minorHAnsi" w:eastAsiaTheme="minorEastAsia" w:hAnsiTheme="minorHAnsi"/>
          <w:noProof/>
          <w:sz w:val="22"/>
        </w:rPr>
      </w:pPr>
      <w:hyperlink w:anchor="_Toc102802138" w:history="1">
        <w:r w:rsidRPr="006F6C74">
          <w:rPr>
            <w:rStyle w:val="Hyperlink"/>
            <w:noProof/>
          </w:rPr>
          <w:t>1.3.4 Kasa Smart Wi-Fi</w:t>
        </w:r>
        <w:r>
          <w:rPr>
            <w:noProof/>
            <w:webHidden/>
          </w:rPr>
          <w:tab/>
        </w:r>
        <w:r>
          <w:rPr>
            <w:noProof/>
            <w:webHidden/>
          </w:rPr>
          <w:fldChar w:fldCharType="begin"/>
        </w:r>
        <w:r>
          <w:rPr>
            <w:noProof/>
            <w:webHidden/>
          </w:rPr>
          <w:instrText xml:space="preserve"> PAGEREF _Toc102802138 \h </w:instrText>
        </w:r>
        <w:r>
          <w:rPr>
            <w:noProof/>
            <w:webHidden/>
          </w:rPr>
        </w:r>
        <w:r>
          <w:rPr>
            <w:noProof/>
            <w:webHidden/>
          </w:rPr>
          <w:fldChar w:fldCharType="separate"/>
        </w:r>
        <w:r>
          <w:rPr>
            <w:noProof/>
            <w:webHidden/>
          </w:rPr>
          <w:t>13</w:t>
        </w:r>
        <w:r>
          <w:rPr>
            <w:noProof/>
            <w:webHidden/>
          </w:rPr>
          <w:fldChar w:fldCharType="end"/>
        </w:r>
      </w:hyperlink>
    </w:p>
    <w:p w14:paraId="1A3B436B" w14:textId="38657C65" w:rsidR="00156B69" w:rsidRDefault="00156B69">
      <w:pPr>
        <w:pStyle w:val="TOC3"/>
        <w:tabs>
          <w:tab w:val="right" w:leader="dot" w:pos="8777"/>
        </w:tabs>
        <w:rPr>
          <w:rFonts w:asciiTheme="minorHAnsi" w:eastAsiaTheme="minorEastAsia" w:hAnsiTheme="minorHAnsi"/>
          <w:noProof/>
          <w:sz w:val="22"/>
        </w:rPr>
      </w:pPr>
      <w:hyperlink w:anchor="_Toc102802139" w:history="1">
        <w:r w:rsidRPr="006F6C74">
          <w:rPr>
            <w:rStyle w:val="Hyperlink"/>
            <w:noProof/>
          </w:rPr>
          <w:t>1.3.5 Nanoleaf Canvas (4,6 triệu VND)</w:t>
        </w:r>
        <w:r>
          <w:rPr>
            <w:noProof/>
            <w:webHidden/>
          </w:rPr>
          <w:tab/>
        </w:r>
        <w:r>
          <w:rPr>
            <w:noProof/>
            <w:webHidden/>
          </w:rPr>
          <w:fldChar w:fldCharType="begin"/>
        </w:r>
        <w:r>
          <w:rPr>
            <w:noProof/>
            <w:webHidden/>
          </w:rPr>
          <w:instrText xml:space="preserve"> PAGEREF _Toc102802139 \h </w:instrText>
        </w:r>
        <w:r>
          <w:rPr>
            <w:noProof/>
            <w:webHidden/>
          </w:rPr>
        </w:r>
        <w:r>
          <w:rPr>
            <w:noProof/>
            <w:webHidden/>
          </w:rPr>
          <w:fldChar w:fldCharType="separate"/>
        </w:r>
        <w:r>
          <w:rPr>
            <w:noProof/>
            <w:webHidden/>
          </w:rPr>
          <w:t>13</w:t>
        </w:r>
        <w:r>
          <w:rPr>
            <w:noProof/>
            <w:webHidden/>
          </w:rPr>
          <w:fldChar w:fldCharType="end"/>
        </w:r>
      </w:hyperlink>
    </w:p>
    <w:p w14:paraId="6E96325D" w14:textId="55BEC7A6" w:rsidR="00156B69" w:rsidRDefault="00156B69">
      <w:pPr>
        <w:pStyle w:val="TOC2"/>
        <w:tabs>
          <w:tab w:val="right" w:leader="dot" w:pos="8777"/>
        </w:tabs>
        <w:rPr>
          <w:rFonts w:asciiTheme="minorHAnsi" w:eastAsiaTheme="minorEastAsia" w:hAnsiTheme="minorHAnsi"/>
          <w:noProof/>
          <w:sz w:val="22"/>
        </w:rPr>
      </w:pPr>
      <w:hyperlink w:anchor="_Toc102802140" w:history="1">
        <w:r w:rsidRPr="006F6C74">
          <w:rPr>
            <w:rStyle w:val="Hyperlink"/>
            <w:noProof/>
          </w:rPr>
          <w:t>1.4 Kết luận chương 1</w:t>
        </w:r>
        <w:r>
          <w:rPr>
            <w:noProof/>
            <w:webHidden/>
          </w:rPr>
          <w:tab/>
        </w:r>
        <w:r>
          <w:rPr>
            <w:noProof/>
            <w:webHidden/>
          </w:rPr>
          <w:fldChar w:fldCharType="begin"/>
        </w:r>
        <w:r>
          <w:rPr>
            <w:noProof/>
            <w:webHidden/>
          </w:rPr>
          <w:instrText xml:space="preserve"> PAGEREF _Toc102802140 \h </w:instrText>
        </w:r>
        <w:r>
          <w:rPr>
            <w:noProof/>
            <w:webHidden/>
          </w:rPr>
        </w:r>
        <w:r>
          <w:rPr>
            <w:noProof/>
            <w:webHidden/>
          </w:rPr>
          <w:fldChar w:fldCharType="separate"/>
        </w:r>
        <w:r>
          <w:rPr>
            <w:noProof/>
            <w:webHidden/>
          </w:rPr>
          <w:t>15</w:t>
        </w:r>
        <w:r>
          <w:rPr>
            <w:noProof/>
            <w:webHidden/>
          </w:rPr>
          <w:fldChar w:fldCharType="end"/>
        </w:r>
      </w:hyperlink>
    </w:p>
    <w:p w14:paraId="13171977" w14:textId="5AC67E52" w:rsidR="00156B69" w:rsidRDefault="00156B69">
      <w:pPr>
        <w:pStyle w:val="TOC1"/>
        <w:tabs>
          <w:tab w:val="right" w:leader="dot" w:pos="8777"/>
        </w:tabs>
        <w:rPr>
          <w:rFonts w:asciiTheme="minorHAnsi" w:eastAsiaTheme="minorEastAsia" w:hAnsiTheme="minorHAnsi"/>
          <w:b w:val="0"/>
          <w:noProof/>
          <w:sz w:val="22"/>
        </w:rPr>
      </w:pPr>
      <w:hyperlink w:anchor="_Toc102802141" w:history="1">
        <w:r w:rsidRPr="006F6C74">
          <w:rPr>
            <w:rStyle w:val="Hyperlink"/>
            <w:noProof/>
          </w:rPr>
          <w:t>CHƯƠNG 2: CƠ SỞ LÝ THUYẾT</w:t>
        </w:r>
        <w:r>
          <w:rPr>
            <w:noProof/>
            <w:webHidden/>
          </w:rPr>
          <w:tab/>
        </w:r>
        <w:r>
          <w:rPr>
            <w:noProof/>
            <w:webHidden/>
          </w:rPr>
          <w:fldChar w:fldCharType="begin"/>
        </w:r>
        <w:r>
          <w:rPr>
            <w:noProof/>
            <w:webHidden/>
          </w:rPr>
          <w:instrText xml:space="preserve"> PAGEREF _Toc102802141 \h </w:instrText>
        </w:r>
        <w:r>
          <w:rPr>
            <w:noProof/>
            <w:webHidden/>
          </w:rPr>
        </w:r>
        <w:r>
          <w:rPr>
            <w:noProof/>
            <w:webHidden/>
          </w:rPr>
          <w:fldChar w:fldCharType="separate"/>
        </w:r>
        <w:r>
          <w:rPr>
            <w:noProof/>
            <w:webHidden/>
          </w:rPr>
          <w:t>16</w:t>
        </w:r>
        <w:r>
          <w:rPr>
            <w:noProof/>
            <w:webHidden/>
          </w:rPr>
          <w:fldChar w:fldCharType="end"/>
        </w:r>
      </w:hyperlink>
    </w:p>
    <w:p w14:paraId="7838B17C" w14:textId="1336B8C1" w:rsidR="00156B69" w:rsidRDefault="00156B69">
      <w:pPr>
        <w:pStyle w:val="TOC2"/>
        <w:tabs>
          <w:tab w:val="right" w:leader="dot" w:pos="8777"/>
        </w:tabs>
        <w:rPr>
          <w:rFonts w:asciiTheme="minorHAnsi" w:eastAsiaTheme="minorEastAsia" w:hAnsiTheme="minorHAnsi"/>
          <w:noProof/>
          <w:sz w:val="22"/>
        </w:rPr>
      </w:pPr>
      <w:hyperlink w:anchor="_Toc102802142" w:history="1">
        <w:r w:rsidRPr="006F6C74">
          <w:rPr>
            <w:rStyle w:val="Hyperlink"/>
            <w:noProof/>
          </w:rPr>
          <w:t>2.1 Các giao thức chính được sử dụng</w:t>
        </w:r>
        <w:r>
          <w:rPr>
            <w:noProof/>
            <w:webHidden/>
          </w:rPr>
          <w:tab/>
        </w:r>
        <w:r>
          <w:rPr>
            <w:noProof/>
            <w:webHidden/>
          </w:rPr>
          <w:fldChar w:fldCharType="begin"/>
        </w:r>
        <w:r>
          <w:rPr>
            <w:noProof/>
            <w:webHidden/>
          </w:rPr>
          <w:instrText xml:space="preserve"> PAGEREF _Toc102802142 \h </w:instrText>
        </w:r>
        <w:r>
          <w:rPr>
            <w:noProof/>
            <w:webHidden/>
          </w:rPr>
        </w:r>
        <w:r>
          <w:rPr>
            <w:noProof/>
            <w:webHidden/>
          </w:rPr>
          <w:fldChar w:fldCharType="separate"/>
        </w:r>
        <w:r>
          <w:rPr>
            <w:noProof/>
            <w:webHidden/>
          </w:rPr>
          <w:t>16</w:t>
        </w:r>
        <w:r>
          <w:rPr>
            <w:noProof/>
            <w:webHidden/>
          </w:rPr>
          <w:fldChar w:fldCharType="end"/>
        </w:r>
      </w:hyperlink>
    </w:p>
    <w:p w14:paraId="31FDD849" w14:textId="7604BBB9" w:rsidR="00156B69" w:rsidRDefault="00156B69">
      <w:pPr>
        <w:pStyle w:val="TOC3"/>
        <w:tabs>
          <w:tab w:val="right" w:leader="dot" w:pos="8777"/>
        </w:tabs>
        <w:rPr>
          <w:rFonts w:asciiTheme="minorHAnsi" w:eastAsiaTheme="minorEastAsia" w:hAnsiTheme="minorHAnsi"/>
          <w:noProof/>
          <w:sz w:val="22"/>
        </w:rPr>
      </w:pPr>
      <w:hyperlink w:anchor="_Toc102802143" w:history="1">
        <w:r w:rsidRPr="006F6C74">
          <w:rPr>
            <w:rStyle w:val="Hyperlink"/>
            <w:noProof/>
          </w:rPr>
          <w:t>2.1.1 Giao thức WiFi</w:t>
        </w:r>
        <w:r>
          <w:rPr>
            <w:noProof/>
            <w:webHidden/>
          </w:rPr>
          <w:tab/>
        </w:r>
        <w:r>
          <w:rPr>
            <w:noProof/>
            <w:webHidden/>
          </w:rPr>
          <w:fldChar w:fldCharType="begin"/>
        </w:r>
        <w:r>
          <w:rPr>
            <w:noProof/>
            <w:webHidden/>
          </w:rPr>
          <w:instrText xml:space="preserve"> PAGEREF _Toc102802143 \h </w:instrText>
        </w:r>
        <w:r>
          <w:rPr>
            <w:noProof/>
            <w:webHidden/>
          </w:rPr>
        </w:r>
        <w:r>
          <w:rPr>
            <w:noProof/>
            <w:webHidden/>
          </w:rPr>
          <w:fldChar w:fldCharType="separate"/>
        </w:r>
        <w:r>
          <w:rPr>
            <w:noProof/>
            <w:webHidden/>
          </w:rPr>
          <w:t>16</w:t>
        </w:r>
        <w:r>
          <w:rPr>
            <w:noProof/>
            <w:webHidden/>
          </w:rPr>
          <w:fldChar w:fldCharType="end"/>
        </w:r>
      </w:hyperlink>
    </w:p>
    <w:p w14:paraId="725F3445" w14:textId="21D8940A" w:rsidR="00156B69" w:rsidRDefault="00156B69">
      <w:pPr>
        <w:pStyle w:val="TOC3"/>
        <w:tabs>
          <w:tab w:val="right" w:leader="dot" w:pos="8777"/>
        </w:tabs>
        <w:rPr>
          <w:rFonts w:asciiTheme="minorHAnsi" w:eastAsiaTheme="minorEastAsia" w:hAnsiTheme="minorHAnsi"/>
          <w:noProof/>
          <w:sz w:val="22"/>
        </w:rPr>
      </w:pPr>
      <w:hyperlink w:anchor="_Toc102802144" w:history="1">
        <w:r w:rsidRPr="006F6C74">
          <w:rPr>
            <w:rStyle w:val="Hyperlink"/>
            <w:noProof/>
          </w:rPr>
          <w:t>2.1.2 Giao thức HTTP</w:t>
        </w:r>
        <w:r>
          <w:rPr>
            <w:noProof/>
            <w:webHidden/>
          </w:rPr>
          <w:tab/>
        </w:r>
        <w:r>
          <w:rPr>
            <w:noProof/>
            <w:webHidden/>
          </w:rPr>
          <w:fldChar w:fldCharType="begin"/>
        </w:r>
        <w:r>
          <w:rPr>
            <w:noProof/>
            <w:webHidden/>
          </w:rPr>
          <w:instrText xml:space="preserve"> PAGEREF _Toc102802144 \h </w:instrText>
        </w:r>
        <w:r>
          <w:rPr>
            <w:noProof/>
            <w:webHidden/>
          </w:rPr>
        </w:r>
        <w:r>
          <w:rPr>
            <w:noProof/>
            <w:webHidden/>
          </w:rPr>
          <w:fldChar w:fldCharType="separate"/>
        </w:r>
        <w:r>
          <w:rPr>
            <w:noProof/>
            <w:webHidden/>
          </w:rPr>
          <w:t>18</w:t>
        </w:r>
        <w:r>
          <w:rPr>
            <w:noProof/>
            <w:webHidden/>
          </w:rPr>
          <w:fldChar w:fldCharType="end"/>
        </w:r>
      </w:hyperlink>
    </w:p>
    <w:p w14:paraId="49652D68" w14:textId="3860FDD6" w:rsidR="00156B69" w:rsidRDefault="00156B69">
      <w:pPr>
        <w:pStyle w:val="TOC3"/>
        <w:tabs>
          <w:tab w:val="right" w:leader="dot" w:pos="8777"/>
        </w:tabs>
        <w:rPr>
          <w:rFonts w:asciiTheme="minorHAnsi" w:eastAsiaTheme="minorEastAsia" w:hAnsiTheme="minorHAnsi"/>
          <w:noProof/>
          <w:sz w:val="22"/>
        </w:rPr>
      </w:pPr>
      <w:hyperlink w:anchor="_Toc102802145" w:history="1">
        <w:r w:rsidRPr="006F6C74">
          <w:rPr>
            <w:rStyle w:val="Hyperlink"/>
            <w:noProof/>
          </w:rPr>
          <w:t>2.1.3 Giao thức MQTT</w:t>
        </w:r>
        <w:r>
          <w:rPr>
            <w:noProof/>
            <w:webHidden/>
          </w:rPr>
          <w:tab/>
        </w:r>
        <w:r>
          <w:rPr>
            <w:noProof/>
            <w:webHidden/>
          </w:rPr>
          <w:fldChar w:fldCharType="begin"/>
        </w:r>
        <w:r>
          <w:rPr>
            <w:noProof/>
            <w:webHidden/>
          </w:rPr>
          <w:instrText xml:space="preserve"> PAGEREF _Toc102802145 \h </w:instrText>
        </w:r>
        <w:r>
          <w:rPr>
            <w:noProof/>
            <w:webHidden/>
          </w:rPr>
        </w:r>
        <w:r>
          <w:rPr>
            <w:noProof/>
            <w:webHidden/>
          </w:rPr>
          <w:fldChar w:fldCharType="separate"/>
        </w:r>
        <w:r>
          <w:rPr>
            <w:noProof/>
            <w:webHidden/>
          </w:rPr>
          <w:t>19</w:t>
        </w:r>
        <w:r>
          <w:rPr>
            <w:noProof/>
            <w:webHidden/>
          </w:rPr>
          <w:fldChar w:fldCharType="end"/>
        </w:r>
      </w:hyperlink>
    </w:p>
    <w:p w14:paraId="498BCFD0" w14:textId="2330EA87" w:rsidR="00156B69" w:rsidRDefault="00156B69">
      <w:pPr>
        <w:pStyle w:val="TOC2"/>
        <w:tabs>
          <w:tab w:val="right" w:leader="dot" w:pos="8777"/>
        </w:tabs>
        <w:rPr>
          <w:rFonts w:asciiTheme="minorHAnsi" w:eastAsiaTheme="minorEastAsia" w:hAnsiTheme="minorHAnsi"/>
          <w:noProof/>
          <w:sz w:val="22"/>
        </w:rPr>
      </w:pPr>
      <w:hyperlink w:anchor="_Toc102802146" w:history="1">
        <w:r w:rsidRPr="006F6C74">
          <w:rPr>
            <w:rStyle w:val="Hyperlink"/>
            <w:noProof/>
          </w:rPr>
          <w:t>2.2 Linh kiện và phần mềm thiết kế mạch</w:t>
        </w:r>
        <w:r>
          <w:rPr>
            <w:noProof/>
            <w:webHidden/>
          </w:rPr>
          <w:tab/>
        </w:r>
        <w:r>
          <w:rPr>
            <w:noProof/>
            <w:webHidden/>
          </w:rPr>
          <w:fldChar w:fldCharType="begin"/>
        </w:r>
        <w:r>
          <w:rPr>
            <w:noProof/>
            <w:webHidden/>
          </w:rPr>
          <w:instrText xml:space="preserve"> PAGEREF _Toc102802146 \h </w:instrText>
        </w:r>
        <w:r>
          <w:rPr>
            <w:noProof/>
            <w:webHidden/>
          </w:rPr>
        </w:r>
        <w:r>
          <w:rPr>
            <w:noProof/>
            <w:webHidden/>
          </w:rPr>
          <w:fldChar w:fldCharType="separate"/>
        </w:r>
        <w:r>
          <w:rPr>
            <w:noProof/>
            <w:webHidden/>
          </w:rPr>
          <w:t>19</w:t>
        </w:r>
        <w:r>
          <w:rPr>
            <w:noProof/>
            <w:webHidden/>
          </w:rPr>
          <w:fldChar w:fldCharType="end"/>
        </w:r>
      </w:hyperlink>
    </w:p>
    <w:p w14:paraId="13B04105" w14:textId="688C686C" w:rsidR="00156B69" w:rsidRDefault="00156B69">
      <w:pPr>
        <w:pStyle w:val="TOC3"/>
        <w:tabs>
          <w:tab w:val="right" w:leader="dot" w:pos="8777"/>
        </w:tabs>
        <w:rPr>
          <w:rFonts w:asciiTheme="minorHAnsi" w:eastAsiaTheme="minorEastAsia" w:hAnsiTheme="minorHAnsi"/>
          <w:noProof/>
          <w:sz w:val="22"/>
        </w:rPr>
      </w:pPr>
      <w:hyperlink w:anchor="_Toc102802147" w:history="1">
        <w:r w:rsidRPr="006F6C74">
          <w:rPr>
            <w:rStyle w:val="Hyperlink"/>
            <w:noProof/>
          </w:rPr>
          <w:t>2.2.1 Vi điều khiển ESP32</w:t>
        </w:r>
        <w:r>
          <w:rPr>
            <w:noProof/>
            <w:webHidden/>
          </w:rPr>
          <w:tab/>
        </w:r>
        <w:r>
          <w:rPr>
            <w:noProof/>
            <w:webHidden/>
          </w:rPr>
          <w:fldChar w:fldCharType="begin"/>
        </w:r>
        <w:r>
          <w:rPr>
            <w:noProof/>
            <w:webHidden/>
          </w:rPr>
          <w:instrText xml:space="preserve"> PAGEREF _Toc102802147 \h </w:instrText>
        </w:r>
        <w:r>
          <w:rPr>
            <w:noProof/>
            <w:webHidden/>
          </w:rPr>
        </w:r>
        <w:r>
          <w:rPr>
            <w:noProof/>
            <w:webHidden/>
          </w:rPr>
          <w:fldChar w:fldCharType="separate"/>
        </w:r>
        <w:r>
          <w:rPr>
            <w:noProof/>
            <w:webHidden/>
          </w:rPr>
          <w:t>19</w:t>
        </w:r>
        <w:r>
          <w:rPr>
            <w:noProof/>
            <w:webHidden/>
          </w:rPr>
          <w:fldChar w:fldCharType="end"/>
        </w:r>
      </w:hyperlink>
    </w:p>
    <w:p w14:paraId="6BBB2A37" w14:textId="00ED42FF" w:rsidR="00156B69" w:rsidRDefault="00156B69">
      <w:pPr>
        <w:pStyle w:val="TOC3"/>
        <w:tabs>
          <w:tab w:val="right" w:leader="dot" w:pos="8777"/>
        </w:tabs>
        <w:rPr>
          <w:rFonts w:asciiTheme="minorHAnsi" w:eastAsiaTheme="minorEastAsia" w:hAnsiTheme="minorHAnsi"/>
          <w:noProof/>
          <w:sz w:val="22"/>
        </w:rPr>
      </w:pPr>
      <w:hyperlink w:anchor="_Toc102802148" w:history="1">
        <w:r w:rsidRPr="006F6C74">
          <w:rPr>
            <w:rStyle w:val="Hyperlink"/>
            <w:noProof/>
          </w:rPr>
          <w:t>2.2.2 IC cách ly nguồn B5050S</w:t>
        </w:r>
        <w:r>
          <w:rPr>
            <w:noProof/>
            <w:webHidden/>
          </w:rPr>
          <w:tab/>
        </w:r>
        <w:r>
          <w:rPr>
            <w:noProof/>
            <w:webHidden/>
          </w:rPr>
          <w:fldChar w:fldCharType="begin"/>
        </w:r>
        <w:r>
          <w:rPr>
            <w:noProof/>
            <w:webHidden/>
          </w:rPr>
          <w:instrText xml:space="preserve"> PAGEREF _Toc102802148 \h </w:instrText>
        </w:r>
        <w:r>
          <w:rPr>
            <w:noProof/>
            <w:webHidden/>
          </w:rPr>
        </w:r>
        <w:r>
          <w:rPr>
            <w:noProof/>
            <w:webHidden/>
          </w:rPr>
          <w:fldChar w:fldCharType="separate"/>
        </w:r>
        <w:r>
          <w:rPr>
            <w:noProof/>
            <w:webHidden/>
          </w:rPr>
          <w:t>22</w:t>
        </w:r>
        <w:r>
          <w:rPr>
            <w:noProof/>
            <w:webHidden/>
          </w:rPr>
          <w:fldChar w:fldCharType="end"/>
        </w:r>
      </w:hyperlink>
    </w:p>
    <w:p w14:paraId="064F722D" w14:textId="0A3F7E4B" w:rsidR="00156B69" w:rsidRDefault="00156B69">
      <w:pPr>
        <w:pStyle w:val="TOC3"/>
        <w:tabs>
          <w:tab w:val="right" w:leader="dot" w:pos="8777"/>
        </w:tabs>
        <w:rPr>
          <w:rFonts w:asciiTheme="minorHAnsi" w:eastAsiaTheme="minorEastAsia" w:hAnsiTheme="minorHAnsi"/>
          <w:noProof/>
          <w:sz w:val="22"/>
        </w:rPr>
      </w:pPr>
      <w:hyperlink w:anchor="_Toc102802149" w:history="1">
        <w:r w:rsidRPr="006F6C74">
          <w:rPr>
            <w:rStyle w:val="Hyperlink"/>
            <w:noProof/>
          </w:rPr>
          <w:t>2.2.3 Mạch Buck LM2596</w:t>
        </w:r>
        <w:r>
          <w:rPr>
            <w:noProof/>
            <w:webHidden/>
          </w:rPr>
          <w:tab/>
        </w:r>
        <w:r>
          <w:rPr>
            <w:noProof/>
            <w:webHidden/>
          </w:rPr>
          <w:fldChar w:fldCharType="begin"/>
        </w:r>
        <w:r>
          <w:rPr>
            <w:noProof/>
            <w:webHidden/>
          </w:rPr>
          <w:instrText xml:space="preserve"> PAGEREF _Toc102802149 \h </w:instrText>
        </w:r>
        <w:r>
          <w:rPr>
            <w:noProof/>
            <w:webHidden/>
          </w:rPr>
        </w:r>
        <w:r>
          <w:rPr>
            <w:noProof/>
            <w:webHidden/>
          </w:rPr>
          <w:fldChar w:fldCharType="separate"/>
        </w:r>
        <w:r>
          <w:rPr>
            <w:noProof/>
            <w:webHidden/>
          </w:rPr>
          <w:t>22</w:t>
        </w:r>
        <w:r>
          <w:rPr>
            <w:noProof/>
            <w:webHidden/>
          </w:rPr>
          <w:fldChar w:fldCharType="end"/>
        </w:r>
      </w:hyperlink>
    </w:p>
    <w:p w14:paraId="30DBD4EE" w14:textId="1E937DA8" w:rsidR="00156B69" w:rsidRDefault="00156B69">
      <w:pPr>
        <w:pStyle w:val="TOC3"/>
        <w:tabs>
          <w:tab w:val="right" w:leader="dot" w:pos="8777"/>
        </w:tabs>
        <w:rPr>
          <w:rFonts w:asciiTheme="minorHAnsi" w:eastAsiaTheme="minorEastAsia" w:hAnsiTheme="minorHAnsi"/>
          <w:noProof/>
          <w:sz w:val="22"/>
        </w:rPr>
      </w:pPr>
      <w:hyperlink w:anchor="_Toc102802150" w:history="1">
        <w:r w:rsidRPr="006F6C74">
          <w:rPr>
            <w:rStyle w:val="Hyperlink"/>
            <w:noProof/>
          </w:rPr>
          <w:t>2.2.4 Transistor C1815</w:t>
        </w:r>
        <w:r>
          <w:rPr>
            <w:noProof/>
            <w:webHidden/>
          </w:rPr>
          <w:tab/>
        </w:r>
        <w:r>
          <w:rPr>
            <w:noProof/>
            <w:webHidden/>
          </w:rPr>
          <w:fldChar w:fldCharType="begin"/>
        </w:r>
        <w:r>
          <w:rPr>
            <w:noProof/>
            <w:webHidden/>
          </w:rPr>
          <w:instrText xml:space="preserve"> PAGEREF _Toc102802150 \h </w:instrText>
        </w:r>
        <w:r>
          <w:rPr>
            <w:noProof/>
            <w:webHidden/>
          </w:rPr>
        </w:r>
        <w:r>
          <w:rPr>
            <w:noProof/>
            <w:webHidden/>
          </w:rPr>
          <w:fldChar w:fldCharType="separate"/>
        </w:r>
        <w:r>
          <w:rPr>
            <w:noProof/>
            <w:webHidden/>
          </w:rPr>
          <w:t>23</w:t>
        </w:r>
        <w:r>
          <w:rPr>
            <w:noProof/>
            <w:webHidden/>
          </w:rPr>
          <w:fldChar w:fldCharType="end"/>
        </w:r>
      </w:hyperlink>
    </w:p>
    <w:p w14:paraId="7C848B38" w14:textId="310E25F0" w:rsidR="00156B69" w:rsidRDefault="00156B69">
      <w:pPr>
        <w:pStyle w:val="TOC3"/>
        <w:tabs>
          <w:tab w:val="right" w:leader="dot" w:pos="8777"/>
        </w:tabs>
        <w:rPr>
          <w:rFonts w:asciiTheme="minorHAnsi" w:eastAsiaTheme="minorEastAsia" w:hAnsiTheme="minorHAnsi"/>
          <w:noProof/>
          <w:sz w:val="22"/>
        </w:rPr>
      </w:pPr>
      <w:hyperlink w:anchor="_Toc102802151" w:history="1">
        <w:r w:rsidRPr="006F6C74">
          <w:rPr>
            <w:rStyle w:val="Hyperlink"/>
            <w:noProof/>
          </w:rPr>
          <w:t>2.2.5 Diode 1N4148</w:t>
        </w:r>
        <w:r>
          <w:rPr>
            <w:noProof/>
            <w:webHidden/>
          </w:rPr>
          <w:tab/>
        </w:r>
        <w:r>
          <w:rPr>
            <w:noProof/>
            <w:webHidden/>
          </w:rPr>
          <w:fldChar w:fldCharType="begin"/>
        </w:r>
        <w:r>
          <w:rPr>
            <w:noProof/>
            <w:webHidden/>
          </w:rPr>
          <w:instrText xml:space="preserve"> PAGEREF _Toc102802151 \h </w:instrText>
        </w:r>
        <w:r>
          <w:rPr>
            <w:noProof/>
            <w:webHidden/>
          </w:rPr>
        </w:r>
        <w:r>
          <w:rPr>
            <w:noProof/>
            <w:webHidden/>
          </w:rPr>
          <w:fldChar w:fldCharType="separate"/>
        </w:r>
        <w:r>
          <w:rPr>
            <w:noProof/>
            <w:webHidden/>
          </w:rPr>
          <w:t>23</w:t>
        </w:r>
        <w:r>
          <w:rPr>
            <w:noProof/>
            <w:webHidden/>
          </w:rPr>
          <w:fldChar w:fldCharType="end"/>
        </w:r>
      </w:hyperlink>
    </w:p>
    <w:p w14:paraId="03DDDE9B" w14:textId="13B8CE95" w:rsidR="00156B69" w:rsidRDefault="00156B69">
      <w:pPr>
        <w:pStyle w:val="TOC3"/>
        <w:tabs>
          <w:tab w:val="right" w:leader="dot" w:pos="8777"/>
        </w:tabs>
        <w:rPr>
          <w:rFonts w:asciiTheme="minorHAnsi" w:eastAsiaTheme="minorEastAsia" w:hAnsiTheme="minorHAnsi"/>
          <w:noProof/>
          <w:sz w:val="22"/>
        </w:rPr>
      </w:pPr>
      <w:hyperlink w:anchor="_Toc102802152" w:history="1">
        <w:r w:rsidRPr="006F6C74">
          <w:rPr>
            <w:rStyle w:val="Hyperlink"/>
            <w:noProof/>
          </w:rPr>
          <w:t>2.2.6 Relay 5v</w:t>
        </w:r>
        <w:r>
          <w:rPr>
            <w:noProof/>
            <w:webHidden/>
          </w:rPr>
          <w:tab/>
        </w:r>
        <w:r>
          <w:rPr>
            <w:noProof/>
            <w:webHidden/>
          </w:rPr>
          <w:fldChar w:fldCharType="begin"/>
        </w:r>
        <w:r>
          <w:rPr>
            <w:noProof/>
            <w:webHidden/>
          </w:rPr>
          <w:instrText xml:space="preserve"> PAGEREF _Toc102802152 \h </w:instrText>
        </w:r>
        <w:r>
          <w:rPr>
            <w:noProof/>
            <w:webHidden/>
          </w:rPr>
        </w:r>
        <w:r>
          <w:rPr>
            <w:noProof/>
            <w:webHidden/>
          </w:rPr>
          <w:fldChar w:fldCharType="separate"/>
        </w:r>
        <w:r>
          <w:rPr>
            <w:noProof/>
            <w:webHidden/>
          </w:rPr>
          <w:t>24</w:t>
        </w:r>
        <w:r>
          <w:rPr>
            <w:noProof/>
            <w:webHidden/>
          </w:rPr>
          <w:fldChar w:fldCharType="end"/>
        </w:r>
      </w:hyperlink>
    </w:p>
    <w:p w14:paraId="71B18C24" w14:textId="3A8EE8C0" w:rsidR="00156B69" w:rsidRDefault="00156B69">
      <w:pPr>
        <w:pStyle w:val="TOC3"/>
        <w:tabs>
          <w:tab w:val="right" w:leader="dot" w:pos="8777"/>
        </w:tabs>
        <w:rPr>
          <w:rFonts w:asciiTheme="minorHAnsi" w:eastAsiaTheme="minorEastAsia" w:hAnsiTheme="minorHAnsi"/>
          <w:noProof/>
          <w:sz w:val="22"/>
        </w:rPr>
      </w:pPr>
      <w:hyperlink w:anchor="_Toc102802153" w:history="1">
        <w:r w:rsidRPr="006F6C74">
          <w:rPr>
            <w:rStyle w:val="Hyperlink"/>
            <w:noProof/>
          </w:rPr>
          <w:t>2.2.7 Led 3mm</w:t>
        </w:r>
        <w:r>
          <w:rPr>
            <w:noProof/>
            <w:webHidden/>
          </w:rPr>
          <w:tab/>
        </w:r>
        <w:r>
          <w:rPr>
            <w:noProof/>
            <w:webHidden/>
          </w:rPr>
          <w:fldChar w:fldCharType="begin"/>
        </w:r>
        <w:r>
          <w:rPr>
            <w:noProof/>
            <w:webHidden/>
          </w:rPr>
          <w:instrText xml:space="preserve"> PAGEREF _Toc102802153 \h </w:instrText>
        </w:r>
        <w:r>
          <w:rPr>
            <w:noProof/>
            <w:webHidden/>
          </w:rPr>
        </w:r>
        <w:r>
          <w:rPr>
            <w:noProof/>
            <w:webHidden/>
          </w:rPr>
          <w:fldChar w:fldCharType="separate"/>
        </w:r>
        <w:r>
          <w:rPr>
            <w:noProof/>
            <w:webHidden/>
          </w:rPr>
          <w:t>25</w:t>
        </w:r>
        <w:r>
          <w:rPr>
            <w:noProof/>
            <w:webHidden/>
          </w:rPr>
          <w:fldChar w:fldCharType="end"/>
        </w:r>
      </w:hyperlink>
    </w:p>
    <w:p w14:paraId="435A24E2" w14:textId="235C4A5D" w:rsidR="00156B69" w:rsidRDefault="00156B69">
      <w:pPr>
        <w:pStyle w:val="TOC3"/>
        <w:tabs>
          <w:tab w:val="right" w:leader="dot" w:pos="8777"/>
        </w:tabs>
        <w:rPr>
          <w:rFonts w:asciiTheme="minorHAnsi" w:eastAsiaTheme="minorEastAsia" w:hAnsiTheme="minorHAnsi"/>
          <w:noProof/>
          <w:sz w:val="22"/>
        </w:rPr>
      </w:pPr>
      <w:hyperlink w:anchor="_Toc102802154" w:history="1">
        <w:r w:rsidRPr="006F6C74">
          <w:rPr>
            <w:rStyle w:val="Hyperlink"/>
            <w:noProof/>
          </w:rPr>
          <w:t>2.2.8 Các linh kiện thụ động</w:t>
        </w:r>
        <w:r>
          <w:rPr>
            <w:noProof/>
            <w:webHidden/>
          </w:rPr>
          <w:tab/>
        </w:r>
        <w:r>
          <w:rPr>
            <w:noProof/>
            <w:webHidden/>
          </w:rPr>
          <w:fldChar w:fldCharType="begin"/>
        </w:r>
        <w:r>
          <w:rPr>
            <w:noProof/>
            <w:webHidden/>
          </w:rPr>
          <w:instrText xml:space="preserve"> PAGEREF _Toc102802154 \h </w:instrText>
        </w:r>
        <w:r>
          <w:rPr>
            <w:noProof/>
            <w:webHidden/>
          </w:rPr>
        </w:r>
        <w:r>
          <w:rPr>
            <w:noProof/>
            <w:webHidden/>
          </w:rPr>
          <w:fldChar w:fldCharType="separate"/>
        </w:r>
        <w:r>
          <w:rPr>
            <w:noProof/>
            <w:webHidden/>
          </w:rPr>
          <w:t>25</w:t>
        </w:r>
        <w:r>
          <w:rPr>
            <w:noProof/>
            <w:webHidden/>
          </w:rPr>
          <w:fldChar w:fldCharType="end"/>
        </w:r>
      </w:hyperlink>
    </w:p>
    <w:p w14:paraId="7445C9D7" w14:textId="4E72CA59" w:rsidR="00156B69" w:rsidRDefault="00156B69">
      <w:pPr>
        <w:pStyle w:val="TOC3"/>
        <w:tabs>
          <w:tab w:val="right" w:leader="dot" w:pos="8777"/>
        </w:tabs>
        <w:rPr>
          <w:rFonts w:asciiTheme="minorHAnsi" w:eastAsiaTheme="minorEastAsia" w:hAnsiTheme="minorHAnsi"/>
          <w:noProof/>
          <w:sz w:val="22"/>
        </w:rPr>
      </w:pPr>
      <w:hyperlink w:anchor="_Toc102802155" w:history="1">
        <w:r w:rsidRPr="006F6C74">
          <w:rPr>
            <w:rStyle w:val="Hyperlink"/>
            <w:noProof/>
          </w:rPr>
          <w:t>2.2.9 Phần mềm thiết kế Altium Designer</w:t>
        </w:r>
        <w:r>
          <w:rPr>
            <w:noProof/>
            <w:webHidden/>
          </w:rPr>
          <w:tab/>
        </w:r>
        <w:r>
          <w:rPr>
            <w:noProof/>
            <w:webHidden/>
          </w:rPr>
          <w:fldChar w:fldCharType="begin"/>
        </w:r>
        <w:r>
          <w:rPr>
            <w:noProof/>
            <w:webHidden/>
          </w:rPr>
          <w:instrText xml:space="preserve"> PAGEREF _Toc102802155 \h </w:instrText>
        </w:r>
        <w:r>
          <w:rPr>
            <w:noProof/>
            <w:webHidden/>
          </w:rPr>
        </w:r>
        <w:r>
          <w:rPr>
            <w:noProof/>
            <w:webHidden/>
          </w:rPr>
          <w:fldChar w:fldCharType="separate"/>
        </w:r>
        <w:r>
          <w:rPr>
            <w:noProof/>
            <w:webHidden/>
          </w:rPr>
          <w:t>25</w:t>
        </w:r>
        <w:r>
          <w:rPr>
            <w:noProof/>
            <w:webHidden/>
          </w:rPr>
          <w:fldChar w:fldCharType="end"/>
        </w:r>
      </w:hyperlink>
    </w:p>
    <w:p w14:paraId="345D31D8" w14:textId="46279232" w:rsidR="00156B69" w:rsidRDefault="00156B69">
      <w:pPr>
        <w:pStyle w:val="TOC2"/>
        <w:tabs>
          <w:tab w:val="right" w:leader="dot" w:pos="8777"/>
        </w:tabs>
        <w:rPr>
          <w:rFonts w:asciiTheme="minorHAnsi" w:eastAsiaTheme="minorEastAsia" w:hAnsiTheme="minorHAnsi"/>
          <w:noProof/>
          <w:sz w:val="22"/>
        </w:rPr>
      </w:pPr>
      <w:hyperlink w:anchor="_Toc102802156" w:history="1">
        <w:r w:rsidRPr="006F6C74">
          <w:rPr>
            <w:rStyle w:val="Hyperlink"/>
            <w:noProof/>
          </w:rPr>
          <w:t>2.3 Phần mềm của hệ thống</w:t>
        </w:r>
        <w:r>
          <w:rPr>
            <w:noProof/>
            <w:webHidden/>
          </w:rPr>
          <w:tab/>
        </w:r>
        <w:r>
          <w:rPr>
            <w:noProof/>
            <w:webHidden/>
          </w:rPr>
          <w:fldChar w:fldCharType="begin"/>
        </w:r>
        <w:r>
          <w:rPr>
            <w:noProof/>
            <w:webHidden/>
          </w:rPr>
          <w:instrText xml:space="preserve"> PAGEREF _Toc102802156 \h </w:instrText>
        </w:r>
        <w:r>
          <w:rPr>
            <w:noProof/>
            <w:webHidden/>
          </w:rPr>
        </w:r>
        <w:r>
          <w:rPr>
            <w:noProof/>
            <w:webHidden/>
          </w:rPr>
          <w:fldChar w:fldCharType="separate"/>
        </w:r>
        <w:r>
          <w:rPr>
            <w:noProof/>
            <w:webHidden/>
          </w:rPr>
          <w:t>27</w:t>
        </w:r>
        <w:r>
          <w:rPr>
            <w:noProof/>
            <w:webHidden/>
          </w:rPr>
          <w:fldChar w:fldCharType="end"/>
        </w:r>
      </w:hyperlink>
    </w:p>
    <w:p w14:paraId="764E054E" w14:textId="0B799B5C" w:rsidR="00156B69" w:rsidRDefault="00156B69">
      <w:pPr>
        <w:pStyle w:val="TOC3"/>
        <w:tabs>
          <w:tab w:val="right" w:leader="dot" w:pos="8777"/>
        </w:tabs>
        <w:rPr>
          <w:rFonts w:asciiTheme="minorHAnsi" w:eastAsiaTheme="minorEastAsia" w:hAnsiTheme="minorHAnsi"/>
          <w:noProof/>
          <w:sz w:val="22"/>
        </w:rPr>
      </w:pPr>
      <w:hyperlink w:anchor="_Toc102802157" w:history="1">
        <w:r w:rsidRPr="006F6C74">
          <w:rPr>
            <w:rStyle w:val="Hyperlink"/>
            <w:noProof/>
          </w:rPr>
          <w:t>2.3.1 HTML  (HyperText Markup Language)</w:t>
        </w:r>
        <w:r>
          <w:rPr>
            <w:noProof/>
            <w:webHidden/>
          </w:rPr>
          <w:tab/>
        </w:r>
        <w:r>
          <w:rPr>
            <w:noProof/>
            <w:webHidden/>
          </w:rPr>
          <w:fldChar w:fldCharType="begin"/>
        </w:r>
        <w:r>
          <w:rPr>
            <w:noProof/>
            <w:webHidden/>
          </w:rPr>
          <w:instrText xml:space="preserve"> PAGEREF _Toc102802157 \h </w:instrText>
        </w:r>
        <w:r>
          <w:rPr>
            <w:noProof/>
            <w:webHidden/>
          </w:rPr>
        </w:r>
        <w:r>
          <w:rPr>
            <w:noProof/>
            <w:webHidden/>
          </w:rPr>
          <w:fldChar w:fldCharType="separate"/>
        </w:r>
        <w:r>
          <w:rPr>
            <w:noProof/>
            <w:webHidden/>
          </w:rPr>
          <w:t>27</w:t>
        </w:r>
        <w:r>
          <w:rPr>
            <w:noProof/>
            <w:webHidden/>
          </w:rPr>
          <w:fldChar w:fldCharType="end"/>
        </w:r>
      </w:hyperlink>
    </w:p>
    <w:p w14:paraId="2A2E795F" w14:textId="0B474003" w:rsidR="00156B69" w:rsidRDefault="00156B69">
      <w:pPr>
        <w:pStyle w:val="TOC3"/>
        <w:tabs>
          <w:tab w:val="right" w:leader="dot" w:pos="8777"/>
        </w:tabs>
        <w:rPr>
          <w:rFonts w:asciiTheme="minorHAnsi" w:eastAsiaTheme="minorEastAsia" w:hAnsiTheme="minorHAnsi"/>
          <w:noProof/>
          <w:sz w:val="22"/>
        </w:rPr>
      </w:pPr>
      <w:hyperlink w:anchor="_Toc102802158" w:history="1">
        <w:r w:rsidRPr="006F6C74">
          <w:rPr>
            <w:rStyle w:val="Hyperlink"/>
            <w:noProof/>
          </w:rPr>
          <w:t>2.3.2 CSS (Cascading Style Sheets)</w:t>
        </w:r>
        <w:r>
          <w:rPr>
            <w:noProof/>
            <w:webHidden/>
          </w:rPr>
          <w:tab/>
        </w:r>
        <w:r>
          <w:rPr>
            <w:noProof/>
            <w:webHidden/>
          </w:rPr>
          <w:fldChar w:fldCharType="begin"/>
        </w:r>
        <w:r>
          <w:rPr>
            <w:noProof/>
            <w:webHidden/>
          </w:rPr>
          <w:instrText xml:space="preserve"> PAGEREF _Toc102802158 \h </w:instrText>
        </w:r>
        <w:r>
          <w:rPr>
            <w:noProof/>
            <w:webHidden/>
          </w:rPr>
        </w:r>
        <w:r>
          <w:rPr>
            <w:noProof/>
            <w:webHidden/>
          </w:rPr>
          <w:fldChar w:fldCharType="separate"/>
        </w:r>
        <w:r>
          <w:rPr>
            <w:noProof/>
            <w:webHidden/>
          </w:rPr>
          <w:t>28</w:t>
        </w:r>
        <w:r>
          <w:rPr>
            <w:noProof/>
            <w:webHidden/>
          </w:rPr>
          <w:fldChar w:fldCharType="end"/>
        </w:r>
      </w:hyperlink>
    </w:p>
    <w:p w14:paraId="53F30B0D" w14:textId="5B08CC16" w:rsidR="00156B69" w:rsidRDefault="00156B69">
      <w:pPr>
        <w:pStyle w:val="TOC3"/>
        <w:tabs>
          <w:tab w:val="right" w:leader="dot" w:pos="8777"/>
        </w:tabs>
        <w:rPr>
          <w:rFonts w:asciiTheme="minorHAnsi" w:eastAsiaTheme="minorEastAsia" w:hAnsiTheme="minorHAnsi"/>
          <w:noProof/>
          <w:sz w:val="22"/>
        </w:rPr>
      </w:pPr>
      <w:hyperlink w:anchor="_Toc102802159" w:history="1">
        <w:r w:rsidRPr="006F6C74">
          <w:rPr>
            <w:rStyle w:val="Hyperlink"/>
            <w:noProof/>
          </w:rPr>
          <w:t>2.3.3 JavaScript</w:t>
        </w:r>
        <w:r>
          <w:rPr>
            <w:noProof/>
            <w:webHidden/>
          </w:rPr>
          <w:tab/>
        </w:r>
        <w:r>
          <w:rPr>
            <w:noProof/>
            <w:webHidden/>
          </w:rPr>
          <w:fldChar w:fldCharType="begin"/>
        </w:r>
        <w:r>
          <w:rPr>
            <w:noProof/>
            <w:webHidden/>
          </w:rPr>
          <w:instrText xml:space="preserve"> PAGEREF _Toc102802159 \h </w:instrText>
        </w:r>
        <w:r>
          <w:rPr>
            <w:noProof/>
            <w:webHidden/>
          </w:rPr>
        </w:r>
        <w:r>
          <w:rPr>
            <w:noProof/>
            <w:webHidden/>
          </w:rPr>
          <w:fldChar w:fldCharType="separate"/>
        </w:r>
        <w:r>
          <w:rPr>
            <w:noProof/>
            <w:webHidden/>
          </w:rPr>
          <w:t>28</w:t>
        </w:r>
        <w:r>
          <w:rPr>
            <w:noProof/>
            <w:webHidden/>
          </w:rPr>
          <w:fldChar w:fldCharType="end"/>
        </w:r>
      </w:hyperlink>
    </w:p>
    <w:p w14:paraId="2DFBCDE3" w14:textId="42BE7CFB" w:rsidR="00156B69" w:rsidRDefault="00156B69">
      <w:pPr>
        <w:pStyle w:val="TOC3"/>
        <w:tabs>
          <w:tab w:val="right" w:leader="dot" w:pos="8777"/>
        </w:tabs>
        <w:rPr>
          <w:rFonts w:asciiTheme="minorHAnsi" w:eastAsiaTheme="minorEastAsia" w:hAnsiTheme="minorHAnsi"/>
          <w:noProof/>
          <w:sz w:val="22"/>
        </w:rPr>
      </w:pPr>
      <w:hyperlink w:anchor="_Toc102802160" w:history="1">
        <w:r w:rsidRPr="006F6C74">
          <w:rPr>
            <w:rStyle w:val="Hyperlink"/>
            <w:noProof/>
          </w:rPr>
          <w:t>2.3.4 Phần mềm Visual Studio code</w:t>
        </w:r>
        <w:r>
          <w:rPr>
            <w:noProof/>
            <w:webHidden/>
          </w:rPr>
          <w:tab/>
        </w:r>
        <w:r>
          <w:rPr>
            <w:noProof/>
            <w:webHidden/>
          </w:rPr>
          <w:fldChar w:fldCharType="begin"/>
        </w:r>
        <w:r>
          <w:rPr>
            <w:noProof/>
            <w:webHidden/>
          </w:rPr>
          <w:instrText xml:space="preserve"> PAGEREF _Toc102802160 \h </w:instrText>
        </w:r>
        <w:r>
          <w:rPr>
            <w:noProof/>
            <w:webHidden/>
          </w:rPr>
        </w:r>
        <w:r>
          <w:rPr>
            <w:noProof/>
            <w:webHidden/>
          </w:rPr>
          <w:fldChar w:fldCharType="separate"/>
        </w:r>
        <w:r>
          <w:rPr>
            <w:noProof/>
            <w:webHidden/>
          </w:rPr>
          <w:t>28</w:t>
        </w:r>
        <w:r>
          <w:rPr>
            <w:noProof/>
            <w:webHidden/>
          </w:rPr>
          <w:fldChar w:fldCharType="end"/>
        </w:r>
      </w:hyperlink>
    </w:p>
    <w:p w14:paraId="301640FA" w14:textId="7C3C2CB0" w:rsidR="00156B69" w:rsidRDefault="00156B69">
      <w:pPr>
        <w:pStyle w:val="TOC3"/>
        <w:tabs>
          <w:tab w:val="right" w:leader="dot" w:pos="8777"/>
        </w:tabs>
        <w:rPr>
          <w:rFonts w:asciiTheme="minorHAnsi" w:eastAsiaTheme="minorEastAsia" w:hAnsiTheme="minorHAnsi"/>
          <w:noProof/>
          <w:sz w:val="22"/>
        </w:rPr>
      </w:pPr>
      <w:hyperlink w:anchor="_Toc102802161" w:history="1">
        <w:r w:rsidRPr="006F6C74">
          <w:rPr>
            <w:rStyle w:val="Hyperlink"/>
            <w:noProof/>
          </w:rPr>
          <w:t>2.3.5 Phần mềm Arduino IDE</w:t>
        </w:r>
        <w:r>
          <w:rPr>
            <w:noProof/>
            <w:webHidden/>
          </w:rPr>
          <w:tab/>
        </w:r>
        <w:r>
          <w:rPr>
            <w:noProof/>
            <w:webHidden/>
          </w:rPr>
          <w:fldChar w:fldCharType="begin"/>
        </w:r>
        <w:r>
          <w:rPr>
            <w:noProof/>
            <w:webHidden/>
          </w:rPr>
          <w:instrText xml:space="preserve"> PAGEREF _Toc102802161 \h </w:instrText>
        </w:r>
        <w:r>
          <w:rPr>
            <w:noProof/>
            <w:webHidden/>
          </w:rPr>
        </w:r>
        <w:r>
          <w:rPr>
            <w:noProof/>
            <w:webHidden/>
          </w:rPr>
          <w:fldChar w:fldCharType="separate"/>
        </w:r>
        <w:r>
          <w:rPr>
            <w:noProof/>
            <w:webHidden/>
          </w:rPr>
          <w:t>28</w:t>
        </w:r>
        <w:r>
          <w:rPr>
            <w:noProof/>
            <w:webHidden/>
          </w:rPr>
          <w:fldChar w:fldCharType="end"/>
        </w:r>
      </w:hyperlink>
    </w:p>
    <w:p w14:paraId="60C7838C" w14:textId="23617FAF" w:rsidR="00156B69" w:rsidRDefault="00156B69">
      <w:pPr>
        <w:pStyle w:val="TOC3"/>
        <w:tabs>
          <w:tab w:val="right" w:leader="dot" w:pos="8777"/>
        </w:tabs>
        <w:rPr>
          <w:rFonts w:asciiTheme="minorHAnsi" w:eastAsiaTheme="minorEastAsia" w:hAnsiTheme="minorHAnsi"/>
          <w:noProof/>
          <w:sz w:val="22"/>
        </w:rPr>
      </w:pPr>
      <w:hyperlink w:anchor="_Toc102802162" w:history="1">
        <w:r w:rsidRPr="006F6C74">
          <w:rPr>
            <w:rStyle w:val="Hyperlink"/>
            <w:noProof/>
          </w:rPr>
          <w:t>2.3.6 Hệ điều hành FreeRTOS</w:t>
        </w:r>
        <w:r>
          <w:rPr>
            <w:noProof/>
            <w:webHidden/>
          </w:rPr>
          <w:tab/>
        </w:r>
        <w:r>
          <w:rPr>
            <w:noProof/>
            <w:webHidden/>
          </w:rPr>
          <w:fldChar w:fldCharType="begin"/>
        </w:r>
        <w:r>
          <w:rPr>
            <w:noProof/>
            <w:webHidden/>
          </w:rPr>
          <w:instrText xml:space="preserve"> PAGEREF _Toc102802162 \h </w:instrText>
        </w:r>
        <w:r>
          <w:rPr>
            <w:noProof/>
            <w:webHidden/>
          </w:rPr>
        </w:r>
        <w:r>
          <w:rPr>
            <w:noProof/>
            <w:webHidden/>
          </w:rPr>
          <w:fldChar w:fldCharType="separate"/>
        </w:r>
        <w:r>
          <w:rPr>
            <w:noProof/>
            <w:webHidden/>
          </w:rPr>
          <w:t>30</w:t>
        </w:r>
        <w:r>
          <w:rPr>
            <w:noProof/>
            <w:webHidden/>
          </w:rPr>
          <w:fldChar w:fldCharType="end"/>
        </w:r>
      </w:hyperlink>
    </w:p>
    <w:p w14:paraId="610E6BB2" w14:textId="36111048" w:rsidR="00156B69" w:rsidRDefault="00156B69">
      <w:pPr>
        <w:pStyle w:val="TOC2"/>
        <w:tabs>
          <w:tab w:val="right" w:leader="dot" w:pos="8777"/>
        </w:tabs>
        <w:rPr>
          <w:rFonts w:asciiTheme="minorHAnsi" w:eastAsiaTheme="minorEastAsia" w:hAnsiTheme="minorHAnsi"/>
          <w:noProof/>
          <w:sz w:val="22"/>
        </w:rPr>
      </w:pPr>
      <w:hyperlink w:anchor="_Toc102802163" w:history="1">
        <w:r w:rsidRPr="006F6C74">
          <w:rPr>
            <w:rStyle w:val="Hyperlink"/>
            <w:noProof/>
          </w:rPr>
          <w:t>2.4 Kết luận chương 2</w:t>
        </w:r>
        <w:r>
          <w:rPr>
            <w:noProof/>
            <w:webHidden/>
          </w:rPr>
          <w:tab/>
        </w:r>
        <w:r>
          <w:rPr>
            <w:noProof/>
            <w:webHidden/>
          </w:rPr>
          <w:fldChar w:fldCharType="begin"/>
        </w:r>
        <w:r>
          <w:rPr>
            <w:noProof/>
            <w:webHidden/>
          </w:rPr>
          <w:instrText xml:space="preserve"> PAGEREF _Toc102802163 \h </w:instrText>
        </w:r>
        <w:r>
          <w:rPr>
            <w:noProof/>
            <w:webHidden/>
          </w:rPr>
        </w:r>
        <w:r>
          <w:rPr>
            <w:noProof/>
            <w:webHidden/>
          </w:rPr>
          <w:fldChar w:fldCharType="separate"/>
        </w:r>
        <w:r>
          <w:rPr>
            <w:noProof/>
            <w:webHidden/>
          </w:rPr>
          <w:t>31</w:t>
        </w:r>
        <w:r>
          <w:rPr>
            <w:noProof/>
            <w:webHidden/>
          </w:rPr>
          <w:fldChar w:fldCharType="end"/>
        </w:r>
      </w:hyperlink>
    </w:p>
    <w:p w14:paraId="014683B4" w14:textId="6C526592" w:rsidR="00156B69" w:rsidRDefault="00156B69">
      <w:pPr>
        <w:pStyle w:val="TOC1"/>
        <w:tabs>
          <w:tab w:val="right" w:leader="dot" w:pos="8777"/>
        </w:tabs>
        <w:rPr>
          <w:rFonts w:asciiTheme="minorHAnsi" w:eastAsiaTheme="minorEastAsia" w:hAnsiTheme="minorHAnsi"/>
          <w:b w:val="0"/>
          <w:noProof/>
          <w:sz w:val="22"/>
        </w:rPr>
      </w:pPr>
      <w:hyperlink w:anchor="_Toc102802164" w:history="1">
        <w:r w:rsidRPr="006F6C74">
          <w:rPr>
            <w:rStyle w:val="Hyperlink"/>
            <w:noProof/>
          </w:rPr>
          <w:t>CHƯƠNG 3: THIẾT KẾ HỆ THỐNG ĐIỀU KHIỂN VÀ GIÁM SÁT</w:t>
        </w:r>
        <w:r>
          <w:rPr>
            <w:noProof/>
            <w:webHidden/>
          </w:rPr>
          <w:tab/>
        </w:r>
        <w:r>
          <w:rPr>
            <w:noProof/>
            <w:webHidden/>
          </w:rPr>
          <w:fldChar w:fldCharType="begin"/>
        </w:r>
        <w:r>
          <w:rPr>
            <w:noProof/>
            <w:webHidden/>
          </w:rPr>
          <w:instrText xml:space="preserve"> PAGEREF _Toc102802164 \h </w:instrText>
        </w:r>
        <w:r>
          <w:rPr>
            <w:noProof/>
            <w:webHidden/>
          </w:rPr>
        </w:r>
        <w:r>
          <w:rPr>
            <w:noProof/>
            <w:webHidden/>
          </w:rPr>
          <w:fldChar w:fldCharType="separate"/>
        </w:r>
        <w:r>
          <w:rPr>
            <w:noProof/>
            <w:webHidden/>
          </w:rPr>
          <w:t>32</w:t>
        </w:r>
        <w:r>
          <w:rPr>
            <w:noProof/>
            <w:webHidden/>
          </w:rPr>
          <w:fldChar w:fldCharType="end"/>
        </w:r>
      </w:hyperlink>
    </w:p>
    <w:p w14:paraId="0937436C" w14:textId="50EAB7F4" w:rsidR="00156B69" w:rsidRDefault="00156B69">
      <w:pPr>
        <w:pStyle w:val="TOC2"/>
        <w:tabs>
          <w:tab w:val="right" w:leader="dot" w:pos="8777"/>
        </w:tabs>
        <w:rPr>
          <w:rFonts w:asciiTheme="minorHAnsi" w:eastAsiaTheme="minorEastAsia" w:hAnsiTheme="minorHAnsi"/>
          <w:noProof/>
          <w:sz w:val="22"/>
        </w:rPr>
      </w:pPr>
      <w:hyperlink w:anchor="_Toc102802165" w:history="1">
        <w:r w:rsidRPr="006F6C74">
          <w:rPr>
            <w:rStyle w:val="Hyperlink"/>
            <w:noProof/>
          </w:rPr>
          <w:t>3.1 Thiết kế sơ đồ khối hệ thống điều khiển và giám sát</w:t>
        </w:r>
        <w:r>
          <w:rPr>
            <w:noProof/>
            <w:webHidden/>
          </w:rPr>
          <w:tab/>
        </w:r>
        <w:r>
          <w:rPr>
            <w:noProof/>
            <w:webHidden/>
          </w:rPr>
          <w:fldChar w:fldCharType="begin"/>
        </w:r>
        <w:r>
          <w:rPr>
            <w:noProof/>
            <w:webHidden/>
          </w:rPr>
          <w:instrText xml:space="preserve"> PAGEREF _Toc102802165 \h </w:instrText>
        </w:r>
        <w:r>
          <w:rPr>
            <w:noProof/>
            <w:webHidden/>
          </w:rPr>
        </w:r>
        <w:r>
          <w:rPr>
            <w:noProof/>
            <w:webHidden/>
          </w:rPr>
          <w:fldChar w:fldCharType="separate"/>
        </w:r>
        <w:r>
          <w:rPr>
            <w:noProof/>
            <w:webHidden/>
          </w:rPr>
          <w:t>32</w:t>
        </w:r>
        <w:r>
          <w:rPr>
            <w:noProof/>
            <w:webHidden/>
          </w:rPr>
          <w:fldChar w:fldCharType="end"/>
        </w:r>
      </w:hyperlink>
    </w:p>
    <w:p w14:paraId="28222E19" w14:textId="6823D895" w:rsidR="00156B69" w:rsidRDefault="00156B69">
      <w:pPr>
        <w:pStyle w:val="TOC3"/>
        <w:tabs>
          <w:tab w:val="right" w:leader="dot" w:pos="8777"/>
        </w:tabs>
        <w:rPr>
          <w:rFonts w:asciiTheme="minorHAnsi" w:eastAsiaTheme="minorEastAsia" w:hAnsiTheme="minorHAnsi"/>
          <w:noProof/>
          <w:sz w:val="22"/>
        </w:rPr>
      </w:pPr>
      <w:hyperlink w:anchor="_Toc102802166" w:history="1">
        <w:r w:rsidRPr="006F6C74">
          <w:rPr>
            <w:rStyle w:val="Hyperlink"/>
            <w:noProof/>
          </w:rPr>
          <w:t>3.1.1 Yêu cầu</w:t>
        </w:r>
        <w:r>
          <w:rPr>
            <w:noProof/>
            <w:webHidden/>
          </w:rPr>
          <w:tab/>
        </w:r>
        <w:r>
          <w:rPr>
            <w:noProof/>
            <w:webHidden/>
          </w:rPr>
          <w:fldChar w:fldCharType="begin"/>
        </w:r>
        <w:r>
          <w:rPr>
            <w:noProof/>
            <w:webHidden/>
          </w:rPr>
          <w:instrText xml:space="preserve"> PAGEREF _Toc102802166 \h </w:instrText>
        </w:r>
        <w:r>
          <w:rPr>
            <w:noProof/>
            <w:webHidden/>
          </w:rPr>
        </w:r>
        <w:r>
          <w:rPr>
            <w:noProof/>
            <w:webHidden/>
          </w:rPr>
          <w:fldChar w:fldCharType="separate"/>
        </w:r>
        <w:r>
          <w:rPr>
            <w:noProof/>
            <w:webHidden/>
          </w:rPr>
          <w:t>32</w:t>
        </w:r>
        <w:r>
          <w:rPr>
            <w:noProof/>
            <w:webHidden/>
          </w:rPr>
          <w:fldChar w:fldCharType="end"/>
        </w:r>
      </w:hyperlink>
    </w:p>
    <w:p w14:paraId="424F4C56" w14:textId="5AA8CB81" w:rsidR="00156B69" w:rsidRDefault="00156B69">
      <w:pPr>
        <w:pStyle w:val="TOC3"/>
        <w:tabs>
          <w:tab w:val="right" w:leader="dot" w:pos="8777"/>
        </w:tabs>
        <w:rPr>
          <w:rFonts w:asciiTheme="minorHAnsi" w:eastAsiaTheme="minorEastAsia" w:hAnsiTheme="minorHAnsi"/>
          <w:noProof/>
          <w:sz w:val="22"/>
        </w:rPr>
      </w:pPr>
      <w:hyperlink w:anchor="_Toc102802167" w:history="1">
        <w:r w:rsidRPr="006F6C74">
          <w:rPr>
            <w:rStyle w:val="Hyperlink"/>
            <w:noProof/>
          </w:rPr>
          <w:t>3.1.2 Mô tả hoạt động</w:t>
        </w:r>
        <w:r>
          <w:rPr>
            <w:noProof/>
            <w:webHidden/>
          </w:rPr>
          <w:tab/>
        </w:r>
        <w:r>
          <w:rPr>
            <w:noProof/>
            <w:webHidden/>
          </w:rPr>
          <w:fldChar w:fldCharType="begin"/>
        </w:r>
        <w:r>
          <w:rPr>
            <w:noProof/>
            <w:webHidden/>
          </w:rPr>
          <w:instrText xml:space="preserve"> PAGEREF _Toc102802167 \h </w:instrText>
        </w:r>
        <w:r>
          <w:rPr>
            <w:noProof/>
            <w:webHidden/>
          </w:rPr>
        </w:r>
        <w:r>
          <w:rPr>
            <w:noProof/>
            <w:webHidden/>
          </w:rPr>
          <w:fldChar w:fldCharType="separate"/>
        </w:r>
        <w:r>
          <w:rPr>
            <w:noProof/>
            <w:webHidden/>
          </w:rPr>
          <w:t>32</w:t>
        </w:r>
        <w:r>
          <w:rPr>
            <w:noProof/>
            <w:webHidden/>
          </w:rPr>
          <w:fldChar w:fldCharType="end"/>
        </w:r>
      </w:hyperlink>
    </w:p>
    <w:p w14:paraId="773059DD" w14:textId="60B8CFA8" w:rsidR="00156B69" w:rsidRDefault="00156B69">
      <w:pPr>
        <w:pStyle w:val="TOC3"/>
        <w:tabs>
          <w:tab w:val="right" w:leader="dot" w:pos="8777"/>
        </w:tabs>
        <w:rPr>
          <w:rFonts w:asciiTheme="minorHAnsi" w:eastAsiaTheme="minorEastAsia" w:hAnsiTheme="minorHAnsi"/>
          <w:noProof/>
          <w:sz w:val="22"/>
        </w:rPr>
      </w:pPr>
      <w:hyperlink w:anchor="_Toc102802168" w:history="1">
        <w:r w:rsidRPr="006F6C74">
          <w:rPr>
            <w:rStyle w:val="Hyperlink"/>
            <w:noProof/>
          </w:rPr>
          <w:t>3.1.3 Sơ đồ khối</w:t>
        </w:r>
        <w:r>
          <w:rPr>
            <w:noProof/>
            <w:webHidden/>
          </w:rPr>
          <w:tab/>
        </w:r>
        <w:r>
          <w:rPr>
            <w:noProof/>
            <w:webHidden/>
          </w:rPr>
          <w:fldChar w:fldCharType="begin"/>
        </w:r>
        <w:r>
          <w:rPr>
            <w:noProof/>
            <w:webHidden/>
          </w:rPr>
          <w:instrText xml:space="preserve"> PAGEREF _Toc102802168 \h </w:instrText>
        </w:r>
        <w:r>
          <w:rPr>
            <w:noProof/>
            <w:webHidden/>
          </w:rPr>
        </w:r>
        <w:r>
          <w:rPr>
            <w:noProof/>
            <w:webHidden/>
          </w:rPr>
          <w:fldChar w:fldCharType="separate"/>
        </w:r>
        <w:r>
          <w:rPr>
            <w:noProof/>
            <w:webHidden/>
          </w:rPr>
          <w:t>33</w:t>
        </w:r>
        <w:r>
          <w:rPr>
            <w:noProof/>
            <w:webHidden/>
          </w:rPr>
          <w:fldChar w:fldCharType="end"/>
        </w:r>
      </w:hyperlink>
    </w:p>
    <w:p w14:paraId="14F47AE9" w14:textId="3BF2EA20" w:rsidR="00156B69" w:rsidRDefault="00156B69">
      <w:pPr>
        <w:pStyle w:val="TOC2"/>
        <w:tabs>
          <w:tab w:val="right" w:leader="dot" w:pos="8777"/>
        </w:tabs>
        <w:rPr>
          <w:rFonts w:asciiTheme="minorHAnsi" w:eastAsiaTheme="minorEastAsia" w:hAnsiTheme="minorHAnsi"/>
          <w:noProof/>
          <w:sz w:val="22"/>
        </w:rPr>
      </w:pPr>
      <w:hyperlink w:anchor="_Toc102802169" w:history="1">
        <w:r w:rsidRPr="006F6C74">
          <w:rPr>
            <w:rStyle w:val="Hyperlink"/>
            <w:noProof/>
          </w:rPr>
          <w:t>3.2 Sơ đồ nguyên lý</w:t>
        </w:r>
        <w:r>
          <w:rPr>
            <w:noProof/>
            <w:webHidden/>
          </w:rPr>
          <w:tab/>
        </w:r>
        <w:r>
          <w:rPr>
            <w:noProof/>
            <w:webHidden/>
          </w:rPr>
          <w:fldChar w:fldCharType="begin"/>
        </w:r>
        <w:r>
          <w:rPr>
            <w:noProof/>
            <w:webHidden/>
          </w:rPr>
          <w:instrText xml:space="preserve"> PAGEREF _Toc102802169 \h </w:instrText>
        </w:r>
        <w:r>
          <w:rPr>
            <w:noProof/>
            <w:webHidden/>
          </w:rPr>
        </w:r>
        <w:r>
          <w:rPr>
            <w:noProof/>
            <w:webHidden/>
          </w:rPr>
          <w:fldChar w:fldCharType="separate"/>
        </w:r>
        <w:r>
          <w:rPr>
            <w:noProof/>
            <w:webHidden/>
          </w:rPr>
          <w:t>35</w:t>
        </w:r>
        <w:r>
          <w:rPr>
            <w:noProof/>
            <w:webHidden/>
          </w:rPr>
          <w:fldChar w:fldCharType="end"/>
        </w:r>
      </w:hyperlink>
    </w:p>
    <w:p w14:paraId="021BE76F" w14:textId="42111927" w:rsidR="00156B69" w:rsidRDefault="00156B69">
      <w:pPr>
        <w:pStyle w:val="TOC3"/>
        <w:tabs>
          <w:tab w:val="right" w:leader="dot" w:pos="8777"/>
        </w:tabs>
        <w:rPr>
          <w:rFonts w:asciiTheme="minorHAnsi" w:eastAsiaTheme="minorEastAsia" w:hAnsiTheme="minorHAnsi"/>
          <w:noProof/>
          <w:sz w:val="22"/>
        </w:rPr>
      </w:pPr>
      <w:hyperlink w:anchor="_Toc102802170" w:history="1">
        <w:r w:rsidRPr="006F6C74">
          <w:rPr>
            <w:rStyle w:val="Hyperlink"/>
            <w:noProof/>
          </w:rPr>
          <w:t>3.2.1 Khối xử lý trung tâm</w:t>
        </w:r>
        <w:r>
          <w:rPr>
            <w:noProof/>
            <w:webHidden/>
          </w:rPr>
          <w:tab/>
        </w:r>
        <w:r>
          <w:rPr>
            <w:noProof/>
            <w:webHidden/>
          </w:rPr>
          <w:fldChar w:fldCharType="begin"/>
        </w:r>
        <w:r>
          <w:rPr>
            <w:noProof/>
            <w:webHidden/>
          </w:rPr>
          <w:instrText xml:space="preserve"> PAGEREF _Toc102802170 \h </w:instrText>
        </w:r>
        <w:r>
          <w:rPr>
            <w:noProof/>
            <w:webHidden/>
          </w:rPr>
        </w:r>
        <w:r>
          <w:rPr>
            <w:noProof/>
            <w:webHidden/>
          </w:rPr>
          <w:fldChar w:fldCharType="separate"/>
        </w:r>
        <w:r>
          <w:rPr>
            <w:noProof/>
            <w:webHidden/>
          </w:rPr>
          <w:t>37</w:t>
        </w:r>
        <w:r>
          <w:rPr>
            <w:noProof/>
            <w:webHidden/>
          </w:rPr>
          <w:fldChar w:fldCharType="end"/>
        </w:r>
      </w:hyperlink>
    </w:p>
    <w:p w14:paraId="038A35F0" w14:textId="4343EF50" w:rsidR="00156B69" w:rsidRDefault="00156B69">
      <w:pPr>
        <w:pStyle w:val="TOC3"/>
        <w:tabs>
          <w:tab w:val="right" w:leader="dot" w:pos="8777"/>
        </w:tabs>
        <w:rPr>
          <w:rFonts w:asciiTheme="minorHAnsi" w:eastAsiaTheme="minorEastAsia" w:hAnsiTheme="minorHAnsi"/>
          <w:noProof/>
          <w:sz w:val="22"/>
        </w:rPr>
      </w:pPr>
      <w:hyperlink w:anchor="_Toc102802171" w:history="1">
        <w:r w:rsidRPr="006F6C74">
          <w:rPr>
            <w:rStyle w:val="Hyperlink"/>
            <w:noProof/>
          </w:rPr>
          <w:t>3.2.2 Khối nguồn và ổn áp nguồn</w:t>
        </w:r>
        <w:r>
          <w:rPr>
            <w:noProof/>
            <w:webHidden/>
          </w:rPr>
          <w:tab/>
        </w:r>
        <w:r>
          <w:rPr>
            <w:noProof/>
            <w:webHidden/>
          </w:rPr>
          <w:fldChar w:fldCharType="begin"/>
        </w:r>
        <w:r>
          <w:rPr>
            <w:noProof/>
            <w:webHidden/>
          </w:rPr>
          <w:instrText xml:space="preserve"> PAGEREF _Toc102802171 \h </w:instrText>
        </w:r>
        <w:r>
          <w:rPr>
            <w:noProof/>
            <w:webHidden/>
          </w:rPr>
        </w:r>
        <w:r>
          <w:rPr>
            <w:noProof/>
            <w:webHidden/>
          </w:rPr>
          <w:fldChar w:fldCharType="separate"/>
        </w:r>
        <w:r>
          <w:rPr>
            <w:noProof/>
            <w:webHidden/>
          </w:rPr>
          <w:t>37</w:t>
        </w:r>
        <w:r>
          <w:rPr>
            <w:noProof/>
            <w:webHidden/>
          </w:rPr>
          <w:fldChar w:fldCharType="end"/>
        </w:r>
      </w:hyperlink>
    </w:p>
    <w:p w14:paraId="6843FCE6" w14:textId="2432B37E" w:rsidR="00156B69" w:rsidRDefault="00156B69">
      <w:pPr>
        <w:pStyle w:val="TOC3"/>
        <w:tabs>
          <w:tab w:val="right" w:leader="dot" w:pos="8777"/>
        </w:tabs>
        <w:rPr>
          <w:rFonts w:asciiTheme="minorHAnsi" w:eastAsiaTheme="minorEastAsia" w:hAnsiTheme="minorHAnsi"/>
          <w:noProof/>
          <w:sz w:val="22"/>
        </w:rPr>
      </w:pPr>
      <w:hyperlink w:anchor="_Toc102802172" w:history="1">
        <w:r w:rsidRPr="006F6C74">
          <w:rPr>
            <w:rStyle w:val="Hyperlink"/>
            <w:noProof/>
          </w:rPr>
          <w:t>3.2.3 Khối nút nhấn</w:t>
        </w:r>
        <w:r>
          <w:rPr>
            <w:noProof/>
            <w:webHidden/>
          </w:rPr>
          <w:tab/>
        </w:r>
        <w:r>
          <w:rPr>
            <w:noProof/>
            <w:webHidden/>
          </w:rPr>
          <w:fldChar w:fldCharType="begin"/>
        </w:r>
        <w:r>
          <w:rPr>
            <w:noProof/>
            <w:webHidden/>
          </w:rPr>
          <w:instrText xml:space="preserve"> PAGEREF _Toc102802172 \h </w:instrText>
        </w:r>
        <w:r>
          <w:rPr>
            <w:noProof/>
            <w:webHidden/>
          </w:rPr>
        </w:r>
        <w:r>
          <w:rPr>
            <w:noProof/>
            <w:webHidden/>
          </w:rPr>
          <w:fldChar w:fldCharType="separate"/>
        </w:r>
        <w:r>
          <w:rPr>
            <w:noProof/>
            <w:webHidden/>
          </w:rPr>
          <w:t>38</w:t>
        </w:r>
        <w:r>
          <w:rPr>
            <w:noProof/>
            <w:webHidden/>
          </w:rPr>
          <w:fldChar w:fldCharType="end"/>
        </w:r>
      </w:hyperlink>
    </w:p>
    <w:p w14:paraId="1349E3AE" w14:textId="7807B362" w:rsidR="00156B69" w:rsidRDefault="00156B69">
      <w:pPr>
        <w:pStyle w:val="TOC3"/>
        <w:tabs>
          <w:tab w:val="right" w:leader="dot" w:pos="8777"/>
        </w:tabs>
        <w:rPr>
          <w:rFonts w:asciiTheme="minorHAnsi" w:eastAsiaTheme="minorEastAsia" w:hAnsiTheme="minorHAnsi"/>
          <w:noProof/>
          <w:sz w:val="22"/>
        </w:rPr>
      </w:pPr>
      <w:hyperlink w:anchor="_Toc102802173" w:history="1">
        <w:r w:rsidRPr="006F6C74">
          <w:rPr>
            <w:rStyle w:val="Hyperlink"/>
            <w:noProof/>
          </w:rPr>
          <w:t>3.2.4 Khối Relay</w:t>
        </w:r>
        <w:r>
          <w:rPr>
            <w:noProof/>
            <w:webHidden/>
          </w:rPr>
          <w:tab/>
        </w:r>
        <w:r>
          <w:rPr>
            <w:noProof/>
            <w:webHidden/>
          </w:rPr>
          <w:fldChar w:fldCharType="begin"/>
        </w:r>
        <w:r>
          <w:rPr>
            <w:noProof/>
            <w:webHidden/>
          </w:rPr>
          <w:instrText xml:space="preserve"> PAGEREF _Toc102802173 \h </w:instrText>
        </w:r>
        <w:r>
          <w:rPr>
            <w:noProof/>
            <w:webHidden/>
          </w:rPr>
        </w:r>
        <w:r>
          <w:rPr>
            <w:noProof/>
            <w:webHidden/>
          </w:rPr>
          <w:fldChar w:fldCharType="separate"/>
        </w:r>
        <w:r>
          <w:rPr>
            <w:noProof/>
            <w:webHidden/>
          </w:rPr>
          <w:t>38</w:t>
        </w:r>
        <w:r>
          <w:rPr>
            <w:noProof/>
            <w:webHidden/>
          </w:rPr>
          <w:fldChar w:fldCharType="end"/>
        </w:r>
      </w:hyperlink>
    </w:p>
    <w:p w14:paraId="14B0567E" w14:textId="6286B2DD" w:rsidR="00156B69" w:rsidRDefault="00156B69">
      <w:pPr>
        <w:pStyle w:val="TOC3"/>
        <w:tabs>
          <w:tab w:val="right" w:leader="dot" w:pos="8777"/>
        </w:tabs>
        <w:rPr>
          <w:rFonts w:asciiTheme="minorHAnsi" w:eastAsiaTheme="minorEastAsia" w:hAnsiTheme="minorHAnsi"/>
          <w:noProof/>
          <w:sz w:val="22"/>
        </w:rPr>
      </w:pPr>
      <w:hyperlink w:anchor="_Toc102802174" w:history="1">
        <w:r w:rsidRPr="006F6C74">
          <w:rPr>
            <w:rStyle w:val="Hyperlink"/>
            <w:noProof/>
          </w:rPr>
          <w:t>3.2.5 Khối mở rộng</w:t>
        </w:r>
        <w:r>
          <w:rPr>
            <w:noProof/>
            <w:webHidden/>
          </w:rPr>
          <w:tab/>
        </w:r>
        <w:r>
          <w:rPr>
            <w:noProof/>
            <w:webHidden/>
          </w:rPr>
          <w:fldChar w:fldCharType="begin"/>
        </w:r>
        <w:r>
          <w:rPr>
            <w:noProof/>
            <w:webHidden/>
          </w:rPr>
          <w:instrText xml:space="preserve"> PAGEREF _Toc102802174 \h </w:instrText>
        </w:r>
        <w:r>
          <w:rPr>
            <w:noProof/>
            <w:webHidden/>
          </w:rPr>
        </w:r>
        <w:r>
          <w:rPr>
            <w:noProof/>
            <w:webHidden/>
          </w:rPr>
          <w:fldChar w:fldCharType="separate"/>
        </w:r>
        <w:r>
          <w:rPr>
            <w:noProof/>
            <w:webHidden/>
          </w:rPr>
          <w:t>39</w:t>
        </w:r>
        <w:r>
          <w:rPr>
            <w:noProof/>
            <w:webHidden/>
          </w:rPr>
          <w:fldChar w:fldCharType="end"/>
        </w:r>
      </w:hyperlink>
    </w:p>
    <w:p w14:paraId="4BF2CFCD" w14:textId="34A9E227" w:rsidR="00156B69" w:rsidRDefault="00156B69">
      <w:pPr>
        <w:pStyle w:val="TOC2"/>
        <w:tabs>
          <w:tab w:val="right" w:leader="dot" w:pos="8777"/>
        </w:tabs>
        <w:rPr>
          <w:rFonts w:asciiTheme="minorHAnsi" w:eastAsiaTheme="minorEastAsia" w:hAnsiTheme="minorHAnsi"/>
          <w:noProof/>
          <w:sz w:val="22"/>
        </w:rPr>
      </w:pPr>
      <w:hyperlink w:anchor="_Toc102802175" w:history="1">
        <w:r w:rsidRPr="006F6C74">
          <w:rPr>
            <w:rStyle w:val="Hyperlink"/>
            <w:noProof/>
          </w:rPr>
          <w:t>3.3 Sơ đồ mạch in (PCB)</w:t>
        </w:r>
        <w:r>
          <w:rPr>
            <w:noProof/>
            <w:webHidden/>
          </w:rPr>
          <w:tab/>
        </w:r>
        <w:r>
          <w:rPr>
            <w:noProof/>
            <w:webHidden/>
          </w:rPr>
          <w:fldChar w:fldCharType="begin"/>
        </w:r>
        <w:r>
          <w:rPr>
            <w:noProof/>
            <w:webHidden/>
          </w:rPr>
          <w:instrText xml:space="preserve"> PAGEREF _Toc102802175 \h </w:instrText>
        </w:r>
        <w:r>
          <w:rPr>
            <w:noProof/>
            <w:webHidden/>
          </w:rPr>
        </w:r>
        <w:r>
          <w:rPr>
            <w:noProof/>
            <w:webHidden/>
          </w:rPr>
          <w:fldChar w:fldCharType="separate"/>
        </w:r>
        <w:r>
          <w:rPr>
            <w:noProof/>
            <w:webHidden/>
          </w:rPr>
          <w:t>39</w:t>
        </w:r>
        <w:r>
          <w:rPr>
            <w:noProof/>
            <w:webHidden/>
          </w:rPr>
          <w:fldChar w:fldCharType="end"/>
        </w:r>
      </w:hyperlink>
    </w:p>
    <w:p w14:paraId="3D1AD5DF" w14:textId="76829E90" w:rsidR="00156B69" w:rsidRDefault="00156B69">
      <w:pPr>
        <w:pStyle w:val="TOC2"/>
        <w:tabs>
          <w:tab w:val="right" w:leader="dot" w:pos="8777"/>
        </w:tabs>
        <w:rPr>
          <w:rFonts w:asciiTheme="minorHAnsi" w:eastAsiaTheme="minorEastAsia" w:hAnsiTheme="minorHAnsi"/>
          <w:noProof/>
          <w:sz w:val="22"/>
        </w:rPr>
      </w:pPr>
      <w:hyperlink w:anchor="_Toc102802176" w:history="1">
        <w:r w:rsidRPr="006F6C74">
          <w:rPr>
            <w:rStyle w:val="Hyperlink"/>
            <w:noProof/>
          </w:rPr>
          <w:t>3.4 Lập trình vi xử lý ESP32</w:t>
        </w:r>
        <w:r>
          <w:rPr>
            <w:noProof/>
            <w:webHidden/>
          </w:rPr>
          <w:tab/>
        </w:r>
        <w:r>
          <w:rPr>
            <w:noProof/>
            <w:webHidden/>
          </w:rPr>
          <w:fldChar w:fldCharType="begin"/>
        </w:r>
        <w:r>
          <w:rPr>
            <w:noProof/>
            <w:webHidden/>
          </w:rPr>
          <w:instrText xml:space="preserve"> PAGEREF _Toc102802176 \h </w:instrText>
        </w:r>
        <w:r>
          <w:rPr>
            <w:noProof/>
            <w:webHidden/>
          </w:rPr>
        </w:r>
        <w:r>
          <w:rPr>
            <w:noProof/>
            <w:webHidden/>
          </w:rPr>
          <w:fldChar w:fldCharType="separate"/>
        </w:r>
        <w:r>
          <w:rPr>
            <w:noProof/>
            <w:webHidden/>
          </w:rPr>
          <w:t>40</w:t>
        </w:r>
        <w:r>
          <w:rPr>
            <w:noProof/>
            <w:webHidden/>
          </w:rPr>
          <w:fldChar w:fldCharType="end"/>
        </w:r>
      </w:hyperlink>
    </w:p>
    <w:p w14:paraId="498BA327" w14:textId="7B52EF67" w:rsidR="00156B69" w:rsidRDefault="00156B69">
      <w:pPr>
        <w:pStyle w:val="TOC3"/>
        <w:tabs>
          <w:tab w:val="right" w:leader="dot" w:pos="8777"/>
        </w:tabs>
        <w:rPr>
          <w:rFonts w:asciiTheme="minorHAnsi" w:eastAsiaTheme="minorEastAsia" w:hAnsiTheme="minorHAnsi"/>
          <w:noProof/>
          <w:sz w:val="22"/>
        </w:rPr>
      </w:pPr>
      <w:hyperlink w:anchor="_Toc102802177" w:history="1">
        <w:r w:rsidRPr="006F6C74">
          <w:rPr>
            <w:rStyle w:val="Hyperlink"/>
            <w:noProof/>
          </w:rPr>
          <w:t>3.4.1 Các thư viện được sử dụng</w:t>
        </w:r>
        <w:r>
          <w:rPr>
            <w:noProof/>
            <w:webHidden/>
          </w:rPr>
          <w:tab/>
        </w:r>
        <w:r>
          <w:rPr>
            <w:noProof/>
            <w:webHidden/>
          </w:rPr>
          <w:fldChar w:fldCharType="begin"/>
        </w:r>
        <w:r>
          <w:rPr>
            <w:noProof/>
            <w:webHidden/>
          </w:rPr>
          <w:instrText xml:space="preserve"> PAGEREF _Toc102802177 \h </w:instrText>
        </w:r>
        <w:r>
          <w:rPr>
            <w:noProof/>
            <w:webHidden/>
          </w:rPr>
        </w:r>
        <w:r>
          <w:rPr>
            <w:noProof/>
            <w:webHidden/>
          </w:rPr>
          <w:fldChar w:fldCharType="separate"/>
        </w:r>
        <w:r>
          <w:rPr>
            <w:noProof/>
            <w:webHidden/>
          </w:rPr>
          <w:t>40</w:t>
        </w:r>
        <w:r>
          <w:rPr>
            <w:noProof/>
            <w:webHidden/>
          </w:rPr>
          <w:fldChar w:fldCharType="end"/>
        </w:r>
      </w:hyperlink>
    </w:p>
    <w:p w14:paraId="0CFEF287" w14:textId="668A64E7" w:rsidR="00156B69" w:rsidRDefault="00156B69">
      <w:pPr>
        <w:pStyle w:val="TOC3"/>
        <w:tabs>
          <w:tab w:val="right" w:leader="dot" w:pos="8777"/>
        </w:tabs>
        <w:rPr>
          <w:rFonts w:asciiTheme="minorHAnsi" w:eastAsiaTheme="minorEastAsia" w:hAnsiTheme="minorHAnsi"/>
          <w:noProof/>
          <w:sz w:val="22"/>
        </w:rPr>
      </w:pPr>
      <w:hyperlink w:anchor="_Toc102802178" w:history="1">
        <w:r w:rsidRPr="006F6C74">
          <w:rPr>
            <w:rStyle w:val="Hyperlink"/>
            <w:noProof/>
          </w:rPr>
          <w:t>3.4.2 Xử lý sự kiện nhấn nút:</w:t>
        </w:r>
        <w:r>
          <w:rPr>
            <w:noProof/>
            <w:webHidden/>
          </w:rPr>
          <w:tab/>
        </w:r>
        <w:r>
          <w:rPr>
            <w:noProof/>
            <w:webHidden/>
          </w:rPr>
          <w:fldChar w:fldCharType="begin"/>
        </w:r>
        <w:r>
          <w:rPr>
            <w:noProof/>
            <w:webHidden/>
          </w:rPr>
          <w:instrText xml:space="preserve"> PAGEREF _Toc102802178 \h </w:instrText>
        </w:r>
        <w:r>
          <w:rPr>
            <w:noProof/>
            <w:webHidden/>
          </w:rPr>
        </w:r>
        <w:r>
          <w:rPr>
            <w:noProof/>
            <w:webHidden/>
          </w:rPr>
          <w:fldChar w:fldCharType="separate"/>
        </w:r>
        <w:r>
          <w:rPr>
            <w:noProof/>
            <w:webHidden/>
          </w:rPr>
          <w:t>40</w:t>
        </w:r>
        <w:r>
          <w:rPr>
            <w:noProof/>
            <w:webHidden/>
          </w:rPr>
          <w:fldChar w:fldCharType="end"/>
        </w:r>
      </w:hyperlink>
    </w:p>
    <w:p w14:paraId="2BAAD2FA" w14:textId="460182F6" w:rsidR="00156B69" w:rsidRDefault="00156B69">
      <w:pPr>
        <w:pStyle w:val="TOC3"/>
        <w:tabs>
          <w:tab w:val="right" w:leader="dot" w:pos="8777"/>
        </w:tabs>
        <w:rPr>
          <w:rFonts w:asciiTheme="minorHAnsi" w:eastAsiaTheme="minorEastAsia" w:hAnsiTheme="minorHAnsi"/>
          <w:noProof/>
          <w:sz w:val="22"/>
        </w:rPr>
      </w:pPr>
      <w:hyperlink w:anchor="_Toc102802179" w:history="1">
        <w:r w:rsidRPr="006F6C74">
          <w:rPr>
            <w:rStyle w:val="Hyperlink"/>
            <w:noProof/>
          </w:rPr>
          <w:t>3.4.3 Xử lý sự kiện nhận về từ MQTT Broker</w:t>
        </w:r>
        <w:r>
          <w:rPr>
            <w:noProof/>
            <w:webHidden/>
          </w:rPr>
          <w:tab/>
        </w:r>
        <w:r>
          <w:rPr>
            <w:noProof/>
            <w:webHidden/>
          </w:rPr>
          <w:fldChar w:fldCharType="begin"/>
        </w:r>
        <w:r>
          <w:rPr>
            <w:noProof/>
            <w:webHidden/>
          </w:rPr>
          <w:instrText xml:space="preserve"> PAGEREF _Toc102802179 \h </w:instrText>
        </w:r>
        <w:r>
          <w:rPr>
            <w:noProof/>
            <w:webHidden/>
          </w:rPr>
        </w:r>
        <w:r>
          <w:rPr>
            <w:noProof/>
            <w:webHidden/>
          </w:rPr>
          <w:fldChar w:fldCharType="separate"/>
        </w:r>
        <w:r>
          <w:rPr>
            <w:noProof/>
            <w:webHidden/>
          </w:rPr>
          <w:t>41</w:t>
        </w:r>
        <w:r>
          <w:rPr>
            <w:noProof/>
            <w:webHidden/>
          </w:rPr>
          <w:fldChar w:fldCharType="end"/>
        </w:r>
      </w:hyperlink>
    </w:p>
    <w:p w14:paraId="536C818F" w14:textId="2A4441AF" w:rsidR="00156B69" w:rsidRDefault="00156B69">
      <w:pPr>
        <w:pStyle w:val="TOC2"/>
        <w:tabs>
          <w:tab w:val="right" w:leader="dot" w:pos="8777"/>
        </w:tabs>
        <w:rPr>
          <w:rFonts w:asciiTheme="minorHAnsi" w:eastAsiaTheme="minorEastAsia" w:hAnsiTheme="minorHAnsi"/>
          <w:noProof/>
          <w:sz w:val="22"/>
        </w:rPr>
      </w:pPr>
      <w:hyperlink w:anchor="_Toc102802180" w:history="1">
        <w:r w:rsidRPr="006F6C74">
          <w:rPr>
            <w:rStyle w:val="Hyperlink"/>
            <w:noProof/>
          </w:rPr>
          <w:t>3.5 Lập trình Webserver</w:t>
        </w:r>
        <w:r>
          <w:rPr>
            <w:noProof/>
            <w:webHidden/>
          </w:rPr>
          <w:tab/>
        </w:r>
        <w:r>
          <w:rPr>
            <w:noProof/>
            <w:webHidden/>
          </w:rPr>
          <w:fldChar w:fldCharType="begin"/>
        </w:r>
        <w:r>
          <w:rPr>
            <w:noProof/>
            <w:webHidden/>
          </w:rPr>
          <w:instrText xml:space="preserve"> PAGEREF _Toc102802180 \h </w:instrText>
        </w:r>
        <w:r>
          <w:rPr>
            <w:noProof/>
            <w:webHidden/>
          </w:rPr>
        </w:r>
        <w:r>
          <w:rPr>
            <w:noProof/>
            <w:webHidden/>
          </w:rPr>
          <w:fldChar w:fldCharType="separate"/>
        </w:r>
        <w:r>
          <w:rPr>
            <w:noProof/>
            <w:webHidden/>
          </w:rPr>
          <w:t>41</w:t>
        </w:r>
        <w:r>
          <w:rPr>
            <w:noProof/>
            <w:webHidden/>
          </w:rPr>
          <w:fldChar w:fldCharType="end"/>
        </w:r>
      </w:hyperlink>
    </w:p>
    <w:p w14:paraId="04B32265" w14:textId="4DFC4747" w:rsidR="00156B69" w:rsidRDefault="00156B69">
      <w:pPr>
        <w:pStyle w:val="TOC3"/>
        <w:tabs>
          <w:tab w:val="right" w:leader="dot" w:pos="8777"/>
        </w:tabs>
        <w:rPr>
          <w:rFonts w:asciiTheme="minorHAnsi" w:eastAsiaTheme="minorEastAsia" w:hAnsiTheme="minorHAnsi"/>
          <w:noProof/>
          <w:sz w:val="22"/>
        </w:rPr>
      </w:pPr>
      <w:hyperlink w:anchor="_Toc102802181" w:history="1">
        <w:r w:rsidRPr="006F6C74">
          <w:rPr>
            <w:rStyle w:val="Hyperlink"/>
            <w:noProof/>
          </w:rPr>
          <w:t>3.5.1 Xây dựng giao diện Web</w:t>
        </w:r>
        <w:r>
          <w:rPr>
            <w:noProof/>
            <w:webHidden/>
          </w:rPr>
          <w:tab/>
        </w:r>
        <w:r>
          <w:rPr>
            <w:noProof/>
            <w:webHidden/>
          </w:rPr>
          <w:fldChar w:fldCharType="begin"/>
        </w:r>
        <w:r>
          <w:rPr>
            <w:noProof/>
            <w:webHidden/>
          </w:rPr>
          <w:instrText xml:space="preserve"> PAGEREF _Toc102802181 \h </w:instrText>
        </w:r>
        <w:r>
          <w:rPr>
            <w:noProof/>
            <w:webHidden/>
          </w:rPr>
        </w:r>
        <w:r>
          <w:rPr>
            <w:noProof/>
            <w:webHidden/>
          </w:rPr>
          <w:fldChar w:fldCharType="separate"/>
        </w:r>
        <w:r>
          <w:rPr>
            <w:noProof/>
            <w:webHidden/>
          </w:rPr>
          <w:t>41</w:t>
        </w:r>
        <w:r>
          <w:rPr>
            <w:noProof/>
            <w:webHidden/>
          </w:rPr>
          <w:fldChar w:fldCharType="end"/>
        </w:r>
      </w:hyperlink>
    </w:p>
    <w:p w14:paraId="673B2F31" w14:textId="1C9D62C4" w:rsidR="00156B69" w:rsidRDefault="00156B69">
      <w:pPr>
        <w:pStyle w:val="TOC3"/>
        <w:tabs>
          <w:tab w:val="right" w:leader="dot" w:pos="8777"/>
        </w:tabs>
        <w:rPr>
          <w:rFonts w:asciiTheme="minorHAnsi" w:eastAsiaTheme="minorEastAsia" w:hAnsiTheme="minorHAnsi"/>
          <w:noProof/>
          <w:sz w:val="22"/>
        </w:rPr>
      </w:pPr>
      <w:hyperlink w:anchor="_Toc102802182" w:history="1">
        <w:r w:rsidRPr="006F6C74">
          <w:rPr>
            <w:rStyle w:val="Hyperlink"/>
            <w:noProof/>
          </w:rPr>
          <w:t>3.5.2 Xây dựng phần xử lý dữ liệu</w:t>
        </w:r>
        <w:r>
          <w:rPr>
            <w:noProof/>
            <w:webHidden/>
          </w:rPr>
          <w:tab/>
        </w:r>
        <w:r>
          <w:rPr>
            <w:noProof/>
            <w:webHidden/>
          </w:rPr>
          <w:fldChar w:fldCharType="begin"/>
        </w:r>
        <w:r>
          <w:rPr>
            <w:noProof/>
            <w:webHidden/>
          </w:rPr>
          <w:instrText xml:space="preserve"> PAGEREF _Toc102802182 \h </w:instrText>
        </w:r>
        <w:r>
          <w:rPr>
            <w:noProof/>
            <w:webHidden/>
          </w:rPr>
        </w:r>
        <w:r>
          <w:rPr>
            <w:noProof/>
            <w:webHidden/>
          </w:rPr>
          <w:fldChar w:fldCharType="separate"/>
        </w:r>
        <w:r>
          <w:rPr>
            <w:noProof/>
            <w:webHidden/>
          </w:rPr>
          <w:t>43</w:t>
        </w:r>
        <w:r>
          <w:rPr>
            <w:noProof/>
            <w:webHidden/>
          </w:rPr>
          <w:fldChar w:fldCharType="end"/>
        </w:r>
      </w:hyperlink>
    </w:p>
    <w:p w14:paraId="648E54F9" w14:textId="72710DF5" w:rsidR="00156B69" w:rsidRDefault="00156B69">
      <w:pPr>
        <w:pStyle w:val="TOC2"/>
        <w:tabs>
          <w:tab w:val="right" w:leader="dot" w:pos="8777"/>
        </w:tabs>
        <w:rPr>
          <w:rFonts w:asciiTheme="minorHAnsi" w:eastAsiaTheme="minorEastAsia" w:hAnsiTheme="minorHAnsi"/>
          <w:noProof/>
          <w:sz w:val="22"/>
        </w:rPr>
      </w:pPr>
      <w:hyperlink w:anchor="_Toc102802183" w:history="1">
        <w:r w:rsidRPr="006F6C74">
          <w:rPr>
            <w:rStyle w:val="Hyperlink"/>
            <w:noProof/>
          </w:rPr>
          <w:t>3.6 Kết luận chương 3</w:t>
        </w:r>
        <w:r>
          <w:rPr>
            <w:noProof/>
            <w:webHidden/>
          </w:rPr>
          <w:tab/>
        </w:r>
        <w:r>
          <w:rPr>
            <w:noProof/>
            <w:webHidden/>
          </w:rPr>
          <w:fldChar w:fldCharType="begin"/>
        </w:r>
        <w:r>
          <w:rPr>
            <w:noProof/>
            <w:webHidden/>
          </w:rPr>
          <w:instrText xml:space="preserve"> PAGEREF _Toc102802183 \h </w:instrText>
        </w:r>
        <w:r>
          <w:rPr>
            <w:noProof/>
            <w:webHidden/>
          </w:rPr>
        </w:r>
        <w:r>
          <w:rPr>
            <w:noProof/>
            <w:webHidden/>
          </w:rPr>
          <w:fldChar w:fldCharType="separate"/>
        </w:r>
        <w:r>
          <w:rPr>
            <w:noProof/>
            <w:webHidden/>
          </w:rPr>
          <w:t>43</w:t>
        </w:r>
        <w:r>
          <w:rPr>
            <w:noProof/>
            <w:webHidden/>
          </w:rPr>
          <w:fldChar w:fldCharType="end"/>
        </w:r>
      </w:hyperlink>
    </w:p>
    <w:p w14:paraId="435EBD0F" w14:textId="591CDC31" w:rsidR="00156B69" w:rsidRDefault="00156B69">
      <w:pPr>
        <w:pStyle w:val="TOC1"/>
        <w:tabs>
          <w:tab w:val="right" w:leader="dot" w:pos="8777"/>
        </w:tabs>
        <w:rPr>
          <w:rFonts w:asciiTheme="minorHAnsi" w:eastAsiaTheme="minorEastAsia" w:hAnsiTheme="minorHAnsi"/>
          <w:b w:val="0"/>
          <w:noProof/>
          <w:sz w:val="22"/>
        </w:rPr>
      </w:pPr>
      <w:hyperlink w:anchor="_Toc102802184" w:history="1">
        <w:r w:rsidRPr="006F6C74">
          <w:rPr>
            <w:rStyle w:val="Hyperlink"/>
            <w:noProof/>
          </w:rPr>
          <w:t>CHƯƠNG 4: KẾT QUẢ ĐẠT ĐƯỢC</w:t>
        </w:r>
        <w:r>
          <w:rPr>
            <w:noProof/>
            <w:webHidden/>
          </w:rPr>
          <w:tab/>
        </w:r>
        <w:r>
          <w:rPr>
            <w:noProof/>
            <w:webHidden/>
          </w:rPr>
          <w:fldChar w:fldCharType="begin"/>
        </w:r>
        <w:r>
          <w:rPr>
            <w:noProof/>
            <w:webHidden/>
          </w:rPr>
          <w:instrText xml:space="preserve"> PAGEREF _Toc102802184 \h </w:instrText>
        </w:r>
        <w:r>
          <w:rPr>
            <w:noProof/>
            <w:webHidden/>
          </w:rPr>
        </w:r>
        <w:r>
          <w:rPr>
            <w:noProof/>
            <w:webHidden/>
          </w:rPr>
          <w:fldChar w:fldCharType="separate"/>
        </w:r>
        <w:r>
          <w:rPr>
            <w:noProof/>
            <w:webHidden/>
          </w:rPr>
          <w:t>44</w:t>
        </w:r>
        <w:r>
          <w:rPr>
            <w:noProof/>
            <w:webHidden/>
          </w:rPr>
          <w:fldChar w:fldCharType="end"/>
        </w:r>
      </w:hyperlink>
    </w:p>
    <w:p w14:paraId="2487B1CE" w14:textId="2B49C361" w:rsidR="00156B69" w:rsidRDefault="00156B69">
      <w:pPr>
        <w:pStyle w:val="TOC2"/>
        <w:tabs>
          <w:tab w:val="right" w:leader="dot" w:pos="8777"/>
        </w:tabs>
        <w:rPr>
          <w:rFonts w:asciiTheme="minorHAnsi" w:eastAsiaTheme="minorEastAsia" w:hAnsiTheme="minorHAnsi"/>
          <w:noProof/>
          <w:sz w:val="22"/>
        </w:rPr>
      </w:pPr>
      <w:hyperlink w:anchor="_Toc102802185" w:history="1">
        <w:r w:rsidRPr="006F6C74">
          <w:rPr>
            <w:rStyle w:val="Hyperlink"/>
            <w:noProof/>
          </w:rPr>
          <w:t>4.1 Một số hình ảnh thực tế của hệ thống</w:t>
        </w:r>
        <w:r>
          <w:rPr>
            <w:noProof/>
            <w:webHidden/>
          </w:rPr>
          <w:tab/>
        </w:r>
        <w:r>
          <w:rPr>
            <w:noProof/>
            <w:webHidden/>
          </w:rPr>
          <w:fldChar w:fldCharType="begin"/>
        </w:r>
        <w:r>
          <w:rPr>
            <w:noProof/>
            <w:webHidden/>
          </w:rPr>
          <w:instrText xml:space="preserve"> PAGEREF _Toc102802185 \h </w:instrText>
        </w:r>
        <w:r>
          <w:rPr>
            <w:noProof/>
            <w:webHidden/>
          </w:rPr>
        </w:r>
        <w:r>
          <w:rPr>
            <w:noProof/>
            <w:webHidden/>
          </w:rPr>
          <w:fldChar w:fldCharType="separate"/>
        </w:r>
        <w:r>
          <w:rPr>
            <w:noProof/>
            <w:webHidden/>
          </w:rPr>
          <w:t>44</w:t>
        </w:r>
        <w:r>
          <w:rPr>
            <w:noProof/>
            <w:webHidden/>
          </w:rPr>
          <w:fldChar w:fldCharType="end"/>
        </w:r>
      </w:hyperlink>
    </w:p>
    <w:p w14:paraId="04BCFF03" w14:textId="31949FAD" w:rsidR="00156B69" w:rsidRDefault="00156B69">
      <w:pPr>
        <w:pStyle w:val="TOC2"/>
        <w:tabs>
          <w:tab w:val="right" w:leader="dot" w:pos="8777"/>
        </w:tabs>
        <w:rPr>
          <w:rFonts w:asciiTheme="minorHAnsi" w:eastAsiaTheme="minorEastAsia" w:hAnsiTheme="minorHAnsi"/>
          <w:noProof/>
          <w:sz w:val="22"/>
        </w:rPr>
      </w:pPr>
      <w:hyperlink w:anchor="_Toc102802186" w:history="1">
        <w:r w:rsidRPr="006F6C74">
          <w:rPr>
            <w:rStyle w:val="Hyperlink"/>
            <w:noProof/>
          </w:rPr>
          <w:t>4.2 Giao diện điều khiển trên Webserver</w:t>
        </w:r>
        <w:r>
          <w:rPr>
            <w:noProof/>
            <w:webHidden/>
          </w:rPr>
          <w:tab/>
        </w:r>
        <w:r>
          <w:rPr>
            <w:noProof/>
            <w:webHidden/>
          </w:rPr>
          <w:fldChar w:fldCharType="begin"/>
        </w:r>
        <w:r>
          <w:rPr>
            <w:noProof/>
            <w:webHidden/>
          </w:rPr>
          <w:instrText xml:space="preserve"> PAGEREF _Toc102802186 \h </w:instrText>
        </w:r>
        <w:r>
          <w:rPr>
            <w:noProof/>
            <w:webHidden/>
          </w:rPr>
        </w:r>
        <w:r>
          <w:rPr>
            <w:noProof/>
            <w:webHidden/>
          </w:rPr>
          <w:fldChar w:fldCharType="separate"/>
        </w:r>
        <w:r>
          <w:rPr>
            <w:noProof/>
            <w:webHidden/>
          </w:rPr>
          <w:t>44</w:t>
        </w:r>
        <w:r>
          <w:rPr>
            <w:noProof/>
            <w:webHidden/>
          </w:rPr>
          <w:fldChar w:fldCharType="end"/>
        </w:r>
      </w:hyperlink>
    </w:p>
    <w:p w14:paraId="618FBB07" w14:textId="447AC3BF" w:rsidR="00156B69" w:rsidRDefault="00156B69">
      <w:pPr>
        <w:pStyle w:val="TOC2"/>
        <w:tabs>
          <w:tab w:val="right" w:leader="dot" w:pos="8777"/>
        </w:tabs>
        <w:rPr>
          <w:rFonts w:asciiTheme="minorHAnsi" w:eastAsiaTheme="minorEastAsia" w:hAnsiTheme="minorHAnsi"/>
          <w:noProof/>
          <w:sz w:val="22"/>
        </w:rPr>
      </w:pPr>
      <w:hyperlink w:anchor="_Toc102802187" w:history="1">
        <w:r w:rsidRPr="006F6C74">
          <w:rPr>
            <w:rStyle w:val="Hyperlink"/>
            <w:noProof/>
          </w:rPr>
          <w:t>4.3 Đánh giá sự ổn định của hệ thống</w:t>
        </w:r>
        <w:r>
          <w:rPr>
            <w:noProof/>
            <w:webHidden/>
          </w:rPr>
          <w:tab/>
        </w:r>
        <w:r>
          <w:rPr>
            <w:noProof/>
            <w:webHidden/>
          </w:rPr>
          <w:fldChar w:fldCharType="begin"/>
        </w:r>
        <w:r>
          <w:rPr>
            <w:noProof/>
            <w:webHidden/>
          </w:rPr>
          <w:instrText xml:space="preserve"> PAGEREF _Toc102802187 \h </w:instrText>
        </w:r>
        <w:r>
          <w:rPr>
            <w:noProof/>
            <w:webHidden/>
          </w:rPr>
        </w:r>
        <w:r>
          <w:rPr>
            <w:noProof/>
            <w:webHidden/>
          </w:rPr>
          <w:fldChar w:fldCharType="separate"/>
        </w:r>
        <w:r>
          <w:rPr>
            <w:noProof/>
            <w:webHidden/>
          </w:rPr>
          <w:t>44</w:t>
        </w:r>
        <w:r>
          <w:rPr>
            <w:noProof/>
            <w:webHidden/>
          </w:rPr>
          <w:fldChar w:fldCharType="end"/>
        </w:r>
      </w:hyperlink>
    </w:p>
    <w:p w14:paraId="6206EA6F" w14:textId="429ED0DE" w:rsidR="00156B69" w:rsidRDefault="00156B69">
      <w:pPr>
        <w:pStyle w:val="TOC2"/>
        <w:tabs>
          <w:tab w:val="right" w:leader="dot" w:pos="8777"/>
        </w:tabs>
        <w:rPr>
          <w:rFonts w:asciiTheme="minorHAnsi" w:eastAsiaTheme="minorEastAsia" w:hAnsiTheme="minorHAnsi"/>
          <w:noProof/>
          <w:sz w:val="22"/>
        </w:rPr>
      </w:pPr>
      <w:hyperlink w:anchor="_Toc102802188" w:history="1">
        <w:r w:rsidRPr="006F6C74">
          <w:rPr>
            <w:rStyle w:val="Hyperlink"/>
            <w:noProof/>
          </w:rPr>
          <w:t>4.4 Kết luận chương 4</w:t>
        </w:r>
        <w:r>
          <w:rPr>
            <w:noProof/>
            <w:webHidden/>
          </w:rPr>
          <w:tab/>
        </w:r>
        <w:r>
          <w:rPr>
            <w:noProof/>
            <w:webHidden/>
          </w:rPr>
          <w:fldChar w:fldCharType="begin"/>
        </w:r>
        <w:r>
          <w:rPr>
            <w:noProof/>
            <w:webHidden/>
          </w:rPr>
          <w:instrText xml:space="preserve"> PAGEREF _Toc102802188 \h </w:instrText>
        </w:r>
        <w:r>
          <w:rPr>
            <w:noProof/>
            <w:webHidden/>
          </w:rPr>
        </w:r>
        <w:r>
          <w:rPr>
            <w:noProof/>
            <w:webHidden/>
          </w:rPr>
          <w:fldChar w:fldCharType="separate"/>
        </w:r>
        <w:r>
          <w:rPr>
            <w:noProof/>
            <w:webHidden/>
          </w:rPr>
          <w:t>44</w:t>
        </w:r>
        <w:r>
          <w:rPr>
            <w:noProof/>
            <w:webHidden/>
          </w:rPr>
          <w:fldChar w:fldCharType="end"/>
        </w:r>
      </w:hyperlink>
    </w:p>
    <w:p w14:paraId="3E5C9DEF" w14:textId="47A78C9E" w:rsidR="00156B69" w:rsidRDefault="00156B69">
      <w:pPr>
        <w:pStyle w:val="TOC1"/>
        <w:tabs>
          <w:tab w:val="right" w:leader="dot" w:pos="8777"/>
        </w:tabs>
        <w:rPr>
          <w:rFonts w:asciiTheme="minorHAnsi" w:eastAsiaTheme="minorEastAsia" w:hAnsiTheme="minorHAnsi"/>
          <w:b w:val="0"/>
          <w:noProof/>
          <w:sz w:val="22"/>
        </w:rPr>
      </w:pPr>
      <w:hyperlink w:anchor="_Toc102802189" w:history="1">
        <w:r w:rsidRPr="006F6C74">
          <w:rPr>
            <w:rStyle w:val="Hyperlink"/>
            <w:noProof/>
          </w:rPr>
          <w:t>KẾT LUẬN</w:t>
        </w:r>
        <w:r>
          <w:rPr>
            <w:noProof/>
            <w:webHidden/>
          </w:rPr>
          <w:tab/>
        </w:r>
        <w:r>
          <w:rPr>
            <w:noProof/>
            <w:webHidden/>
          </w:rPr>
          <w:fldChar w:fldCharType="begin"/>
        </w:r>
        <w:r>
          <w:rPr>
            <w:noProof/>
            <w:webHidden/>
          </w:rPr>
          <w:instrText xml:space="preserve"> PAGEREF _Toc102802189 \h </w:instrText>
        </w:r>
        <w:r>
          <w:rPr>
            <w:noProof/>
            <w:webHidden/>
          </w:rPr>
        </w:r>
        <w:r>
          <w:rPr>
            <w:noProof/>
            <w:webHidden/>
          </w:rPr>
          <w:fldChar w:fldCharType="separate"/>
        </w:r>
        <w:r>
          <w:rPr>
            <w:noProof/>
            <w:webHidden/>
          </w:rPr>
          <w:t>45</w:t>
        </w:r>
        <w:r>
          <w:rPr>
            <w:noProof/>
            <w:webHidden/>
          </w:rPr>
          <w:fldChar w:fldCharType="end"/>
        </w:r>
      </w:hyperlink>
    </w:p>
    <w:p w14:paraId="0223AC19" w14:textId="255BED5B" w:rsidR="00156B69" w:rsidRDefault="00156B69">
      <w:pPr>
        <w:pStyle w:val="TOC1"/>
        <w:tabs>
          <w:tab w:val="right" w:leader="dot" w:pos="8777"/>
        </w:tabs>
        <w:rPr>
          <w:rFonts w:asciiTheme="minorHAnsi" w:eastAsiaTheme="minorEastAsia" w:hAnsiTheme="minorHAnsi"/>
          <w:b w:val="0"/>
          <w:noProof/>
          <w:sz w:val="22"/>
        </w:rPr>
      </w:pPr>
      <w:hyperlink w:anchor="_Toc102802190" w:history="1">
        <w:r w:rsidRPr="006F6C74">
          <w:rPr>
            <w:rStyle w:val="Hyperlink"/>
            <w:noProof/>
          </w:rPr>
          <w:t>TÀI LIỆU THAM KHẢO</w:t>
        </w:r>
        <w:r>
          <w:rPr>
            <w:noProof/>
            <w:webHidden/>
          </w:rPr>
          <w:tab/>
        </w:r>
        <w:r>
          <w:rPr>
            <w:noProof/>
            <w:webHidden/>
          </w:rPr>
          <w:fldChar w:fldCharType="begin"/>
        </w:r>
        <w:r>
          <w:rPr>
            <w:noProof/>
            <w:webHidden/>
          </w:rPr>
          <w:instrText xml:space="preserve"> PAGEREF _Toc102802190 \h </w:instrText>
        </w:r>
        <w:r>
          <w:rPr>
            <w:noProof/>
            <w:webHidden/>
          </w:rPr>
        </w:r>
        <w:r>
          <w:rPr>
            <w:noProof/>
            <w:webHidden/>
          </w:rPr>
          <w:fldChar w:fldCharType="separate"/>
        </w:r>
        <w:r>
          <w:rPr>
            <w:noProof/>
            <w:webHidden/>
          </w:rPr>
          <w:t>47</w:t>
        </w:r>
        <w:r>
          <w:rPr>
            <w:noProof/>
            <w:webHidden/>
          </w:rPr>
          <w:fldChar w:fldCharType="end"/>
        </w:r>
      </w:hyperlink>
    </w:p>
    <w:p w14:paraId="2D8DFF7E" w14:textId="059FC614" w:rsidR="00156B69" w:rsidRDefault="00156B69">
      <w:pPr>
        <w:pStyle w:val="TOC1"/>
        <w:tabs>
          <w:tab w:val="right" w:leader="dot" w:pos="8777"/>
        </w:tabs>
        <w:rPr>
          <w:rFonts w:asciiTheme="minorHAnsi" w:eastAsiaTheme="minorEastAsia" w:hAnsiTheme="minorHAnsi"/>
          <w:b w:val="0"/>
          <w:noProof/>
          <w:sz w:val="22"/>
        </w:rPr>
      </w:pPr>
      <w:hyperlink w:anchor="_Toc102802191" w:history="1">
        <w:r w:rsidRPr="006F6C74">
          <w:rPr>
            <w:rStyle w:val="Hyperlink"/>
            <w:noProof/>
          </w:rPr>
          <w:t>PHỤ LỤC</w:t>
        </w:r>
        <w:r>
          <w:rPr>
            <w:noProof/>
            <w:webHidden/>
          </w:rPr>
          <w:tab/>
        </w:r>
        <w:r>
          <w:rPr>
            <w:noProof/>
            <w:webHidden/>
          </w:rPr>
          <w:fldChar w:fldCharType="begin"/>
        </w:r>
        <w:r>
          <w:rPr>
            <w:noProof/>
            <w:webHidden/>
          </w:rPr>
          <w:instrText xml:space="preserve"> PAGEREF _Toc102802191 \h </w:instrText>
        </w:r>
        <w:r>
          <w:rPr>
            <w:noProof/>
            <w:webHidden/>
          </w:rPr>
        </w:r>
        <w:r>
          <w:rPr>
            <w:noProof/>
            <w:webHidden/>
          </w:rPr>
          <w:fldChar w:fldCharType="separate"/>
        </w:r>
        <w:r>
          <w:rPr>
            <w:noProof/>
            <w:webHidden/>
          </w:rPr>
          <w:t>48</w:t>
        </w:r>
        <w:r>
          <w:rPr>
            <w:noProof/>
            <w:webHidden/>
          </w:rPr>
          <w:fldChar w:fldCharType="end"/>
        </w:r>
      </w:hyperlink>
    </w:p>
    <w:p w14:paraId="37DBA341" w14:textId="3B8F5865" w:rsidR="00B1055C" w:rsidRDefault="007E2028">
      <w:pPr>
        <w:rPr>
          <w:rFonts w:ascii="Times New Roman" w:eastAsiaTheme="majorEastAsia" w:hAnsi="Times New Roman" w:cstheme="majorBidi"/>
          <w:b/>
          <w:caps/>
          <w:sz w:val="28"/>
          <w:szCs w:val="32"/>
        </w:rPr>
      </w:pPr>
      <w:r>
        <w:fldChar w:fldCharType="end"/>
      </w:r>
      <w:r w:rsidR="00B1055C">
        <w:br w:type="page"/>
      </w:r>
    </w:p>
    <w:p w14:paraId="3C468591" w14:textId="7F927DFC" w:rsidR="00B1055C" w:rsidRDefault="00B1055C" w:rsidP="00B1055C">
      <w:pPr>
        <w:pStyle w:val="Heading1"/>
        <w:numPr>
          <w:ilvl w:val="0"/>
          <w:numId w:val="0"/>
        </w:numPr>
        <w:jc w:val="left"/>
      </w:pPr>
      <w:bookmarkStart w:id="2" w:name="_Toc102802126"/>
      <w:r>
        <w:lastRenderedPageBreak/>
        <w:t>DANH MỤC HÌNH ẢNH</w:t>
      </w:r>
      <w:bookmarkEnd w:id="2"/>
    </w:p>
    <w:p w14:paraId="31F835E4" w14:textId="1A3843B9" w:rsidR="00B1055C" w:rsidRDefault="00B1055C">
      <w:r>
        <w:br w:type="page"/>
      </w:r>
    </w:p>
    <w:p w14:paraId="7B8AC627" w14:textId="44A15F76" w:rsidR="00B1055C" w:rsidRPr="00B1055C" w:rsidRDefault="00B1055C" w:rsidP="00B1055C">
      <w:pPr>
        <w:pStyle w:val="Heading1"/>
        <w:numPr>
          <w:ilvl w:val="0"/>
          <w:numId w:val="0"/>
        </w:numPr>
        <w:jc w:val="left"/>
      </w:pPr>
      <w:bookmarkStart w:id="3" w:name="_Toc102802127"/>
      <w:r>
        <w:lastRenderedPageBreak/>
        <w:t>DANH MỤC BẢNG BIỂU</w:t>
      </w:r>
      <w:bookmarkEnd w:id="3"/>
    </w:p>
    <w:p w14:paraId="088CDD94" w14:textId="77777777" w:rsidR="00B1055C" w:rsidRPr="00B1055C" w:rsidRDefault="00B1055C" w:rsidP="00B1055C"/>
    <w:p w14:paraId="3BB38016" w14:textId="3EDABCB7" w:rsidR="00D6725A" w:rsidRPr="00DB6C3C" w:rsidRDefault="00B1055C" w:rsidP="00DB6C3C">
      <w:pPr>
        <w:pStyle w:val="Heading1"/>
        <w:numPr>
          <w:ilvl w:val="0"/>
          <w:numId w:val="0"/>
        </w:numPr>
      </w:pPr>
      <w:r>
        <w:br w:type="page"/>
      </w:r>
      <w:bookmarkStart w:id="4" w:name="_Toc102802128"/>
      <w:r w:rsidR="003539D5">
        <w:lastRenderedPageBreak/>
        <w:t>LỜI MỞ ĐẦU</w:t>
      </w:r>
      <w:bookmarkEnd w:id="4"/>
    </w:p>
    <w:p w14:paraId="40391F4D" w14:textId="77777777" w:rsidR="00D6725A" w:rsidRPr="00DB6C3C" w:rsidRDefault="00D6725A" w:rsidP="00DB6C3C">
      <w:pPr>
        <w:pStyle w:val="content"/>
      </w:pPr>
      <w:r w:rsidRPr="00DB6C3C">
        <w:t>Ngày nay, xã hội ngày càng phát triển, công nghiệp hóa, hiện đại hóa ngày càng được nâng cao để phát triển đất nước và cải thiện cuộc sống của người dân. Vì vậy việc ứng dụng khoa học kỹ thuật ngày càng rộng rãi, phổ biến và mang lại hiệu quả cao trong hầu hết các lĩnh vực.</w:t>
      </w:r>
    </w:p>
    <w:p w14:paraId="4111A45B" w14:textId="64DD90F4" w:rsidR="00574B43" w:rsidRPr="00DB6C3C" w:rsidRDefault="00574B43" w:rsidP="00DB6C3C">
      <w:pPr>
        <w:pStyle w:val="content"/>
      </w:pPr>
      <w:r w:rsidRPr="00DB6C3C">
        <w:t>Với sự bùng nổ của Cuộc cách mạng công nghiệp lần thứ tư đang diễn ra từ những năm 2000 gọi là cuộc cách mạng số, thông qua các công nghệ như Internet vạn vật (IoT), trí tuệ nhân tạo (AI), thực tế ảo (VR), tương tác thực tại ảo (AR), mạng xã hội, điện toán đám mây, di động, phân tích dữ liệu lớn (SMAC)... để chuyển hóa toàn bộ thế giới thực thành thế giới số.</w:t>
      </w:r>
    </w:p>
    <w:p w14:paraId="164BC0D3" w14:textId="1147BC19" w:rsidR="00574B43" w:rsidRPr="00DB6C3C" w:rsidRDefault="00574B43" w:rsidP="00DB6C3C">
      <w:pPr>
        <w:pStyle w:val="content"/>
      </w:pPr>
      <w:r w:rsidRPr="00DB6C3C">
        <w:t>Trong các công nghệ của cách mạng 4.0. Với sự phát triển của Internet, công nghệ Internet vạn vật (IoT) đang được phát triển một cách nhanh chóng. Hệ sinh thái IOT cho phép các tổ chức có thể kết nối, kiểm soát và sử dụng các </w:t>
      </w:r>
      <w:r w:rsidRPr="00DB6C3C">
        <w:rPr>
          <w:rStyle w:val="Emphasis"/>
          <w:i w:val="0"/>
          <w:iCs w:val="0"/>
        </w:rPr>
        <w:t>thiết bị IOT</w:t>
      </w:r>
      <w:r w:rsidRPr="00DB6C3C">
        <w:t>. Trong hệ sinh thái này, một tổ chức có thể sử dụng các thiết bị như điện thoại thông minh, máy tính bản, … để gửi đi các hiệu lệnh, hoặc truy cập thông tin từ một mạng lưới các thiết bị IOT khác. Trong trường hợp hiệu lệnh, thiết bị nhận lệnh sẽ thực hiện các công việc được thiết kế, thu thập dữ liệu để được truy cập và phân tích nhanh chóng.</w:t>
      </w:r>
    </w:p>
    <w:p w14:paraId="50E23713" w14:textId="3E3D158C" w:rsidR="00D6725A" w:rsidRPr="00DB6C3C" w:rsidRDefault="00D6725A" w:rsidP="00DB6C3C">
      <w:pPr>
        <w:pStyle w:val="content"/>
      </w:pPr>
      <w:r w:rsidRPr="00DB6C3C">
        <w:t xml:space="preserve">Hệ thống giám sát điều khiển </w:t>
      </w:r>
      <w:r w:rsidR="00DB6C3C" w:rsidRPr="00DB6C3C">
        <w:t>từ xa</w:t>
      </w:r>
      <w:r w:rsidRPr="00DB6C3C">
        <w:t xml:space="preserve"> là một giải pháp vô cùng thông minh. Đây là thành quả của nền công nghiệp 4.0. Thay vì sử dụng phương thức </w:t>
      </w:r>
      <w:r w:rsidR="00DB6C3C" w:rsidRPr="00DB6C3C">
        <w:t xml:space="preserve">điều khiển và </w:t>
      </w:r>
      <w:r w:rsidRPr="00DB6C3C">
        <w:t xml:space="preserve">giám sát điều khiển thủ công kém hiệu quả, chính xác. Giờ đây với hệ thống giám, </w:t>
      </w:r>
      <w:r w:rsidR="00574B43" w:rsidRPr="00DB6C3C">
        <w:t>người vận hành</w:t>
      </w:r>
      <w:r w:rsidRPr="00DB6C3C">
        <w:t xml:space="preserve"> có thể giám sát từ xa mọi lúc, mọi nơi thông qua các thiết bị thông minh có hỗ trợ kết nối internet: smartphone, table, laptop,…</w:t>
      </w:r>
    </w:p>
    <w:p w14:paraId="1AFD0BCA" w14:textId="31C54BBD" w:rsidR="00F861C0" w:rsidRDefault="00D6725A" w:rsidP="00F861C0">
      <w:pPr>
        <w:pStyle w:val="content"/>
      </w:pPr>
      <w:r w:rsidRPr="00DB6C3C">
        <w:t>Hệ thống đóng vai trò vô cùng quan trọng. Với chức năng thực hiện thu thập và tích hợp dữ liệu đồng thời phân tích để hoàn thành nhiệm vụ đảm bảo cho một hệ thống hoạt động ổn định mang hiệu quả cao.</w:t>
      </w:r>
      <w:r w:rsidR="00DB6C3C">
        <w:t xml:space="preserve"> </w:t>
      </w:r>
      <w:r w:rsidRPr="00DB6C3C">
        <w:t xml:space="preserve">Đặc biệt </w:t>
      </w:r>
      <w:r w:rsidR="00DB6C3C" w:rsidRPr="00DB6C3C">
        <w:t xml:space="preserve">trong công nghiệp có nhiều </w:t>
      </w:r>
      <w:r w:rsidRPr="00DB6C3C">
        <w:t xml:space="preserve">các hệ thống nhà máy lớn, việc sử dụng hệ thống giám sát từ xa càng quan trọng. Việc giám sát và điều khiển toàn bộ hệ thống được đảm </w:t>
      </w:r>
      <w:r w:rsidRPr="00DB6C3C">
        <w:lastRenderedPageBreak/>
        <w:t>bảo. Hệ thống còn hỗ trợ việc giám sát – điều khiển tập trung các nhà máy phân tán ở bất kỳ vị trí nào.</w:t>
      </w:r>
    </w:p>
    <w:p w14:paraId="0D1CD705" w14:textId="77777777" w:rsidR="00F861C0" w:rsidRDefault="00DB6C3C" w:rsidP="00F861C0">
      <w:pPr>
        <w:pStyle w:val="content"/>
      </w:pPr>
      <w:r w:rsidRPr="00DB6C3C">
        <w:t xml:space="preserve">Để </w:t>
      </w:r>
      <w:r>
        <w:t xml:space="preserve">tìm hiểu </w:t>
      </w:r>
      <w:r w:rsidR="00F861C0">
        <w:t>về việc điều khiển và giám sát từ xa, cũng như việc ứng dụng các kiến thức đã học về vi điều khiển, vi xử lý, các môn học về điều khiển và giám sát không dây, em đã quyết định chọn đề tài: “T</w:t>
      </w:r>
      <w:r w:rsidR="00F861C0" w:rsidRPr="00F861C0">
        <w:t xml:space="preserve">hiết kế hệ thống điều khiển và giám sát các thiết bị từ xa bằng </w:t>
      </w:r>
      <w:r w:rsidR="00F861C0">
        <w:t>Wifi</w:t>
      </w:r>
      <w:r w:rsidR="00F861C0" w:rsidRPr="00F861C0">
        <w:t xml:space="preserve"> sử dụng </w:t>
      </w:r>
      <w:r w:rsidR="00F861C0">
        <w:t>ESP</w:t>
      </w:r>
      <w:r w:rsidR="00F861C0" w:rsidRPr="00F861C0">
        <w:t>32</w:t>
      </w:r>
      <w:r w:rsidR="00F861C0">
        <w:t>”</w:t>
      </w:r>
      <w:r w:rsidR="00F861C0" w:rsidRPr="00F861C0">
        <w:t xml:space="preserve"> </w:t>
      </w:r>
      <w:r w:rsidR="00F861C0" w:rsidRPr="00DB6C3C">
        <w:t>là đề tài đồ án tốt nghiệ</w:t>
      </w:r>
      <w:r w:rsidR="00F861C0">
        <w:t xml:space="preserve">p. </w:t>
      </w:r>
    </w:p>
    <w:p w14:paraId="02DDFA8A" w14:textId="14F16E30" w:rsidR="00F861C0" w:rsidRDefault="00F861C0" w:rsidP="00F861C0">
      <w:pPr>
        <w:pStyle w:val="content"/>
        <w:ind w:firstLine="0"/>
      </w:pPr>
      <w:r>
        <w:t>Nội dung quyển báo cáo này bao gồm 3 chương chính:</w:t>
      </w:r>
    </w:p>
    <w:p w14:paraId="18E11F02" w14:textId="3A0AC006" w:rsidR="00F861C0" w:rsidRDefault="00F861C0" w:rsidP="00F861C0">
      <w:pPr>
        <w:pStyle w:val="content"/>
        <w:ind w:left="720" w:firstLine="0"/>
      </w:pPr>
      <w:r>
        <w:t>Chương 1 - Tổng quan về hệ thống điều khiển và giám sát</w:t>
      </w:r>
    </w:p>
    <w:p w14:paraId="0F6F3CEA" w14:textId="6C5A4CD7" w:rsidR="00F861C0" w:rsidRDefault="00F861C0" w:rsidP="00F861C0">
      <w:pPr>
        <w:pStyle w:val="content"/>
        <w:ind w:left="720" w:firstLine="0"/>
      </w:pPr>
      <w:r>
        <w:t xml:space="preserve">Chương 2 - Cơ sở lý thuyết </w:t>
      </w:r>
    </w:p>
    <w:p w14:paraId="771E1860" w14:textId="3F2ABEAD" w:rsidR="00F861C0" w:rsidRDefault="00F861C0" w:rsidP="00F861C0">
      <w:pPr>
        <w:pStyle w:val="content"/>
        <w:ind w:left="720" w:firstLine="0"/>
      </w:pPr>
      <w:r>
        <w:t>Chương 3 - Thiết kế hệ thống điều khiển và giám sát</w:t>
      </w:r>
    </w:p>
    <w:p w14:paraId="11AB04A0" w14:textId="77777777" w:rsidR="00F861C0" w:rsidRDefault="00F861C0">
      <w:pPr>
        <w:rPr>
          <w:rFonts w:ascii="Times New Roman" w:hAnsi="Times New Roman"/>
          <w:sz w:val="28"/>
        </w:rPr>
      </w:pPr>
      <w:r>
        <w:br w:type="page"/>
      </w:r>
    </w:p>
    <w:p w14:paraId="45FDE985" w14:textId="36A1F6FD" w:rsidR="00DB6C3C" w:rsidRDefault="00781B15" w:rsidP="00F861C0">
      <w:pPr>
        <w:pStyle w:val="Heading1"/>
      </w:pPr>
      <w:bookmarkStart w:id="5" w:name="_Toc102802129"/>
      <w:r>
        <w:rPr>
          <w:caps w:val="0"/>
        </w:rPr>
        <w:lastRenderedPageBreak/>
        <w:t xml:space="preserve">TỔNG QUAN VỀ </w:t>
      </w:r>
      <w:r w:rsidRPr="000B290B">
        <w:rPr>
          <w:caps w:val="0"/>
        </w:rPr>
        <w:t>MÔ HÌNH HỆ THỐNG ĐÈN VÀ RÈM CỬA THÔNG MINH SỬ DỤNG ESP32</w:t>
      </w:r>
      <w:bookmarkEnd w:id="5"/>
    </w:p>
    <w:p w14:paraId="4B3684B2" w14:textId="77777777" w:rsidR="006B41BE" w:rsidRPr="006B41BE" w:rsidRDefault="006B41BE" w:rsidP="006B41BE">
      <w:pPr>
        <w:pStyle w:val="level1"/>
      </w:pPr>
      <w:bookmarkStart w:id="6" w:name="_Toc102802130"/>
      <w:r w:rsidRPr="006B41BE">
        <w:t>Lý do lựa chọn đề tài</w:t>
      </w:r>
      <w:bookmarkEnd w:id="6"/>
    </w:p>
    <w:p w14:paraId="01AEBC83" w14:textId="5B2FB601" w:rsidR="00D31227" w:rsidRDefault="006B41BE" w:rsidP="00D31227">
      <w:pPr>
        <w:pStyle w:val="level2"/>
      </w:pPr>
      <w:bookmarkStart w:id="7" w:name="_Toc102802131"/>
      <w:r>
        <w:t>Đặt vấn đề</w:t>
      </w:r>
      <w:bookmarkEnd w:id="7"/>
    </w:p>
    <w:p w14:paraId="6DD15C11" w14:textId="455932E6" w:rsidR="000B290B" w:rsidRDefault="000B290B" w:rsidP="00E63D87">
      <w:pPr>
        <w:pStyle w:val="content"/>
      </w:pPr>
      <w:r w:rsidRPr="000B290B">
        <w:t>Rèm cửa đóng vai trò quan trọng trong mỗi gia đình nó giúp cản sáng, điều chỉnh nhiệt độ và trang trí ngôi nhà của bạn. Tuy nhiên sẽ thật bất tiện khi mà hàng ngày cứ phải dùng tay đi kéo rèm</w:t>
      </w:r>
      <w:r w:rsidR="00487FCE">
        <w:t xml:space="preserve"> làm </w:t>
      </w:r>
      <w:r w:rsidRPr="000B290B">
        <w:t>rất mất thời gian</w:t>
      </w:r>
      <w:r w:rsidR="00487FCE">
        <w:t>. N</w:t>
      </w:r>
      <w:r w:rsidRPr="000B290B">
        <w:t xml:space="preserve">gày nay với công nghệ 4.0 hiện đại, các thiết bị nội thất được áp dụng công nghệ mới, rèm </w:t>
      </w:r>
      <w:r w:rsidR="00B36BB0">
        <w:t>thông minh</w:t>
      </w:r>
      <w:r w:rsidRPr="000B290B">
        <w:t xml:space="preserve"> ra đời đã giúp cho </w:t>
      </w:r>
      <w:r w:rsidR="00B36BB0">
        <w:t>người sử dụng</w:t>
      </w:r>
      <w:r w:rsidRPr="000B290B">
        <w:t xml:space="preserve"> thao tác dễ dàng hơn </w:t>
      </w:r>
    </w:p>
    <w:p w14:paraId="5AF1EE15" w14:textId="52C39527" w:rsidR="00B36BB0" w:rsidRDefault="00B36BB0" w:rsidP="00B36BB0">
      <w:pPr>
        <w:pStyle w:val="content"/>
      </w:pPr>
      <w:r>
        <w:t xml:space="preserve">Song song với hệ thống rèm cửa, hệ thống chiếu sáng cũng dần thay đổi theo để đáp ứng được nhu cầu thiết yếu của người dùng. Chiếu sáng thông minh đã dần dần trở nên quên thuộc trong những ngôi nhà hiện đại sang trọng. </w:t>
      </w:r>
    </w:p>
    <w:p w14:paraId="4CA4C921" w14:textId="72D9E82F" w:rsidR="00B36BB0" w:rsidRPr="00B36BB0" w:rsidRDefault="00B36BB0" w:rsidP="00B36BB0">
      <w:pPr>
        <w:pStyle w:val="content"/>
      </w:pPr>
      <w:r w:rsidRPr="00B36BB0">
        <w:t xml:space="preserve">Với hệ thống </w:t>
      </w:r>
      <w:r>
        <w:t xml:space="preserve">rèm cửa và </w:t>
      </w:r>
      <w:r w:rsidRPr="00B36BB0">
        <w:t xml:space="preserve">chiếu sáng thông thường ở trong nhà thì </w:t>
      </w:r>
      <w:r>
        <w:t>người dùng</w:t>
      </w:r>
      <w:r w:rsidRPr="00B36BB0">
        <w:t xml:space="preserve"> hay bật tắt bóng đèn bằng công tắc cơ quen thuộc</w:t>
      </w:r>
      <w:r>
        <w:t xml:space="preserve"> hoặc bằng các điều khiển hồng ngoại</w:t>
      </w:r>
      <w:r w:rsidRPr="00B36BB0">
        <w:t>.</w:t>
      </w:r>
      <w:r>
        <w:t xml:space="preserve"> Tuy nhiên, </w:t>
      </w:r>
      <w:r w:rsidRPr="00B36BB0">
        <w:t>đối với chiều sáng thông minh</w:t>
      </w:r>
      <w:r w:rsidR="002E4440">
        <w:t xml:space="preserve">, người dùng </w:t>
      </w:r>
      <w:r w:rsidRPr="00B36BB0">
        <w:t>hoàn toàn có thể điều khiển từ xa thông qua điện thoại hoặc máy tính bảng</w:t>
      </w:r>
      <w:r>
        <w:t>, có thể đóng mở các thiết bị ở bất kỳ nơi nào chỉ với điện thoại hoặc máy tính có kết nối Internet</w:t>
      </w:r>
    </w:p>
    <w:p w14:paraId="0C950841" w14:textId="4C6A6B72" w:rsidR="002E4440" w:rsidRDefault="00E63D87" w:rsidP="002E4440">
      <w:pPr>
        <w:pStyle w:val="content"/>
      </w:pPr>
      <w:r w:rsidRPr="00DD719D">
        <w:t>Với</w:t>
      </w:r>
      <w:r w:rsidRPr="00DD719D">
        <w:rPr>
          <w:spacing w:val="-5"/>
        </w:rPr>
        <w:t xml:space="preserve"> </w:t>
      </w:r>
      <w:r w:rsidRPr="00DD719D">
        <w:t>mục</w:t>
      </w:r>
      <w:r w:rsidRPr="00DD719D">
        <w:rPr>
          <w:spacing w:val="-4"/>
        </w:rPr>
        <w:t xml:space="preserve"> </w:t>
      </w:r>
      <w:r w:rsidRPr="00DD719D">
        <w:t>đích</w:t>
      </w:r>
      <w:r w:rsidRPr="00DD719D">
        <w:rPr>
          <w:spacing w:val="-4"/>
        </w:rPr>
        <w:t xml:space="preserve"> </w:t>
      </w:r>
      <w:r w:rsidRPr="00DD719D">
        <w:t>có</w:t>
      </w:r>
      <w:r w:rsidRPr="00DD719D">
        <w:rPr>
          <w:spacing w:val="-4"/>
        </w:rPr>
        <w:t xml:space="preserve"> </w:t>
      </w:r>
      <w:r w:rsidRPr="00DD719D">
        <w:t>thể</w:t>
      </w:r>
      <w:r w:rsidRPr="00DD719D">
        <w:rPr>
          <w:spacing w:val="-4"/>
        </w:rPr>
        <w:t xml:space="preserve"> </w:t>
      </w:r>
      <w:r w:rsidRPr="00DD719D">
        <w:t>tạo</w:t>
      </w:r>
      <w:r w:rsidRPr="00DD719D">
        <w:rPr>
          <w:spacing w:val="-5"/>
        </w:rPr>
        <w:t xml:space="preserve"> </w:t>
      </w:r>
      <w:r w:rsidRPr="00DD719D">
        <w:t>ra</w:t>
      </w:r>
      <w:r w:rsidRPr="00DD719D">
        <w:rPr>
          <w:spacing w:val="-4"/>
        </w:rPr>
        <w:t xml:space="preserve"> </w:t>
      </w:r>
      <w:r w:rsidRPr="00DD719D">
        <w:t>một</w:t>
      </w:r>
      <w:r w:rsidRPr="00DD719D">
        <w:rPr>
          <w:spacing w:val="-4"/>
        </w:rPr>
        <w:t xml:space="preserve"> </w:t>
      </w:r>
      <w:r w:rsidRPr="00DD719D">
        <w:t>hệ</w:t>
      </w:r>
      <w:r w:rsidRPr="00DD719D">
        <w:rPr>
          <w:spacing w:val="-2"/>
        </w:rPr>
        <w:t xml:space="preserve"> </w:t>
      </w:r>
      <w:r w:rsidRPr="00DD719D">
        <w:t>thống</w:t>
      </w:r>
      <w:r w:rsidRPr="00DD719D">
        <w:rPr>
          <w:spacing w:val="-5"/>
        </w:rPr>
        <w:t xml:space="preserve"> </w:t>
      </w:r>
      <w:r w:rsidR="00B36BB0">
        <w:rPr>
          <w:spacing w:val="-5"/>
        </w:rPr>
        <w:t>đèn và rèm cửa thông minh</w:t>
      </w:r>
      <w:r w:rsidRPr="00DD719D">
        <w:t xml:space="preserve">, thân thiện với người dùng, khả năng tùy biến cao và giá thành phải chăng, </w:t>
      </w:r>
      <w:r>
        <w:t xml:space="preserve">em </w:t>
      </w:r>
      <w:r w:rsidRPr="00DD719D">
        <w:t>xin giới thiệu đề tài: “</w:t>
      </w:r>
      <w:r w:rsidR="000B290B" w:rsidRPr="000B290B">
        <w:rPr>
          <w:b/>
          <w:szCs w:val="28"/>
        </w:rPr>
        <w:t>Thiết kế mô hình hệ thống đèn và rèm cửa thông minh sử dụng ESP32</w:t>
      </w:r>
      <w:r w:rsidRPr="00DD719D">
        <w:t>”. Với mô hình này, chúng ta có thể phát triển thêm thành một hệ thống hoàn chỉnh</w:t>
      </w:r>
      <w:r>
        <w:t>, liên kết được các thiết bị lại với nhau</w:t>
      </w:r>
      <w:r w:rsidRPr="00DD719D">
        <w:t xml:space="preserve">, có thể giúp </w:t>
      </w:r>
      <w:r>
        <w:t>con người</w:t>
      </w:r>
      <w:r w:rsidRPr="00DD719D">
        <w:t xml:space="preserve"> dễ dàng sử dụng, vận hành cũng như điều </w:t>
      </w:r>
      <w:r>
        <w:t>khiển từ xa ở mọi lúc mọi nơi chỉ cần có một thiết bị có thể kết nối được với Internet</w:t>
      </w:r>
    </w:p>
    <w:p w14:paraId="2126B0E6" w14:textId="13C60CE4" w:rsidR="007C502F" w:rsidRDefault="00C74FCB" w:rsidP="00C74FCB">
      <w:pPr>
        <w:pStyle w:val="level2"/>
      </w:pPr>
      <w:bookmarkStart w:id="8" w:name="_Toc102802132"/>
      <w:r>
        <w:t>Giới thiệu chung về đề tài</w:t>
      </w:r>
      <w:bookmarkEnd w:id="8"/>
    </w:p>
    <w:p w14:paraId="766077E2" w14:textId="5B73A3FD" w:rsidR="00C74FCB" w:rsidRDefault="00C74FCB" w:rsidP="00C74FCB">
      <w:pPr>
        <w:pStyle w:val="content"/>
      </w:pPr>
      <w:r>
        <w:t xml:space="preserve">Trong đề tài này, em sẽ thực hiện thiết kế </w:t>
      </w:r>
      <w:r w:rsidR="0076615A">
        <w:t>một</w:t>
      </w:r>
      <w:r w:rsidR="002E4440" w:rsidRPr="002E4440">
        <w:t xml:space="preserve"> mô hình hệ thống đèn và rèm cửa thông minh sử dụng ESP32</w:t>
      </w:r>
      <w:r w:rsidR="0076615A">
        <w:t xml:space="preserve"> . Mô hình gồm 2 phần chính là </w:t>
      </w:r>
      <w:r>
        <w:t xml:space="preserve">mạch điện </w:t>
      </w:r>
      <w:r>
        <w:lastRenderedPageBreak/>
        <w:t>tử</w:t>
      </w:r>
      <w:r w:rsidR="0076615A">
        <w:t xml:space="preserve"> và phần mềm điều khiển. Đầu vào của mạch điện tử có 6 nút nhấn để điều khiển </w:t>
      </w:r>
      <w:r w:rsidR="002E4440">
        <w:t>5 đèn và 1 rèm cửa</w:t>
      </w:r>
      <w:r w:rsidR="0076615A">
        <w:t xml:space="preserve"> Phần mềm sẽ đồng bộ với nút nhấn trên phần cứng để hiển thị trạng thái bật tắt của thiết bị, đồng thời chúng ta có thể bật tắt thiết bị ngay trên phần mềm.</w:t>
      </w:r>
    </w:p>
    <w:p w14:paraId="6CD22E6C" w14:textId="77777777" w:rsidR="008C0A32" w:rsidRDefault="00767DA5" w:rsidP="008C0A32">
      <w:pPr>
        <w:pStyle w:val="level1"/>
      </w:pPr>
      <w:r>
        <w:t xml:space="preserve"> </w:t>
      </w:r>
      <w:bookmarkStart w:id="9" w:name="_Toc102802133"/>
      <w:r>
        <w:t>Vai trò và ý nghĩa của đề tài</w:t>
      </w:r>
      <w:bookmarkEnd w:id="9"/>
    </w:p>
    <w:p w14:paraId="33878355" w14:textId="379BBDEE" w:rsidR="008C0A32" w:rsidRPr="008C0A32" w:rsidRDefault="008C0A32" w:rsidP="008C0A32">
      <w:pPr>
        <w:pStyle w:val="content"/>
        <w:ind w:firstLine="0"/>
        <w:rPr>
          <w:i/>
          <w:iCs/>
        </w:rPr>
      </w:pPr>
      <w:r w:rsidRPr="008C0A32">
        <w:rPr>
          <w:i/>
          <w:iCs/>
        </w:rPr>
        <w:t>Vai trò của đề tài</w:t>
      </w:r>
    </w:p>
    <w:p w14:paraId="56E1CA24" w14:textId="5F37B35F" w:rsidR="008C0A32" w:rsidRDefault="00767DA5" w:rsidP="00C74FCB">
      <w:pPr>
        <w:pStyle w:val="content"/>
      </w:pPr>
      <w:r>
        <w:t xml:space="preserve">Đề tài tập trung vào thiết </w:t>
      </w:r>
      <w:r w:rsidR="002E4440" w:rsidRPr="002E4440">
        <w:t xml:space="preserve"> mô hình hệ thống đèn và rèm cửa thông minh sử dụng ESP32</w:t>
      </w:r>
      <w:r w:rsidR="00432073">
        <w:t xml:space="preserve">. </w:t>
      </w:r>
    </w:p>
    <w:p w14:paraId="2B430216" w14:textId="1FAAADAC" w:rsidR="00767DA5" w:rsidRDefault="00432073" w:rsidP="00C74FCB">
      <w:pPr>
        <w:pStyle w:val="content"/>
      </w:pPr>
      <w:r>
        <w:t xml:space="preserve">Đề tài </w:t>
      </w:r>
      <w:r w:rsidR="002E4440">
        <w:t xml:space="preserve">được đưa ra nhằm tạo ra hệ thống đèn và rèm cửa thông minh </w:t>
      </w:r>
      <w:r w:rsidR="00FD45C5">
        <w:t>ứng dụng nhiều trong các ngôi nhà cần yêu cầu một hệ thống tự động và điều khiển từ xa</w:t>
      </w:r>
    </w:p>
    <w:p w14:paraId="71D55F52" w14:textId="5FEB5494" w:rsidR="00FD45C5" w:rsidRDefault="00FD45C5" w:rsidP="00C74FCB">
      <w:pPr>
        <w:pStyle w:val="content"/>
      </w:pPr>
      <w:r>
        <w:t>Ngoài ra, đối với sinh viên, đề tài còn là chủ đề để tìm hiểu về công nghệ điều khiển và giám sát từ xa, công nghệ IoT…</w:t>
      </w:r>
    </w:p>
    <w:p w14:paraId="5B9F71E2" w14:textId="3AA55DE3" w:rsidR="008C0A32" w:rsidRPr="008C0A32" w:rsidRDefault="008C0A32" w:rsidP="008C0A32">
      <w:pPr>
        <w:pStyle w:val="content"/>
        <w:ind w:firstLine="0"/>
        <w:rPr>
          <w:i/>
          <w:iCs/>
        </w:rPr>
      </w:pPr>
      <w:r w:rsidRPr="008C0A32">
        <w:rPr>
          <w:i/>
          <w:iCs/>
        </w:rPr>
        <w:t>Ý nghĩa của đề tài</w:t>
      </w:r>
    </w:p>
    <w:p w14:paraId="750FB16B" w14:textId="3F5E3548" w:rsidR="008C0A32" w:rsidRDefault="00FD45C5" w:rsidP="008C0A32">
      <w:pPr>
        <w:pStyle w:val="content"/>
        <w:numPr>
          <w:ilvl w:val="0"/>
          <w:numId w:val="8"/>
        </w:numPr>
      </w:pPr>
      <w:r>
        <w:t>Tìm hiểu về các hệ thống đèn và rèm cửa thông minh</w:t>
      </w:r>
    </w:p>
    <w:p w14:paraId="314AA3C7" w14:textId="4DF1BC61" w:rsidR="00FD45C5" w:rsidRDefault="008C0A32" w:rsidP="00FD45C5">
      <w:pPr>
        <w:pStyle w:val="content"/>
        <w:numPr>
          <w:ilvl w:val="0"/>
          <w:numId w:val="8"/>
        </w:numPr>
      </w:pPr>
      <w:r>
        <w:t xml:space="preserve">Dần đưa các thiết bị thông minh </w:t>
      </w:r>
      <w:r w:rsidR="00FD45C5">
        <w:t>vào trong cuộc sống</w:t>
      </w:r>
    </w:p>
    <w:p w14:paraId="641DBE4E" w14:textId="77777777" w:rsidR="00781B15" w:rsidRDefault="00781B15" w:rsidP="00781B15">
      <w:pPr>
        <w:pStyle w:val="level1"/>
      </w:pPr>
      <w:bookmarkStart w:id="10" w:name="_Toc102802134"/>
      <w:r w:rsidRPr="006B6787">
        <w:t xml:space="preserve">Các hệ thống </w:t>
      </w:r>
      <w:r>
        <w:t>đèn và rèm cửa thông minh</w:t>
      </w:r>
      <w:r w:rsidRPr="006B6787">
        <w:t xml:space="preserve"> trên thị trường</w:t>
      </w:r>
      <w:bookmarkEnd w:id="10"/>
    </w:p>
    <w:p w14:paraId="641AA634" w14:textId="77777777" w:rsidR="00781B15" w:rsidRDefault="00781B15" w:rsidP="00781B15">
      <w:pPr>
        <w:pStyle w:val="content"/>
      </w:pPr>
      <w:r>
        <w:t>Hiện nay với công nghệ IoT và Internet phát triển, các hệ thống đèn và rèm cửa thông minh trên thị trường ngày càng đa dạng và nhiều chủng loại khác nhau.</w:t>
      </w:r>
    </w:p>
    <w:p w14:paraId="6D66F9FF" w14:textId="77777777" w:rsidR="00781B15" w:rsidRDefault="00781B15" w:rsidP="00781B15">
      <w:pPr>
        <w:pStyle w:val="content"/>
        <w:ind w:firstLine="0"/>
      </w:pPr>
      <w:r>
        <w:t>Một số hãng đèn thông minh nổi tiếng trên thị trường:</w:t>
      </w:r>
    </w:p>
    <w:p w14:paraId="22919510" w14:textId="77777777" w:rsidR="00781B15" w:rsidRPr="00770FD7" w:rsidRDefault="00781B15" w:rsidP="00781B15">
      <w:pPr>
        <w:pStyle w:val="level2"/>
      </w:pPr>
      <w:bookmarkStart w:id="11" w:name="_Toc102802135"/>
      <w:r w:rsidRPr="00770FD7">
        <w:t>Philips Hue White</w:t>
      </w:r>
      <w:bookmarkEnd w:id="11"/>
    </w:p>
    <w:p w14:paraId="4610502B" w14:textId="77777777" w:rsidR="00781B15" w:rsidRDefault="00781B15" w:rsidP="00781B15">
      <w:pPr>
        <w:pStyle w:val="content"/>
        <w:ind w:left="360" w:firstLine="0"/>
      </w:pPr>
      <w:r>
        <w:t>Hoạt động với: Alexa, Google Assistant, HomeKit</w:t>
      </w:r>
    </w:p>
    <w:p w14:paraId="7AE054CA" w14:textId="77777777" w:rsidR="00781B15" w:rsidRDefault="00781B15" w:rsidP="00781B15">
      <w:pPr>
        <w:pStyle w:val="content"/>
        <w:ind w:left="360" w:firstLine="0"/>
      </w:pPr>
      <w:r>
        <w:t>Tuổi thọ: 25 nghìn giờ</w:t>
      </w:r>
    </w:p>
    <w:p w14:paraId="0B21BB0D" w14:textId="77777777" w:rsidR="00781B15" w:rsidRDefault="00781B15" w:rsidP="00781B15">
      <w:pPr>
        <w:pStyle w:val="content"/>
        <w:ind w:left="360" w:firstLine="0"/>
      </w:pPr>
      <w:r>
        <w:t>Cường độ sáng: 800 lumen</w:t>
      </w:r>
    </w:p>
    <w:p w14:paraId="2811AA54" w14:textId="77777777" w:rsidR="00781B15" w:rsidRDefault="00781B15" w:rsidP="00781B15">
      <w:pPr>
        <w:pStyle w:val="content"/>
        <w:ind w:left="360" w:firstLine="0"/>
      </w:pPr>
      <w:r>
        <w:lastRenderedPageBreak/>
        <w:t>Công suất: 10W</w:t>
      </w:r>
    </w:p>
    <w:p w14:paraId="48C032BB" w14:textId="77777777" w:rsidR="00781B15" w:rsidRDefault="00781B15" w:rsidP="00781B15">
      <w:pPr>
        <w:pStyle w:val="content"/>
        <w:ind w:left="360" w:firstLine="0"/>
      </w:pPr>
      <w:r>
        <w:t>Loại bóng đèn: A19</w:t>
      </w:r>
    </w:p>
    <w:p w14:paraId="1066FE16" w14:textId="77777777" w:rsidR="00781B15" w:rsidRDefault="00781B15" w:rsidP="00781B15">
      <w:pPr>
        <w:pStyle w:val="content"/>
        <w:ind w:firstLine="0"/>
        <w:jc w:val="center"/>
      </w:pPr>
      <w:r>
        <w:rPr>
          <w:noProof/>
        </w:rPr>
        <w:drawing>
          <wp:inline distT="0" distB="0" distL="0" distR="0" wp14:anchorId="4FB1D23E" wp14:editId="73DB6212">
            <wp:extent cx="3943019" cy="2215845"/>
            <wp:effectExtent l="0" t="0" r="635" b="0"/>
            <wp:docPr id="1" name="Picture 1" descr="Bóng đèn thông minh Philips Hue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Bóng đèn thông minh Philips Hue Whi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49629" cy="2219560"/>
                    </a:xfrm>
                    <a:prstGeom prst="rect">
                      <a:avLst/>
                    </a:prstGeom>
                    <a:noFill/>
                    <a:ln>
                      <a:noFill/>
                    </a:ln>
                  </pic:spPr>
                </pic:pic>
              </a:graphicData>
            </a:graphic>
          </wp:inline>
        </w:drawing>
      </w:r>
    </w:p>
    <w:p w14:paraId="5A2E56C6" w14:textId="77777777" w:rsidR="00781B15" w:rsidRPr="00AC0ECB" w:rsidRDefault="00781B15" w:rsidP="00781B15">
      <w:pPr>
        <w:pStyle w:val="content"/>
      </w:pPr>
      <w:r w:rsidRPr="00AC0ECB">
        <w:t>White Starter Kit của Philips Hue có hai hoặc bốn bóng đèn trắng dimmable và một Hub cho bạn lựa chọn. Điều khiến Philips nổi bật hơn so với các đối thủ cạnh tranh là ứng dụng có nhiều tính năng như thiết lập theo thói quen, tự động bật, tắt khi mặt trời mọc, mặt trời lặn, tính năng geofencing, chế độ vacation. Điểm cộng là Philips Hue có thể hoạt động với tất cả các hệ thống và thiết bị nhà thông minh như: Alexa, Google Home, IFTTT, Nest, SmartThings và nhiều thứ khác nữa. Nếu đang tìm kiếm bóng đèn ánh sáng trắng thông minh linh hoạt cho nhà thông minh của</w:t>
      </w:r>
    </w:p>
    <w:p w14:paraId="3EC3E064" w14:textId="77777777" w:rsidR="00781B15" w:rsidRPr="00AC0ECB" w:rsidRDefault="00781B15" w:rsidP="00781B15">
      <w:pPr>
        <w:pStyle w:val="level2"/>
      </w:pPr>
      <w:bookmarkStart w:id="12" w:name="_Toc102802136"/>
      <w:r w:rsidRPr="00AC0ECB">
        <w:t>Lifx+</w:t>
      </w:r>
      <w:bookmarkEnd w:id="12"/>
      <w:r w:rsidRPr="00AC0ECB">
        <w:t xml:space="preserve"> </w:t>
      </w:r>
    </w:p>
    <w:p w14:paraId="7B843CD5" w14:textId="77777777" w:rsidR="00781B15" w:rsidRDefault="00781B15" w:rsidP="00781B15">
      <w:pPr>
        <w:pStyle w:val="content"/>
      </w:pPr>
      <w:r>
        <w:t>Hoạt động với: Alexa, Google Assistant, HomekKit, Cortana</w:t>
      </w:r>
    </w:p>
    <w:p w14:paraId="1B1EB5C9" w14:textId="77777777" w:rsidR="00781B15" w:rsidRDefault="00781B15" w:rsidP="00781B15">
      <w:pPr>
        <w:pStyle w:val="content"/>
      </w:pPr>
      <w:r>
        <w:t>Tuổi thọ: 200 nghìn giờ</w:t>
      </w:r>
    </w:p>
    <w:p w14:paraId="0430A3FC" w14:textId="77777777" w:rsidR="00781B15" w:rsidRDefault="00781B15" w:rsidP="00781B15">
      <w:pPr>
        <w:pStyle w:val="content"/>
      </w:pPr>
      <w:r>
        <w:t>Cường độ sáng: 1100 lumen</w:t>
      </w:r>
    </w:p>
    <w:p w14:paraId="590FA45B" w14:textId="77777777" w:rsidR="00781B15" w:rsidRDefault="00781B15" w:rsidP="00781B15">
      <w:pPr>
        <w:pStyle w:val="content"/>
      </w:pPr>
      <w:r>
        <w:t>Công suất: 11W</w:t>
      </w:r>
    </w:p>
    <w:p w14:paraId="48211E89" w14:textId="77777777" w:rsidR="00781B15" w:rsidRDefault="00781B15" w:rsidP="00781B15">
      <w:pPr>
        <w:pStyle w:val="content"/>
      </w:pPr>
      <w:r>
        <w:t>Loại bóng đèn: A19</w:t>
      </w:r>
    </w:p>
    <w:p w14:paraId="399D41B1" w14:textId="77777777" w:rsidR="00781B15" w:rsidRDefault="00781B15" w:rsidP="00781B15">
      <w:pPr>
        <w:pStyle w:val="content"/>
        <w:ind w:firstLine="0"/>
      </w:pPr>
    </w:p>
    <w:p w14:paraId="60EDE78F" w14:textId="77777777" w:rsidR="00781B15" w:rsidRDefault="00781B15" w:rsidP="00781B15">
      <w:pPr>
        <w:pStyle w:val="content"/>
        <w:jc w:val="left"/>
      </w:pPr>
      <w:r>
        <w:rPr>
          <w:noProof/>
        </w:rPr>
        <w:lastRenderedPageBreak/>
        <w:drawing>
          <wp:inline distT="0" distB="0" distL="0" distR="0" wp14:anchorId="424E4CAB" wp14:editId="50E006F9">
            <wp:extent cx="3423585" cy="1923940"/>
            <wp:effectExtent l="0" t="0" r="5715" b="635"/>
            <wp:docPr id="64" name="Picture 64" descr="Bóng đèn thông minh Li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óng đèn thông minh Lifx+"/>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32248" cy="1928808"/>
                    </a:xfrm>
                    <a:prstGeom prst="rect">
                      <a:avLst/>
                    </a:prstGeom>
                    <a:noFill/>
                    <a:ln>
                      <a:noFill/>
                    </a:ln>
                  </pic:spPr>
                </pic:pic>
              </a:graphicData>
            </a:graphic>
          </wp:inline>
        </w:drawing>
      </w:r>
    </w:p>
    <w:p w14:paraId="21D944FF" w14:textId="77777777" w:rsidR="00781B15" w:rsidRDefault="00781B15" w:rsidP="00781B15">
      <w:pPr>
        <w:pStyle w:val="content"/>
      </w:pPr>
      <w:r w:rsidRPr="00AC0ECB">
        <w:t>Giống như các sản phẩm cao cấp khác của Lifx, Lifx+ có thể tạo ra 16 triệu màu và có cường độ sáng lên đến 1100 lumen, khiến nó trở thành một trong những bóng đèn thông minh sáng nhất trên thị trường. Nó có thể tạo một số hiệu ứng thú vị như ánh nến nhấp nháy và có thể đồng bộ với âm nhạc hoặc các âm thanh khác gần đó. Tính năng độc đáo của bóng đèn thông minh này là khả năng hồng ngoại, mang đến ánh sáng vào ban đêm cho camera an ninh trong nhà và ngoài trời.</w:t>
      </w:r>
    </w:p>
    <w:p w14:paraId="2738C1A1" w14:textId="77777777" w:rsidR="00781B15" w:rsidRPr="00AC0ECB" w:rsidRDefault="00781B15" w:rsidP="00781B15">
      <w:pPr>
        <w:pStyle w:val="level2"/>
      </w:pPr>
      <w:bookmarkStart w:id="13" w:name="_Toc102802137"/>
      <w:r w:rsidRPr="00AC0ECB">
        <w:t>Xiaomi Yeelight Wi-Fi LED Bulb</w:t>
      </w:r>
      <w:bookmarkEnd w:id="13"/>
    </w:p>
    <w:p w14:paraId="476912E8" w14:textId="77777777" w:rsidR="00781B15" w:rsidRDefault="00781B15" w:rsidP="00781B15">
      <w:pPr>
        <w:pStyle w:val="content"/>
        <w:ind w:firstLine="0"/>
      </w:pPr>
      <w:r>
        <w:t>Hoạt động với: Alexa, Google Assistant</w:t>
      </w:r>
    </w:p>
    <w:p w14:paraId="25072AD2" w14:textId="77777777" w:rsidR="00781B15" w:rsidRDefault="00781B15" w:rsidP="00781B15">
      <w:pPr>
        <w:pStyle w:val="content"/>
        <w:ind w:firstLine="0"/>
      </w:pPr>
      <w:r>
        <w:t>Yêu cầu Hub: Không</w:t>
      </w:r>
    </w:p>
    <w:p w14:paraId="1F027A48" w14:textId="77777777" w:rsidR="00781B15" w:rsidRDefault="00781B15" w:rsidP="00781B15">
      <w:pPr>
        <w:pStyle w:val="content"/>
        <w:ind w:firstLine="0"/>
      </w:pPr>
      <w:r>
        <w:t>Tuổi thọ: 25 nghìn giờ</w:t>
      </w:r>
    </w:p>
    <w:p w14:paraId="3D19D447" w14:textId="77777777" w:rsidR="00781B15" w:rsidRDefault="00781B15" w:rsidP="00781B15">
      <w:pPr>
        <w:pStyle w:val="content"/>
        <w:ind w:firstLine="0"/>
      </w:pPr>
      <w:r>
        <w:t>Cường độ sáng: 600 lumen</w:t>
      </w:r>
    </w:p>
    <w:p w14:paraId="22F18382" w14:textId="77777777" w:rsidR="00781B15" w:rsidRDefault="00781B15" w:rsidP="00781B15">
      <w:pPr>
        <w:pStyle w:val="content"/>
        <w:ind w:firstLine="0"/>
      </w:pPr>
      <w:r>
        <w:t>Công suất: 9,1W</w:t>
      </w:r>
    </w:p>
    <w:p w14:paraId="264ED24B" w14:textId="77777777" w:rsidR="00781B15" w:rsidRDefault="00781B15" w:rsidP="00781B15">
      <w:pPr>
        <w:pStyle w:val="content"/>
        <w:ind w:firstLine="0"/>
      </w:pPr>
      <w:r>
        <w:t>Loại bóng đèn: A19</w:t>
      </w:r>
    </w:p>
    <w:p w14:paraId="38E64656" w14:textId="77777777" w:rsidR="00781B15" w:rsidRDefault="00781B15" w:rsidP="00781B15">
      <w:pPr>
        <w:pStyle w:val="content"/>
        <w:ind w:firstLine="0"/>
      </w:pPr>
      <w:r>
        <w:rPr>
          <w:noProof/>
        </w:rPr>
        <w:drawing>
          <wp:inline distT="0" distB="0" distL="0" distR="0" wp14:anchorId="3D7869E8" wp14:editId="4F83AEE4">
            <wp:extent cx="2878068" cy="1617378"/>
            <wp:effectExtent l="0" t="0" r="0" b="1905"/>
            <wp:docPr id="4" name="Picture 4" descr="Bóng đèn thông minh Xiaomi Yeelight Wi-Fi LED 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Bóng đèn thông minh Xiaomi Yeelight Wi-Fi LED Bul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3386" cy="1620367"/>
                    </a:xfrm>
                    <a:prstGeom prst="rect">
                      <a:avLst/>
                    </a:prstGeom>
                    <a:noFill/>
                    <a:ln>
                      <a:noFill/>
                    </a:ln>
                  </pic:spPr>
                </pic:pic>
              </a:graphicData>
            </a:graphic>
          </wp:inline>
        </w:drawing>
      </w:r>
    </w:p>
    <w:p w14:paraId="752528D5" w14:textId="77777777" w:rsidR="00781B15" w:rsidRDefault="00781B15" w:rsidP="00781B15">
      <w:pPr>
        <w:pStyle w:val="content"/>
      </w:pPr>
      <w:r>
        <w:lastRenderedPageBreak/>
        <w:t>Bóng đèn LED Color Yeelight của Xiaomi là loại đèn hỗ trợ Wifi tuyệt vời chỉ có giá chưa đến 500 nghìn VND, dễ dàng lắp đặt và hoạt động với Alexa và Google Assistant. Trong ứng dụng Mi Home, bạn có thể lên lịch và thiết lập bộ hẹn giờ cho bóng đèn. Ngoài ra bạn có thể làm mờ hoặc thay đổi màu khi thiết bị thông minh khác của Xiaomi bật hoặc tắt. Bóng đèn này có cường độ sáng là 600 lumen và không bị nóng.</w:t>
      </w:r>
    </w:p>
    <w:p w14:paraId="2D9C5A2F" w14:textId="77777777" w:rsidR="00781B15" w:rsidRDefault="00781B15" w:rsidP="00781B15">
      <w:pPr>
        <w:pStyle w:val="level2"/>
      </w:pPr>
      <w:bookmarkStart w:id="14" w:name="_Toc102802138"/>
      <w:r>
        <w:t>Kasa Smart Wi-Fi</w:t>
      </w:r>
      <w:bookmarkEnd w:id="14"/>
      <w:r>
        <w:t xml:space="preserve"> </w:t>
      </w:r>
    </w:p>
    <w:p w14:paraId="623C78A4" w14:textId="77777777" w:rsidR="00781B15" w:rsidRDefault="00781B15" w:rsidP="00781B15">
      <w:pPr>
        <w:pStyle w:val="content"/>
        <w:ind w:firstLine="0"/>
      </w:pPr>
      <w:r>
        <w:t>Hoạt động với: Alexa, Google Assistant, Cortana</w:t>
      </w:r>
    </w:p>
    <w:p w14:paraId="44ED14ED" w14:textId="77777777" w:rsidR="00781B15" w:rsidRDefault="00781B15" w:rsidP="00781B15">
      <w:pPr>
        <w:pStyle w:val="content"/>
        <w:ind w:firstLine="0"/>
      </w:pPr>
      <w:r>
        <w:t>Yêu cầu Hub: Không</w:t>
      </w:r>
    </w:p>
    <w:p w14:paraId="5648B0C5" w14:textId="77777777" w:rsidR="00781B15" w:rsidRDefault="00781B15" w:rsidP="00781B15">
      <w:pPr>
        <w:pStyle w:val="content"/>
        <w:ind w:firstLine="0"/>
      </w:pPr>
      <w:r>
        <w:t>Tuổi thọ: 25 nghìn giờ</w:t>
      </w:r>
    </w:p>
    <w:p w14:paraId="3DB26C41" w14:textId="77777777" w:rsidR="00781B15" w:rsidRDefault="00781B15" w:rsidP="00781B15">
      <w:pPr>
        <w:pStyle w:val="content"/>
        <w:ind w:firstLine="0"/>
      </w:pPr>
      <w:r>
        <w:t>Cường độ sáng: 800 lumen</w:t>
      </w:r>
    </w:p>
    <w:p w14:paraId="00EFC8AB" w14:textId="77777777" w:rsidR="00781B15" w:rsidRDefault="00781B15" w:rsidP="00781B15">
      <w:pPr>
        <w:pStyle w:val="content"/>
        <w:ind w:firstLine="0"/>
      </w:pPr>
      <w:r>
        <w:t>Công suất: 10,5WLoại bóng đèn: A19</w:t>
      </w:r>
    </w:p>
    <w:p w14:paraId="09F1ED70" w14:textId="77777777" w:rsidR="00781B15" w:rsidRDefault="00781B15" w:rsidP="00781B15">
      <w:pPr>
        <w:pStyle w:val="content"/>
        <w:ind w:firstLine="0"/>
      </w:pPr>
      <w:r>
        <w:rPr>
          <w:noProof/>
        </w:rPr>
        <w:drawing>
          <wp:inline distT="0" distB="0" distL="0" distR="0" wp14:anchorId="09D930DB" wp14:editId="6C33F4BB">
            <wp:extent cx="3467320" cy="1948518"/>
            <wp:effectExtent l="0" t="0" r="0" b="0"/>
            <wp:docPr id="65" name="Picture 65" descr="Đèn thông minh Kasa Smart Wi-Fi 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Đèn thông minh Kasa Smart Wi-Fi Bul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74024" cy="1952285"/>
                    </a:xfrm>
                    <a:prstGeom prst="rect">
                      <a:avLst/>
                    </a:prstGeom>
                    <a:noFill/>
                    <a:ln>
                      <a:noFill/>
                    </a:ln>
                  </pic:spPr>
                </pic:pic>
              </a:graphicData>
            </a:graphic>
          </wp:inline>
        </w:drawing>
      </w:r>
    </w:p>
    <w:p w14:paraId="212EA6B3" w14:textId="77777777" w:rsidR="00781B15" w:rsidRDefault="00781B15" w:rsidP="00781B15">
      <w:pPr>
        <w:pStyle w:val="content"/>
      </w:pPr>
      <w:r w:rsidRPr="00E2738F">
        <w:t>Bóng đèn Kasa thế hệ thứ hai của Tp-Link có Wifi tích hợp do đó bạn không cần Bridge để kết nối. Dòng sản phẩm này gồm một bóng ánh sáng trắng (hơn 440 nghìn VND), một bóng đèn dimmable (gần 560 nghìn VND), bóng đèn ánh sáng dịu (gần 560 nghìn VND) và bóng đèn nhiều màu (hơn 790 nghìn VND). Tất cả đều hoạt động với Alexa, Google Assistant và Cortana, bạn có thể sử dụng tính năng tự động tiên tiến nếu có router thông minh TP-Link.</w:t>
      </w:r>
    </w:p>
    <w:p w14:paraId="15BDEB2C" w14:textId="77777777" w:rsidR="00781B15" w:rsidRDefault="00781B15" w:rsidP="00781B15">
      <w:pPr>
        <w:pStyle w:val="level2"/>
      </w:pPr>
      <w:bookmarkStart w:id="15" w:name="_Toc102802139"/>
      <w:r>
        <w:t>Nanoleaf Canvas (4,6 triệu VND)</w:t>
      </w:r>
      <w:bookmarkEnd w:id="15"/>
    </w:p>
    <w:p w14:paraId="31F3B36A" w14:textId="77777777" w:rsidR="00781B15" w:rsidRPr="00E2738F" w:rsidRDefault="00781B15" w:rsidP="00781B15">
      <w:pPr>
        <w:pStyle w:val="content"/>
        <w:ind w:firstLine="0"/>
      </w:pPr>
      <w:r w:rsidRPr="00E2738F">
        <w:rPr>
          <w:rStyle w:val="Strong"/>
        </w:rPr>
        <w:t>Hoạt động với:</w:t>
      </w:r>
      <w:r w:rsidRPr="00E2738F">
        <w:t> Alexa, Google Assistant, HomeKit</w:t>
      </w:r>
    </w:p>
    <w:p w14:paraId="6D36C315" w14:textId="77777777" w:rsidR="00781B15" w:rsidRPr="00E2738F" w:rsidRDefault="00781B15" w:rsidP="00781B15">
      <w:pPr>
        <w:pStyle w:val="content"/>
        <w:ind w:firstLine="0"/>
      </w:pPr>
      <w:r w:rsidRPr="00E2738F">
        <w:rPr>
          <w:rStyle w:val="Strong"/>
        </w:rPr>
        <w:lastRenderedPageBreak/>
        <w:t>Yêu cầu Hub</w:t>
      </w:r>
      <w:r w:rsidRPr="00E2738F">
        <w:t>: Không</w:t>
      </w:r>
    </w:p>
    <w:p w14:paraId="68E6EF74" w14:textId="77777777" w:rsidR="00781B15" w:rsidRPr="00E2738F" w:rsidRDefault="00781B15" w:rsidP="00781B15">
      <w:pPr>
        <w:pStyle w:val="content"/>
        <w:ind w:firstLine="0"/>
      </w:pPr>
      <w:r w:rsidRPr="00E2738F">
        <w:rPr>
          <w:rStyle w:val="Strong"/>
        </w:rPr>
        <w:t>Tuổi thọ</w:t>
      </w:r>
      <w:r w:rsidRPr="00E2738F">
        <w:t>: 25 nghìn giờ</w:t>
      </w:r>
    </w:p>
    <w:p w14:paraId="7E7D303F" w14:textId="77777777" w:rsidR="00781B15" w:rsidRPr="00E2738F" w:rsidRDefault="00781B15" w:rsidP="00781B15">
      <w:pPr>
        <w:pStyle w:val="content"/>
        <w:ind w:firstLine="0"/>
      </w:pPr>
      <w:r w:rsidRPr="00E2738F">
        <w:rPr>
          <w:rStyle w:val="Strong"/>
        </w:rPr>
        <w:t>Cường độ sáng</w:t>
      </w:r>
      <w:r w:rsidRPr="00E2738F">
        <w:t>: 50 lumen</w:t>
      </w:r>
    </w:p>
    <w:p w14:paraId="23B0CB70" w14:textId="77777777" w:rsidR="00781B15" w:rsidRDefault="00781B15" w:rsidP="00781B15">
      <w:pPr>
        <w:pStyle w:val="content"/>
        <w:ind w:firstLine="0"/>
      </w:pPr>
      <w:r w:rsidRPr="00E2738F">
        <w:rPr>
          <w:rStyle w:val="Strong"/>
        </w:rPr>
        <w:t>Công suất</w:t>
      </w:r>
      <w:r w:rsidRPr="00E2738F">
        <w:t>: 1W</w:t>
      </w:r>
    </w:p>
    <w:p w14:paraId="5079468D" w14:textId="77777777" w:rsidR="00781B15" w:rsidRPr="00E2738F" w:rsidRDefault="00781B15" w:rsidP="00781B15">
      <w:pPr>
        <w:pStyle w:val="content"/>
        <w:ind w:firstLine="0"/>
      </w:pPr>
      <w:r>
        <w:rPr>
          <w:noProof/>
        </w:rPr>
        <w:drawing>
          <wp:inline distT="0" distB="0" distL="0" distR="0" wp14:anchorId="2040AC76" wp14:editId="6C24EE86">
            <wp:extent cx="3472605" cy="1951488"/>
            <wp:effectExtent l="0" t="0" r="0" b="0"/>
            <wp:docPr id="66" name="Picture 66" descr="Bóng đèn thông minh Nanoleaf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Bóng đèn thông minh Nanoleaf Canva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77158" cy="1954046"/>
                    </a:xfrm>
                    <a:prstGeom prst="rect">
                      <a:avLst/>
                    </a:prstGeom>
                    <a:noFill/>
                    <a:ln>
                      <a:noFill/>
                    </a:ln>
                  </pic:spPr>
                </pic:pic>
              </a:graphicData>
            </a:graphic>
          </wp:inline>
        </w:drawing>
      </w:r>
    </w:p>
    <w:p w14:paraId="57947845" w14:textId="77777777" w:rsidR="00781B15" w:rsidRDefault="00781B15" w:rsidP="00781B15">
      <w:pPr>
        <w:pStyle w:val="content"/>
      </w:pPr>
      <w:r>
        <w:t>Nanoleaf Canvas là một trong đồ vật trang trí tường tốt nhất hiện nay. Với mức giá ít hơn 7 triệu VND, bạn sẽ có một bộ chín ô vuông, mỗi ô vuông có kích thước 6 inch để sắp xếp theo bất cứ bố cục nào bạn muốn. Các tấm này rất dễ dàng để thiết lập và dán lên tường. Ứng dụng Nanoleaf đưa ra các đề xuất thiết kế và giúp bạn vạch ra bố cục lắp đèn.</w:t>
      </w:r>
    </w:p>
    <w:p w14:paraId="75D6E23A" w14:textId="77777777" w:rsidR="00781B15" w:rsidRDefault="00781B15" w:rsidP="00781B15">
      <w:pPr>
        <w:pStyle w:val="content"/>
      </w:pPr>
      <w:r>
        <w:t>Bạn có thể sử dụng ứng dụng Nanoleaf, Google Assistant, Alexa, HomeKit hoặc các nút trên bảng điều khiển để chuyển đổi màu sắc và hiệu ứng để tạo màn trình diễn ánh sáng. Các tấm này cũng có độ nhạy cảm ứng, do đó bạn có thể chạm vào để tắt, bật đèn, nhấn và giữ để gán các cử chỉ khác với các hiệu ứng khác nhau. Nó có một tính năng tiện lợi được gọi là Rhythm Mode giúp Canvas đồng bộ màu sắc và hiệu ứng với âm nhạc chúng nghe thấy.</w:t>
      </w:r>
    </w:p>
    <w:p w14:paraId="0DA1A166" w14:textId="2D2CCC40" w:rsidR="004023DF" w:rsidRDefault="002E46D7" w:rsidP="004023DF">
      <w:pPr>
        <w:pStyle w:val="level1"/>
      </w:pPr>
      <w:r>
        <w:br w:type="page"/>
      </w:r>
      <w:bookmarkStart w:id="16" w:name="_Toc102802140"/>
      <w:r w:rsidR="004023DF">
        <w:lastRenderedPageBreak/>
        <w:t>Kết luận chương 1</w:t>
      </w:r>
      <w:bookmarkEnd w:id="16"/>
    </w:p>
    <w:p w14:paraId="2AEBA52F" w14:textId="0210E7B5" w:rsidR="002E46D7" w:rsidRPr="004023DF" w:rsidRDefault="004023DF" w:rsidP="004023DF">
      <w:pPr>
        <w:rPr>
          <w:rFonts w:ascii="Times New Roman" w:eastAsiaTheme="majorEastAsia" w:hAnsi="Times New Roman" w:cstheme="majorBidi"/>
          <w:b/>
          <w:sz w:val="28"/>
          <w:szCs w:val="26"/>
        </w:rPr>
      </w:pPr>
      <w:r>
        <w:br w:type="page"/>
      </w:r>
    </w:p>
    <w:p w14:paraId="530CBB0C" w14:textId="168A7416" w:rsidR="002E46D7" w:rsidRDefault="002E46D7" w:rsidP="002E46D7">
      <w:pPr>
        <w:pStyle w:val="Heading1"/>
      </w:pPr>
      <w:bookmarkStart w:id="17" w:name="_Toc102802141"/>
      <w:r>
        <w:lastRenderedPageBreak/>
        <w:t>CƠ SỞ LÝ THUYẾT</w:t>
      </w:r>
      <w:bookmarkEnd w:id="17"/>
    </w:p>
    <w:p w14:paraId="58942FE8" w14:textId="1055355B" w:rsidR="00F34E27" w:rsidRPr="00F34E27" w:rsidRDefault="00F34E27" w:rsidP="00F34E27">
      <w:pPr>
        <w:pStyle w:val="level1"/>
      </w:pPr>
      <w:bookmarkStart w:id="18" w:name="_Toc102802142"/>
      <w:r>
        <w:t>Các giao thức chính</w:t>
      </w:r>
      <w:r w:rsidR="000F74C7">
        <w:t xml:space="preserve"> được sử dụng</w:t>
      </w:r>
      <w:bookmarkEnd w:id="18"/>
    </w:p>
    <w:p w14:paraId="753EEEA1" w14:textId="6D73FC35" w:rsidR="00F34E27" w:rsidRDefault="00F34E27" w:rsidP="00F34E27">
      <w:pPr>
        <w:pStyle w:val="level2"/>
      </w:pPr>
      <w:bookmarkStart w:id="19" w:name="_Toc102802143"/>
      <w:r>
        <w:t>Giao thức WiFi</w:t>
      </w:r>
      <w:bookmarkEnd w:id="19"/>
    </w:p>
    <w:p w14:paraId="0B953854" w14:textId="282F66EC" w:rsidR="00F34E27" w:rsidRDefault="00F34E27" w:rsidP="00F34E27">
      <w:pPr>
        <w:pStyle w:val="content"/>
      </w:pPr>
      <w:r w:rsidRPr="00F34E27">
        <w:t>Wi-Fi là một họ các giao thức mạng không dây, dựa trên các tiêu chuẩn của họ IEEE 802.11, được sử dụng rộng rãi trong cho việc kết nối không dây của thiết bị trong mạng nội bộ và việc kết nối Internet</w:t>
      </w:r>
      <w:r>
        <w:t>. WiFi</w:t>
      </w:r>
      <w:r w:rsidRPr="00F34E27">
        <w:t xml:space="preserve"> cho phép các thiết bị điện tử trong phạm vi ngắn chia sẻ dữ liệu thông qua sóng vô tuyến. Ngày nay, WiFi được sử dụng phổ biến trong các hệ thống mạng máy tính trên thế giới, như trong các hộ gia đình, văn phòng làm việc cho việc kết nối các máy tính bàn, laptop, tablet, điện thoại thông minh, máy in,... mà không cần đến cáp mạng, cũng như việc kết nối Internet cho các thiết bị này. </w:t>
      </w:r>
      <w:r>
        <w:t>Nhiều</w:t>
      </w:r>
      <w:r w:rsidRPr="00F34E27">
        <w:t xml:space="preserve"> địa điểm công cộng cũng được bố trí WiFi để phục vụ nhu cầu kết nối Internet cho các thiết bị di động</w:t>
      </w:r>
    </w:p>
    <w:p w14:paraId="3D8C2641" w14:textId="5712D0DE" w:rsidR="00F34E27" w:rsidRDefault="00335571" w:rsidP="00335571">
      <w:pPr>
        <w:pStyle w:val="content"/>
      </w:pPr>
      <w:r>
        <w:t>Để tạo được kết nối WiFi nhất thiết phải có Router (bộ thu phát), Router này lấy thông tin từ mạng Internet qua kết nối hữu tuyến rồi chuyển nó sang tín hiệu vô tuyến và gửi đi, bộ chuyển tín hiệu không dây (adapter) trên các thiết bị di động thu nhận tín hiệu này rồi giải mã nó sang những dữ liệu cần thiết. Quá trình này có thể thực hiện ngược lại, Router nhận tín hiệu vô tuyến từ Adapter và giải mã chúng rồi gửi qua Internet.</w:t>
      </w:r>
    </w:p>
    <w:p w14:paraId="07E3C0B3" w14:textId="40409122" w:rsidR="00335571" w:rsidRDefault="00335571" w:rsidP="00335571">
      <w:pPr>
        <w:pStyle w:val="content"/>
      </w:pPr>
      <w:r>
        <w:rPr>
          <w:noProof/>
        </w:rPr>
        <w:drawing>
          <wp:inline distT="0" distB="0" distL="0" distR="0" wp14:anchorId="74BE71E0" wp14:editId="68D4A165">
            <wp:extent cx="4578185" cy="2590124"/>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7663" cy="2595486"/>
                    </a:xfrm>
                    <a:prstGeom prst="rect">
                      <a:avLst/>
                    </a:prstGeom>
                    <a:noFill/>
                  </pic:spPr>
                </pic:pic>
              </a:graphicData>
            </a:graphic>
          </wp:inline>
        </w:drawing>
      </w:r>
    </w:p>
    <w:p w14:paraId="080C9F58" w14:textId="6BA5CD17" w:rsidR="00335571" w:rsidRDefault="00335571" w:rsidP="00335571">
      <w:pPr>
        <w:pStyle w:val="content"/>
        <w:ind w:firstLine="0"/>
      </w:pPr>
      <w:r>
        <w:lastRenderedPageBreak/>
        <w:t>Một số chuẩn WiFi hiện nay:</w:t>
      </w:r>
    </w:p>
    <w:p w14:paraId="06C0D5E3" w14:textId="27842B93" w:rsidR="00335571" w:rsidRPr="00335571" w:rsidRDefault="00335571" w:rsidP="00335571">
      <w:pPr>
        <w:pStyle w:val="content"/>
      </w:pPr>
      <w:r w:rsidRPr="00335571">
        <w:t>Có rất nhiều chuẩn WiFi phổ biến hiện nay (hình …) . Tất cả các chuẩn WiFi trên Việt Nam đều có sử dụng. Tuy nhiên, hai chuẩn phổ biến nhất hiện nay là 802.11g và 802.11n và được sử dụng nhiều nhất vẫn là 802.11n, hoạt động ở 2 dải tần 2.4GHz và 5GHz.</w:t>
      </w:r>
    </w:p>
    <w:p w14:paraId="52B9D408" w14:textId="2EDA0742" w:rsidR="00335571" w:rsidRPr="00335571" w:rsidRDefault="00335571" w:rsidP="00335571">
      <w:pPr>
        <w:pStyle w:val="content"/>
      </w:pPr>
      <w:r w:rsidRPr="00335571">
        <w:t>Ngày nay một số thiết bị mới được sản xuất ở Việt Nam đã sử dụng các chuẩn 802.11ac, tuy nhiên số lượng này chưa nhiều (mặc dù ở các nước phát triển đã sử dụng rất phổ biến), một phần do chưa phù hợp với hạ tầng mạng còn hạn chế ở nước ta hiện nay.</w:t>
      </w:r>
    </w:p>
    <w:p w14:paraId="02CA3762" w14:textId="52C6B3C0" w:rsidR="00335571" w:rsidRDefault="00335571" w:rsidP="00335571">
      <w:pPr>
        <w:pStyle w:val="content"/>
        <w:ind w:firstLine="0"/>
      </w:pPr>
      <w:r>
        <w:rPr>
          <w:noProof/>
        </w:rPr>
        <w:drawing>
          <wp:inline distT="0" distB="0" distL="0" distR="0" wp14:anchorId="69A6072C" wp14:editId="62EAFAD6">
            <wp:extent cx="5579745" cy="2291715"/>
            <wp:effectExtent l="0" t="0" r="1905" b="0"/>
            <wp:docPr id="7" name="Picture 7" descr="Các chuẩn wifi hiện n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ác chuẩn wifi hiện na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2291715"/>
                    </a:xfrm>
                    <a:prstGeom prst="rect">
                      <a:avLst/>
                    </a:prstGeom>
                    <a:noFill/>
                    <a:ln>
                      <a:noFill/>
                    </a:ln>
                  </pic:spPr>
                </pic:pic>
              </a:graphicData>
            </a:graphic>
          </wp:inline>
        </w:drawing>
      </w:r>
    </w:p>
    <w:p w14:paraId="2BEAB8A6" w14:textId="0A16F6EE" w:rsidR="00335571" w:rsidRPr="0093608D" w:rsidRDefault="0093608D" w:rsidP="0093608D">
      <w:pPr>
        <w:pStyle w:val="content"/>
      </w:pPr>
      <w:r w:rsidRPr="0093608D">
        <w:t>WiFi 6 là tiêu chuẩn mới nhất trong WiFi. Phiên bản mới nhất của tiêu chuẩn WiFi là 802.11ax (WiFi-6) và là bản nâng cấp so với tiêu chuẩn trước đó, là 802.11ac (WiFi-5). Tiêu chuẩn nâng cấp này, WiFi 6, chủ yếu dành cho các thiết bị tương thích (như bộ định tuyến) để truyền tín hiệu WiFi hiệu quả hơn. WiFi 6 được xây dựng để đáp ứng với số lượng thiết bị ngày càng tăng trên thế giới và để cải thiện hiệu suất trong mật độ mạng cao như căn hộ có nhiều bộ định tuyến hoặc sân vận động ngoài trời. Thuật ngữ WiFi 6 được liên minh WiFi đặt ra là một chỉ định của ngành và được coi là một tên thân thiện với người tiêu dùng đối với tên tiêu chuẩn công nghiệp của nó là 802.11ax.</w:t>
      </w:r>
    </w:p>
    <w:p w14:paraId="0A558550" w14:textId="619486A2" w:rsidR="00F34E27" w:rsidRDefault="00F34E27" w:rsidP="00F34E27">
      <w:pPr>
        <w:pStyle w:val="level2"/>
      </w:pPr>
      <w:bookmarkStart w:id="20" w:name="_Toc102802144"/>
      <w:r>
        <w:lastRenderedPageBreak/>
        <w:t>Giao thức HTTP</w:t>
      </w:r>
      <w:bookmarkEnd w:id="20"/>
    </w:p>
    <w:p w14:paraId="3A466A67" w14:textId="07DE3A79" w:rsidR="0093608D" w:rsidRDefault="0093608D" w:rsidP="0093608D">
      <w:pPr>
        <w:pStyle w:val="content"/>
      </w:pPr>
      <w:r>
        <w:t>HTTP (HyperText Transfer Protocol – Giao thức truyền tải siêu văn bản) là một trong các giao thức chuẩn về mạng Internet, được dùng để liên hệ thông tin giữa Máy cung cấp dịch vụ (Web server) và Máy sử dụng dịch vụ (Web client), là giao thức Client/Server dùng cho World Wide Web – WWW</w:t>
      </w:r>
    </w:p>
    <w:p w14:paraId="7375F78A" w14:textId="4AB9968A" w:rsidR="0093608D" w:rsidRDefault="0093608D" w:rsidP="0093608D">
      <w:pPr>
        <w:pStyle w:val="content"/>
        <w:ind w:firstLine="0"/>
      </w:pPr>
      <w:r>
        <w:rPr>
          <w:noProof/>
        </w:rPr>
        <w:drawing>
          <wp:inline distT="0" distB="0" distL="0" distR="0" wp14:anchorId="745E51C6" wp14:editId="097E3B67">
            <wp:extent cx="5579745" cy="3190240"/>
            <wp:effectExtent l="0" t="0" r="1905" b="0"/>
            <wp:docPr id="8" name="Picture 8" descr="bo giao thuc tcp 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o giao thuc tcp i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3190240"/>
                    </a:xfrm>
                    <a:prstGeom prst="rect">
                      <a:avLst/>
                    </a:prstGeom>
                    <a:noFill/>
                    <a:ln>
                      <a:noFill/>
                    </a:ln>
                  </pic:spPr>
                </pic:pic>
              </a:graphicData>
            </a:graphic>
          </wp:inline>
        </w:drawing>
      </w:r>
    </w:p>
    <w:p w14:paraId="4CD107D8" w14:textId="5FA282A9" w:rsidR="0093608D" w:rsidRDefault="0093608D" w:rsidP="0093608D">
      <w:pPr>
        <w:pStyle w:val="content"/>
      </w:pPr>
      <w:r>
        <w:rPr>
          <w:noProof/>
        </w:rPr>
        <w:drawing>
          <wp:anchor distT="0" distB="0" distL="114300" distR="114300" simplePos="0" relativeHeight="251658240" behindDoc="0" locked="0" layoutInCell="1" allowOverlap="1" wp14:anchorId="0BD7EF1B" wp14:editId="787B68BB">
            <wp:simplePos x="0" y="0"/>
            <wp:positionH relativeFrom="margin">
              <wp:align>center</wp:align>
            </wp:positionH>
            <wp:positionV relativeFrom="paragraph">
              <wp:posOffset>1605437</wp:posOffset>
            </wp:positionV>
            <wp:extent cx="5148090" cy="1763486"/>
            <wp:effectExtent l="0" t="0" r="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8090" cy="1763486"/>
                    </a:xfrm>
                    <a:prstGeom prst="rect">
                      <a:avLst/>
                    </a:prstGeom>
                    <a:noFill/>
                    <a:ln>
                      <a:noFill/>
                    </a:ln>
                  </pic:spPr>
                </pic:pic>
              </a:graphicData>
            </a:graphic>
          </wp:anchor>
        </w:drawing>
      </w:r>
      <w:r w:rsidRPr="0093608D">
        <w:t>Giao thức HTTP hoạt động dựa trên mô hình Client – Server. Thông thường khi các bạn lướt web, các máy tính của người dùng sẽ đóng vai trò làm máy khách (Client). Sau một thao tác nào đó của người dùng, các máy khách sẽ gửi yêu cầu đến máy chủ (Server) và chờ đợi câu trả lời từ những máy chủ này.</w:t>
      </w:r>
    </w:p>
    <w:p w14:paraId="706D0592" w14:textId="5704C229" w:rsidR="0093608D" w:rsidRDefault="00CC78F0" w:rsidP="0093608D">
      <w:pPr>
        <w:pStyle w:val="content"/>
      </w:pPr>
      <w:r w:rsidRPr="00CC78F0">
        <w:t>Ngoài ra, khi các hệ thống trao đổi dữ liệu với nhau, chúng cũng sử dụng giao thức này nhưng 2 bên đều là server.</w:t>
      </w:r>
    </w:p>
    <w:p w14:paraId="0DE7F40E" w14:textId="58408461" w:rsidR="00F34E27" w:rsidRDefault="00F34E27" w:rsidP="00F34E27">
      <w:pPr>
        <w:pStyle w:val="level2"/>
      </w:pPr>
      <w:bookmarkStart w:id="21" w:name="_Toc102802145"/>
      <w:r>
        <w:lastRenderedPageBreak/>
        <w:t>Giao thức MQTT</w:t>
      </w:r>
      <w:bookmarkEnd w:id="21"/>
    </w:p>
    <w:p w14:paraId="57170D1F" w14:textId="24FFFBF1" w:rsidR="00CC78F0" w:rsidRDefault="00CC78F0" w:rsidP="00CC78F0">
      <w:pPr>
        <w:pStyle w:val="content"/>
      </w:pPr>
      <w:r w:rsidRPr="00E03CD1">
        <w:rPr>
          <w:i/>
          <w:iCs/>
          <w:noProof/>
        </w:rPr>
        <w:drawing>
          <wp:anchor distT="0" distB="0" distL="114300" distR="114300" simplePos="0" relativeHeight="251660288" behindDoc="0" locked="0" layoutInCell="1" allowOverlap="1" wp14:anchorId="25538873" wp14:editId="73845DA8">
            <wp:simplePos x="0" y="0"/>
            <wp:positionH relativeFrom="margin">
              <wp:posOffset>724395</wp:posOffset>
            </wp:positionH>
            <wp:positionV relativeFrom="paragraph">
              <wp:posOffset>1477942</wp:posOffset>
            </wp:positionV>
            <wp:extent cx="4432935" cy="2494280"/>
            <wp:effectExtent l="0" t="0" r="5715" b="1270"/>
            <wp:wrapTopAndBottom/>
            <wp:docPr id="22" name="Picture 22" descr="Guide to MQTT - Ceda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ide to MQTT - Cedal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32935" cy="2494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78F0">
        <w:t>MQTT là một giao thức truyền tải dữ liệu, sử dụng mô hình mạng Publish – Subscribe nhằm mục đính truyền dữ liệu giữa các thiết bị. Giao thức thường chạy qua TCP / IP. Tuy nhiên, bất kỳ giao thức mạng nào cung cấp các kết nối theo thứ tự, không mất dữ liệu, hai chiều đều có thể hỗ trợ MQTT. Nó được thiết kế cho các kết nối với các vị trí ở xa hoặc băng thông mạng bị hạn chế.</w:t>
      </w:r>
    </w:p>
    <w:p w14:paraId="6767C1AF" w14:textId="77777777" w:rsidR="00CC78F0" w:rsidRDefault="00CC78F0" w:rsidP="00CC78F0">
      <w:pPr>
        <w:pStyle w:val="content"/>
        <w:ind w:firstLine="0"/>
      </w:pPr>
    </w:p>
    <w:p w14:paraId="4C9431E6" w14:textId="79388467" w:rsidR="00010D3A" w:rsidRDefault="00F34E27" w:rsidP="00010D3A">
      <w:pPr>
        <w:pStyle w:val="level1"/>
      </w:pPr>
      <w:bookmarkStart w:id="22" w:name="_Toc102802146"/>
      <w:r>
        <w:t>Linh kiện và phần mềm thiết kế mạch</w:t>
      </w:r>
      <w:bookmarkEnd w:id="22"/>
    </w:p>
    <w:p w14:paraId="371CC94D" w14:textId="30564851" w:rsidR="002E46D7" w:rsidRDefault="002E46D7" w:rsidP="002E46D7">
      <w:pPr>
        <w:pStyle w:val="level2"/>
      </w:pPr>
      <w:bookmarkStart w:id="23" w:name="_Toc102802147"/>
      <w:r>
        <w:t>Vi điều khiển ESP32</w:t>
      </w:r>
      <w:bookmarkEnd w:id="23"/>
      <w:r w:rsidR="00AD092A">
        <w:t xml:space="preserve"> </w:t>
      </w:r>
    </w:p>
    <w:p w14:paraId="53DD8260" w14:textId="543A7C79" w:rsidR="00AD092A" w:rsidRPr="00AD092A" w:rsidRDefault="00CC78F0" w:rsidP="00AD092A">
      <w:pPr>
        <w:pStyle w:val="content"/>
      </w:pPr>
      <w:r w:rsidRPr="00CC78F0">
        <w:t>ESP32 là một series các vi điều khiển trên một vi mạch giá rẻ, năng lượng thấp có hỗ trợ WiFi và dual-mode Bluetooth (tạm dịch: Bluetooth chế độ kép). Dòng ESP32 sử dụng bộ vi xử lý Tensilica Xtensa LX6 ở cả hai biến thể lõi kép và lõi đơn, và bao gồm các công tắc antenna tích hợp, RF balun, bộ khuếch đại công suất, bộ khuếch đại thu nhiễu thấp, bộ lọc và module quản lý năng lượng. ESP32 được chế tạo và phát triển bởi Espressif Systems, một công ty Trung Quốc có trụ sở tại Thượng Hải, và được sản xuất bởi TSMC bằng cách sử dụng công nghệ 40 nm</w:t>
      </w:r>
      <w:r>
        <w:t xml:space="preserve">. </w:t>
      </w:r>
      <w:r w:rsidRPr="00CC78F0">
        <w:t>ESP32 là sản phẩm kế thừa từ vi điều khiển ESP8266.</w:t>
      </w:r>
      <w:r w:rsidR="00AD092A">
        <w:t xml:space="preserve"> </w:t>
      </w:r>
      <w:r w:rsidR="00AD092A" w:rsidRPr="00AD092A">
        <w:t>Các tính năng của ESP32 bao gồm:</w:t>
      </w:r>
    </w:p>
    <w:p w14:paraId="73DF8CBD" w14:textId="77777777" w:rsidR="00AD092A" w:rsidRPr="00AD092A" w:rsidRDefault="00AD092A" w:rsidP="00AD092A">
      <w:pPr>
        <w:pStyle w:val="content"/>
        <w:ind w:firstLine="0"/>
        <w:rPr>
          <w:i/>
          <w:iCs/>
        </w:rPr>
      </w:pPr>
      <w:r w:rsidRPr="00AD092A">
        <w:rPr>
          <w:i/>
          <w:iCs/>
        </w:rPr>
        <w:t>Bộ xử lý:</w:t>
      </w:r>
    </w:p>
    <w:p w14:paraId="62273621" w14:textId="636B75F9" w:rsidR="00AD092A" w:rsidRPr="00AD092A" w:rsidRDefault="00AD092A" w:rsidP="00AD092A">
      <w:pPr>
        <w:pStyle w:val="content"/>
        <w:numPr>
          <w:ilvl w:val="0"/>
          <w:numId w:val="13"/>
        </w:numPr>
      </w:pPr>
      <w:r w:rsidRPr="00AD092A">
        <w:lastRenderedPageBreak/>
        <w:t>CPU: Bộ vi xử lý Xtensa lõi kép (hoặc lõi đơn) 32-bit LX6, hoạt động ở tần số 240 MHz (160 MHz cho ESP32-S0WD và ESP32-U4WDH</w:t>
      </w:r>
      <w:r>
        <w:t>)</w:t>
      </w:r>
      <w:r w:rsidRPr="00AD092A">
        <w:t xml:space="preserve"> và hoạt động ở tối đa 600 </w:t>
      </w:r>
      <w:r w:rsidRPr="00AD092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AD092A">
        <w:t xml:space="preserve">MIPS (200 MIPS với ESP32-S0WD/ESP32-U4WDH) </w:t>
      </w:r>
    </w:p>
    <w:p w14:paraId="1554796A" w14:textId="77777777" w:rsidR="00AD092A" w:rsidRPr="00AD092A" w:rsidRDefault="00AD092A" w:rsidP="00AD092A">
      <w:pPr>
        <w:pStyle w:val="content"/>
        <w:numPr>
          <w:ilvl w:val="0"/>
          <w:numId w:val="13"/>
        </w:numPr>
      </w:pPr>
      <w:r w:rsidRPr="00AD092A">
        <w:t>Bộ đồng xử lý (co-processor) công suất cực thấp (Ultra low power, viết tắt: ULP)</w:t>
      </w:r>
    </w:p>
    <w:p w14:paraId="64C2A0C9" w14:textId="66674A73" w:rsidR="00AD092A" w:rsidRPr="00AD092A" w:rsidRDefault="00AD092A" w:rsidP="00AD092A">
      <w:pPr>
        <w:pStyle w:val="content"/>
        <w:ind w:firstLine="0"/>
      </w:pPr>
      <w:r w:rsidRPr="00AD092A">
        <w:rPr>
          <w:rStyle w:val="contentChar"/>
          <w:i/>
          <w:iCs/>
        </w:rPr>
        <w:t>Hệ thống xung nhịp:</w:t>
      </w:r>
      <w:r w:rsidRPr="00AD092A">
        <w:t xml:space="preserve"> CPU Clock, RTC Clock và Audio PLL Clock</w:t>
      </w:r>
    </w:p>
    <w:p w14:paraId="199F3196" w14:textId="692ACC9B" w:rsidR="00AD092A" w:rsidRPr="00AD092A" w:rsidRDefault="00AD092A" w:rsidP="00AD092A">
      <w:pPr>
        <w:pStyle w:val="content"/>
        <w:ind w:firstLine="0"/>
        <w:rPr>
          <w:i/>
          <w:iCs/>
        </w:rPr>
      </w:pPr>
      <w:r w:rsidRPr="00AD092A">
        <w:rPr>
          <w:i/>
          <w:iCs/>
        </w:rPr>
        <w:t xml:space="preserve">Bộ nhớ nội: </w:t>
      </w:r>
    </w:p>
    <w:p w14:paraId="0B3E16EB" w14:textId="77777777" w:rsidR="00AD092A" w:rsidRPr="00AD092A" w:rsidRDefault="00AD092A" w:rsidP="00AD092A">
      <w:pPr>
        <w:pStyle w:val="content"/>
        <w:numPr>
          <w:ilvl w:val="0"/>
          <w:numId w:val="14"/>
        </w:numPr>
      </w:pPr>
      <w:r w:rsidRPr="00AD092A">
        <w:t>448 KB bộ nhớ ROM cho việc booting và các tính năng lõi</w:t>
      </w:r>
    </w:p>
    <w:p w14:paraId="6801FD86" w14:textId="77777777" w:rsidR="00AD092A" w:rsidRPr="00AD092A" w:rsidRDefault="00AD092A" w:rsidP="00AD092A">
      <w:pPr>
        <w:pStyle w:val="content"/>
        <w:numPr>
          <w:ilvl w:val="0"/>
          <w:numId w:val="14"/>
        </w:numPr>
      </w:pPr>
      <w:r w:rsidRPr="00AD092A">
        <w:t>520 KB bộ nhớ SRAM trên chip cho dữ liệu và tập lệnh</w:t>
      </w:r>
    </w:p>
    <w:p w14:paraId="2F67FAD0" w14:textId="2B45584D" w:rsidR="00AD092A" w:rsidRDefault="00AD092A" w:rsidP="00AD092A">
      <w:pPr>
        <w:pStyle w:val="content"/>
        <w:ind w:firstLine="0"/>
        <w:rPr>
          <w:i/>
          <w:iCs/>
        </w:rPr>
      </w:pPr>
      <w:r w:rsidRPr="00AD092A">
        <w:rPr>
          <w:i/>
          <w:iCs/>
        </w:rPr>
        <w:t>Kết nối không dây:</w:t>
      </w:r>
    </w:p>
    <w:p w14:paraId="7F0B2B78" w14:textId="77777777" w:rsidR="00AD092A" w:rsidRDefault="00AD092A" w:rsidP="001038EF">
      <w:pPr>
        <w:pStyle w:val="content"/>
        <w:numPr>
          <w:ilvl w:val="0"/>
          <w:numId w:val="16"/>
        </w:numPr>
      </w:pPr>
      <w:r>
        <w:t>Wi-Fi: 802.11 b/g/n</w:t>
      </w:r>
    </w:p>
    <w:p w14:paraId="0FFED2D7" w14:textId="3DEB4804" w:rsidR="00AD092A" w:rsidRDefault="00AD092A" w:rsidP="001038EF">
      <w:pPr>
        <w:pStyle w:val="content"/>
        <w:numPr>
          <w:ilvl w:val="0"/>
          <w:numId w:val="16"/>
        </w:numPr>
      </w:pPr>
      <w:r>
        <w:t>Bluetooth: v4.2 BR/EDR và BLE (chia sẻ sóng vô tuyến với Wi-Fi)</w:t>
      </w:r>
    </w:p>
    <w:p w14:paraId="22DBEE4E" w14:textId="52ED591E" w:rsidR="00AD092A" w:rsidRPr="00AD092A" w:rsidRDefault="00AD092A" w:rsidP="00AD092A">
      <w:pPr>
        <w:pStyle w:val="content"/>
        <w:ind w:firstLine="0"/>
        <w:rPr>
          <w:i/>
          <w:iCs/>
        </w:rPr>
      </w:pPr>
      <w:r w:rsidRPr="00AD092A">
        <w:rPr>
          <w:i/>
          <w:iCs/>
        </w:rPr>
        <w:t>34 GPIO vật lý với các ngoại vi</w:t>
      </w:r>
    </w:p>
    <w:p w14:paraId="6A51DA55" w14:textId="77777777" w:rsidR="00AD092A" w:rsidRDefault="00AD092A" w:rsidP="001038EF">
      <w:pPr>
        <w:pStyle w:val="content"/>
        <w:numPr>
          <w:ilvl w:val="0"/>
          <w:numId w:val="15"/>
        </w:numPr>
      </w:pPr>
      <w:r>
        <w:t>ADC SAR 12 bit, 18 kênh</w:t>
      </w:r>
    </w:p>
    <w:p w14:paraId="6131F154" w14:textId="77777777" w:rsidR="00AD092A" w:rsidRDefault="00AD092A" w:rsidP="001038EF">
      <w:pPr>
        <w:pStyle w:val="content"/>
        <w:numPr>
          <w:ilvl w:val="0"/>
          <w:numId w:val="15"/>
        </w:numPr>
      </w:pPr>
      <w:r>
        <w:t>DAC 2 × 8-bit</w:t>
      </w:r>
    </w:p>
    <w:p w14:paraId="5404066C" w14:textId="77777777" w:rsidR="00AD092A" w:rsidRDefault="00AD092A" w:rsidP="001038EF">
      <w:pPr>
        <w:pStyle w:val="content"/>
        <w:numPr>
          <w:ilvl w:val="0"/>
          <w:numId w:val="15"/>
        </w:numPr>
      </w:pPr>
      <w:r>
        <w:t>10 cảm biến cảm ứng (touch sensor) (GPIO cảm ứng điện dung)</w:t>
      </w:r>
    </w:p>
    <w:p w14:paraId="39772E15" w14:textId="77777777" w:rsidR="00AD092A" w:rsidRDefault="00AD092A" w:rsidP="001038EF">
      <w:pPr>
        <w:pStyle w:val="content"/>
        <w:numPr>
          <w:ilvl w:val="0"/>
          <w:numId w:val="15"/>
        </w:numPr>
      </w:pPr>
      <w:r>
        <w:t>3 SPI (SPI, HSPI và VSPI) hoạt động ở cả 2 chế độ master/slave.[8] Module ESP32 hỗ trợ 4 ngoại vi SPI với SPI0 và SPI1 kết nối đến bộ nhớ flash của ESP32 còn SPI2 và SPI3 tương ứng với HSPI và VSPI.[9]</w:t>
      </w:r>
    </w:p>
    <w:p w14:paraId="2C2FB518" w14:textId="77777777" w:rsidR="00AD092A" w:rsidRDefault="00AD092A" w:rsidP="001038EF">
      <w:pPr>
        <w:pStyle w:val="content"/>
        <w:numPr>
          <w:ilvl w:val="0"/>
          <w:numId w:val="15"/>
        </w:numPr>
      </w:pPr>
      <w:r>
        <w:t>2 I²S</w:t>
      </w:r>
    </w:p>
    <w:p w14:paraId="3D432EEA" w14:textId="4A7129C0" w:rsidR="00AD092A" w:rsidRDefault="00AD092A" w:rsidP="001038EF">
      <w:pPr>
        <w:pStyle w:val="content"/>
        <w:numPr>
          <w:ilvl w:val="0"/>
          <w:numId w:val="15"/>
        </w:numPr>
      </w:pPr>
      <w:r>
        <w:t>2 I²C, hoạt động được ở cả chế độ master và slave, với chế độ Standard mode (100 Kbit/s) và Fast mode (400 Kbit/s). Hỗ trợ 2 chế độ định địa chỉ là 7-bit và 10-bit.Các GPIO đều có thể được dùng để triển khai I²C</w:t>
      </w:r>
      <w:r w:rsidR="001038EF">
        <w:t>.</w:t>
      </w:r>
    </w:p>
    <w:p w14:paraId="556B8EA3" w14:textId="77777777" w:rsidR="00AD092A" w:rsidRDefault="00AD092A" w:rsidP="001038EF">
      <w:pPr>
        <w:pStyle w:val="content"/>
        <w:numPr>
          <w:ilvl w:val="0"/>
          <w:numId w:val="15"/>
        </w:numPr>
      </w:pPr>
      <w:r>
        <w:lastRenderedPageBreak/>
        <w:t>3 UART (UART0, UART1, UART2) với tốc độ lên đến 5 Mbps[10]</w:t>
      </w:r>
    </w:p>
    <w:p w14:paraId="1A4BF5EF" w14:textId="77777777" w:rsidR="00AD092A" w:rsidRDefault="00AD092A" w:rsidP="001038EF">
      <w:pPr>
        <w:pStyle w:val="content"/>
        <w:numPr>
          <w:ilvl w:val="0"/>
          <w:numId w:val="15"/>
        </w:numPr>
      </w:pPr>
      <w:r>
        <w:t>SD/SDIO/CE-ATA/MMC/eMMC host controller</w:t>
      </w:r>
    </w:p>
    <w:p w14:paraId="6F2688D2" w14:textId="77777777" w:rsidR="00AD092A" w:rsidRDefault="00AD092A" w:rsidP="001038EF">
      <w:pPr>
        <w:pStyle w:val="content"/>
        <w:numPr>
          <w:ilvl w:val="0"/>
          <w:numId w:val="15"/>
        </w:numPr>
      </w:pPr>
      <w:r>
        <w:t>SDIO/SPI slave controller</w:t>
      </w:r>
    </w:p>
    <w:p w14:paraId="345BC691" w14:textId="77777777" w:rsidR="00AD092A" w:rsidRDefault="00AD092A" w:rsidP="001038EF">
      <w:pPr>
        <w:pStyle w:val="content"/>
        <w:numPr>
          <w:ilvl w:val="0"/>
          <w:numId w:val="15"/>
        </w:numPr>
      </w:pPr>
      <w:r>
        <w:t>Ethernet MAC interface cho DMA và IEEE 1588 Precision Time Protocol (tạm dịch: Giao thức thời gian chính xác IEEE 1588)</w:t>
      </w:r>
    </w:p>
    <w:p w14:paraId="3FDD8044" w14:textId="77777777" w:rsidR="00AD092A" w:rsidRDefault="00AD092A" w:rsidP="001038EF">
      <w:pPr>
        <w:pStyle w:val="content"/>
        <w:numPr>
          <w:ilvl w:val="0"/>
          <w:numId w:val="15"/>
        </w:numPr>
      </w:pPr>
      <w:r>
        <w:t>CAN bus 2.0</w:t>
      </w:r>
    </w:p>
    <w:p w14:paraId="2F8E9782" w14:textId="77777777" w:rsidR="00AD092A" w:rsidRDefault="00AD092A" w:rsidP="001038EF">
      <w:pPr>
        <w:pStyle w:val="content"/>
        <w:numPr>
          <w:ilvl w:val="0"/>
          <w:numId w:val="15"/>
        </w:numPr>
      </w:pPr>
      <w:r>
        <w:t>Bộ điều khiển hồng ngoại từ xa (TX/RX, lên đến 8 kênh)</w:t>
      </w:r>
    </w:p>
    <w:p w14:paraId="0C5711CC" w14:textId="77777777" w:rsidR="00AD092A" w:rsidRDefault="00AD092A" w:rsidP="001038EF">
      <w:pPr>
        <w:pStyle w:val="content"/>
        <w:numPr>
          <w:ilvl w:val="0"/>
          <w:numId w:val="15"/>
        </w:numPr>
      </w:pPr>
      <w:r>
        <w:t>PWM cho điều khiển động cơ</w:t>
      </w:r>
    </w:p>
    <w:p w14:paraId="03528219" w14:textId="77777777" w:rsidR="00AD092A" w:rsidRDefault="00AD092A" w:rsidP="001038EF">
      <w:pPr>
        <w:pStyle w:val="content"/>
        <w:numPr>
          <w:ilvl w:val="0"/>
          <w:numId w:val="15"/>
        </w:numPr>
      </w:pPr>
      <w:r>
        <w:t>LED PWM (lên đến 16 kênh)</w:t>
      </w:r>
    </w:p>
    <w:p w14:paraId="0F55BB66" w14:textId="77777777" w:rsidR="00AD092A" w:rsidRDefault="00AD092A" w:rsidP="001038EF">
      <w:pPr>
        <w:pStyle w:val="content"/>
        <w:numPr>
          <w:ilvl w:val="0"/>
          <w:numId w:val="15"/>
        </w:numPr>
      </w:pPr>
      <w:r>
        <w:t>Cảm biến hiệu ứng Hall</w:t>
      </w:r>
    </w:p>
    <w:p w14:paraId="3067B512" w14:textId="523620BC" w:rsidR="00AD092A" w:rsidRPr="00AD092A" w:rsidRDefault="00AD092A" w:rsidP="001038EF">
      <w:pPr>
        <w:pStyle w:val="content"/>
        <w:numPr>
          <w:ilvl w:val="0"/>
          <w:numId w:val="15"/>
        </w:numPr>
      </w:pPr>
      <w:r>
        <w:t>Bộ tiền khuếch đại analog công suất cực thấp (Ultra low power analog pre-amplifier)</w:t>
      </w:r>
    </w:p>
    <w:p w14:paraId="5A0AA5C1" w14:textId="77777777" w:rsidR="00AD092A" w:rsidRPr="001038EF" w:rsidRDefault="00AD092A" w:rsidP="001038EF">
      <w:pPr>
        <w:pStyle w:val="content"/>
        <w:ind w:firstLine="0"/>
        <w:rPr>
          <w:i/>
          <w:iCs/>
        </w:rPr>
      </w:pPr>
      <w:r w:rsidRPr="001038EF">
        <w:rPr>
          <w:i/>
          <w:iCs/>
        </w:rPr>
        <w:t>Bảo mật:</w:t>
      </w:r>
    </w:p>
    <w:p w14:paraId="6585D61F" w14:textId="77777777" w:rsidR="00AD092A" w:rsidRPr="00AD092A" w:rsidRDefault="00AD092A" w:rsidP="001038EF">
      <w:pPr>
        <w:pStyle w:val="content"/>
        <w:numPr>
          <w:ilvl w:val="0"/>
          <w:numId w:val="17"/>
        </w:numPr>
      </w:pPr>
      <w:r w:rsidRPr="00AD092A">
        <w:t>Hỗ trợ tất cả các tính năng bảo mật chuẩn IEEE 802.11, bao gồm WFA, WPA/WPA2 và WAPI.</w:t>
      </w:r>
    </w:p>
    <w:p w14:paraId="5A744A83" w14:textId="77777777" w:rsidR="00AD092A" w:rsidRPr="00AD092A" w:rsidRDefault="00AD092A" w:rsidP="001038EF">
      <w:pPr>
        <w:pStyle w:val="content"/>
        <w:numPr>
          <w:ilvl w:val="0"/>
          <w:numId w:val="17"/>
        </w:numPr>
      </w:pPr>
      <w:r w:rsidRPr="00AD092A">
        <w:t>Secure boot (tạm dịch: khởi động an toàn)</w:t>
      </w:r>
    </w:p>
    <w:p w14:paraId="3A5B68F8" w14:textId="77777777" w:rsidR="00AD092A" w:rsidRPr="00AD092A" w:rsidRDefault="00AD092A" w:rsidP="001038EF">
      <w:pPr>
        <w:pStyle w:val="content"/>
        <w:numPr>
          <w:ilvl w:val="0"/>
          <w:numId w:val="17"/>
        </w:numPr>
      </w:pPr>
      <w:r w:rsidRPr="00AD092A">
        <w:t>Mã hóa flash</w:t>
      </w:r>
    </w:p>
    <w:p w14:paraId="5FD6C2B7" w14:textId="77777777" w:rsidR="00AD092A" w:rsidRPr="00AD092A" w:rsidRDefault="00AD092A" w:rsidP="001038EF">
      <w:pPr>
        <w:pStyle w:val="content"/>
        <w:numPr>
          <w:ilvl w:val="0"/>
          <w:numId w:val="17"/>
        </w:numPr>
      </w:pPr>
      <w:r w:rsidRPr="00AD092A">
        <w:t>1024-bit OTP, lên đến 768-bit cho khách hàng</w:t>
      </w:r>
    </w:p>
    <w:p w14:paraId="4CF8D167" w14:textId="53DBAF46" w:rsidR="00AD092A" w:rsidRPr="00AD092A" w:rsidRDefault="00AD092A" w:rsidP="001038EF">
      <w:pPr>
        <w:pStyle w:val="content"/>
        <w:numPr>
          <w:ilvl w:val="0"/>
          <w:numId w:val="17"/>
        </w:numPr>
      </w:pPr>
      <w:r w:rsidRPr="00AD092A">
        <w:t>Tăng tốc mã hóa phần cứng: </w:t>
      </w:r>
      <w:r w:rsidR="001038EF">
        <w:t>AES</w:t>
      </w:r>
      <w:r w:rsidRPr="00AD092A">
        <w:t>, SHA-2, </w:t>
      </w:r>
      <w:r w:rsidR="001038EF">
        <w:t>RSA,</w:t>
      </w:r>
      <w:r w:rsidRPr="00AD092A">
        <w:t xml:space="preserve"> elliptic curve cryptography (ECC, tạm dịch: mật mã đường cong ellip), trình tạo số ngẫu nhiên (random number generator)</w:t>
      </w:r>
    </w:p>
    <w:p w14:paraId="00863DFB" w14:textId="5FD1C140" w:rsidR="00AD092A" w:rsidRPr="001038EF" w:rsidRDefault="00AD092A" w:rsidP="001038EF">
      <w:pPr>
        <w:pStyle w:val="content"/>
        <w:ind w:firstLine="0"/>
        <w:rPr>
          <w:i/>
          <w:iCs/>
        </w:rPr>
      </w:pPr>
      <w:r w:rsidRPr="001038EF">
        <w:rPr>
          <w:i/>
          <w:iCs/>
        </w:rPr>
        <w:t>Quản lý năng lượng</w:t>
      </w:r>
    </w:p>
    <w:p w14:paraId="39046654" w14:textId="77777777" w:rsidR="00AD092A" w:rsidRPr="00AD092A" w:rsidRDefault="00AD092A" w:rsidP="001038EF">
      <w:pPr>
        <w:pStyle w:val="content"/>
        <w:numPr>
          <w:ilvl w:val="0"/>
          <w:numId w:val="18"/>
        </w:numPr>
      </w:pPr>
      <w:r w:rsidRPr="00AD092A">
        <w:t>Bộ ổn áp nội với điện áp rơi thấp (internal low-dropout regulator)</w:t>
      </w:r>
    </w:p>
    <w:p w14:paraId="78D67B6E" w14:textId="77777777" w:rsidR="00AD092A" w:rsidRPr="00AD092A" w:rsidRDefault="00AD092A" w:rsidP="001038EF">
      <w:pPr>
        <w:pStyle w:val="content"/>
        <w:numPr>
          <w:ilvl w:val="0"/>
          <w:numId w:val="18"/>
        </w:numPr>
      </w:pPr>
      <w:r w:rsidRPr="00AD092A">
        <w:lastRenderedPageBreak/>
        <w:t>Miền nguồn riêng (individual power domain) cho RTC</w:t>
      </w:r>
    </w:p>
    <w:p w14:paraId="574A2B3D" w14:textId="77777777" w:rsidR="00AD092A" w:rsidRPr="00AD092A" w:rsidRDefault="00AD092A" w:rsidP="001038EF">
      <w:pPr>
        <w:pStyle w:val="content"/>
        <w:numPr>
          <w:ilvl w:val="0"/>
          <w:numId w:val="18"/>
        </w:numPr>
      </w:pPr>
      <w:r w:rsidRPr="00AD092A">
        <w:t>Dòng 5 μA cho chế độ deep sleep</w:t>
      </w:r>
    </w:p>
    <w:p w14:paraId="48F8653A" w14:textId="1F19E991" w:rsidR="00AD092A" w:rsidRDefault="00AD092A" w:rsidP="001038EF">
      <w:pPr>
        <w:pStyle w:val="content"/>
        <w:numPr>
          <w:ilvl w:val="0"/>
          <w:numId w:val="18"/>
        </w:numPr>
      </w:pPr>
      <w:r w:rsidRPr="00AD092A">
        <w:t>Trở lại hoạt động từ ngắt GPIO, timer, đo ADC, ngắt với cảm ứng điện dung</w:t>
      </w:r>
    </w:p>
    <w:p w14:paraId="58DD51B1" w14:textId="62A70886" w:rsidR="002E46D7" w:rsidRDefault="006B35A3" w:rsidP="002E46D7">
      <w:pPr>
        <w:pStyle w:val="level2"/>
      </w:pPr>
      <w:bookmarkStart w:id="24" w:name="_Toc102802148"/>
      <w:r>
        <w:t>IC cách ly nguồn B5050S</w:t>
      </w:r>
      <w:bookmarkEnd w:id="24"/>
    </w:p>
    <w:p w14:paraId="121B332C" w14:textId="4A7FB6AF" w:rsidR="006C31F3" w:rsidRDefault="00803CB5" w:rsidP="006C31F3">
      <w:pPr>
        <w:pStyle w:val="content"/>
      </w:pPr>
      <w:r>
        <w:t>IC cách ly nguồn B0505S</w:t>
      </w:r>
      <w:r w:rsidRPr="00803CB5">
        <w:t xml:space="preserve"> được thiết kế cho ứng dụng yêu cầu đầu ra cách ly khỏi hệ thống điện</w:t>
      </w:r>
      <w:r w:rsidR="006C31F3">
        <w:t>, giúp giảm tối đa nhiễu từ các nguồn điện khác</w:t>
      </w:r>
      <w:r w:rsidR="00F9537A">
        <w:t xml:space="preserve"> như dòng ngược, điện áp ngược</w:t>
      </w:r>
      <w:r w:rsidR="006C31F3">
        <w:t xml:space="preserve"> gây ra</w:t>
      </w:r>
      <w:r w:rsidR="00F9537A">
        <w:t>.</w:t>
      </w:r>
    </w:p>
    <w:p w14:paraId="2EAE4A1A" w14:textId="28B723BB" w:rsidR="006C31F3" w:rsidRDefault="006C31F3" w:rsidP="006C31F3">
      <w:pPr>
        <w:pStyle w:val="content"/>
        <w:ind w:firstLine="0"/>
      </w:pPr>
      <w:r>
        <w:t>Một số đặc điểm chính của B0505S:</w:t>
      </w:r>
    </w:p>
    <w:p w14:paraId="661D83AA" w14:textId="5493FA66" w:rsidR="006C31F3" w:rsidRDefault="006C31F3" w:rsidP="00F9537A">
      <w:pPr>
        <w:pStyle w:val="content"/>
        <w:numPr>
          <w:ilvl w:val="0"/>
          <w:numId w:val="19"/>
        </w:numPr>
      </w:pPr>
      <w:r>
        <w:t xml:space="preserve">Hiệu quả lên tới 80% </w:t>
      </w:r>
    </w:p>
    <w:p w14:paraId="75BA1B30" w14:textId="77777777" w:rsidR="006C31F3" w:rsidRDefault="006C31F3" w:rsidP="00F9537A">
      <w:pPr>
        <w:pStyle w:val="content"/>
        <w:numPr>
          <w:ilvl w:val="0"/>
          <w:numId w:val="19"/>
        </w:numPr>
      </w:pPr>
      <w:r>
        <w:t xml:space="preserve">Sử dụng chuẩn đóng gói SIP/DIP </w:t>
      </w:r>
    </w:p>
    <w:p w14:paraId="13089355" w14:textId="791609DD" w:rsidR="006C31F3" w:rsidRDefault="006C31F3" w:rsidP="00F9537A">
      <w:pPr>
        <w:pStyle w:val="content"/>
        <w:numPr>
          <w:ilvl w:val="0"/>
          <w:numId w:val="19"/>
        </w:numPr>
      </w:pPr>
      <w:r>
        <w:t>Nhiệt độ hoạt động:  -40°C ~ +85°C</w:t>
      </w:r>
    </w:p>
    <w:tbl>
      <w:tblPr>
        <w:tblStyle w:val="TableGrid"/>
        <w:tblW w:w="0" w:type="auto"/>
        <w:jc w:val="center"/>
        <w:tblLook w:val="04A0" w:firstRow="1" w:lastRow="0" w:firstColumn="1" w:lastColumn="0" w:noHBand="0" w:noVBand="1"/>
      </w:tblPr>
      <w:tblGrid>
        <w:gridCol w:w="4389"/>
        <w:gridCol w:w="2410"/>
        <w:gridCol w:w="1978"/>
      </w:tblGrid>
      <w:tr w:rsidR="000A6F0F" w14:paraId="10CAF5F3" w14:textId="77777777" w:rsidTr="00D57F37">
        <w:trPr>
          <w:jc w:val="center"/>
        </w:trPr>
        <w:tc>
          <w:tcPr>
            <w:tcW w:w="4390" w:type="dxa"/>
            <w:vAlign w:val="center"/>
          </w:tcPr>
          <w:p w14:paraId="595193BB" w14:textId="77777777" w:rsidR="000A6F0F" w:rsidRDefault="000A6F0F" w:rsidP="00D57F37">
            <w:pPr>
              <w:pStyle w:val="Parag"/>
              <w:ind w:firstLine="0"/>
              <w:jc w:val="center"/>
            </w:pPr>
            <w:r>
              <w:t>Đầu vào</w:t>
            </w:r>
          </w:p>
        </w:tc>
        <w:tc>
          <w:tcPr>
            <w:tcW w:w="4388" w:type="dxa"/>
            <w:gridSpan w:val="2"/>
            <w:vAlign w:val="center"/>
          </w:tcPr>
          <w:p w14:paraId="299D40C8" w14:textId="77777777" w:rsidR="000A6F0F" w:rsidRDefault="000A6F0F" w:rsidP="00D57F37">
            <w:pPr>
              <w:pStyle w:val="Parag"/>
              <w:ind w:firstLine="0"/>
              <w:jc w:val="center"/>
            </w:pPr>
            <w:r>
              <w:t>Đầu ra</w:t>
            </w:r>
          </w:p>
        </w:tc>
      </w:tr>
      <w:tr w:rsidR="000A6F0F" w14:paraId="70C80BCC" w14:textId="77777777" w:rsidTr="00D57F37">
        <w:trPr>
          <w:jc w:val="center"/>
        </w:trPr>
        <w:tc>
          <w:tcPr>
            <w:tcW w:w="4390" w:type="dxa"/>
            <w:vMerge w:val="restart"/>
            <w:vAlign w:val="center"/>
          </w:tcPr>
          <w:p w14:paraId="554A3515" w14:textId="77777777" w:rsidR="000A6F0F" w:rsidRDefault="000A6F0F" w:rsidP="00D57F37">
            <w:pPr>
              <w:pStyle w:val="Parag"/>
              <w:ind w:firstLine="0"/>
              <w:jc w:val="center"/>
            </w:pPr>
            <w:r>
              <w:t>Điện áp đầu vào</w:t>
            </w:r>
          </w:p>
          <w:p w14:paraId="1AE33D40" w14:textId="77777777" w:rsidR="000A6F0F" w:rsidRDefault="000A6F0F" w:rsidP="00D57F37">
            <w:pPr>
              <w:jc w:val="center"/>
              <w:rPr>
                <w:rFonts w:ascii="Times New Roman" w:hAnsi="Times New Roman"/>
                <w:sz w:val="28"/>
              </w:rPr>
            </w:pPr>
            <w:r>
              <w:rPr>
                <w:rFonts w:ascii="Times New Roman" w:hAnsi="Times New Roman"/>
                <w:sz w:val="28"/>
              </w:rPr>
              <w:t>4.5V – 5V</w:t>
            </w:r>
          </w:p>
          <w:p w14:paraId="1AB172D4" w14:textId="77777777" w:rsidR="000A6F0F" w:rsidRDefault="000A6F0F" w:rsidP="00D57F37">
            <w:pPr>
              <w:pStyle w:val="Parag"/>
              <w:jc w:val="center"/>
            </w:pPr>
          </w:p>
        </w:tc>
        <w:tc>
          <w:tcPr>
            <w:tcW w:w="2410" w:type="dxa"/>
            <w:vAlign w:val="center"/>
          </w:tcPr>
          <w:p w14:paraId="248EF9CC" w14:textId="77777777" w:rsidR="000A6F0F" w:rsidRDefault="000A6F0F" w:rsidP="00D57F37">
            <w:pPr>
              <w:pStyle w:val="Parag"/>
              <w:ind w:firstLine="0"/>
              <w:jc w:val="center"/>
            </w:pPr>
            <w:r>
              <w:t>Điện áp đầu ra</w:t>
            </w:r>
          </w:p>
        </w:tc>
        <w:tc>
          <w:tcPr>
            <w:tcW w:w="1978" w:type="dxa"/>
            <w:vAlign w:val="center"/>
          </w:tcPr>
          <w:p w14:paraId="1C11C53A" w14:textId="77777777" w:rsidR="000A6F0F" w:rsidRDefault="000A6F0F" w:rsidP="00D57F37">
            <w:pPr>
              <w:pStyle w:val="Parag"/>
              <w:ind w:firstLine="0"/>
              <w:jc w:val="center"/>
            </w:pPr>
            <w:r>
              <w:t xml:space="preserve">5.0 </w:t>
            </w:r>
            <w:r>
              <w:rPr>
                <w:rFonts w:cs="Times New Roman"/>
              </w:rPr>
              <w:t>±</w:t>
            </w:r>
            <w:r>
              <w:t>0.2V</w:t>
            </w:r>
          </w:p>
        </w:tc>
      </w:tr>
      <w:tr w:rsidR="000A6F0F" w14:paraId="5DBF607A" w14:textId="77777777" w:rsidTr="00D57F37">
        <w:trPr>
          <w:trHeight w:val="655"/>
          <w:jc w:val="center"/>
        </w:trPr>
        <w:tc>
          <w:tcPr>
            <w:tcW w:w="4390" w:type="dxa"/>
            <w:vMerge/>
            <w:vAlign w:val="center"/>
          </w:tcPr>
          <w:p w14:paraId="4579871F" w14:textId="77777777" w:rsidR="000A6F0F" w:rsidRDefault="000A6F0F" w:rsidP="00D57F37">
            <w:pPr>
              <w:pStyle w:val="Parag"/>
              <w:ind w:firstLine="0"/>
              <w:jc w:val="center"/>
            </w:pPr>
          </w:p>
        </w:tc>
        <w:tc>
          <w:tcPr>
            <w:tcW w:w="2410" w:type="dxa"/>
            <w:vAlign w:val="center"/>
          </w:tcPr>
          <w:p w14:paraId="62418D65" w14:textId="77777777" w:rsidR="000A6F0F" w:rsidRDefault="000A6F0F" w:rsidP="00D57F37">
            <w:pPr>
              <w:pStyle w:val="Parag"/>
              <w:ind w:firstLine="0"/>
              <w:jc w:val="center"/>
            </w:pPr>
            <w:r>
              <w:t>Dòng điện</w:t>
            </w:r>
          </w:p>
        </w:tc>
        <w:tc>
          <w:tcPr>
            <w:tcW w:w="1978" w:type="dxa"/>
            <w:vAlign w:val="center"/>
          </w:tcPr>
          <w:p w14:paraId="07DA536E" w14:textId="77777777" w:rsidR="000A6F0F" w:rsidRDefault="000A6F0F" w:rsidP="00D57F37">
            <w:pPr>
              <w:pStyle w:val="Parag"/>
              <w:ind w:firstLine="0"/>
              <w:jc w:val="center"/>
            </w:pPr>
            <w:r>
              <w:t>20mV –200mV</w:t>
            </w:r>
          </w:p>
        </w:tc>
      </w:tr>
    </w:tbl>
    <w:p w14:paraId="2F2059E0" w14:textId="24D10824" w:rsidR="006C31F3" w:rsidRDefault="006C31F3" w:rsidP="006C31F3">
      <w:pPr>
        <w:pStyle w:val="content"/>
        <w:ind w:firstLine="0"/>
      </w:pPr>
    </w:p>
    <w:p w14:paraId="4526DB83" w14:textId="1A4BA079" w:rsidR="006B35A3" w:rsidRDefault="006B35A3" w:rsidP="002E46D7">
      <w:pPr>
        <w:pStyle w:val="level2"/>
      </w:pPr>
      <w:bookmarkStart w:id="25" w:name="_Toc102802149"/>
      <w:r>
        <w:t>Mạch Buck LM2596</w:t>
      </w:r>
      <w:bookmarkEnd w:id="25"/>
    </w:p>
    <w:p w14:paraId="6258082A" w14:textId="477007AD" w:rsidR="000A6F0F" w:rsidRDefault="000A6F0F" w:rsidP="000A6F0F">
      <w:pPr>
        <w:pStyle w:val="content"/>
      </w:pPr>
      <w:r w:rsidRPr="000A6F0F">
        <w:t>Mạch giảm áp DC-DC Buck LM2596 3A có kích thước nhỏ gọn có khả năng giảm áp từ 30VDC xuống 1.5VDC mà vẫn đạt hiệu suất cao (92%), thích hợp cho các ứng dụng chia nguồn, hạ áp, cấp cho các thiết bị như camera, robot,...</w:t>
      </w:r>
    </w:p>
    <w:p w14:paraId="378EBAB4" w14:textId="2AA5ED58" w:rsidR="000A6F0F" w:rsidRDefault="000A6F0F" w:rsidP="000A6F0F">
      <w:pPr>
        <w:pStyle w:val="content"/>
        <w:ind w:firstLine="0"/>
      </w:pPr>
      <w:r>
        <w:t>Thông số kỹ thuật:</w:t>
      </w:r>
    </w:p>
    <w:p w14:paraId="799D4B00" w14:textId="77777777" w:rsidR="000A6F0F" w:rsidRDefault="000A6F0F" w:rsidP="000A6F0F">
      <w:pPr>
        <w:pStyle w:val="content"/>
        <w:numPr>
          <w:ilvl w:val="0"/>
          <w:numId w:val="21"/>
        </w:numPr>
      </w:pPr>
      <w:r>
        <w:t>Điện áp đầu vào: Từ 3V đến 30V.</w:t>
      </w:r>
    </w:p>
    <w:p w14:paraId="2253475F" w14:textId="77777777" w:rsidR="000A6F0F" w:rsidRDefault="000A6F0F" w:rsidP="000A6F0F">
      <w:pPr>
        <w:pStyle w:val="content"/>
        <w:numPr>
          <w:ilvl w:val="0"/>
          <w:numId w:val="21"/>
        </w:numPr>
      </w:pPr>
      <w:r>
        <w:t>Điện áp đầu ra: Điều chỉnh được trong khoảng 1.5V đến 30V.</w:t>
      </w:r>
    </w:p>
    <w:p w14:paraId="6FE5D177" w14:textId="77777777" w:rsidR="000A6F0F" w:rsidRDefault="000A6F0F" w:rsidP="000A6F0F">
      <w:pPr>
        <w:pStyle w:val="content"/>
        <w:numPr>
          <w:ilvl w:val="0"/>
          <w:numId w:val="21"/>
        </w:numPr>
      </w:pPr>
      <w:r>
        <w:lastRenderedPageBreak/>
        <w:t>Dòng đáp ứng tối đa là 3A.</w:t>
      </w:r>
    </w:p>
    <w:p w14:paraId="5EA1A6C8" w14:textId="77777777" w:rsidR="000A6F0F" w:rsidRDefault="000A6F0F" w:rsidP="000A6F0F">
      <w:pPr>
        <w:pStyle w:val="content"/>
        <w:numPr>
          <w:ilvl w:val="0"/>
          <w:numId w:val="21"/>
        </w:numPr>
      </w:pPr>
      <w:r>
        <w:t>Hiệu suất : 92%</w:t>
      </w:r>
    </w:p>
    <w:p w14:paraId="7A883DDD" w14:textId="77777777" w:rsidR="000A6F0F" w:rsidRDefault="000A6F0F" w:rsidP="000A6F0F">
      <w:pPr>
        <w:pStyle w:val="content"/>
        <w:numPr>
          <w:ilvl w:val="0"/>
          <w:numId w:val="21"/>
        </w:numPr>
      </w:pPr>
      <w:r>
        <w:t>Công suất : 15W</w:t>
      </w:r>
    </w:p>
    <w:p w14:paraId="2FE3422E" w14:textId="57BA471D" w:rsidR="000A6F0F" w:rsidRDefault="000A6F0F" w:rsidP="000A6F0F">
      <w:pPr>
        <w:pStyle w:val="content"/>
        <w:numPr>
          <w:ilvl w:val="0"/>
          <w:numId w:val="21"/>
        </w:numPr>
      </w:pPr>
      <w:r>
        <w:t>Kích thước: 45 (dài) * 20 (rộng) * 14 (cao) mm</w:t>
      </w:r>
    </w:p>
    <w:p w14:paraId="4EE7BE84" w14:textId="60B0B86E" w:rsidR="006B35A3" w:rsidRDefault="006B35A3" w:rsidP="002E46D7">
      <w:pPr>
        <w:pStyle w:val="level2"/>
      </w:pPr>
      <w:bookmarkStart w:id="26" w:name="_Toc102802150"/>
      <w:r>
        <w:t xml:space="preserve">Transistor </w:t>
      </w:r>
      <w:r w:rsidR="000A6F0F">
        <w:t>C</w:t>
      </w:r>
      <w:r>
        <w:t>1815</w:t>
      </w:r>
      <w:bookmarkEnd w:id="26"/>
    </w:p>
    <w:tbl>
      <w:tblPr>
        <w:tblStyle w:val="TableGrid"/>
        <w:tblpPr w:leftFromText="180" w:rightFromText="180" w:vertAnchor="text" w:horzAnchor="margin" w:tblpY="1441"/>
        <w:tblW w:w="0" w:type="auto"/>
        <w:tblLook w:val="04A0" w:firstRow="1" w:lastRow="0" w:firstColumn="1" w:lastColumn="0" w:noHBand="0" w:noVBand="1"/>
      </w:tblPr>
      <w:tblGrid>
        <w:gridCol w:w="1270"/>
        <w:gridCol w:w="2410"/>
        <w:gridCol w:w="2835"/>
        <w:gridCol w:w="1134"/>
        <w:gridCol w:w="1128"/>
      </w:tblGrid>
      <w:tr w:rsidR="000A6F0F" w:rsidRPr="000D40F8" w14:paraId="577EEE1A" w14:textId="77777777" w:rsidTr="000A6F0F">
        <w:tc>
          <w:tcPr>
            <w:tcW w:w="1270" w:type="dxa"/>
          </w:tcPr>
          <w:p w14:paraId="2EB00E5D" w14:textId="77777777" w:rsidR="000A6F0F" w:rsidRPr="000D40F8" w:rsidRDefault="000A6F0F" w:rsidP="000A6F0F">
            <w:pPr>
              <w:pStyle w:val="paranofl"/>
            </w:pPr>
            <w:r w:rsidRPr="000D40F8">
              <w:t>Ký hiệu</w:t>
            </w:r>
          </w:p>
        </w:tc>
        <w:tc>
          <w:tcPr>
            <w:tcW w:w="2410" w:type="dxa"/>
          </w:tcPr>
          <w:p w14:paraId="3323DA9B" w14:textId="77777777" w:rsidR="000A6F0F" w:rsidRPr="000D40F8" w:rsidRDefault="000A6F0F" w:rsidP="000A6F0F">
            <w:pPr>
              <w:pStyle w:val="paranofl"/>
            </w:pPr>
            <w:r w:rsidRPr="000D40F8">
              <w:t>Thông số</w:t>
            </w:r>
          </w:p>
        </w:tc>
        <w:tc>
          <w:tcPr>
            <w:tcW w:w="2835" w:type="dxa"/>
          </w:tcPr>
          <w:p w14:paraId="01863777" w14:textId="77777777" w:rsidR="000A6F0F" w:rsidRPr="000D40F8" w:rsidRDefault="000A6F0F" w:rsidP="000A6F0F">
            <w:pPr>
              <w:pStyle w:val="paranofl"/>
            </w:pPr>
            <w:r w:rsidRPr="000D40F8">
              <w:t>Điều kiện thử nghiệm</w:t>
            </w:r>
          </w:p>
        </w:tc>
        <w:tc>
          <w:tcPr>
            <w:tcW w:w="1134" w:type="dxa"/>
          </w:tcPr>
          <w:p w14:paraId="150A8AD4" w14:textId="77777777" w:rsidR="000A6F0F" w:rsidRPr="000D40F8" w:rsidRDefault="000A6F0F" w:rsidP="000A6F0F">
            <w:pPr>
              <w:pStyle w:val="paranofl"/>
            </w:pPr>
            <w:r w:rsidRPr="000D40F8">
              <w:t>Min</w:t>
            </w:r>
          </w:p>
        </w:tc>
        <w:tc>
          <w:tcPr>
            <w:tcW w:w="1128" w:type="dxa"/>
          </w:tcPr>
          <w:p w14:paraId="507C9C24" w14:textId="77777777" w:rsidR="000A6F0F" w:rsidRPr="000D40F8" w:rsidRDefault="000A6F0F" w:rsidP="000A6F0F">
            <w:pPr>
              <w:pStyle w:val="paranofl"/>
            </w:pPr>
            <w:r w:rsidRPr="000D40F8">
              <w:t>Max</w:t>
            </w:r>
          </w:p>
        </w:tc>
      </w:tr>
      <w:tr w:rsidR="000A6F0F" w:rsidRPr="000D40F8" w14:paraId="70EF8E2D" w14:textId="77777777" w:rsidTr="000A6F0F">
        <w:tc>
          <w:tcPr>
            <w:tcW w:w="1270" w:type="dxa"/>
          </w:tcPr>
          <w:p w14:paraId="3B813582" w14:textId="77777777" w:rsidR="000A6F0F" w:rsidRPr="000D40F8" w:rsidRDefault="000A6F0F" w:rsidP="000A6F0F">
            <w:pPr>
              <w:pStyle w:val="paranofl"/>
            </w:pPr>
            <w:r w:rsidRPr="000D40F8">
              <w:t>ICBO</w:t>
            </w:r>
          </w:p>
        </w:tc>
        <w:tc>
          <w:tcPr>
            <w:tcW w:w="2410" w:type="dxa"/>
          </w:tcPr>
          <w:p w14:paraId="66EEA2CD" w14:textId="77777777" w:rsidR="000A6F0F" w:rsidRPr="000D40F8" w:rsidRDefault="000A6F0F" w:rsidP="000A6F0F">
            <w:pPr>
              <w:pStyle w:val="paranofl"/>
            </w:pPr>
            <w:r w:rsidRPr="000D40F8">
              <w:t>Dòng cắt Collector</w:t>
            </w:r>
          </w:p>
        </w:tc>
        <w:tc>
          <w:tcPr>
            <w:tcW w:w="2835" w:type="dxa"/>
          </w:tcPr>
          <w:p w14:paraId="6BE885DC" w14:textId="77777777" w:rsidR="000A6F0F" w:rsidRPr="000D40F8" w:rsidRDefault="000A6F0F" w:rsidP="000A6F0F">
            <w:pPr>
              <w:pStyle w:val="paranofl"/>
            </w:pPr>
            <w:r w:rsidRPr="000D40F8">
              <w:t xml:space="preserve">VCB=60V, IE=0 </w:t>
            </w:r>
          </w:p>
        </w:tc>
        <w:tc>
          <w:tcPr>
            <w:tcW w:w="1134" w:type="dxa"/>
          </w:tcPr>
          <w:p w14:paraId="52643EA2" w14:textId="77777777" w:rsidR="000A6F0F" w:rsidRPr="000D40F8" w:rsidRDefault="000A6F0F" w:rsidP="000A6F0F">
            <w:pPr>
              <w:pStyle w:val="paranofl"/>
            </w:pPr>
          </w:p>
        </w:tc>
        <w:tc>
          <w:tcPr>
            <w:tcW w:w="1128" w:type="dxa"/>
          </w:tcPr>
          <w:p w14:paraId="6AC3B47A" w14:textId="77777777" w:rsidR="000A6F0F" w:rsidRPr="000D40F8" w:rsidRDefault="000A6F0F" w:rsidP="000A6F0F">
            <w:pPr>
              <w:pStyle w:val="paranofl"/>
            </w:pPr>
            <w:r w:rsidRPr="000D40F8">
              <w:t>0.1µA</w:t>
            </w:r>
          </w:p>
        </w:tc>
      </w:tr>
      <w:tr w:rsidR="000A6F0F" w:rsidRPr="000D40F8" w14:paraId="27D29A26" w14:textId="77777777" w:rsidTr="000A6F0F">
        <w:tc>
          <w:tcPr>
            <w:tcW w:w="1270" w:type="dxa"/>
          </w:tcPr>
          <w:p w14:paraId="312E36BB" w14:textId="77777777" w:rsidR="000A6F0F" w:rsidRPr="000D40F8" w:rsidRDefault="000A6F0F" w:rsidP="000A6F0F">
            <w:pPr>
              <w:pStyle w:val="paranofl"/>
            </w:pPr>
            <w:r w:rsidRPr="000D40F8">
              <w:t>IEBO</w:t>
            </w:r>
          </w:p>
        </w:tc>
        <w:tc>
          <w:tcPr>
            <w:tcW w:w="2410" w:type="dxa"/>
          </w:tcPr>
          <w:p w14:paraId="54F66A71" w14:textId="77777777" w:rsidR="000A6F0F" w:rsidRPr="000D40F8" w:rsidRDefault="000A6F0F" w:rsidP="000A6F0F">
            <w:pPr>
              <w:pStyle w:val="paranofl"/>
            </w:pPr>
            <w:r w:rsidRPr="000D40F8">
              <w:t>Dòng cắt Emitter</w:t>
            </w:r>
          </w:p>
        </w:tc>
        <w:tc>
          <w:tcPr>
            <w:tcW w:w="2835" w:type="dxa"/>
          </w:tcPr>
          <w:p w14:paraId="0C5E47F9" w14:textId="77777777" w:rsidR="000A6F0F" w:rsidRPr="000D40F8" w:rsidRDefault="000A6F0F" w:rsidP="000A6F0F">
            <w:pPr>
              <w:pStyle w:val="paranofl"/>
            </w:pPr>
            <w:r w:rsidRPr="000D40F8">
              <w:t xml:space="preserve">VEB=5V, IC=0 </w:t>
            </w:r>
          </w:p>
        </w:tc>
        <w:tc>
          <w:tcPr>
            <w:tcW w:w="1134" w:type="dxa"/>
          </w:tcPr>
          <w:p w14:paraId="17FBC38C" w14:textId="77777777" w:rsidR="000A6F0F" w:rsidRPr="000D40F8" w:rsidRDefault="000A6F0F" w:rsidP="000A6F0F">
            <w:pPr>
              <w:pStyle w:val="paranofl"/>
            </w:pPr>
          </w:p>
        </w:tc>
        <w:tc>
          <w:tcPr>
            <w:tcW w:w="1128" w:type="dxa"/>
          </w:tcPr>
          <w:p w14:paraId="30898C28" w14:textId="77777777" w:rsidR="000A6F0F" w:rsidRPr="000D40F8" w:rsidRDefault="000A6F0F" w:rsidP="000A6F0F">
            <w:pPr>
              <w:pStyle w:val="paranofl"/>
            </w:pPr>
            <w:r w:rsidRPr="000D40F8">
              <w:t>0.1µA</w:t>
            </w:r>
          </w:p>
        </w:tc>
      </w:tr>
      <w:tr w:rsidR="000A6F0F" w:rsidRPr="000D40F8" w14:paraId="6AF3DF1C" w14:textId="77777777" w:rsidTr="000A6F0F">
        <w:tc>
          <w:tcPr>
            <w:tcW w:w="1270" w:type="dxa"/>
          </w:tcPr>
          <w:p w14:paraId="55705F72" w14:textId="77777777" w:rsidR="000A6F0F" w:rsidRPr="000D40F8" w:rsidRDefault="000A6F0F" w:rsidP="000A6F0F">
            <w:pPr>
              <w:pStyle w:val="paranofl"/>
            </w:pPr>
            <w:r w:rsidRPr="000D40F8">
              <w:t>hFE1</w:t>
            </w:r>
            <w:r w:rsidRPr="000D40F8">
              <w:br/>
              <w:t>hFE2</w:t>
            </w:r>
          </w:p>
        </w:tc>
        <w:tc>
          <w:tcPr>
            <w:tcW w:w="2410" w:type="dxa"/>
          </w:tcPr>
          <w:p w14:paraId="530A88BB" w14:textId="77777777" w:rsidR="000A6F0F" w:rsidRPr="000D40F8" w:rsidRDefault="000A6F0F" w:rsidP="000A6F0F">
            <w:pPr>
              <w:pStyle w:val="paranofl"/>
            </w:pPr>
            <w:r w:rsidRPr="000D40F8">
              <w:t>Hệ số khuyếch đại DC</w:t>
            </w:r>
          </w:p>
        </w:tc>
        <w:tc>
          <w:tcPr>
            <w:tcW w:w="2835" w:type="dxa"/>
          </w:tcPr>
          <w:p w14:paraId="562C527D" w14:textId="77777777" w:rsidR="000A6F0F" w:rsidRPr="000D40F8" w:rsidRDefault="000A6F0F" w:rsidP="000A6F0F">
            <w:pPr>
              <w:pStyle w:val="paranofl"/>
            </w:pPr>
            <w:r w:rsidRPr="000D40F8">
              <w:t>VCE=6V, IC=2mA</w:t>
            </w:r>
            <w:r w:rsidRPr="000D40F8">
              <w:br/>
              <w:t>VCE=6V, IC=150mA</w:t>
            </w:r>
          </w:p>
        </w:tc>
        <w:tc>
          <w:tcPr>
            <w:tcW w:w="1134" w:type="dxa"/>
          </w:tcPr>
          <w:p w14:paraId="7D65561B" w14:textId="77777777" w:rsidR="000A6F0F" w:rsidRPr="000D40F8" w:rsidRDefault="000A6F0F" w:rsidP="000A6F0F">
            <w:pPr>
              <w:pStyle w:val="paranofl"/>
            </w:pPr>
            <w:r w:rsidRPr="000D40F8">
              <w:t>70</w:t>
            </w:r>
          </w:p>
          <w:p w14:paraId="33A53BB3" w14:textId="77777777" w:rsidR="000A6F0F" w:rsidRPr="000D40F8" w:rsidRDefault="000A6F0F" w:rsidP="000A6F0F">
            <w:pPr>
              <w:pStyle w:val="paranofl"/>
            </w:pPr>
            <w:r w:rsidRPr="000D40F8">
              <w:t>25</w:t>
            </w:r>
          </w:p>
        </w:tc>
        <w:tc>
          <w:tcPr>
            <w:tcW w:w="1128" w:type="dxa"/>
          </w:tcPr>
          <w:p w14:paraId="64F01F76" w14:textId="77777777" w:rsidR="000A6F0F" w:rsidRPr="000D40F8" w:rsidRDefault="000A6F0F" w:rsidP="000A6F0F">
            <w:pPr>
              <w:pStyle w:val="paranofl"/>
            </w:pPr>
            <w:r w:rsidRPr="000D40F8">
              <w:t>700</w:t>
            </w:r>
          </w:p>
        </w:tc>
      </w:tr>
      <w:tr w:rsidR="000A6F0F" w:rsidRPr="000D40F8" w14:paraId="6C94B3FC" w14:textId="77777777" w:rsidTr="000A6F0F">
        <w:trPr>
          <w:trHeight w:val="1046"/>
        </w:trPr>
        <w:tc>
          <w:tcPr>
            <w:tcW w:w="1270" w:type="dxa"/>
          </w:tcPr>
          <w:p w14:paraId="28C32EEF" w14:textId="77777777" w:rsidR="000A6F0F" w:rsidRPr="000D40F8" w:rsidRDefault="000A6F0F" w:rsidP="000A6F0F">
            <w:pPr>
              <w:pStyle w:val="paranofl"/>
            </w:pPr>
            <w:r w:rsidRPr="000D40F8">
              <w:t xml:space="preserve">VCE (sat) </w:t>
            </w:r>
          </w:p>
        </w:tc>
        <w:tc>
          <w:tcPr>
            <w:tcW w:w="2410" w:type="dxa"/>
          </w:tcPr>
          <w:p w14:paraId="62EC40BE" w14:textId="77777777" w:rsidR="000A6F0F" w:rsidRPr="000D40F8" w:rsidRDefault="000A6F0F" w:rsidP="000A6F0F">
            <w:pPr>
              <w:pStyle w:val="paranofl"/>
            </w:pPr>
            <w:r w:rsidRPr="000D40F8">
              <w:t>Điện áp bão hòa Collector-Emitter</w:t>
            </w:r>
          </w:p>
        </w:tc>
        <w:tc>
          <w:tcPr>
            <w:tcW w:w="2835" w:type="dxa"/>
          </w:tcPr>
          <w:p w14:paraId="1C7CA286" w14:textId="77777777" w:rsidR="000A6F0F" w:rsidRPr="000D40F8" w:rsidRDefault="000A6F0F" w:rsidP="000A6F0F">
            <w:pPr>
              <w:pStyle w:val="paranofl"/>
            </w:pPr>
            <w:r w:rsidRPr="000D40F8">
              <w:t xml:space="preserve">IC=100mA, IB=10mA </w:t>
            </w:r>
          </w:p>
          <w:p w14:paraId="7473BEED" w14:textId="77777777" w:rsidR="000A6F0F" w:rsidRPr="000D40F8" w:rsidRDefault="000A6F0F" w:rsidP="000A6F0F">
            <w:pPr>
              <w:pStyle w:val="paranofl"/>
            </w:pPr>
          </w:p>
        </w:tc>
        <w:tc>
          <w:tcPr>
            <w:tcW w:w="1134" w:type="dxa"/>
          </w:tcPr>
          <w:p w14:paraId="1770788B" w14:textId="77777777" w:rsidR="000A6F0F" w:rsidRPr="000D40F8" w:rsidRDefault="000A6F0F" w:rsidP="000A6F0F">
            <w:pPr>
              <w:pStyle w:val="paranofl"/>
            </w:pPr>
          </w:p>
        </w:tc>
        <w:tc>
          <w:tcPr>
            <w:tcW w:w="1128" w:type="dxa"/>
          </w:tcPr>
          <w:p w14:paraId="50CD3C72" w14:textId="77777777" w:rsidR="000A6F0F" w:rsidRPr="000D40F8" w:rsidRDefault="000A6F0F" w:rsidP="000A6F0F">
            <w:pPr>
              <w:pStyle w:val="paranofl"/>
            </w:pPr>
            <w:r w:rsidRPr="000D40F8">
              <w:t>0.25V</w:t>
            </w:r>
          </w:p>
        </w:tc>
      </w:tr>
      <w:tr w:rsidR="000A6F0F" w:rsidRPr="000D40F8" w14:paraId="08E2562F" w14:textId="77777777" w:rsidTr="000A6F0F">
        <w:tc>
          <w:tcPr>
            <w:tcW w:w="1270" w:type="dxa"/>
          </w:tcPr>
          <w:p w14:paraId="1FC9AAD5" w14:textId="77777777" w:rsidR="000A6F0F" w:rsidRPr="000D40F8" w:rsidRDefault="000A6F0F" w:rsidP="000A6F0F">
            <w:pPr>
              <w:pStyle w:val="paranofl"/>
            </w:pPr>
            <w:r w:rsidRPr="000D40F8">
              <w:t xml:space="preserve">VBE (sat) </w:t>
            </w:r>
          </w:p>
        </w:tc>
        <w:tc>
          <w:tcPr>
            <w:tcW w:w="2410" w:type="dxa"/>
          </w:tcPr>
          <w:p w14:paraId="16AB7098" w14:textId="77777777" w:rsidR="000A6F0F" w:rsidRPr="000D40F8" w:rsidRDefault="000A6F0F" w:rsidP="000A6F0F">
            <w:pPr>
              <w:pStyle w:val="paranofl"/>
            </w:pPr>
            <w:r w:rsidRPr="000D40F8">
              <w:t>Điện áp bão hòa Base-Emitter</w:t>
            </w:r>
          </w:p>
        </w:tc>
        <w:tc>
          <w:tcPr>
            <w:tcW w:w="2835" w:type="dxa"/>
          </w:tcPr>
          <w:p w14:paraId="4A0B2812" w14:textId="77777777" w:rsidR="000A6F0F" w:rsidRPr="000D40F8" w:rsidRDefault="000A6F0F" w:rsidP="000A6F0F">
            <w:pPr>
              <w:pStyle w:val="paranofl"/>
            </w:pPr>
            <w:r w:rsidRPr="000D40F8">
              <w:t xml:space="preserve">IC=100mA, IB=10mA </w:t>
            </w:r>
          </w:p>
          <w:p w14:paraId="290D24DD" w14:textId="77777777" w:rsidR="000A6F0F" w:rsidRPr="000D40F8" w:rsidRDefault="000A6F0F" w:rsidP="000A6F0F">
            <w:pPr>
              <w:pStyle w:val="paranofl"/>
            </w:pPr>
          </w:p>
        </w:tc>
        <w:tc>
          <w:tcPr>
            <w:tcW w:w="1134" w:type="dxa"/>
          </w:tcPr>
          <w:p w14:paraId="784C0275" w14:textId="77777777" w:rsidR="000A6F0F" w:rsidRPr="000D40F8" w:rsidRDefault="000A6F0F" w:rsidP="000A6F0F">
            <w:pPr>
              <w:pStyle w:val="paranofl"/>
            </w:pPr>
          </w:p>
        </w:tc>
        <w:tc>
          <w:tcPr>
            <w:tcW w:w="1128" w:type="dxa"/>
          </w:tcPr>
          <w:p w14:paraId="170729FC" w14:textId="77777777" w:rsidR="000A6F0F" w:rsidRPr="000D40F8" w:rsidRDefault="000A6F0F" w:rsidP="000A6F0F">
            <w:pPr>
              <w:pStyle w:val="paranofl"/>
            </w:pPr>
            <w:r w:rsidRPr="000D40F8">
              <w:t>1V</w:t>
            </w:r>
          </w:p>
        </w:tc>
      </w:tr>
    </w:tbl>
    <w:p w14:paraId="79354D33" w14:textId="77BC89D9" w:rsidR="000A6F0F" w:rsidRDefault="000A6F0F" w:rsidP="000A6F0F">
      <w:pPr>
        <w:pStyle w:val="content"/>
      </w:pPr>
      <w:r>
        <w:t>Transistor C1815 là loại Transistor ngược (NPN) được sử dụng cho mục đích khuếch đại hoặc là đóng cắt các tải. Một số thông số chính của Transistor được nêu lên ở bảng …</w:t>
      </w:r>
    </w:p>
    <w:p w14:paraId="7D09609C" w14:textId="77777777" w:rsidR="000A6F0F" w:rsidRDefault="000A6F0F" w:rsidP="004F7790">
      <w:pPr>
        <w:pStyle w:val="content"/>
        <w:ind w:firstLine="0"/>
      </w:pPr>
    </w:p>
    <w:p w14:paraId="0D3C4C59" w14:textId="7ECA561E" w:rsidR="00FC7D2E" w:rsidRDefault="006B35A3" w:rsidP="00FC7D2E">
      <w:pPr>
        <w:pStyle w:val="level2"/>
      </w:pPr>
      <w:bookmarkStart w:id="27" w:name="_Toc102802151"/>
      <w:r>
        <w:t>Diode 1</w:t>
      </w:r>
      <w:r w:rsidR="00C00F5D">
        <w:t>N</w:t>
      </w:r>
      <w:r>
        <w:t>4148</w:t>
      </w:r>
      <w:bookmarkEnd w:id="27"/>
      <w:r w:rsidR="00FC7D2E">
        <w:t xml:space="preserve"> </w:t>
      </w:r>
    </w:p>
    <w:p w14:paraId="120B15FA" w14:textId="1D0C1208" w:rsidR="000C620D" w:rsidRDefault="000C620D" w:rsidP="000C620D">
      <w:pPr>
        <w:pStyle w:val="content"/>
      </w:pPr>
      <w:r w:rsidRPr="000C620D">
        <w:t xml:space="preserve">1N4148 là một </w:t>
      </w:r>
      <w:r>
        <w:t>diode chuyển mạch (switching diode)</w:t>
      </w:r>
      <w:r w:rsidRPr="000C620D">
        <w:t xml:space="preserve">. Đây là một trong những </w:t>
      </w:r>
      <w:r>
        <w:t xml:space="preserve">diode chuyển mạch </w:t>
      </w:r>
      <w:r w:rsidRPr="000C620D">
        <w:t>phổ biến và tồn tại lâu dài nhất vì các thông số kỹ thuật đáng tin cậy và chi phí thấp. 1N4148 rất hữu ích trong việc chuyển đổi các ứng dụng lên tới khoảng 100 MHz với thời gian phục hồi ngược không quá 4 ns.</w:t>
      </w:r>
    </w:p>
    <w:p w14:paraId="22EA9892" w14:textId="5C2BCDDC" w:rsidR="000C620D" w:rsidRDefault="000C620D" w:rsidP="000C620D">
      <w:pPr>
        <w:pStyle w:val="content"/>
      </w:pPr>
      <w:r w:rsidRPr="000C620D">
        <w:t xml:space="preserve">Là diode chuyển mạch được sản xuất khối phổ biến nhất, 1N4148 đã thay thế 1N914 cũ hơn. Chúng khác nhau chủ yếu trong đặc điểm kỹ thuật </w:t>
      </w:r>
      <w:r>
        <w:t>.T</w:t>
      </w:r>
      <w:r w:rsidRPr="000C620D">
        <w:t xml:space="preserve">uy </w:t>
      </w:r>
      <w:r w:rsidRPr="000C620D">
        <w:lastRenderedPageBreak/>
        <w:t xml:space="preserve">nhiên, ngày nay hầu hết các nhà sản xuất đều liệt kê các thông số kỹ thuật phổ biến. </w:t>
      </w:r>
    </w:p>
    <w:p w14:paraId="2F08ABDA" w14:textId="545636D1" w:rsidR="000C620D" w:rsidRDefault="000C620D" w:rsidP="000C620D">
      <w:pPr>
        <w:pStyle w:val="content"/>
        <w:ind w:firstLine="0"/>
      </w:pPr>
      <w:r>
        <w:t>Một số thông số của 1N4148</w:t>
      </w:r>
    </w:p>
    <w:p w14:paraId="7AB58AC8" w14:textId="372F76F0" w:rsidR="000C620D" w:rsidRDefault="000C620D" w:rsidP="000C620D">
      <w:pPr>
        <w:pStyle w:val="content"/>
        <w:numPr>
          <w:ilvl w:val="0"/>
          <w:numId w:val="26"/>
        </w:numPr>
      </w:pPr>
      <w:r>
        <w:t>Điện áp ngược V</w:t>
      </w:r>
      <w:r>
        <w:rPr>
          <w:sz w:val="17"/>
          <w:szCs w:val="17"/>
          <w:vertAlign w:val="subscript"/>
        </w:rPr>
        <w:t>RRM</w:t>
      </w:r>
      <w:r>
        <w:t> = 100 V </w:t>
      </w:r>
    </w:p>
    <w:p w14:paraId="219A0A87" w14:textId="4C0AE45C" w:rsidR="000C620D" w:rsidRDefault="00A76C4D" w:rsidP="000C620D">
      <w:pPr>
        <w:pStyle w:val="content"/>
        <w:numPr>
          <w:ilvl w:val="0"/>
          <w:numId w:val="26"/>
        </w:numPr>
      </w:pPr>
      <w:r>
        <w:t xml:space="preserve">Dòng chỉnh lưu trung bình </w:t>
      </w:r>
      <w:r w:rsidR="000C620D">
        <w:t>I</w:t>
      </w:r>
      <w:r w:rsidR="000C620D">
        <w:rPr>
          <w:sz w:val="17"/>
          <w:szCs w:val="17"/>
          <w:vertAlign w:val="subscript"/>
        </w:rPr>
        <w:t>O</w:t>
      </w:r>
      <w:r w:rsidR="000C620D">
        <w:t> = 200 mA </w:t>
      </w:r>
    </w:p>
    <w:p w14:paraId="2D9297DD" w14:textId="1E04D3BB" w:rsidR="000C620D" w:rsidRDefault="00A76C4D" w:rsidP="000C620D">
      <w:pPr>
        <w:pStyle w:val="content"/>
        <w:numPr>
          <w:ilvl w:val="0"/>
          <w:numId w:val="26"/>
        </w:numPr>
      </w:pPr>
      <w:r>
        <w:t xml:space="preserve">Dòng điện thuận </w:t>
      </w:r>
      <w:r w:rsidR="000C620D">
        <w:t>I</w:t>
      </w:r>
      <w:r w:rsidR="000C620D">
        <w:rPr>
          <w:sz w:val="17"/>
          <w:szCs w:val="17"/>
          <w:vertAlign w:val="subscript"/>
        </w:rPr>
        <w:t>F</w:t>
      </w:r>
      <w:r w:rsidR="000C620D">
        <w:t> = 300 mA </w:t>
      </w:r>
    </w:p>
    <w:p w14:paraId="6BD8C350" w14:textId="3ED56A15" w:rsidR="000C620D" w:rsidRDefault="00A76C4D" w:rsidP="000C620D">
      <w:pPr>
        <w:pStyle w:val="content"/>
        <w:numPr>
          <w:ilvl w:val="0"/>
          <w:numId w:val="26"/>
        </w:numPr>
      </w:pPr>
      <w:r w:rsidRPr="00A76C4D">
        <w:t>dòng chuyển tiếp đỉnh định kỳ</w:t>
      </w:r>
      <w:r>
        <w:t xml:space="preserve"> </w:t>
      </w:r>
      <w:r w:rsidR="000C620D">
        <w:t>I</w:t>
      </w:r>
      <w:r w:rsidR="000C620D">
        <w:rPr>
          <w:sz w:val="17"/>
          <w:szCs w:val="17"/>
          <w:vertAlign w:val="subscript"/>
        </w:rPr>
        <w:t>f</w:t>
      </w:r>
      <w:r w:rsidR="000C620D">
        <w:t> = 400 mA </w:t>
      </w:r>
    </w:p>
    <w:p w14:paraId="10CA6090" w14:textId="77777777" w:rsidR="00A76C4D" w:rsidRDefault="00A76C4D" w:rsidP="00A76C4D">
      <w:pPr>
        <w:pStyle w:val="content"/>
        <w:numPr>
          <w:ilvl w:val="0"/>
          <w:numId w:val="26"/>
        </w:numPr>
      </w:pPr>
      <w:r>
        <w:t>Đ</w:t>
      </w:r>
      <w:r w:rsidRPr="00A76C4D">
        <w:t xml:space="preserve">iện áp chuyển tiếp tối đa </w:t>
      </w:r>
      <w:r>
        <w:t xml:space="preserve"> </w:t>
      </w:r>
      <w:r w:rsidRPr="00A76C4D">
        <w:t>V</w:t>
      </w:r>
      <w:r w:rsidRPr="00A76C4D">
        <w:rPr>
          <w:vertAlign w:val="subscript"/>
        </w:rPr>
        <w:t>F</w:t>
      </w:r>
      <w:r w:rsidRPr="00A76C4D">
        <w:t xml:space="preserve"> = 1 V ở 10 mA </w:t>
      </w:r>
    </w:p>
    <w:p w14:paraId="1785613E" w14:textId="2B26B098" w:rsidR="000C620D" w:rsidRDefault="00A76C4D" w:rsidP="00A76C4D">
      <w:pPr>
        <w:pStyle w:val="content"/>
        <w:numPr>
          <w:ilvl w:val="0"/>
          <w:numId w:val="26"/>
        </w:numPr>
      </w:pPr>
      <w:r>
        <w:t>Đ</w:t>
      </w:r>
      <w:r w:rsidRPr="00A76C4D">
        <w:t>iện áp phân hủy tối thiểu và dòng rò ngược V</w:t>
      </w:r>
      <w:r w:rsidRPr="00A76C4D">
        <w:rPr>
          <w:vertAlign w:val="subscript"/>
        </w:rPr>
        <w:t>R</w:t>
      </w:r>
      <w:r w:rsidRPr="00A76C4D">
        <w:t xml:space="preserve"> = 75 V ở 5 μA; 100 V ở 100 μA </w:t>
      </w:r>
    </w:p>
    <w:p w14:paraId="37530402" w14:textId="4D05D206" w:rsidR="00A76C4D" w:rsidRDefault="00A76C4D" w:rsidP="00A76C4D">
      <w:pPr>
        <w:pStyle w:val="content"/>
        <w:numPr>
          <w:ilvl w:val="0"/>
          <w:numId w:val="26"/>
        </w:numPr>
      </w:pPr>
      <w:r>
        <w:t>T</w:t>
      </w:r>
      <w:r w:rsidRPr="00A76C4D">
        <w:t>hời gian phục hồi ngược tối đa</w:t>
      </w:r>
      <w:r>
        <w:t xml:space="preserve"> </w:t>
      </w:r>
      <w:r w:rsidRPr="00A76C4D">
        <w:t>Trr = 4 ns</w:t>
      </w:r>
    </w:p>
    <w:p w14:paraId="1F89AEA4" w14:textId="73571F98" w:rsidR="00A76C4D" w:rsidRDefault="00FC7D2E" w:rsidP="00A76C4D">
      <w:pPr>
        <w:pStyle w:val="content"/>
        <w:ind w:firstLine="0"/>
      </w:pPr>
      <w:r w:rsidRPr="00FC7D2E">
        <w:rPr>
          <w:noProof/>
        </w:rPr>
        <mc:AlternateContent>
          <mc:Choice Requires="wpg">
            <w:drawing>
              <wp:anchor distT="0" distB="0" distL="114300" distR="114300" simplePos="0" relativeHeight="251666432" behindDoc="0" locked="0" layoutInCell="1" allowOverlap="1" wp14:anchorId="69ED9AFF" wp14:editId="260B9290">
                <wp:simplePos x="0" y="0"/>
                <wp:positionH relativeFrom="column">
                  <wp:posOffset>758116</wp:posOffset>
                </wp:positionH>
                <wp:positionV relativeFrom="paragraph">
                  <wp:posOffset>192768</wp:posOffset>
                </wp:positionV>
                <wp:extent cx="3797166" cy="1460500"/>
                <wp:effectExtent l="0" t="0" r="0" b="0"/>
                <wp:wrapTopAndBottom/>
                <wp:docPr id="16" name="Group 5"/>
                <wp:cNvGraphicFramePr/>
                <a:graphic xmlns:a="http://schemas.openxmlformats.org/drawingml/2006/main">
                  <a:graphicData uri="http://schemas.microsoft.com/office/word/2010/wordprocessingGroup">
                    <wpg:wgp>
                      <wpg:cNvGrpSpPr/>
                      <wpg:grpSpPr>
                        <a:xfrm>
                          <a:off x="0" y="0"/>
                          <a:ext cx="3797166" cy="1460500"/>
                          <a:chOff x="0" y="0"/>
                          <a:chExt cx="3797166" cy="1460500"/>
                        </a:xfrm>
                      </wpg:grpSpPr>
                      <pic:pic xmlns:pic="http://schemas.openxmlformats.org/drawingml/2006/picture">
                        <pic:nvPicPr>
                          <pic:cNvPr id="17" name="Picture 17" descr="1N4148 Diode Pinout, Equivalents, Characteristics &amp; Datasheet"/>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1876112" y="323216"/>
                            <a:ext cx="1921054" cy="971148"/>
                          </a:xfrm>
                          <a:prstGeom prst="rect">
                            <a:avLst/>
                          </a:prstGeom>
                          <a:noFill/>
                          <a:ln>
                            <a:noFill/>
                          </a:ln>
                        </pic:spPr>
                      </pic:pic>
                      <pic:pic xmlns:pic="http://schemas.openxmlformats.org/drawingml/2006/picture">
                        <pic:nvPicPr>
                          <pic:cNvPr id="18" name="Picture 18" descr="Nhỏ Chuyển Đổi Tín Hiệu Diode 1n4148 1n4448 1n4150 1n4151 - Buy Diode 1n4148,Diode  Chuyển Mạch Ll4148,Điốt Chuyển Mạch Gắn Bề Mặt Product on Alibaba.com"/>
                          <pic:cNvPicPr>
                            <a:picLocks noChangeAspect="1"/>
                          </pic:cNvPicPr>
                        </pic:nvPicPr>
                        <pic:blipFill>
                          <a:blip r:embed="rId17" cstate="print">
                            <a:extLst>
                              <a:ext uri="{BEBA8EAE-BF5A-486C-A8C5-ECC9F3942E4B}">
                                <a14:imgProps xmlns:a14="http://schemas.microsoft.com/office/drawing/2010/main">
                                  <a14:imgLayer r:embed="rId18">
                                    <a14:imgEffect>
                                      <a14:backgroundRemoval t="1133" b="98867" l="0" r="100000">
                                        <a14:foregroundMark x1="16997" y1="70255" x2="16997" y2="70255"/>
                                        <a14:foregroundMark x1="21530" y1="67422" x2="21530" y2="67422"/>
                                        <a14:foregroundMark x1="26062" y1="65439" x2="26062" y2="65439"/>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460500" cy="1460500"/>
                          </a:xfrm>
                          <a:prstGeom prst="rect">
                            <a:avLst/>
                          </a:prstGeom>
                          <a:noFill/>
                          <a:ln>
                            <a:noFill/>
                          </a:ln>
                        </pic:spPr>
                      </pic:pic>
                    </wpg:wgp>
                  </a:graphicData>
                </a:graphic>
              </wp:anchor>
            </w:drawing>
          </mc:Choice>
          <mc:Fallback>
            <w:pict>
              <v:group w14:anchorId="630DD7B6" id="Group 5" o:spid="_x0000_s1026" style="position:absolute;margin-left:59.7pt;margin-top:15.2pt;width:299pt;height:115pt;z-index:251666432" coordsize="37971,14605"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alt="1N4148 Diode Pinout, Equivalents, Characteristics &amp; Datasheet" style="position:absolute;left:18761;top:3232;width:19210;height:9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">
                  <v:imagedata r:id="rId19" o:title="1N4148 Diode Pinout, Equivalents, Characteristics &amp; Datasheet"/>
                </v:shape>
                <v:shape id="Picture 18" o:spid="_x0000_s1028" type="#_x0000_t75" alt="Nhỏ Chuyển Đổi Tín Hiệu Diode 1n4148 1n4448 1n4150 1n4151 - Buy Diode 1n4148,Diode  Chuyển Mạch Ll4148,Điốt Chuyển Mạch Gắn Bề Mặt Product on Alibaba.com" style="position:absolute;width:14605;height:14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">
                  <v:imagedata r:id="rId20" o:title="Nhỏ Chuyển Đổi Tín Hiệu Diode 1n4148 1n4448 1n4150 1n4151 - Buy Diode 1n4148,Diode  Chuyển Mạch Ll4148,Điốt Chuyển Mạch Gắn Bề Mặt Product on Alibaba"/>
                </v:shape>
                <w10:wrap type="topAndBottom"/>
              </v:group>
            </w:pict>
          </mc:Fallback>
        </mc:AlternateContent>
      </w:r>
      <w:r w:rsidR="00A76C4D" w:rsidRPr="00A76C4D">
        <w:t xml:space="preserve"> </w:t>
      </w:r>
    </w:p>
    <w:p w14:paraId="65793861" w14:textId="22557998" w:rsidR="00FC7D2E" w:rsidRDefault="006B35A3" w:rsidP="00DA2884">
      <w:pPr>
        <w:pStyle w:val="level2"/>
      </w:pPr>
      <w:bookmarkStart w:id="28" w:name="_Toc102802152"/>
      <w:r>
        <w:t>Relay 5v</w:t>
      </w:r>
      <w:bookmarkEnd w:id="28"/>
    </w:p>
    <w:tbl>
      <w:tblPr>
        <w:tblStyle w:val="TableGrid"/>
        <w:tblW w:w="0" w:type="auto"/>
        <w:tblLook w:val="04A0" w:firstRow="1" w:lastRow="0" w:firstColumn="1" w:lastColumn="0" w:noHBand="0" w:noVBand="1"/>
      </w:tblPr>
      <w:tblGrid>
        <w:gridCol w:w="2851"/>
        <w:gridCol w:w="3074"/>
        <w:gridCol w:w="2852"/>
      </w:tblGrid>
      <w:tr w:rsidR="00FC7D2E" w14:paraId="27BD3CF7" w14:textId="77777777" w:rsidTr="00D57F37">
        <w:trPr>
          <w:trHeight w:val="563"/>
        </w:trPr>
        <w:tc>
          <w:tcPr>
            <w:tcW w:w="2852" w:type="dxa"/>
            <w:vMerge w:val="restart"/>
            <w:vAlign w:val="center"/>
          </w:tcPr>
          <w:p w14:paraId="56A15DCF" w14:textId="77777777" w:rsidR="00FC7D2E" w:rsidRDefault="00FC7D2E" w:rsidP="00D57F37">
            <w:pPr>
              <w:pStyle w:val="Parag"/>
              <w:ind w:firstLine="0"/>
              <w:jc w:val="center"/>
            </w:pPr>
            <w:r>
              <w:t>Cuộn hút</w:t>
            </w:r>
          </w:p>
        </w:tc>
        <w:tc>
          <w:tcPr>
            <w:tcW w:w="3074" w:type="dxa"/>
            <w:vAlign w:val="center"/>
          </w:tcPr>
          <w:p w14:paraId="0798AD5D" w14:textId="77777777" w:rsidR="00FC7D2E" w:rsidRDefault="00FC7D2E" w:rsidP="00D57F37">
            <w:pPr>
              <w:pStyle w:val="Parag"/>
              <w:ind w:firstLine="0"/>
              <w:jc w:val="center"/>
            </w:pPr>
            <w:r>
              <w:t>Điện áp cuộn hút</w:t>
            </w:r>
          </w:p>
        </w:tc>
        <w:tc>
          <w:tcPr>
            <w:tcW w:w="2852" w:type="dxa"/>
            <w:vAlign w:val="center"/>
          </w:tcPr>
          <w:p w14:paraId="073F7020" w14:textId="77777777" w:rsidR="00FC7D2E" w:rsidRDefault="00FC7D2E" w:rsidP="00D57F37">
            <w:pPr>
              <w:pStyle w:val="Parag"/>
              <w:ind w:firstLine="0"/>
              <w:jc w:val="center"/>
            </w:pPr>
            <w:r>
              <w:t>5V</w:t>
            </w:r>
          </w:p>
        </w:tc>
      </w:tr>
      <w:tr w:rsidR="00FC7D2E" w14:paraId="5A36DC30" w14:textId="77777777" w:rsidTr="00D57F37">
        <w:trPr>
          <w:trHeight w:val="273"/>
        </w:trPr>
        <w:tc>
          <w:tcPr>
            <w:tcW w:w="2852" w:type="dxa"/>
            <w:vMerge/>
            <w:vAlign w:val="center"/>
          </w:tcPr>
          <w:p w14:paraId="21D89232" w14:textId="77777777" w:rsidR="00FC7D2E" w:rsidRDefault="00FC7D2E" w:rsidP="00D57F37">
            <w:pPr>
              <w:pStyle w:val="Parag"/>
              <w:ind w:firstLine="0"/>
              <w:jc w:val="center"/>
            </w:pPr>
          </w:p>
        </w:tc>
        <w:tc>
          <w:tcPr>
            <w:tcW w:w="3074" w:type="dxa"/>
            <w:vAlign w:val="center"/>
          </w:tcPr>
          <w:p w14:paraId="0C6D4010" w14:textId="77777777" w:rsidR="00FC7D2E" w:rsidRDefault="00FC7D2E" w:rsidP="00D57F37">
            <w:pPr>
              <w:pStyle w:val="Parag"/>
              <w:ind w:firstLine="0"/>
              <w:jc w:val="center"/>
            </w:pPr>
            <w:r>
              <w:t>Dòng điện qua cuộn hút</w:t>
            </w:r>
          </w:p>
        </w:tc>
        <w:tc>
          <w:tcPr>
            <w:tcW w:w="2852" w:type="dxa"/>
            <w:vAlign w:val="center"/>
          </w:tcPr>
          <w:p w14:paraId="563F6C9E" w14:textId="77777777" w:rsidR="00FC7D2E" w:rsidRDefault="00FC7D2E" w:rsidP="00D57F37">
            <w:pPr>
              <w:pStyle w:val="Parag"/>
              <w:ind w:firstLine="0"/>
              <w:jc w:val="center"/>
            </w:pPr>
            <w:r w:rsidRPr="00F865C9">
              <w:t>89.3</w:t>
            </w:r>
            <w:r>
              <w:t xml:space="preserve"> mA</w:t>
            </w:r>
          </w:p>
        </w:tc>
      </w:tr>
      <w:tr w:rsidR="00FC7D2E" w:rsidRPr="00F865C9" w14:paraId="2CEF6460" w14:textId="77777777" w:rsidTr="00D57F37">
        <w:trPr>
          <w:trHeight w:val="273"/>
        </w:trPr>
        <w:tc>
          <w:tcPr>
            <w:tcW w:w="2852" w:type="dxa"/>
            <w:vMerge/>
            <w:vAlign w:val="center"/>
          </w:tcPr>
          <w:p w14:paraId="05AA01C5" w14:textId="77777777" w:rsidR="00FC7D2E" w:rsidRDefault="00FC7D2E" w:rsidP="00D57F37">
            <w:pPr>
              <w:pStyle w:val="Parag"/>
              <w:ind w:firstLine="0"/>
              <w:jc w:val="center"/>
            </w:pPr>
          </w:p>
        </w:tc>
        <w:tc>
          <w:tcPr>
            <w:tcW w:w="3074" w:type="dxa"/>
            <w:vAlign w:val="center"/>
          </w:tcPr>
          <w:p w14:paraId="66129E5B" w14:textId="77777777" w:rsidR="00FC7D2E" w:rsidRDefault="00FC7D2E" w:rsidP="00D57F37">
            <w:pPr>
              <w:pStyle w:val="Parag"/>
              <w:ind w:firstLine="0"/>
              <w:jc w:val="center"/>
            </w:pPr>
            <w:r>
              <w:t>Điện áp Pull-In</w:t>
            </w:r>
          </w:p>
        </w:tc>
        <w:tc>
          <w:tcPr>
            <w:tcW w:w="2852" w:type="dxa"/>
            <w:vAlign w:val="center"/>
          </w:tcPr>
          <w:p w14:paraId="7352074F" w14:textId="77777777" w:rsidR="00FC7D2E" w:rsidRPr="00F865C9" w:rsidRDefault="00FC7D2E" w:rsidP="00D57F37">
            <w:pPr>
              <w:pStyle w:val="Parag"/>
              <w:ind w:firstLine="0"/>
              <w:jc w:val="center"/>
            </w:pPr>
            <w:r>
              <w:t>75% Max.</w:t>
            </w:r>
          </w:p>
        </w:tc>
      </w:tr>
      <w:tr w:rsidR="00FC7D2E" w14:paraId="5348B034" w14:textId="77777777" w:rsidTr="00D57F37">
        <w:trPr>
          <w:trHeight w:val="273"/>
        </w:trPr>
        <w:tc>
          <w:tcPr>
            <w:tcW w:w="2852" w:type="dxa"/>
            <w:vMerge/>
            <w:vAlign w:val="center"/>
          </w:tcPr>
          <w:p w14:paraId="76EA8852" w14:textId="77777777" w:rsidR="00FC7D2E" w:rsidRDefault="00FC7D2E" w:rsidP="00D57F37">
            <w:pPr>
              <w:pStyle w:val="Parag"/>
              <w:ind w:firstLine="0"/>
              <w:jc w:val="center"/>
            </w:pPr>
          </w:p>
        </w:tc>
        <w:tc>
          <w:tcPr>
            <w:tcW w:w="3074" w:type="dxa"/>
            <w:vAlign w:val="center"/>
          </w:tcPr>
          <w:p w14:paraId="1E7C9CA4" w14:textId="77777777" w:rsidR="00FC7D2E" w:rsidRDefault="00FC7D2E" w:rsidP="00D57F37">
            <w:pPr>
              <w:pStyle w:val="Parag"/>
              <w:ind w:firstLine="0"/>
              <w:jc w:val="center"/>
            </w:pPr>
            <w:r>
              <w:t>Điện áp Drop - Out</w:t>
            </w:r>
          </w:p>
        </w:tc>
        <w:tc>
          <w:tcPr>
            <w:tcW w:w="2852" w:type="dxa"/>
            <w:vAlign w:val="center"/>
          </w:tcPr>
          <w:p w14:paraId="2D91F3F4" w14:textId="77777777" w:rsidR="00FC7D2E" w:rsidRDefault="00FC7D2E" w:rsidP="00D57F37">
            <w:pPr>
              <w:pStyle w:val="Parag"/>
              <w:ind w:firstLine="0"/>
              <w:jc w:val="center"/>
            </w:pPr>
            <w:r>
              <w:t>10% Min.</w:t>
            </w:r>
          </w:p>
        </w:tc>
      </w:tr>
      <w:tr w:rsidR="00FC7D2E" w14:paraId="624763D7" w14:textId="77777777" w:rsidTr="00D57F37">
        <w:tc>
          <w:tcPr>
            <w:tcW w:w="2852" w:type="dxa"/>
            <w:vMerge w:val="restart"/>
            <w:vAlign w:val="center"/>
          </w:tcPr>
          <w:p w14:paraId="269CAF8E" w14:textId="77777777" w:rsidR="00FC7D2E" w:rsidRDefault="00FC7D2E" w:rsidP="00D57F37">
            <w:pPr>
              <w:pStyle w:val="Parag"/>
              <w:ind w:firstLine="0"/>
              <w:jc w:val="center"/>
            </w:pPr>
            <w:r>
              <w:t>Tiếp điểm</w:t>
            </w:r>
          </w:p>
        </w:tc>
        <w:tc>
          <w:tcPr>
            <w:tcW w:w="3074" w:type="dxa"/>
            <w:vAlign w:val="center"/>
          </w:tcPr>
          <w:p w14:paraId="6407AD4E" w14:textId="77777777" w:rsidR="00FC7D2E" w:rsidRDefault="00FC7D2E" w:rsidP="00D57F37">
            <w:pPr>
              <w:pStyle w:val="Parag"/>
              <w:ind w:firstLine="0"/>
              <w:jc w:val="center"/>
            </w:pPr>
            <w:r>
              <w:t>Dòng điện định mức</w:t>
            </w:r>
          </w:p>
        </w:tc>
        <w:tc>
          <w:tcPr>
            <w:tcW w:w="2852" w:type="dxa"/>
            <w:vAlign w:val="center"/>
          </w:tcPr>
          <w:p w14:paraId="1590778F" w14:textId="77777777" w:rsidR="00FC7D2E" w:rsidRDefault="00FC7D2E" w:rsidP="00D57F37">
            <w:pPr>
              <w:pStyle w:val="Parag"/>
              <w:ind w:firstLine="0"/>
              <w:jc w:val="center"/>
            </w:pPr>
            <w:r>
              <w:t>10A</w:t>
            </w:r>
          </w:p>
        </w:tc>
      </w:tr>
      <w:tr w:rsidR="00FC7D2E" w14:paraId="1F19E838" w14:textId="77777777" w:rsidTr="00D57F37">
        <w:tc>
          <w:tcPr>
            <w:tcW w:w="2852" w:type="dxa"/>
            <w:vMerge/>
            <w:vAlign w:val="center"/>
          </w:tcPr>
          <w:p w14:paraId="67CE2677" w14:textId="77777777" w:rsidR="00FC7D2E" w:rsidRDefault="00FC7D2E" w:rsidP="00D57F37">
            <w:pPr>
              <w:pStyle w:val="Parag"/>
              <w:ind w:firstLine="0"/>
              <w:jc w:val="center"/>
            </w:pPr>
          </w:p>
        </w:tc>
        <w:tc>
          <w:tcPr>
            <w:tcW w:w="3074" w:type="dxa"/>
            <w:vAlign w:val="center"/>
          </w:tcPr>
          <w:p w14:paraId="6AA68AA1" w14:textId="77777777" w:rsidR="00FC7D2E" w:rsidRDefault="00FC7D2E" w:rsidP="00D57F37">
            <w:pPr>
              <w:pStyle w:val="Parag"/>
              <w:ind w:firstLine="0"/>
              <w:jc w:val="center"/>
            </w:pPr>
            <w:r>
              <w:t>Điện áp định mức</w:t>
            </w:r>
          </w:p>
        </w:tc>
        <w:tc>
          <w:tcPr>
            <w:tcW w:w="2852" w:type="dxa"/>
            <w:vAlign w:val="center"/>
          </w:tcPr>
          <w:p w14:paraId="122135CE" w14:textId="77777777" w:rsidR="00FC7D2E" w:rsidRDefault="00FC7D2E" w:rsidP="00D57F37">
            <w:pPr>
              <w:pStyle w:val="Parag"/>
              <w:ind w:firstLine="0"/>
              <w:jc w:val="center"/>
            </w:pPr>
            <w:r>
              <w:t>250V</w:t>
            </w:r>
          </w:p>
        </w:tc>
      </w:tr>
    </w:tbl>
    <w:p w14:paraId="5984CC60" w14:textId="77777777" w:rsidR="00FC7D2E" w:rsidRDefault="00FC7D2E" w:rsidP="00D94090">
      <w:pPr>
        <w:pStyle w:val="content"/>
      </w:pPr>
    </w:p>
    <w:p w14:paraId="20D71ECD" w14:textId="5E1624FC" w:rsidR="006B35A3" w:rsidRDefault="006B35A3" w:rsidP="00DA2884">
      <w:pPr>
        <w:pStyle w:val="level2"/>
      </w:pPr>
      <w:bookmarkStart w:id="29" w:name="_Toc102802153"/>
      <w:r>
        <w:lastRenderedPageBreak/>
        <w:t>Led 3mm</w:t>
      </w:r>
      <w:bookmarkEnd w:id="29"/>
    </w:p>
    <w:p w14:paraId="1A95330D" w14:textId="7BBCA9CB" w:rsidR="00F46AB8" w:rsidRDefault="00F46AB8" w:rsidP="00F46AB8">
      <w:pPr>
        <w:pStyle w:val="content"/>
        <w:numPr>
          <w:ilvl w:val="0"/>
          <w:numId w:val="27"/>
        </w:numPr>
        <w:jc w:val="left"/>
      </w:pPr>
      <w:r>
        <w:t>Chiều dài Pin: 16mm</w:t>
      </w:r>
    </w:p>
    <w:p w14:paraId="270F06C9" w14:textId="77777777" w:rsidR="00F46AB8" w:rsidRDefault="00F46AB8" w:rsidP="00F46AB8">
      <w:pPr>
        <w:pStyle w:val="content"/>
        <w:numPr>
          <w:ilvl w:val="0"/>
          <w:numId w:val="27"/>
        </w:numPr>
        <w:jc w:val="left"/>
      </w:pPr>
      <w:r>
        <w:t>Đường kính: 3mm</w:t>
      </w:r>
    </w:p>
    <w:p w14:paraId="6028B464" w14:textId="3B2F77AD" w:rsidR="00F46AB8" w:rsidRDefault="00F46AB8" w:rsidP="00F46AB8">
      <w:pPr>
        <w:pStyle w:val="content"/>
        <w:numPr>
          <w:ilvl w:val="0"/>
          <w:numId w:val="27"/>
        </w:numPr>
        <w:jc w:val="left"/>
      </w:pPr>
      <w:r>
        <w:t>Dòng tiêu thụ: 5mA - 18mA</w:t>
      </w:r>
    </w:p>
    <w:p w14:paraId="6F06D2B4" w14:textId="36790367" w:rsidR="00F46AB8" w:rsidRDefault="00F46AB8" w:rsidP="00B71674">
      <w:pPr>
        <w:pStyle w:val="content"/>
        <w:numPr>
          <w:ilvl w:val="0"/>
          <w:numId w:val="27"/>
        </w:numPr>
        <w:jc w:val="left"/>
      </w:pPr>
      <w:r>
        <w:t>Điện áp tham chiếu:</w:t>
      </w:r>
      <w:r w:rsidR="00B71674" w:rsidRPr="00B71674">
        <w:t xml:space="preserve"> </w:t>
      </w:r>
      <w:r w:rsidR="00B71674">
        <w:t>Đỏ, Vàng: 1.8V - 2.2V, X.Lá – X.Dương: 2.1V – 2.6V</w:t>
      </w:r>
    </w:p>
    <w:p w14:paraId="6D282DDD" w14:textId="04ECE8FB" w:rsidR="006B35A3" w:rsidRDefault="00010D3A" w:rsidP="00DA2884">
      <w:pPr>
        <w:pStyle w:val="level2"/>
      </w:pPr>
      <w:bookmarkStart w:id="30" w:name="_Toc102802154"/>
      <w:r>
        <w:t>Các linh kiện thụ động</w:t>
      </w:r>
      <w:bookmarkEnd w:id="30"/>
    </w:p>
    <w:p w14:paraId="6C21C389" w14:textId="785053AE" w:rsidR="00E62EEE" w:rsidRPr="00E62EEE" w:rsidRDefault="00C00F5D" w:rsidP="00E62EEE">
      <w:pPr>
        <w:pStyle w:val="content"/>
        <w:numPr>
          <w:ilvl w:val="0"/>
          <w:numId w:val="23"/>
        </w:numPr>
      </w:pPr>
      <w:r>
        <w:t xml:space="preserve">Tụ điện: </w:t>
      </w:r>
      <w:r w:rsidR="00E62EEE" w:rsidRPr="00E62EEE">
        <w:t>Tụ điện là một loại linh kiện điện tử thụ động, là một hệ hai vật dẫn và ngăn cách nhau bởi một lớp cách điện. Khi có chênh lệch điện thế tại hai bề mặt, tại các bề mặt sẽ xuất hiện điện tích cùng điện lượng nhưng trái dấu.</w:t>
      </w:r>
    </w:p>
    <w:p w14:paraId="65399748" w14:textId="136CF3D6" w:rsidR="00C00F5D" w:rsidRDefault="00C00F5D" w:rsidP="00C00F5D">
      <w:pPr>
        <w:pStyle w:val="content"/>
        <w:numPr>
          <w:ilvl w:val="0"/>
          <w:numId w:val="23"/>
        </w:numPr>
      </w:pPr>
      <w:r>
        <w:t>Điện trở</w:t>
      </w:r>
      <w:r w:rsidR="00E62EEE">
        <w:t xml:space="preserve">: </w:t>
      </w:r>
      <w:r w:rsidR="00E62EEE" w:rsidRPr="00E62EEE">
        <w:t>Điện trở là một linh kiện điện tử thụ động gồm 2 tiếp điểm kết nối, thường được dùng để hạn chế cường độ dòng điện chảy trong mạch, điều chỉnh mức độ tín hiệu, dùng để chia điện áp, kích hoạt các linh kiện điện tử chủ động như transistor, tiếp điểm cuối trong đường truyền điện và có trong rất nhiều ứng dụng khác.</w:t>
      </w:r>
    </w:p>
    <w:p w14:paraId="477A8B64" w14:textId="085C6D70" w:rsidR="00010D3A" w:rsidRDefault="00010D3A" w:rsidP="00DA2884">
      <w:pPr>
        <w:pStyle w:val="level2"/>
      </w:pPr>
      <w:bookmarkStart w:id="31" w:name="_Toc102802155"/>
      <w:r>
        <w:t xml:space="preserve">Phần mềm thiết kế </w:t>
      </w:r>
      <w:r w:rsidR="002500AE">
        <w:t>A</w:t>
      </w:r>
      <w:r>
        <w:t xml:space="preserve">ltium </w:t>
      </w:r>
      <w:r w:rsidR="002500AE">
        <w:t>D</w:t>
      </w:r>
      <w:r>
        <w:t>esigner</w:t>
      </w:r>
      <w:bookmarkEnd w:id="31"/>
    </w:p>
    <w:p w14:paraId="5CDF2340" w14:textId="62E7A036" w:rsidR="00C00F5D" w:rsidRDefault="00A8033E" w:rsidP="00E62EEE">
      <w:pPr>
        <w:pStyle w:val="content"/>
      </w:pPr>
      <w:r w:rsidRPr="00A8033E">
        <w:rPr>
          <w:noProof/>
        </w:rPr>
        <w:drawing>
          <wp:anchor distT="0" distB="0" distL="114300" distR="114300" simplePos="0" relativeHeight="251667456" behindDoc="0" locked="0" layoutInCell="1" allowOverlap="1" wp14:anchorId="7C7F0862" wp14:editId="30903BAC">
            <wp:simplePos x="0" y="0"/>
            <wp:positionH relativeFrom="column">
              <wp:posOffset>2474068</wp:posOffset>
            </wp:positionH>
            <wp:positionV relativeFrom="paragraph">
              <wp:posOffset>249811</wp:posOffset>
            </wp:positionV>
            <wp:extent cx="3064510" cy="1590675"/>
            <wp:effectExtent l="0" t="0" r="2540" b="9525"/>
            <wp:wrapSquare wrapText="bothSides"/>
            <wp:docPr id="1026" name="Picture 2" descr="Altium Designer Price India | Best PCB Design Tool">
              <a:extLst xmlns:a="http://schemas.openxmlformats.org/drawingml/2006/main">
                <a:ext uri="{FF2B5EF4-FFF2-40B4-BE49-F238E27FC236}">
                  <a16:creationId xmlns:a16="http://schemas.microsoft.com/office/drawing/2014/main" id="{EB1F053E-375E-4358-ADAF-66EE7F0B17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ltium Designer Price India | Best PCB Design Tool">
                      <a:extLst>
                        <a:ext uri="{FF2B5EF4-FFF2-40B4-BE49-F238E27FC236}">
                          <a16:creationId xmlns:a16="http://schemas.microsoft.com/office/drawing/2014/main" id="{EB1F053E-375E-4358-ADAF-66EE7F0B17D5}"/>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64510" cy="1590675"/>
                    </a:xfrm>
                    <a:prstGeom prst="rect">
                      <a:avLst/>
                    </a:prstGeom>
                    <a:noFill/>
                  </pic:spPr>
                </pic:pic>
              </a:graphicData>
            </a:graphic>
            <wp14:sizeRelH relativeFrom="margin">
              <wp14:pctWidth>0</wp14:pctWidth>
            </wp14:sizeRelH>
            <wp14:sizeRelV relativeFrom="margin">
              <wp14:pctHeight>0</wp14:pctHeight>
            </wp14:sizeRelV>
          </wp:anchor>
        </w:drawing>
      </w:r>
      <w:r w:rsidR="00E62EEE" w:rsidRPr="00E62EEE">
        <w:t xml:space="preserve">Altium Designer trước kia có tên gọi quen thuộc là Protel DXP, là một trong những công cụ vẽ mạch điện tử mạnh nhất hiện nay. Được phát triển bởi hãng Altium Limited. Altium designer là một phần mềm chuyên nghành được sử dụng trong thiết kế mạch điện tử. Nó là một phần mềm mạnh với nhiều tính năng thú vị, tuy nhiên phần mềm này còn được ít người biết đến so với các phần mềm thiết kế mạch khác như </w:t>
      </w:r>
      <w:r w:rsidR="00E62EEE">
        <w:t>O</w:t>
      </w:r>
      <w:r w:rsidR="00E62EEE" w:rsidRPr="00E62EEE">
        <w:t xml:space="preserve">rcad hay </w:t>
      </w:r>
      <w:r w:rsidR="00E62EEE">
        <w:t>P</w:t>
      </w:r>
      <w:r w:rsidR="00E62EEE" w:rsidRPr="00E62EEE">
        <w:t>roteus</w:t>
      </w:r>
      <w:r w:rsidRPr="00A8033E">
        <w:rPr>
          <w:rFonts w:asciiTheme="minorHAnsi" w:hAnsiTheme="minorHAnsi"/>
          <w:noProof/>
          <w:sz w:val="22"/>
        </w:rPr>
        <w:t xml:space="preserve"> </w:t>
      </w:r>
    </w:p>
    <w:p w14:paraId="33193756" w14:textId="77777777" w:rsidR="00E62EEE" w:rsidRDefault="00E62EEE" w:rsidP="00E62EEE">
      <w:pPr>
        <w:pStyle w:val="content"/>
        <w:ind w:firstLine="0"/>
      </w:pPr>
      <w:r>
        <w:lastRenderedPageBreak/>
        <w:t>Altium Designer có một số đặc trưng sau:</w:t>
      </w:r>
    </w:p>
    <w:p w14:paraId="0746F8B0" w14:textId="1E2F9C5F" w:rsidR="00E62EEE" w:rsidRDefault="00E62EEE" w:rsidP="00E62EEE">
      <w:pPr>
        <w:pStyle w:val="content"/>
        <w:numPr>
          <w:ilvl w:val="0"/>
          <w:numId w:val="28"/>
        </w:numPr>
      </w:pPr>
      <w:r>
        <w:t>Giao diện thiết kế, quản lý và chỉnh sửa thân thiện, dễ dàng biên dịch, quản lý file, quản lý phiên bản cho các tài liệu thiết kế.</w:t>
      </w:r>
    </w:p>
    <w:p w14:paraId="6B07FB1F" w14:textId="3F00056C" w:rsidR="00E62EEE" w:rsidRDefault="00E62EEE" w:rsidP="00E62EEE">
      <w:pPr>
        <w:pStyle w:val="content"/>
        <w:numPr>
          <w:ilvl w:val="0"/>
          <w:numId w:val="28"/>
        </w:numPr>
      </w:pPr>
      <w:r>
        <w:t>Hỗ trợ mạnh mẽ cho việc thiết kế tự động, đi dây tự động theo thuật toán tối ưu, phân tích lắp ráp linh kiện. Hỗ trợ việc tìm các giải pháp thiết kế hoặc chỉnh sửa mạch, linh kiện, netlist có sẵn từ trước theo các tham số mới.</w:t>
      </w:r>
    </w:p>
    <w:p w14:paraId="2C39D4C4" w14:textId="5AB3CE59" w:rsidR="00E62EEE" w:rsidRDefault="00E62EEE" w:rsidP="00E62EEE">
      <w:pPr>
        <w:pStyle w:val="content"/>
        <w:numPr>
          <w:ilvl w:val="0"/>
          <w:numId w:val="28"/>
        </w:numPr>
      </w:pPr>
      <w:r>
        <w:t>Mở, xem và in các file thiết kế mạch dễ dàng với đầy đủ các thông tin linh kiện, netlist, dữ liệu bản vẽ, kích thước, số lượng…</w:t>
      </w:r>
    </w:p>
    <w:p w14:paraId="51FDC0BD" w14:textId="7EDCD8F2" w:rsidR="00E62EEE" w:rsidRDefault="00E62EEE" w:rsidP="00E62EEE">
      <w:pPr>
        <w:pStyle w:val="content"/>
        <w:numPr>
          <w:ilvl w:val="0"/>
          <w:numId w:val="28"/>
        </w:numPr>
      </w:pPr>
      <w:r>
        <w:t>Hệ thống các thư viện linh kiện phong phú, chi tiết và hoàn chỉnh bao gồm tất cả các linh kiện nhúng, số, tương tự…</w:t>
      </w:r>
    </w:p>
    <w:p w14:paraId="10365288" w14:textId="797BBE83" w:rsidR="00E62EEE" w:rsidRDefault="00E62EEE" w:rsidP="00E62EEE">
      <w:pPr>
        <w:pStyle w:val="content"/>
        <w:numPr>
          <w:ilvl w:val="0"/>
          <w:numId w:val="28"/>
        </w:numPr>
      </w:pPr>
      <w:r>
        <w:t>Đặt và sửa đối tượng trên các lớp cơ khí, định nghĩa các luật thiết kế, tùy chỉnh các lớp mạch in, chuyển từ schematic sang PCB, đặt vị trí linh kiện trên PCB.</w:t>
      </w:r>
    </w:p>
    <w:p w14:paraId="64A5BB64" w14:textId="1B489882" w:rsidR="00E62EEE" w:rsidRDefault="00E62EEE" w:rsidP="00E62EEE">
      <w:pPr>
        <w:pStyle w:val="content"/>
        <w:numPr>
          <w:ilvl w:val="0"/>
          <w:numId w:val="28"/>
        </w:numPr>
      </w:pPr>
      <w:r>
        <w:t>Mô phỏng mạch PCB 3D, đem lại hình ảnh mạch điện trung thực trong không gian 3 chiều, hỗ trợ MCAD-ECAD, liên kết trực tiếp với mô hình STEP, kiểm tra khoảng cách cách điện, cấu hình cho cả 2D và 3D</w:t>
      </w:r>
    </w:p>
    <w:p w14:paraId="3DAAD27B" w14:textId="2D1CA870" w:rsidR="00E62EEE" w:rsidRDefault="00E62EEE" w:rsidP="00E62EEE">
      <w:pPr>
        <w:pStyle w:val="content"/>
        <w:numPr>
          <w:ilvl w:val="0"/>
          <w:numId w:val="28"/>
        </w:numPr>
      </w:pPr>
      <w:r>
        <w:t>Hỗ trợ thiết kế PCB sang FPGA và ngược lại.</w:t>
      </w:r>
    </w:p>
    <w:p w14:paraId="4714A27F" w14:textId="284DF88C" w:rsidR="00E62EEE" w:rsidRDefault="00E62EEE" w:rsidP="00E62EEE">
      <w:pPr>
        <w:pStyle w:val="content"/>
      </w:pPr>
      <w:r>
        <w:t>Từ đó, chúng ta thấy Altium Designer có nhiều điểm mạnh so với các phần mềm  khác như đặt luật thiết kế, quản lý đề tài mô phỏng dễ dàng, giao diện thân thiện,…</w:t>
      </w:r>
    </w:p>
    <w:p w14:paraId="5244DC23" w14:textId="44DCF8A3" w:rsidR="00A8033E" w:rsidRDefault="00A8033E" w:rsidP="00A8033E">
      <w:pPr>
        <w:pStyle w:val="content"/>
        <w:ind w:firstLine="0"/>
      </w:pPr>
      <w:r>
        <w:rPr>
          <w:noProof/>
        </w:rPr>
        <w:lastRenderedPageBreak/>
        <w:drawing>
          <wp:inline distT="0" distB="0" distL="0" distR="0" wp14:anchorId="6C3B64BF" wp14:editId="59CE04B1">
            <wp:extent cx="5579745" cy="3058160"/>
            <wp:effectExtent l="0" t="0" r="190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3058160"/>
                    </a:xfrm>
                    <a:prstGeom prst="rect">
                      <a:avLst/>
                    </a:prstGeom>
                  </pic:spPr>
                </pic:pic>
              </a:graphicData>
            </a:graphic>
          </wp:inline>
        </w:drawing>
      </w:r>
    </w:p>
    <w:p w14:paraId="4642F07E" w14:textId="090A6AAC" w:rsidR="00E62EEE" w:rsidRDefault="00E62EEE" w:rsidP="00E62EEE">
      <w:pPr>
        <w:pStyle w:val="content"/>
      </w:pPr>
      <w:r>
        <w:t>Việc thiết kế mạch điện tử trên phần mềm altium designer có thể được tóm tắt gồm các bước như sau:</w:t>
      </w:r>
    </w:p>
    <w:p w14:paraId="52006E23" w14:textId="4BB86EAB" w:rsidR="00E62EEE" w:rsidRDefault="00E62EEE" w:rsidP="00E62EEE">
      <w:pPr>
        <w:pStyle w:val="content"/>
        <w:numPr>
          <w:ilvl w:val="0"/>
          <w:numId w:val="29"/>
        </w:numPr>
      </w:pPr>
      <w:r>
        <w:t>Đặt ra các yêu cầu bài toán.</w:t>
      </w:r>
    </w:p>
    <w:p w14:paraId="660AACAB" w14:textId="0BB6FF6B" w:rsidR="00E62EEE" w:rsidRDefault="00E62EEE" w:rsidP="00E62EEE">
      <w:pPr>
        <w:pStyle w:val="content"/>
        <w:numPr>
          <w:ilvl w:val="0"/>
          <w:numId w:val="29"/>
        </w:numPr>
      </w:pPr>
      <w:r>
        <w:t>Lựa chọn linh kiện.</w:t>
      </w:r>
    </w:p>
    <w:p w14:paraId="428F1654" w14:textId="36D4C3E8" w:rsidR="00E62EEE" w:rsidRDefault="00E62EEE" w:rsidP="00E62EEE">
      <w:pPr>
        <w:pStyle w:val="content"/>
        <w:numPr>
          <w:ilvl w:val="0"/>
          <w:numId w:val="29"/>
        </w:numPr>
      </w:pPr>
      <w:r>
        <w:t>Thiết kế mạch nguyên lý.</w:t>
      </w:r>
    </w:p>
    <w:p w14:paraId="0B06F9CB" w14:textId="2ABC1919" w:rsidR="00E62EEE" w:rsidRDefault="00E62EEE" w:rsidP="00E62EEE">
      <w:pPr>
        <w:pStyle w:val="content"/>
        <w:numPr>
          <w:ilvl w:val="0"/>
          <w:numId w:val="29"/>
        </w:numPr>
      </w:pPr>
      <w:r>
        <w:t>Lựa chọn các chân linh kiện để chuyển sang mạch in Update mạch nguyên lý sang mạch in.</w:t>
      </w:r>
    </w:p>
    <w:p w14:paraId="752C85F0" w14:textId="06B7D3B0" w:rsidR="00E62EEE" w:rsidRDefault="00E62EEE" w:rsidP="00E62EEE">
      <w:pPr>
        <w:pStyle w:val="content"/>
        <w:numPr>
          <w:ilvl w:val="0"/>
          <w:numId w:val="29"/>
        </w:numPr>
      </w:pPr>
      <w:r>
        <w:t>Lựa chọn kích thước mạch in Sắp sếp các vị trí các loại linh kiện  như điện trở , tụ điện, IC...</w:t>
      </w:r>
    </w:p>
    <w:p w14:paraId="57733025" w14:textId="517A196C" w:rsidR="00E62EEE" w:rsidRDefault="00E62EEE" w:rsidP="00E62EEE">
      <w:pPr>
        <w:pStyle w:val="content"/>
        <w:numPr>
          <w:ilvl w:val="0"/>
          <w:numId w:val="29"/>
        </w:numPr>
      </w:pPr>
      <w:r>
        <w:t>Đặt kích thước các loại dây nối.</w:t>
      </w:r>
    </w:p>
    <w:p w14:paraId="2F51A094" w14:textId="08BA6B47" w:rsidR="00E62EEE" w:rsidRDefault="00E62EEE" w:rsidP="00E62EEE">
      <w:pPr>
        <w:pStyle w:val="content"/>
        <w:numPr>
          <w:ilvl w:val="0"/>
          <w:numId w:val="29"/>
        </w:numPr>
      </w:pPr>
      <w:r>
        <w:t>Đi dây trên mạch.</w:t>
      </w:r>
    </w:p>
    <w:p w14:paraId="27E8D24E" w14:textId="2900D5CD" w:rsidR="00E62EEE" w:rsidRPr="00E62EEE" w:rsidRDefault="00E62EEE" w:rsidP="00A8033E">
      <w:pPr>
        <w:pStyle w:val="content"/>
        <w:numPr>
          <w:ilvl w:val="0"/>
          <w:numId w:val="29"/>
        </w:numPr>
      </w:pPr>
      <w:r>
        <w:t>Kiểm tra toàn mạch.</w:t>
      </w:r>
    </w:p>
    <w:p w14:paraId="0BA7F04C" w14:textId="7880E1E5" w:rsidR="00C00F5D" w:rsidRDefault="00010D3A" w:rsidP="00A8033E">
      <w:pPr>
        <w:pStyle w:val="level1"/>
      </w:pPr>
      <w:bookmarkStart w:id="32" w:name="_Toc102802156"/>
      <w:r>
        <w:t>Phần mềm của hệ thống</w:t>
      </w:r>
      <w:bookmarkEnd w:id="32"/>
    </w:p>
    <w:p w14:paraId="199E3376" w14:textId="44BA5B9E" w:rsidR="00E11991" w:rsidRDefault="00E11991" w:rsidP="00E11991">
      <w:pPr>
        <w:pStyle w:val="level2"/>
      </w:pPr>
      <w:bookmarkStart w:id="33" w:name="_Toc102802157"/>
      <w:r>
        <w:t>HTML  (</w:t>
      </w:r>
      <w:r w:rsidRPr="00E11991">
        <w:t>HyperText Markup Language</w:t>
      </w:r>
      <w:r>
        <w:t>)</w:t>
      </w:r>
      <w:bookmarkEnd w:id="33"/>
    </w:p>
    <w:p w14:paraId="3C59853B" w14:textId="77777777" w:rsidR="00C00F5D" w:rsidRPr="00D94090" w:rsidRDefault="00C00F5D" w:rsidP="00D94090">
      <w:pPr>
        <w:pStyle w:val="content"/>
      </w:pPr>
    </w:p>
    <w:p w14:paraId="75E2D3EF" w14:textId="0366FFC9" w:rsidR="00E11991" w:rsidRDefault="00E11991" w:rsidP="00E11991">
      <w:pPr>
        <w:pStyle w:val="level2"/>
      </w:pPr>
      <w:bookmarkStart w:id="34" w:name="_Toc102802158"/>
      <w:r>
        <w:lastRenderedPageBreak/>
        <w:t>CSS (</w:t>
      </w:r>
      <w:r w:rsidRPr="00E11991">
        <w:t>Cascading Style Sheets</w:t>
      </w:r>
      <w:r>
        <w:t>)</w:t>
      </w:r>
      <w:bookmarkEnd w:id="34"/>
    </w:p>
    <w:p w14:paraId="216F8395" w14:textId="77777777" w:rsidR="00A8033E" w:rsidRDefault="00A8033E" w:rsidP="00D94090">
      <w:pPr>
        <w:pStyle w:val="content"/>
      </w:pPr>
    </w:p>
    <w:p w14:paraId="50838CBC" w14:textId="7A94FC58" w:rsidR="00E11991" w:rsidRDefault="00E11991" w:rsidP="00E11991">
      <w:pPr>
        <w:pStyle w:val="level2"/>
      </w:pPr>
      <w:bookmarkStart w:id="35" w:name="_Toc102802159"/>
      <w:r>
        <w:t>JavaScript</w:t>
      </w:r>
      <w:bookmarkEnd w:id="35"/>
    </w:p>
    <w:p w14:paraId="731EC353" w14:textId="008D540A" w:rsidR="002500AE" w:rsidRDefault="002500AE" w:rsidP="002500AE">
      <w:pPr>
        <w:pStyle w:val="level2"/>
      </w:pPr>
      <w:bookmarkStart w:id="36" w:name="_Toc102802160"/>
      <w:r>
        <w:t>Phần mềm Visual Studio code</w:t>
      </w:r>
      <w:bookmarkEnd w:id="36"/>
    </w:p>
    <w:p w14:paraId="48DDA533" w14:textId="77777777" w:rsidR="00A8033E" w:rsidRDefault="00A8033E" w:rsidP="00D94090">
      <w:pPr>
        <w:pStyle w:val="content"/>
        <w:ind w:firstLine="0"/>
      </w:pPr>
    </w:p>
    <w:p w14:paraId="30CAE93D" w14:textId="59EB4D86" w:rsidR="00F81DCC" w:rsidRDefault="00F81DCC" w:rsidP="00F81DCC">
      <w:pPr>
        <w:pStyle w:val="level2"/>
      </w:pPr>
      <w:bookmarkStart w:id="37" w:name="_Toc102802161"/>
      <w:r>
        <w:t>Phần mềm Arduino IDE</w:t>
      </w:r>
      <w:bookmarkEnd w:id="37"/>
    </w:p>
    <w:p w14:paraId="722A238C" w14:textId="77777777" w:rsidR="00D603E8" w:rsidRDefault="00D603E8" w:rsidP="00D603E8">
      <w:pPr>
        <w:pStyle w:val="content"/>
        <w:ind w:firstLine="0"/>
      </w:pPr>
      <w:r>
        <w:t>Sử dụng phần mềm Arduino IDE để lập trình cho Arduino Nano.</w:t>
      </w:r>
    </w:p>
    <w:p w14:paraId="55A2AC71" w14:textId="77777777" w:rsidR="00D603E8" w:rsidRPr="000D75EE" w:rsidRDefault="00D603E8" w:rsidP="00D603E8">
      <w:pPr>
        <w:pStyle w:val="content"/>
      </w:pPr>
      <w:r w:rsidRPr="000D75EE">
        <w:t>Arduino IDE là môi trường để lập trình và nạp code cho các dòng Arduino. Arduino IDE được xây dựng trên miền nền tảng Java nên hỗ trợ hầu hết các hệ điều hành hiện nay.</w:t>
      </w:r>
    </w:p>
    <w:p w14:paraId="5CBE4B2F" w14:textId="77777777" w:rsidR="00D603E8" w:rsidRDefault="00D603E8" w:rsidP="00D603E8">
      <w:pPr>
        <w:pStyle w:val="content"/>
      </w:pPr>
      <w:r>
        <w:t>Giao diện của Arduino IDE được chia thành 3 vùng chính:</w:t>
      </w:r>
    </w:p>
    <w:p w14:paraId="0B5725A4" w14:textId="04F16A11" w:rsidR="00D603E8" w:rsidRDefault="00D603E8" w:rsidP="00D603E8">
      <w:pPr>
        <w:pStyle w:val="content"/>
        <w:jc w:val="center"/>
      </w:pPr>
      <w:r w:rsidRPr="00B76164">
        <w:rPr>
          <w:rFonts w:cs="Times New Roman"/>
          <w:noProof/>
        </w:rPr>
        <w:drawing>
          <wp:inline distT="0" distB="0" distL="0" distR="0" wp14:anchorId="726FFDA1" wp14:editId="771FAAEA">
            <wp:extent cx="4742319" cy="4542692"/>
            <wp:effectExtent l="0" t="0" r="127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3">
                      <a:extLst>
                        <a:ext uri="{28A0092B-C50C-407E-A947-70E740481C1C}">
                          <a14:useLocalDpi xmlns:a14="http://schemas.microsoft.com/office/drawing/2010/main" val="0"/>
                        </a:ext>
                      </a:extLst>
                    </a:blip>
                    <a:stretch>
                      <a:fillRect/>
                    </a:stretch>
                  </pic:blipFill>
                  <pic:spPr>
                    <a:xfrm>
                      <a:off x="0" y="0"/>
                      <a:ext cx="4841805" cy="4637990"/>
                    </a:xfrm>
                    <a:prstGeom prst="rect">
                      <a:avLst/>
                    </a:prstGeom>
                  </pic:spPr>
                </pic:pic>
              </a:graphicData>
            </a:graphic>
          </wp:inline>
        </w:drawing>
      </w:r>
    </w:p>
    <w:p w14:paraId="3C7EB211" w14:textId="4E9551B0" w:rsidR="00D04C1F" w:rsidRDefault="00D04C1F" w:rsidP="00D603E8">
      <w:pPr>
        <w:pStyle w:val="content"/>
        <w:jc w:val="center"/>
      </w:pPr>
    </w:p>
    <w:p w14:paraId="516B9C49" w14:textId="28578412" w:rsidR="00D04C1F" w:rsidRDefault="00D04C1F" w:rsidP="00D603E8">
      <w:pPr>
        <w:pStyle w:val="content"/>
        <w:jc w:val="center"/>
      </w:pPr>
    </w:p>
    <w:p w14:paraId="4072816D" w14:textId="77777777" w:rsidR="00D04C1F" w:rsidRDefault="00D04C1F" w:rsidP="00D603E8">
      <w:pPr>
        <w:pStyle w:val="content"/>
        <w:jc w:val="center"/>
      </w:pPr>
    </w:p>
    <w:p w14:paraId="294BB6B5" w14:textId="77777777" w:rsidR="00D603E8" w:rsidRDefault="00D603E8" w:rsidP="00D603E8">
      <w:pPr>
        <w:pStyle w:val="content"/>
        <w:ind w:firstLine="0"/>
      </w:pPr>
      <w:r>
        <w:t>Vùng 1: Các phím chức năng được nêu như bảng …:</w:t>
      </w:r>
    </w:p>
    <w:tbl>
      <w:tblPr>
        <w:tblStyle w:val="TableGrid"/>
        <w:tblW w:w="0" w:type="auto"/>
        <w:tblInd w:w="959" w:type="dxa"/>
        <w:tblLook w:val="04A0" w:firstRow="1" w:lastRow="0" w:firstColumn="1" w:lastColumn="0" w:noHBand="0" w:noVBand="1"/>
      </w:tblPr>
      <w:tblGrid>
        <w:gridCol w:w="1806"/>
        <w:gridCol w:w="2731"/>
        <w:gridCol w:w="3281"/>
      </w:tblGrid>
      <w:tr w:rsidR="00D603E8" w:rsidRPr="000D75EE" w14:paraId="2FA40F7D" w14:textId="77777777" w:rsidTr="00B3512F">
        <w:trPr>
          <w:trHeight w:val="604"/>
        </w:trPr>
        <w:tc>
          <w:tcPr>
            <w:tcW w:w="1273" w:type="dxa"/>
            <w:vAlign w:val="center"/>
          </w:tcPr>
          <w:p w14:paraId="58AD0516" w14:textId="77777777" w:rsidR="00D603E8" w:rsidRPr="000D75EE" w:rsidRDefault="00D603E8" w:rsidP="00B3512F">
            <w:pPr>
              <w:pStyle w:val="content"/>
              <w:spacing w:after="160"/>
              <w:rPr>
                <w:lang w:val="en-GB"/>
              </w:rPr>
            </w:pPr>
            <w:bookmarkStart w:id="38" w:name="_Hlk102465924"/>
            <w:r w:rsidRPr="000D75EE">
              <w:rPr>
                <w:lang w:val="en-GB"/>
              </w:rPr>
              <w:t>Icon</w:t>
            </w:r>
          </w:p>
        </w:tc>
        <w:tc>
          <w:tcPr>
            <w:tcW w:w="3046" w:type="dxa"/>
          </w:tcPr>
          <w:p w14:paraId="00A8F3D7" w14:textId="77777777" w:rsidR="00D603E8" w:rsidRPr="000D75EE" w:rsidRDefault="00D603E8" w:rsidP="00B3512F">
            <w:pPr>
              <w:pStyle w:val="content"/>
              <w:spacing w:after="160"/>
              <w:rPr>
                <w:lang w:val="en-GB"/>
              </w:rPr>
            </w:pPr>
          </w:p>
        </w:tc>
        <w:tc>
          <w:tcPr>
            <w:tcW w:w="3500" w:type="dxa"/>
            <w:vAlign w:val="center"/>
          </w:tcPr>
          <w:p w14:paraId="6C9F2039" w14:textId="77777777" w:rsidR="00D603E8" w:rsidRPr="000D75EE" w:rsidRDefault="00D603E8" w:rsidP="00B3512F">
            <w:pPr>
              <w:pStyle w:val="content"/>
              <w:spacing w:after="160"/>
              <w:rPr>
                <w:lang w:val="en-GB"/>
              </w:rPr>
            </w:pPr>
            <w:r w:rsidRPr="000D75EE">
              <w:rPr>
                <w:lang w:val="en-GB"/>
              </w:rPr>
              <w:t>Chức năng</w:t>
            </w:r>
          </w:p>
        </w:tc>
      </w:tr>
      <w:tr w:rsidR="00D603E8" w:rsidRPr="000D75EE" w14:paraId="417FBC4C" w14:textId="77777777" w:rsidTr="00B3512F">
        <w:trPr>
          <w:trHeight w:val="906"/>
        </w:trPr>
        <w:tc>
          <w:tcPr>
            <w:tcW w:w="1273" w:type="dxa"/>
            <w:vAlign w:val="center"/>
          </w:tcPr>
          <w:p w14:paraId="43F2F943" w14:textId="77777777" w:rsidR="00D603E8" w:rsidRPr="000D75EE" w:rsidRDefault="00D603E8" w:rsidP="00B3512F">
            <w:pPr>
              <w:pStyle w:val="content"/>
              <w:spacing w:after="160"/>
              <w:rPr>
                <w:lang w:val="en-GB"/>
              </w:rPr>
            </w:pPr>
            <w:r w:rsidRPr="000D75EE">
              <w:rPr>
                <w:noProof/>
              </w:rPr>
              <w:drawing>
                <wp:inline distT="0" distB="0" distL="0" distR="0" wp14:anchorId="440C6934" wp14:editId="2B2CD3FF">
                  <wp:extent cx="526694" cy="570586"/>
                  <wp:effectExtent l="0" t="0" r="6985" b="127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538" cy="571500"/>
                          </a:xfrm>
                          <a:prstGeom prst="rect">
                            <a:avLst/>
                          </a:prstGeom>
                        </pic:spPr>
                      </pic:pic>
                    </a:graphicData>
                  </a:graphic>
                </wp:inline>
              </w:drawing>
            </w:r>
          </w:p>
        </w:tc>
        <w:tc>
          <w:tcPr>
            <w:tcW w:w="3046" w:type="dxa"/>
          </w:tcPr>
          <w:p w14:paraId="5B516AC9" w14:textId="77777777" w:rsidR="00D603E8" w:rsidRPr="000D75EE" w:rsidRDefault="00D603E8" w:rsidP="00B3512F">
            <w:pPr>
              <w:pStyle w:val="content"/>
              <w:spacing w:after="160"/>
              <w:rPr>
                <w:lang w:val="en-GB"/>
              </w:rPr>
            </w:pPr>
          </w:p>
        </w:tc>
        <w:tc>
          <w:tcPr>
            <w:tcW w:w="3500" w:type="dxa"/>
          </w:tcPr>
          <w:p w14:paraId="5D7A8CFD" w14:textId="77777777" w:rsidR="00D603E8" w:rsidRPr="000D75EE" w:rsidRDefault="00D603E8" w:rsidP="00B3512F">
            <w:pPr>
              <w:pStyle w:val="content"/>
              <w:spacing w:after="160"/>
              <w:ind w:firstLine="0"/>
              <w:rPr>
                <w:lang w:val="en-GB"/>
              </w:rPr>
            </w:pPr>
            <w:r w:rsidRPr="000D75EE">
              <w:rPr>
                <w:lang w:val="en-GB"/>
              </w:rPr>
              <w:t>Biên dịch chương trình soạn thảo để kiểm tra các lỗi.</w:t>
            </w:r>
          </w:p>
        </w:tc>
      </w:tr>
      <w:tr w:rsidR="00D603E8" w:rsidRPr="000D75EE" w14:paraId="282C8209" w14:textId="77777777" w:rsidTr="00B3512F">
        <w:trPr>
          <w:trHeight w:val="878"/>
        </w:trPr>
        <w:tc>
          <w:tcPr>
            <w:tcW w:w="1273" w:type="dxa"/>
            <w:vAlign w:val="center"/>
          </w:tcPr>
          <w:p w14:paraId="5C678926" w14:textId="77777777" w:rsidR="00D603E8" w:rsidRPr="000D75EE" w:rsidRDefault="00D603E8" w:rsidP="00B3512F">
            <w:pPr>
              <w:pStyle w:val="content"/>
              <w:spacing w:after="160"/>
              <w:rPr>
                <w:lang w:val="en-GB"/>
              </w:rPr>
            </w:pPr>
            <w:r w:rsidRPr="000D75EE">
              <w:rPr>
                <w:noProof/>
              </w:rPr>
              <w:drawing>
                <wp:inline distT="0" distB="0" distL="0" distR="0" wp14:anchorId="71CDAAE3" wp14:editId="7A21AAB7">
                  <wp:extent cx="523875" cy="54292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3875" cy="542925"/>
                          </a:xfrm>
                          <a:prstGeom prst="rect">
                            <a:avLst/>
                          </a:prstGeom>
                        </pic:spPr>
                      </pic:pic>
                    </a:graphicData>
                  </a:graphic>
                </wp:inline>
              </w:drawing>
            </w:r>
          </w:p>
        </w:tc>
        <w:tc>
          <w:tcPr>
            <w:tcW w:w="3046" w:type="dxa"/>
          </w:tcPr>
          <w:p w14:paraId="0B0552F8" w14:textId="77777777" w:rsidR="00D603E8" w:rsidRPr="000D75EE" w:rsidRDefault="00D603E8" w:rsidP="00B3512F">
            <w:pPr>
              <w:pStyle w:val="content"/>
              <w:spacing w:after="160"/>
              <w:rPr>
                <w:lang w:val="en-GB"/>
              </w:rPr>
            </w:pPr>
          </w:p>
        </w:tc>
        <w:tc>
          <w:tcPr>
            <w:tcW w:w="3500" w:type="dxa"/>
          </w:tcPr>
          <w:p w14:paraId="664CB79A" w14:textId="77777777" w:rsidR="00D603E8" w:rsidRPr="000D75EE" w:rsidRDefault="00D603E8" w:rsidP="00B3512F">
            <w:pPr>
              <w:pStyle w:val="content"/>
              <w:spacing w:after="160"/>
              <w:ind w:firstLine="0"/>
              <w:rPr>
                <w:lang w:val="en-GB"/>
              </w:rPr>
            </w:pPr>
            <w:r w:rsidRPr="000D75EE">
              <w:rPr>
                <w:lang w:val="en-GB"/>
              </w:rPr>
              <w:t>Biên dịch và upload chương trình đang soạn thảo.</w:t>
            </w:r>
          </w:p>
        </w:tc>
      </w:tr>
      <w:tr w:rsidR="00D603E8" w:rsidRPr="000D75EE" w14:paraId="5A1A3D38" w14:textId="77777777" w:rsidTr="00B3512F">
        <w:trPr>
          <w:trHeight w:val="782"/>
        </w:trPr>
        <w:tc>
          <w:tcPr>
            <w:tcW w:w="1273" w:type="dxa"/>
            <w:vAlign w:val="center"/>
          </w:tcPr>
          <w:p w14:paraId="4E856D1C" w14:textId="77777777" w:rsidR="00D603E8" w:rsidRPr="000D75EE" w:rsidRDefault="00D603E8" w:rsidP="00B3512F">
            <w:pPr>
              <w:pStyle w:val="content"/>
              <w:spacing w:after="160"/>
              <w:rPr>
                <w:lang w:val="en-GB"/>
              </w:rPr>
            </w:pPr>
            <w:r w:rsidRPr="000D75EE">
              <w:rPr>
                <w:noProof/>
              </w:rPr>
              <w:drawing>
                <wp:inline distT="0" distB="0" distL="0" distR="0" wp14:anchorId="789F302E" wp14:editId="0E083EBD">
                  <wp:extent cx="526694" cy="488389"/>
                  <wp:effectExtent l="0" t="0" r="6985" b="698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3875" cy="485775"/>
                          </a:xfrm>
                          <a:prstGeom prst="rect">
                            <a:avLst/>
                          </a:prstGeom>
                        </pic:spPr>
                      </pic:pic>
                    </a:graphicData>
                  </a:graphic>
                </wp:inline>
              </w:drawing>
            </w:r>
          </w:p>
        </w:tc>
        <w:tc>
          <w:tcPr>
            <w:tcW w:w="3046" w:type="dxa"/>
          </w:tcPr>
          <w:p w14:paraId="6FB79CD7" w14:textId="77777777" w:rsidR="00D603E8" w:rsidRPr="000D75EE" w:rsidRDefault="00D603E8" w:rsidP="00B3512F">
            <w:pPr>
              <w:pStyle w:val="content"/>
              <w:spacing w:after="160"/>
              <w:rPr>
                <w:lang w:val="en-GB"/>
              </w:rPr>
            </w:pPr>
          </w:p>
        </w:tc>
        <w:tc>
          <w:tcPr>
            <w:tcW w:w="3500" w:type="dxa"/>
          </w:tcPr>
          <w:p w14:paraId="7208E3DB" w14:textId="77777777" w:rsidR="00D603E8" w:rsidRPr="000D75EE" w:rsidRDefault="00D603E8" w:rsidP="00B3512F">
            <w:pPr>
              <w:pStyle w:val="content"/>
              <w:spacing w:after="160"/>
              <w:ind w:firstLine="0"/>
              <w:rPr>
                <w:lang w:val="en-GB"/>
              </w:rPr>
            </w:pPr>
            <w:r w:rsidRPr="000D75EE">
              <w:rPr>
                <w:lang w:val="en-GB"/>
              </w:rPr>
              <w:t>Mở một trang soạn thảo mới.</w:t>
            </w:r>
          </w:p>
        </w:tc>
      </w:tr>
      <w:tr w:rsidR="00D603E8" w:rsidRPr="000D75EE" w14:paraId="0B7AEC47" w14:textId="77777777" w:rsidTr="00B3512F">
        <w:trPr>
          <w:trHeight w:val="810"/>
        </w:trPr>
        <w:tc>
          <w:tcPr>
            <w:tcW w:w="1273" w:type="dxa"/>
            <w:vAlign w:val="center"/>
          </w:tcPr>
          <w:p w14:paraId="3BAB8681" w14:textId="77777777" w:rsidR="00D603E8" w:rsidRPr="000D75EE" w:rsidRDefault="00D603E8" w:rsidP="00B3512F">
            <w:pPr>
              <w:pStyle w:val="content"/>
              <w:spacing w:after="160"/>
              <w:rPr>
                <w:lang w:val="en-GB"/>
              </w:rPr>
            </w:pPr>
            <w:r w:rsidRPr="000D75EE">
              <w:rPr>
                <w:noProof/>
              </w:rPr>
              <w:drawing>
                <wp:inline distT="0" distB="0" distL="0" distR="0" wp14:anchorId="6D5B8D08" wp14:editId="6C3E6AD5">
                  <wp:extent cx="533400" cy="50482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3400" cy="504825"/>
                          </a:xfrm>
                          <a:prstGeom prst="rect">
                            <a:avLst/>
                          </a:prstGeom>
                        </pic:spPr>
                      </pic:pic>
                    </a:graphicData>
                  </a:graphic>
                </wp:inline>
              </w:drawing>
            </w:r>
          </w:p>
        </w:tc>
        <w:tc>
          <w:tcPr>
            <w:tcW w:w="3046" w:type="dxa"/>
          </w:tcPr>
          <w:p w14:paraId="3E53D1B0" w14:textId="77777777" w:rsidR="00D603E8" w:rsidRPr="000D75EE" w:rsidRDefault="00D603E8" w:rsidP="00B3512F">
            <w:pPr>
              <w:pStyle w:val="content"/>
              <w:spacing w:after="160"/>
              <w:rPr>
                <w:lang w:val="en-GB"/>
              </w:rPr>
            </w:pPr>
          </w:p>
        </w:tc>
        <w:tc>
          <w:tcPr>
            <w:tcW w:w="3500" w:type="dxa"/>
          </w:tcPr>
          <w:p w14:paraId="30A02A13" w14:textId="77777777" w:rsidR="00D603E8" w:rsidRPr="000D75EE" w:rsidRDefault="00D603E8" w:rsidP="00B3512F">
            <w:pPr>
              <w:pStyle w:val="content"/>
              <w:spacing w:after="160"/>
              <w:ind w:firstLine="0"/>
              <w:rPr>
                <w:lang w:val="en-GB"/>
              </w:rPr>
            </w:pPr>
            <w:r w:rsidRPr="000D75EE">
              <w:rPr>
                <w:lang w:val="en-GB"/>
              </w:rPr>
              <w:t>Mở các chương trình đã lưu.</w:t>
            </w:r>
          </w:p>
        </w:tc>
      </w:tr>
      <w:tr w:rsidR="00D603E8" w:rsidRPr="000D75EE" w14:paraId="51EF7F1E" w14:textId="77777777" w:rsidTr="00B3512F">
        <w:trPr>
          <w:trHeight w:val="823"/>
        </w:trPr>
        <w:tc>
          <w:tcPr>
            <w:tcW w:w="1273" w:type="dxa"/>
            <w:vAlign w:val="center"/>
          </w:tcPr>
          <w:p w14:paraId="05C71D50" w14:textId="77777777" w:rsidR="00D603E8" w:rsidRPr="000D75EE" w:rsidRDefault="00D603E8" w:rsidP="00B3512F">
            <w:pPr>
              <w:pStyle w:val="content"/>
              <w:spacing w:after="160"/>
              <w:rPr>
                <w:lang w:val="en-GB"/>
              </w:rPr>
            </w:pPr>
            <w:r w:rsidRPr="000D75EE">
              <w:rPr>
                <w:noProof/>
              </w:rPr>
              <w:drawing>
                <wp:inline distT="0" distB="0" distL="0" distR="0" wp14:anchorId="31956231" wp14:editId="4AE4D288">
                  <wp:extent cx="542925" cy="5048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2925" cy="504825"/>
                          </a:xfrm>
                          <a:prstGeom prst="rect">
                            <a:avLst/>
                          </a:prstGeom>
                        </pic:spPr>
                      </pic:pic>
                    </a:graphicData>
                  </a:graphic>
                </wp:inline>
              </w:drawing>
            </w:r>
          </w:p>
        </w:tc>
        <w:tc>
          <w:tcPr>
            <w:tcW w:w="3046" w:type="dxa"/>
          </w:tcPr>
          <w:p w14:paraId="42BC3E69" w14:textId="77777777" w:rsidR="00D603E8" w:rsidRPr="000D75EE" w:rsidRDefault="00D603E8" w:rsidP="00B3512F">
            <w:pPr>
              <w:pStyle w:val="content"/>
              <w:spacing w:after="160"/>
              <w:rPr>
                <w:lang w:val="en-GB"/>
              </w:rPr>
            </w:pPr>
          </w:p>
        </w:tc>
        <w:tc>
          <w:tcPr>
            <w:tcW w:w="3500" w:type="dxa"/>
          </w:tcPr>
          <w:p w14:paraId="4AB30C66" w14:textId="77777777" w:rsidR="00D603E8" w:rsidRPr="000D75EE" w:rsidRDefault="00D603E8" w:rsidP="00B3512F">
            <w:pPr>
              <w:pStyle w:val="content"/>
              <w:spacing w:after="160"/>
              <w:ind w:firstLine="0"/>
              <w:rPr>
                <w:lang w:val="en-GB"/>
              </w:rPr>
            </w:pPr>
            <w:r w:rsidRPr="000D75EE">
              <w:rPr>
                <w:lang w:val="en-GB"/>
              </w:rPr>
              <w:t>Lưu chương trình đang soạn thảo.</w:t>
            </w:r>
          </w:p>
        </w:tc>
      </w:tr>
      <w:tr w:rsidR="00D603E8" w:rsidRPr="000D75EE" w14:paraId="3BEB90D6" w14:textId="77777777" w:rsidTr="00B3512F">
        <w:trPr>
          <w:trHeight w:val="1085"/>
        </w:trPr>
        <w:tc>
          <w:tcPr>
            <w:tcW w:w="1273" w:type="dxa"/>
            <w:vAlign w:val="center"/>
          </w:tcPr>
          <w:p w14:paraId="6BEC8879" w14:textId="77777777" w:rsidR="00D603E8" w:rsidRPr="000D75EE" w:rsidRDefault="00D603E8" w:rsidP="00B3512F">
            <w:pPr>
              <w:pStyle w:val="content"/>
              <w:spacing w:after="160"/>
              <w:rPr>
                <w:lang w:val="en-GB"/>
              </w:rPr>
            </w:pPr>
            <w:r w:rsidRPr="000D75EE">
              <w:rPr>
                <w:noProof/>
              </w:rPr>
              <w:drawing>
                <wp:inline distT="0" distB="0" distL="0" distR="0" wp14:anchorId="476D985A" wp14:editId="527A9294">
                  <wp:extent cx="542925" cy="52387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2925" cy="523875"/>
                          </a:xfrm>
                          <a:prstGeom prst="rect">
                            <a:avLst/>
                          </a:prstGeom>
                        </pic:spPr>
                      </pic:pic>
                    </a:graphicData>
                  </a:graphic>
                </wp:inline>
              </w:drawing>
            </w:r>
          </w:p>
        </w:tc>
        <w:tc>
          <w:tcPr>
            <w:tcW w:w="3046" w:type="dxa"/>
          </w:tcPr>
          <w:p w14:paraId="6C3C7D58" w14:textId="77777777" w:rsidR="00D603E8" w:rsidRPr="000D75EE" w:rsidRDefault="00D603E8" w:rsidP="00B3512F">
            <w:pPr>
              <w:pStyle w:val="content"/>
              <w:spacing w:after="160"/>
              <w:rPr>
                <w:lang w:val="en-GB"/>
              </w:rPr>
            </w:pPr>
          </w:p>
        </w:tc>
        <w:tc>
          <w:tcPr>
            <w:tcW w:w="3500" w:type="dxa"/>
          </w:tcPr>
          <w:p w14:paraId="67A18EAE" w14:textId="77777777" w:rsidR="00D603E8" w:rsidRPr="000D75EE" w:rsidRDefault="00D603E8" w:rsidP="00B3512F">
            <w:pPr>
              <w:pStyle w:val="content"/>
              <w:spacing w:after="160"/>
              <w:ind w:firstLine="0"/>
              <w:rPr>
                <w:lang w:val="en-GB"/>
              </w:rPr>
            </w:pPr>
            <w:r w:rsidRPr="000D75EE">
              <w:rPr>
                <w:lang w:val="en-GB"/>
              </w:rPr>
              <w:t>Mở cửa sổ Serial Monitor để gửi và nhận dữ liệu giữa máy tính và board vi điều khiển.</w:t>
            </w:r>
          </w:p>
        </w:tc>
      </w:tr>
      <w:bookmarkEnd w:id="38"/>
    </w:tbl>
    <w:p w14:paraId="57204399" w14:textId="77777777" w:rsidR="00D603E8" w:rsidRDefault="00D603E8" w:rsidP="00D603E8">
      <w:pPr>
        <w:pStyle w:val="content"/>
        <w:ind w:firstLine="0"/>
      </w:pPr>
    </w:p>
    <w:p w14:paraId="0BCE26F7" w14:textId="77777777" w:rsidR="00D603E8" w:rsidRDefault="00D603E8" w:rsidP="00D603E8">
      <w:pPr>
        <w:pStyle w:val="content"/>
        <w:ind w:firstLine="0"/>
      </w:pPr>
      <w:r>
        <w:t>Vùng 2: Cửa sổ để viết chương trình</w:t>
      </w:r>
    </w:p>
    <w:p w14:paraId="7EB99829" w14:textId="77777777" w:rsidR="00D603E8" w:rsidRDefault="00D603E8" w:rsidP="00D603E8">
      <w:pPr>
        <w:pStyle w:val="content"/>
        <w:numPr>
          <w:ilvl w:val="0"/>
          <w:numId w:val="35"/>
        </w:numPr>
      </w:pPr>
      <w:r>
        <w:t>Chương trình Code sẽ được viết tại đây. Ở đây có hai hàm quan trọng là setup() và loop().</w:t>
      </w:r>
    </w:p>
    <w:p w14:paraId="310F5335" w14:textId="77777777" w:rsidR="00D603E8" w:rsidRDefault="00D603E8" w:rsidP="00D603E8">
      <w:pPr>
        <w:pStyle w:val="content"/>
        <w:numPr>
          <w:ilvl w:val="0"/>
          <w:numId w:val="35"/>
        </w:numPr>
      </w:pPr>
      <w:r>
        <w:lastRenderedPageBreak/>
        <w:t>Hàm setup() được khởi chạy một lần duy nhất. Chức năng của hàm này dùng để khởi tạo các biến, khai báo chức năng các chân, khởi tạo các thông số bán đầu</w:t>
      </w:r>
    </w:p>
    <w:p w14:paraId="33F7EAE7" w14:textId="77777777" w:rsidR="00D603E8" w:rsidRDefault="00D603E8" w:rsidP="00D603E8">
      <w:pPr>
        <w:pStyle w:val="content"/>
        <w:numPr>
          <w:ilvl w:val="0"/>
          <w:numId w:val="35"/>
        </w:numPr>
      </w:pPr>
      <w:r>
        <w:t>Hàm loop() là nơi chương trình được chạy lặp đi lặp lại đến khi ngắt vi điều khiển.</w:t>
      </w:r>
    </w:p>
    <w:p w14:paraId="48FB60CE" w14:textId="77777777" w:rsidR="00D603E8" w:rsidRDefault="00D603E8" w:rsidP="00D603E8">
      <w:pPr>
        <w:pStyle w:val="content"/>
        <w:numPr>
          <w:ilvl w:val="0"/>
          <w:numId w:val="35"/>
        </w:numPr>
      </w:pPr>
      <w:r>
        <w:t>Các dấu  “//” dùng để tạo chú thích, giúp cho việc đọc code được dễ dàng hơn</w:t>
      </w:r>
    </w:p>
    <w:p w14:paraId="7C51A29A" w14:textId="64759166" w:rsidR="00D603E8" w:rsidRDefault="00D603E8" w:rsidP="009D2939">
      <w:pPr>
        <w:pStyle w:val="content"/>
        <w:numPr>
          <w:ilvl w:val="0"/>
          <w:numId w:val="35"/>
        </w:numPr>
      </w:pPr>
      <w:r>
        <w:t>Trong lập trình có phân biệt ký tự hoa, thường, tuyệt đối phải đánh chích xác, đồng thời cuối mỗi câu lệnh cần phải có dấu chấm phẩy (;), trừ lệnh khai báo thư viện.</w:t>
      </w:r>
    </w:p>
    <w:p w14:paraId="62D7D8DE" w14:textId="77777777" w:rsidR="00D603E8" w:rsidRDefault="00D603E8" w:rsidP="00D603E8">
      <w:pPr>
        <w:pStyle w:val="content"/>
        <w:ind w:firstLine="0"/>
      </w:pPr>
      <w:r>
        <w:t xml:space="preserve">Vùng 3: Hiển thị các thông tin liên quan đến chương trình </w:t>
      </w:r>
    </w:p>
    <w:p w14:paraId="3309E8B8" w14:textId="341857FD" w:rsidR="00D603E8" w:rsidRDefault="00D603E8" w:rsidP="00D603E8">
      <w:pPr>
        <w:pStyle w:val="content"/>
      </w:pPr>
      <w:r w:rsidRPr="000D75EE">
        <w:t>Là cửa sổ để hiển thị về việc build chương trình, nạp chương trình thành công xuống vi điều khiển và các cảnh báo khác liên quan đến chương trình và điều khiển của chúng ta. Lưu ý, mọi thông báo và trạng thái của cả quá trình viết chương trình (write code), xây dựng chương trình (build code) và nạp chương trình (program code) đều được hiển thị tại đây. Cửa sổ này được gọi là cửa sổ debug.</w:t>
      </w:r>
      <w:r w:rsidRPr="000D75EE">
        <w:tab/>
      </w:r>
    </w:p>
    <w:p w14:paraId="32F558D8" w14:textId="597AC4DD" w:rsidR="00F81DCC" w:rsidRDefault="00F81DCC" w:rsidP="00F81DCC">
      <w:pPr>
        <w:pStyle w:val="level2"/>
      </w:pPr>
      <w:bookmarkStart w:id="39" w:name="_Toc102802162"/>
      <w:r>
        <w:t>Hệ điều hành FreeRTOS</w:t>
      </w:r>
      <w:bookmarkEnd w:id="39"/>
    </w:p>
    <w:p w14:paraId="46FB608A" w14:textId="035E13D0" w:rsidR="00C00F5D" w:rsidRDefault="00C00F5D" w:rsidP="00C00F5D">
      <w:pPr>
        <w:pStyle w:val="content"/>
      </w:pPr>
      <w:r>
        <w:t xml:space="preserve">FreeRTOS là một hệ điều hành nhúng thời gian thực (Real Time Operating System) mã nguồn mở được phát triển bởi Real Time Engineers Ltd, sáng lập và sở hữu bởi Richard Barry. </w:t>
      </w:r>
    </w:p>
    <w:p w14:paraId="4B2AD1F4" w14:textId="44C54ABE" w:rsidR="00093D9D" w:rsidRDefault="00093D9D" w:rsidP="00093D9D">
      <w:pPr>
        <w:pStyle w:val="content"/>
        <w:ind w:firstLine="0"/>
      </w:pPr>
      <w:r>
        <w:rPr>
          <w:noProof/>
        </w:rPr>
        <w:drawing>
          <wp:anchor distT="0" distB="0" distL="114300" distR="114300" simplePos="0" relativeHeight="251664384" behindDoc="0" locked="0" layoutInCell="1" allowOverlap="1" wp14:anchorId="5FD13157" wp14:editId="57094A93">
            <wp:simplePos x="0" y="0"/>
            <wp:positionH relativeFrom="margin">
              <wp:align>center</wp:align>
            </wp:positionH>
            <wp:positionV relativeFrom="paragraph">
              <wp:posOffset>308635</wp:posOffset>
            </wp:positionV>
            <wp:extent cx="3195955" cy="1418590"/>
            <wp:effectExtent l="0" t="0" r="444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95955" cy="1418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651943" w14:textId="2AFFB1B3" w:rsidR="00C00F5D" w:rsidRDefault="00C00F5D" w:rsidP="00C00F5D">
      <w:pPr>
        <w:pStyle w:val="content"/>
      </w:pPr>
    </w:p>
    <w:p w14:paraId="439D1626" w14:textId="2B5B39A5" w:rsidR="00C00F5D" w:rsidRDefault="00C00F5D" w:rsidP="00C00F5D">
      <w:pPr>
        <w:pStyle w:val="content"/>
      </w:pPr>
    </w:p>
    <w:p w14:paraId="34B35ED5" w14:textId="1972329A" w:rsidR="00C00F5D" w:rsidRDefault="00093D9D" w:rsidP="00C00F5D">
      <w:pPr>
        <w:pStyle w:val="content"/>
      </w:pPr>
      <w:r w:rsidRPr="003B37A4">
        <w:rPr>
          <w:noProof/>
        </w:rPr>
        <w:lastRenderedPageBreak/>
        <mc:AlternateContent>
          <mc:Choice Requires="wpg">
            <w:drawing>
              <wp:anchor distT="0" distB="0" distL="114300" distR="114300" simplePos="0" relativeHeight="251662336" behindDoc="0" locked="0" layoutInCell="1" allowOverlap="1" wp14:anchorId="770934E6" wp14:editId="22BB399B">
                <wp:simplePos x="0" y="0"/>
                <wp:positionH relativeFrom="page">
                  <wp:align>center</wp:align>
                </wp:positionH>
                <wp:positionV relativeFrom="paragraph">
                  <wp:posOffset>1623068</wp:posOffset>
                </wp:positionV>
                <wp:extent cx="4140200" cy="2147570"/>
                <wp:effectExtent l="0" t="0" r="0" b="24130"/>
                <wp:wrapTopAndBottom/>
                <wp:docPr id="110" name="Group 5"/>
                <wp:cNvGraphicFramePr/>
                <a:graphic xmlns:a="http://schemas.openxmlformats.org/drawingml/2006/main">
                  <a:graphicData uri="http://schemas.microsoft.com/office/word/2010/wordprocessingGroup">
                    <wpg:wgp>
                      <wpg:cNvGrpSpPr/>
                      <wpg:grpSpPr>
                        <a:xfrm>
                          <a:off x="0" y="0"/>
                          <a:ext cx="4140200" cy="2147570"/>
                          <a:chOff x="0" y="0"/>
                          <a:chExt cx="7718853" cy="4184822"/>
                        </a:xfrm>
                      </wpg:grpSpPr>
                      <wpg:grpSp>
                        <wpg:cNvPr id="111" name="Group 111"/>
                        <wpg:cNvGrpSpPr/>
                        <wpg:grpSpPr>
                          <a:xfrm>
                            <a:off x="246620" y="121661"/>
                            <a:ext cx="7472233" cy="3752287"/>
                            <a:chOff x="246620" y="121661"/>
                            <a:chExt cx="7472233" cy="3752287"/>
                          </a:xfrm>
                        </wpg:grpSpPr>
                        <pic:pic xmlns:pic="http://schemas.openxmlformats.org/drawingml/2006/picture">
                          <pic:nvPicPr>
                            <pic:cNvPr id="112" name="Picture 112" descr="RTOS cơ bản phần 1 | Học ARM"/>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246620" y="296820"/>
                              <a:ext cx="3388416" cy="34019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3" name="Picture 113" descr="Tổng quan về RTOS"/>
                            <pic:cNvPicPr>
                              <a:picLocks noChangeAspect="1"/>
                            </pic:cNvPicPr>
                          </pic:nvPicPr>
                          <pic:blipFill rotWithShape="1">
                            <a:blip r:embed="rId32">
                              <a:extLst>
                                <a:ext uri="{28A0092B-C50C-407E-A947-70E740481C1C}">
                                  <a14:useLocalDpi xmlns:a14="http://schemas.microsoft.com/office/drawing/2010/main" val="0"/>
                                </a:ext>
                              </a:extLst>
                            </a:blip>
                            <a:srcRect l="18942" t="19377" r="22347"/>
                            <a:stretch/>
                          </pic:blipFill>
                          <pic:spPr bwMode="auto">
                            <a:xfrm>
                              <a:off x="3748216" y="121661"/>
                              <a:ext cx="3970637" cy="3752287"/>
                            </a:xfrm>
                            <a:prstGeom prst="rect">
                              <a:avLst/>
                            </a:prstGeom>
                            <a:noFill/>
                            <a:ln>
                              <a:noFill/>
                            </a:ln>
                            <a:extLst>
                              <a:ext uri="{53640926-AAD7-44D8-BBD7-CCE9431645EC}">
                                <a14:shadowObscured xmlns:a14="http://schemas.microsoft.com/office/drawing/2010/main"/>
                              </a:ext>
                            </a:extLst>
                          </pic:spPr>
                        </pic:pic>
                      </wpg:grpSp>
                      <wps:wsp>
                        <wps:cNvPr id="114" name="Rectangle 114"/>
                        <wps:cNvSpPr/>
                        <wps:spPr>
                          <a:xfrm>
                            <a:off x="0" y="0"/>
                            <a:ext cx="7628238" cy="4184822"/>
                          </a:xfrm>
                          <a:prstGeom prst="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4B9DBE9F" id="Group 5" o:spid="_x0000_s1026" style="position:absolute;margin-left:0;margin-top:127.8pt;width:326pt;height:169.1pt;z-index:251662336;mso-position-horizontal:center;mso-position-horizontal-relative:page;mso-width-relative:margin;mso-height-relative:margin" coordsize="77188,4184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WQAwACAAAAFAAAEJiQBAACAAAAFAAAEKySkQACAAAAAzE2&#10;AACSkgACAAAAAzE2AADqHAAHAAAIDAAACIwAAAAAHOoAAAAI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8P3hwYWNrZXQgZW5kPSd3Jz8+/9sAQwAHBQUGBQQHBgUGCAcHCAoRCwoJCQoVDxAMERgVGhkY&#10;FRgXGx4nIRsdJR0XGCIuIiUoKSssKxogLzMvKjInKisq/9sAQwEHCAgKCQoUCwsUKhwYHCoqKioq&#10;KioqKioqKioqKioqKioqKioqKioqKioqKioqKioqKioqKioqKioqKioqKioq/8AAEQgBrwJy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">
                <v:group id="Group 111" o:spid="_x0000_s1027" style="position:absolute;left:2466;top:1216;width:74722;height:37523" coordorigin="2466,1216" coordsize="74722,3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shape id="Picture 112" o:spid="_x0000_s1028" type="#_x0000_t75" alt="RTOS cơ bản phần 1 | Học ARM" style="position:absolute;left:2466;top:2968;width:33884;height:3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">
                    <v:imagedata r:id="rId33" o:title="RTOS cơ bản phần 1 | Học ARM"/>
                  </v:shape>
                  <v:shape id="Picture 113" o:spid="_x0000_s1029" type="#_x0000_t75" alt="Tổng quan về RTOS" style="position:absolute;left:37482;top:1216;width:39706;height:37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">
                    <v:imagedata r:id="rId34" o:title="Tổng quan về RTOS" croptop="12699f" cropleft="12414f" cropright="14645f"/>
                  </v:shape>
                </v:group>
                <v:rect id="Rectangle 114" o:spid="_x0000_s1030" style="position:absolute;width:76282;height:41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" filled="f" strokecolor="black [3200]" strokeweight="1.5pt">
                  <v:stroke joinstyle="round"/>
                </v:rect>
                <w10:wrap type="topAndBottom" anchorx="page"/>
              </v:group>
            </w:pict>
          </mc:Fallback>
        </mc:AlternateContent>
      </w:r>
      <w:r w:rsidR="00C00F5D">
        <w:t xml:space="preserve">FreeRTOS được thiết kế phù hợp cho nhiều hệ nhúng nhỏ gọn vì nó chỉ triển khai rất ít các chức năng như: cơ chế quản lý bộ nhớ và tác vụ cơ bản, các hàm API quan trọng cho cơ chế đồng bộ. Nó không cung cấp sẵn các giao tiếp mạng, drivers, hay hệ thống quản lý tệp (file system) như những hệ điều hành nhúng cao cấp khác. </w:t>
      </w:r>
    </w:p>
    <w:p w14:paraId="5474886B" w14:textId="77777777" w:rsidR="00093D9D" w:rsidRDefault="00093D9D" w:rsidP="00093D9D">
      <w:pPr>
        <w:pStyle w:val="content"/>
      </w:pPr>
    </w:p>
    <w:p w14:paraId="0CAC8DB8" w14:textId="039DB6A5" w:rsidR="00C00F5D" w:rsidRPr="00093D9D" w:rsidRDefault="00C00F5D" w:rsidP="00093D9D">
      <w:pPr>
        <w:pStyle w:val="content"/>
      </w:pPr>
      <w:r w:rsidRPr="00093D9D">
        <w:t xml:space="preserve">Tuy vậy, FreeRTOS có nhiều ưu điểm, hỗ trợ nhiều kiến trúc vi điều khiển khác nhau, kích thước nhỏ gọn (4.3 Kbytes sau khi biên dịch trên Arduino), được viết bằng ngôn ngữ C và có thể sử dụng, phát triển với nhiều trình biên dịch C khác nhau (GCC, OpenWatcom, Keil, IAR, Eclipse, …), cho phép không giới hạn các tác vụ chạy đồng thời, không hạn chế quyền ưu tiên thực thi, khả năng khai thác phần cứng. </w:t>
      </w:r>
    </w:p>
    <w:p w14:paraId="55DF3D35" w14:textId="52C592BA" w:rsidR="00C00F5D" w:rsidRPr="00093D9D" w:rsidRDefault="00C00F5D" w:rsidP="00093D9D">
      <w:pPr>
        <w:pStyle w:val="content"/>
      </w:pPr>
      <w:r w:rsidRPr="00093D9D">
        <w:t>Ngoài ra, nó cũng cho phép triển khai các cơ chế đồng bộ giữa các tiến trình như: Queues, Counting Semaphore, Mutexes.</w:t>
      </w:r>
    </w:p>
    <w:p w14:paraId="56C4BC32" w14:textId="007ACA7B" w:rsidR="00F81DCC" w:rsidRDefault="00F81DCC" w:rsidP="00F81DCC">
      <w:pPr>
        <w:pStyle w:val="level1"/>
      </w:pPr>
      <w:bookmarkStart w:id="40" w:name="_Toc102802163"/>
      <w:r>
        <w:t>Kết luận chương 2</w:t>
      </w:r>
      <w:bookmarkEnd w:id="40"/>
    </w:p>
    <w:p w14:paraId="01B67E52" w14:textId="2244BBDF" w:rsidR="00F81DCC" w:rsidRDefault="00AF08AB" w:rsidP="00AF08AB">
      <w:pPr>
        <w:pStyle w:val="content"/>
        <w:rPr>
          <w:rFonts w:eastAsiaTheme="majorEastAsia" w:cstheme="majorBidi"/>
          <w:b/>
          <w:szCs w:val="26"/>
        </w:rPr>
      </w:pPr>
      <w:r w:rsidRPr="00AF08AB">
        <w:t>Chương 2 nói về việc sử dụng các thiết bị, các phần mềm và các công cụ đã dùng trong quá trình hoàn thành sản phẩm và các kiến trúc tổng quan phục vụ cho việc giải bài toán được đặt ra. Cùng với đó, chương 2 giới thiệu cũng như cách sử dụng các công cụ để lập trình và debug chương trình vi điều khiển ESP32. Ngoài ra chương 2 cũng giới thiệu về các công cụ lập trình bên phí</w:t>
      </w:r>
      <w:r>
        <w:t>a Webserver như HTML, CSS, JavaScript</w:t>
      </w:r>
      <w:r w:rsidR="00AB6494">
        <w:t>.</w:t>
      </w:r>
      <w:r w:rsidR="00F81DCC">
        <w:br w:type="page"/>
      </w:r>
    </w:p>
    <w:p w14:paraId="3BD75E18" w14:textId="7147DBF2" w:rsidR="00F81DCC" w:rsidRDefault="00F81DCC" w:rsidP="00F81DCC">
      <w:pPr>
        <w:pStyle w:val="Heading1"/>
      </w:pPr>
      <w:bookmarkStart w:id="41" w:name="_Toc102802164"/>
      <w:r>
        <w:lastRenderedPageBreak/>
        <w:t>THIẾT KẾ HỆ TH</w:t>
      </w:r>
      <w:r w:rsidR="00513BCD">
        <w:t>ỐNG ĐIỀU KHIỂN VÀ GIÁM SÁT</w:t>
      </w:r>
      <w:bookmarkEnd w:id="41"/>
    </w:p>
    <w:p w14:paraId="697EA2D4" w14:textId="4A8740A6" w:rsidR="005638C4" w:rsidRDefault="00513BCD" w:rsidP="00D476E8">
      <w:pPr>
        <w:pStyle w:val="level1"/>
      </w:pPr>
      <w:bookmarkStart w:id="42" w:name="_Toc102802165"/>
      <w:r>
        <w:t>Thiết kế sơ đồ khối hệ thống điều khiển và giám sát</w:t>
      </w:r>
      <w:bookmarkEnd w:id="42"/>
    </w:p>
    <w:p w14:paraId="148AD13C" w14:textId="705DF2E5" w:rsidR="00513BCD" w:rsidRDefault="00513BCD" w:rsidP="00513BCD">
      <w:pPr>
        <w:pStyle w:val="level2"/>
      </w:pPr>
      <w:bookmarkStart w:id="43" w:name="_Toc102802166"/>
      <w:r>
        <w:t>Yêu cầu</w:t>
      </w:r>
      <w:bookmarkEnd w:id="43"/>
    </w:p>
    <w:p w14:paraId="7963C087" w14:textId="4CC18EF8" w:rsidR="00147285" w:rsidRDefault="00CB13C2" w:rsidP="00CB13C2">
      <w:pPr>
        <w:pStyle w:val="content"/>
      </w:pPr>
      <w:r w:rsidRPr="00CB13C2">
        <w:t>Hệ thống hoàn thiện đảm bảo các chức năng bật tắt bằng nút nhấn và bật tắt bằng giao diện Webserver. Chức năng bật nút nhấn phải đồng bộ ngay lập tức với giao diện Webserver</w:t>
      </w:r>
      <w:r w:rsidR="00AF2DB9">
        <w:t>.</w:t>
      </w:r>
    </w:p>
    <w:p w14:paraId="186CB81A" w14:textId="6DD90AE7" w:rsidR="00147285" w:rsidRPr="00147285" w:rsidRDefault="00147285" w:rsidP="00147285">
      <w:pPr>
        <w:pStyle w:val="level2"/>
      </w:pPr>
      <w:bookmarkStart w:id="44" w:name="_Toc102802167"/>
      <w:r>
        <w:t>Mô tả hoạt động</w:t>
      </w:r>
      <w:bookmarkEnd w:id="44"/>
    </w:p>
    <w:p w14:paraId="2F580BBF" w14:textId="3508C81F" w:rsidR="00195849" w:rsidRDefault="00195849" w:rsidP="00195849">
      <w:pPr>
        <w:pStyle w:val="content"/>
        <w:ind w:firstLine="0"/>
      </w:pPr>
      <w:r>
        <w:t>Vd</w:t>
      </w:r>
      <w:r w:rsidR="00147285">
        <w:t>:</w:t>
      </w:r>
      <w:r>
        <w:t xml:space="preserve"> quá trình bật/tắt thiết bị 1:</w:t>
      </w:r>
    </w:p>
    <w:p w14:paraId="5FC759CE" w14:textId="77777777" w:rsidR="00195849" w:rsidRDefault="00195849" w:rsidP="00195849">
      <w:pPr>
        <w:pStyle w:val="content"/>
        <w:ind w:firstLine="0"/>
      </w:pPr>
      <w:r w:rsidRPr="00D0156C">
        <w:rPr>
          <w:noProof/>
        </w:rPr>
        <mc:AlternateContent>
          <mc:Choice Requires="wpg">
            <w:drawing>
              <wp:anchor distT="0" distB="0" distL="114300" distR="114300" simplePos="0" relativeHeight="251700224" behindDoc="0" locked="0" layoutInCell="1" allowOverlap="1" wp14:anchorId="1FC6B27D" wp14:editId="24BA1C1C">
                <wp:simplePos x="0" y="0"/>
                <wp:positionH relativeFrom="margin">
                  <wp:align>right</wp:align>
                </wp:positionH>
                <wp:positionV relativeFrom="paragraph">
                  <wp:posOffset>396894</wp:posOffset>
                </wp:positionV>
                <wp:extent cx="5549900" cy="3769360"/>
                <wp:effectExtent l="0" t="0" r="12700" b="21590"/>
                <wp:wrapTopAndBottom/>
                <wp:docPr id="2" name="Group 26"/>
                <wp:cNvGraphicFramePr/>
                <a:graphic xmlns:a="http://schemas.openxmlformats.org/drawingml/2006/main">
                  <a:graphicData uri="http://schemas.microsoft.com/office/word/2010/wordprocessingGroup">
                    <wpg:wgp>
                      <wpg:cNvGrpSpPr/>
                      <wpg:grpSpPr>
                        <a:xfrm>
                          <a:off x="0" y="0"/>
                          <a:ext cx="5549900" cy="3769360"/>
                          <a:chOff x="0" y="0"/>
                          <a:chExt cx="8369300" cy="3378200"/>
                        </a:xfrm>
                      </wpg:grpSpPr>
                      <wpg:grpSp>
                        <wpg:cNvPr id="10" name="Group 10"/>
                        <wpg:cNvGrpSpPr/>
                        <wpg:grpSpPr>
                          <a:xfrm>
                            <a:off x="90868" y="124138"/>
                            <a:ext cx="8087932" cy="2936798"/>
                            <a:chOff x="90868" y="124138"/>
                            <a:chExt cx="8087932" cy="2936798"/>
                          </a:xfrm>
                        </wpg:grpSpPr>
                        <wps:wsp>
                          <wps:cNvPr id="12" name="Rectangle 12"/>
                          <wps:cNvSpPr/>
                          <wps:spPr>
                            <a:xfrm>
                              <a:off x="90868" y="128790"/>
                              <a:ext cx="1622738" cy="772732"/>
                            </a:xfrm>
                            <a:prstGeom prst="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14:paraId="456BC30D" w14:textId="77777777" w:rsidR="00195849" w:rsidRPr="00D0156C" w:rsidRDefault="00195849" w:rsidP="00195849">
                                <w:pPr>
                                  <w:jc w:val="center"/>
                                  <w:rPr>
                                    <w:rFonts w:ascii="Times New Roman" w:hAnsi="Times New Roman" w:cs="Times New Roman"/>
                                    <w:b/>
                                    <w:bCs/>
                                    <w:color w:val="FFFFFF" w:themeColor="light1"/>
                                    <w:kern w:val="24"/>
                                    <w:sz w:val="24"/>
                                    <w:szCs w:val="24"/>
                                  </w:rPr>
                                </w:pPr>
                                <w:r w:rsidRPr="00D0156C">
                                  <w:rPr>
                                    <w:rFonts w:ascii="Times New Roman" w:hAnsi="Times New Roman" w:cs="Times New Roman"/>
                                    <w:b/>
                                    <w:bCs/>
                                    <w:color w:val="FFFFFF" w:themeColor="light1"/>
                                    <w:kern w:val="24"/>
                                    <w:sz w:val="24"/>
                                    <w:szCs w:val="24"/>
                                  </w:rPr>
                                  <w:t>Nút nhấn</w:t>
                                </w:r>
                              </w:p>
                            </w:txbxContent>
                          </wps:txbx>
                          <wps:bodyPr rtlCol="0" anchor="ctr"/>
                        </wps:wsp>
                        <wps:wsp>
                          <wps:cNvPr id="13" name="Straight Arrow Connector 13"/>
                          <wps:cNvCnPr>
                            <a:cxnSpLocks/>
                          </wps:cNvCnPr>
                          <wps:spPr>
                            <a:xfrm>
                              <a:off x="1829515" y="511935"/>
                              <a:ext cx="3013657"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4" name="TextBox 10"/>
                          <wps:cNvSpPr txBox="1"/>
                          <wps:spPr>
                            <a:xfrm>
                              <a:off x="2247974" y="578282"/>
                              <a:ext cx="2176780" cy="461260"/>
                            </a:xfrm>
                            <a:prstGeom prst="rect">
                              <a:avLst/>
                            </a:prstGeom>
                            <a:noFill/>
                            <a:ln w="12700">
                              <a:solidFill>
                                <a:schemeClr val="tx1"/>
                              </a:solidFill>
                            </a:ln>
                          </wps:spPr>
                          <wps:txbx>
                            <w:txbxContent>
                              <w:p w14:paraId="5226958D" w14:textId="77777777" w:rsidR="00195849" w:rsidRPr="00D0156C" w:rsidRDefault="00195849" w:rsidP="00195849">
                                <w:pPr>
                                  <w:rPr>
                                    <w:rFonts w:ascii="Times New Roman" w:hAnsi="Times New Roman" w:cs="Times New Roman"/>
                                    <w:b/>
                                    <w:bCs/>
                                    <w:color w:val="000000" w:themeColor="text1"/>
                                    <w:kern w:val="24"/>
                                    <w:sz w:val="24"/>
                                    <w:szCs w:val="24"/>
                                  </w:rPr>
                                </w:pPr>
                                <w:r w:rsidRPr="00D0156C">
                                  <w:rPr>
                                    <w:rFonts w:ascii="Times New Roman" w:hAnsi="Times New Roman" w:cs="Times New Roman"/>
                                    <w:b/>
                                    <w:bCs/>
                                    <w:color w:val="000000" w:themeColor="text1"/>
                                    <w:kern w:val="24"/>
                                    <w:sz w:val="24"/>
                                    <w:szCs w:val="24"/>
                                  </w:rPr>
                                  <w:t>Tín hiệu mức thấp vào vi điều khiển</w:t>
                                </w:r>
                              </w:p>
                            </w:txbxContent>
                          </wps:txbx>
                          <wps:bodyPr wrap="square" rtlCol="0">
                            <a:noAutofit/>
                          </wps:bodyPr>
                        </wps:wsp>
                        <wps:wsp>
                          <wps:cNvPr id="15" name="Rectangle 15"/>
                          <wps:cNvSpPr/>
                          <wps:spPr>
                            <a:xfrm>
                              <a:off x="4959080" y="125569"/>
                              <a:ext cx="1622738" cy="772732"/>
                            </a:xfrm>
                            <a:prstGeom prst="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14:paraId="2D44152B" w14:textId="77777777" w:rsidR="00195849" w:rsidRPr="00D0156C" w:rsidRDefault="00195849" w:rsidP="00195849">
                                <w:pPr>
                                  <w:jc w:val="center"/>
                                  <w:rPr>
                                    <w:rFonts w:ascii="Times New Roman" w:hAnsi="Times New Roman" w:cs="Times New Roman"/>
                                    <w:b/>
                                    <w:bCs/>
                                    <w:color w:val="FFFFFF" w:themeColor="light1"/>
                                    <w:kern w:val="24"/>
                                    <w:sz w:val="24"/>
                                    <w:szCs w:val="24"/>
                                  </w:rPr>
                                </w:pPr>
                                <w:r w:rsidRPr="00D0156C">
                                  <w:rPr>
                                    <w:rFonts w:ascii="Times New Roman" w:hAnsi="Times New Roman" w:cs="Times New Roman"/>
                                    <w:b/>
                                    <w:bCs/>
                                    <w:color w:val="FFFFFF" w:themeColor="light1"/>
                                    <w:kern w:val="24"/>
                                    <w:sz w:val="24"/>
                                    <w:szCs w:val="24"/>
                                  </w:rPr>
                                  <w:t>Vi điều khiển</w:t>
                                </w:r>
                              </w:p>
                            </w:txbxContent>
                          </wps:txbx>
                          <wps:bodyPr rtlCol="0" anchor="ctr"/>
                        </wps:wsp>
                        <wps:wsp>
                          <wps:cNvPr id="23" name="Rectangle 23"/>
                          <wps:cNvSpPr/>
                          <wps:spPr>
                            <a:xfrm>
                              <a:off x="4959080" y="2250583"/>
                              <a:ext cx="1622738" cy="772732"/>
                            </a:xfrm>
                            <a:prstGeom prst="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14:paraId="27ECEF62" w14:textId="77777777" w:rsidR="00195849" w:rsidRPr="00D0156C" w:rsidRDefault="00195849" w:rsidP="00195849">
                                <w:pPr>
                                  <w:jc w:val="center"/>
                                  <w:rPr>
                                    <w:rFonts w:ascii="Times New Roman" w:hAnsi="Times New Roman" w:cs="Times New Roman"/>
                                    <w:b/>
                                    <w:bCs/>
                                    <w:color w:val="FFFFFF" w:themeColor="light1"/>
                                    <w:kern w:val="24"/>
                                    <w:sz w:val="24"/>
                                    <w:szCs w:val="24"/>
                                  </w:rPr>
                                </w:pPr>
                                <w:r w:rsidRPr="00D0156C">
                                  <w:rPr>
                                    <w:rFonts w:ascii="Times New Roman" w:hAnsi="Times New Roman" w:cs="Times New Roman"/>
                                    <w:b/>
                                    <w:bCs/>
                                    <w:color w:val="FFFFFF" w:themeColor="light1"/>
                                    <w:kern w:val="24"/>
                                    <w:sz w:val="24"/>
                                    <w:szCs w:val="24"/>
                                  </w:rPr>
                                  <w:t>MQTT  Broker</w:t>
                                </w:r>
                              </w:p>
                            </w:txbxContent>
                          </wps:txbx>
                          <wps:bodyPr rtlCol="0" anchor="ctr"/>
                        </wps:wsp>
                        <wps:wsp>
                          <wps:cNvPr id="26" name="Straight Arrow Connector 26"/>
                          <wps:cNvCnPr>
                            <a:cxnSpLocks/>
                          </wps:cNvCnPr>
                          <wps:spPr>
                            <a:xfrm>
                              <a:off x="5800498" y="1078941"/>
                              <a:ext cx="0" cy="105465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27" name="TextBox 17"/>
                          <wps:cNvSpPr txBox="1"/>
                          <wps:spPr>
                            <a:xfrm>
                              <a:off x="6070320" y="1407079"/>
                              <a:ext cx="2108200" cy="464095"/>
                            </a:xfrm>
                            <a:prstGeom prst="rect">
                              <a:avLst/>
                            </a:prstGeom>
                            <a:noFill/>
                            <a:ln w="12700">
                              <a:solidFill>
                                <a:schemeClr val="tx1"/>
                              </a:solidFill>
                            </a:ln>
                          </wps:spPr>
                          <wps:txbx>
                            <w:txbxContent>
                              <w:p w14:paraId="47A8577F" w14:textId="77777777" w:rsidR="00195849" w:rsidRPr="00D0156C" w:rsidRDefault="00195849" w:rsidP="00195849">
                                <w:pPr>
                                  <w:rPr>
                                    <w:rFonts w:ascii="Times New Roman" w:hAnsi="Times New Roman" w:cs="Times New Roman"/>
                                    <w:b/>
                                    <w:bCs/>
                                    <w:color w:val="000000" w:themeColor="text1"/>
                                    <w:kern w:val="24"/>
                                    <w:sz w:val="24"/>
                                    <w:szCs w:val="24"/>
                                  </w:rPr>
                                </w:pPr>
                                <w:r w:rsidRPr="00D0156C">
                                  <w:rPr>
                                    <w:rFonts w:ascii="Times New Roman" w:hAnsi="Times New Roman" w:cs="Times New Roman"/>
                                    <w:b/>
                                    <w:bCs/>
                                    <w:color w:val="000000" w:themeColor="text1"/>
                                    <w:kern w:val="24"/>
                                    <w:sz w:val="24"/>
                                    <w:szCs w:val="24"/>
                                  </w:rPr>
                                  <w:t>Gửi chuỗi “11” lên MQTT Broker</w:t>
                                </w:r>
                              </w:p>
                            </w:txbxContent>
                          </wps:txbx>
                          <wps:bodyPr wrap="square" rtlCol="0">
                            <a:noAutofit/>
                          </wps:bodyPr>
                        </wps:wsp>
                        <wps:wsp>
                          <wps:cNvPr id="31" name="TextBox 18"/>
                          <wps:cNvSpPr txBox="1"/>
                          <wps:spPr>
                            <a:xfrm>
                              <a:off x="2258160" y="2109656"/>
                              <a:ext cx="2547165" cy="470268"/>
                            </a:xfrm>
                            <a:prstGeom prst="rect">
                              <a:avLst/>
                            </a:prstGeom>
                            <a:noFill/>
                            <a:ln w="12700">
                              <a:solidFill>
                                <a:schemeClr val="tx1"/>
                              </a:solidFill>
                            </a:ln>
                          </wps:spPr>
                          <wps:txbx>
                            <w:txbxContent>
                              <w:p w14:paraId="20317543" w14:textId="77777777" w:rsidR="00195849" w:rsidRPr="00D0156C" w:rsidRDefault="00195849" w:rsidP="00195849">
                                <w:pPr>
                                  <w:rPr>
                                    <w:rFonts w:ascii="Times New Roman" w:hAnsi="Times New Roman" w:cs="Times New Roman"/>
                                    <w:b/>
                                    <w:bCs/>
                                    <w:color w:val="000000" w:themeColor="text1"/>
                                    <w:kern w:val="24"/>
                                    <w:sz w:val="24"/>
                                    <w:szCs w:val="24"/>
                                  </w:rPr>
                                </w:pPr>
                                <w:r w:rsidRPr="00D0156C">
                                  <w:rPr>
                                    <w:rFonts w:ascii="Times New Roman" w:hAnsi="Times New Roman" w:cs="Times New Roman"/>
                                    <w:b/>
                                    <w:bCs/>
                                    <w:color w:val="000000" w:themeColor="text1"/>
                                    <w:kern w:val="24"/>
                                    <w:sz w:val="24"/>
                                    <w:szCs w:val="24"/>
                                  </w:rPr>
                                  <w:t>Chuyển tiếp chuỗi “11” lên giao diện Web</w:t>
                                </w:r>
                              </w:p>
                            </w:txbxContent>
                          </wps:txbx>
                          <wps:bodyPr wrap="square" rtlCol="0">
                            <a:noAutofit/>
                          </wps:bodyPr>
                        </wps:wsp>
                        <wps:wsp>
                          <wps:cNvPr id="67" name="Straight Arrow Connector 67"/>
                          <wps:cNvCnPr>
                            <a:cxnSpLocks/>
                          </wps:cNvCnPr>
                          <wps:spPr>
                            <a:xfrm flipH="1">
                              <a:off x="1829515" y="2636949"/>
                              <a:ext cx="3013657"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8" name="Rectangle 68"/>
                          <wps:cNvSpPr/>
                          <wps:spPr>
                            <a:xfrm>
                              <a:off x="99273" y="2288204"/>
                              <a:ext cx="1622738" cy="772732"/>
                            </a:xfrm>
                            <a:prstGeom prst="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14:paraId="246C41D1" w14:textId="77777777" w:rsidR="00195849" w:rsidRPr="00D0156C" w:rsidRDefault="00195849" w:rsidP="00195849">
                                <w:pPr>
                                  <w:jc w:val="center"/>
                                  <w:rPr>
                                    <w:rFonts w:ascii="Times New Roman" w:hAnsi="Times New Roman" w:cs="Times New Roman"/>
                                    <w:b/>
                                    <w:bCs/>
                                    <w:color w:val="FFFFFF" w:themeColor="light1"/>
                                    <w:kern w:val="24"/>
                                    <w:sz w:val="24"/>
                                    <w:szCs w:val="24"/>
                                  </w:rPr>
                                </w:pPr>
                                <w:r w:rsidRPr="00D0156C">
                                  <w:rPr>
                                    <w:rFonts w:ascii="Times New Roman" w:hAnsi="Times New Roman" w:cs="Times New Roman"/>
                                    <w:b/>
                                    <w:bCs/>
                                    <w:color w:val="FFFFFF" w:themeColor="light1"/>
                                    <w:kern w:val="24"/>
                                    <w:sz w:val="24"/>
                                    <w:szCs w:val="24"/>
                                  </w:rPr>
                                  <w:t>Giao diện web đổi trạng thái</w:t>
                                </w:r>
                              </w:p>
                            </w:txbxContent>
                          </wps:txbx>
                          <wps:bodyPr rtlCol="0" anchor="ctr"/>
                        </wps:wsp>
                        <wps:wsp>
                          <wps:cNvPr id="96" name="Rectangle 96"/>
                          <wps:cNvSpPr/>
                          <wps:spPr>
                            <a:xfrm>
                              <a:off x="7037632" y="124138"/>
                              <a:ext cx="1141168" cy="772732"/>
                            </a:xfrm>
                            <a:prstGeom prst="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14:paraId="6825A46C" w14:textId="77777777" w:rsidR="00195849" w:rsidRPr="00D0156C" w:rsidRDefault="00195849" w:rsidP="00195849">
                                <w:pPr>
                                  <w:jc w:val="center"/>
                                  <w:rPr>
                                    <w:rFonts w:ascii="Times New Roman" w:hAnsi="Times New Roman" w:cs="Times New Roman"/>
                                    <w:b/>
                                    <w:bCs/>
                                    <w:color w:val="FFFFFF" w:themeColor="light1"/>
                                    <w:kern w:val="24"/>
                                    <w:sz w:val="24"/>
                                    <w:szCs w:val="24"/>
                                  </w:rPr>
                                </w:pPr>
                                <w:r w:rsidRPr="00D0156C">
                                  <w:rPr>
                                    <w:rFonts w:ascii="Times New Roman" w:hAnsi="Times New Roman" w:cs="Times New Roman"/>
                                    <w:b/>
                                    <w:bCs/>
                                    <w:color w:val="FFFFFF" w:themeColor="light1"/>
                                    <w:kern w:val="24"/>
                                    <w:sz w:val="24"/>
                                    <w:szCs w:val="24"/>
                                  </w:rPr>
                                  <w:t>Bật Rơ Le 1</w:t>
                                </w:r>
                              </w:p>
                            </w:txbxContent>
                          </wps:txbx>
                          <wps:bodyPr rtlCol="0" anchor="ctr"/>
                        </wps:wsp>
                        <wps:wsp>
                          <wps:cNvPr id="97" name="Straight Arrow Connector 97"/>
                          <wps:cNvCnPr>
                            <a:cxnSpLocks/>
                          </wps:cNvCnPr>
                          <wps:spPr>
                            <a:xfrm>
                              <a:off x="6641762" y="546573"/>
                              <a:ext cx="353007"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g:grpSp>
                      <wps:wsp>
                        <wps:cNvPr id="98" name="Rectangle 98"/>
                        <wps:cNvSpPr/>
                        <wps:spPr>
                          <a:xfrm>
                            <a:off x="0" y="0"/>
                            <a:ext cx="8369300" cy="3378200"/>
                          </a:xfrm>
                          <a:prstGeom prst="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1FC6B27D" id="Group 26" o:spid="_x0000_s1026" style="position:absolute;left:0;text-align:left;margin-left:385.8pt;margin-top:31.25pt;width:437pt;height:296.8pt;z-index:251700224;mso-position-horizontal:right;mso-position-horizontal-relative:margin;mso-width-relative:margin;mso-height-relative:margin" coordsize="83693,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">
                <v:group id="Group 10" o:spid="_x0000_s1027" style="position:absolute;left:908;top:1241;width:80880;height:29368" coordorigin="908,1241" coordsize="80879,29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12" o:spid="_x0000_s1028" style="position:absolute;left:908;top:1287;width:16228;height:7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4472c4 [3204]" strokecolor="#1f3763 [1604]" strokeweight="1pt">
                    <v:textbox>
                      <w:txbxContent>
                        <w:p w14:paraId="456BC30D" w14:textId="77777777" w:rsidR="00195849" w:rsidRPr="00D0156C" w:rsidRDefault="00195849" w:rsidP="00195849">
                          <w:pPr>
                            <w:jc w:val="center"/>
                            <w:rPr>
                              <w:rFonts w:ascii="Times New Roman" w:hAnsi="Times New Roman" w:cs="Times New Roman"/>
                              <w:b/>
                              <w:bCs/>
                              <w:color w:val="FFFFFF" w:themeColor="light1"/>
                              <w:kern w:val="24"/>
                              <w:sz w:val="24"/>
                              <w:szCs w:val="24"/>
                            </w:rPr>
                          </w:pPr>
                          <w:r w:rsidRPr="00D0156C">
                            <w:rPr>
                              <w:rFonts w:ascii="Times New Roman" w:hAnsi="Times New Roman" w:cs="Times New Roman"/>
                              <w:b/>
                              <w:bCs/>
                              <w:color w:val="FFFFFF" w:themeColor="light1"/>
                              <w:kern w:val="24"/>
                              <w:sz w:val="24"/>
                              <w:szCs w:val="24"/>
                            </w:rPr>
                            <w:t>Nút nhấn</w:t>
                          </w:r>
                        </w:p>
                      </w:txbxContent>
                    </v:textbox>
                  </v:rect>
                  <v:shapetype id="_x0000_t32" coordsize="21600,21600" o:spt="32" o:oned="t" path="m,l21600,21600e" filled="f">
                    <v:path arrowok="t" fillok="f" o:connecttype="none"/>
                    <o:lock v:ext="edit" shapetype="t"/>
                  </v:shapetype>
                  <v:shape id="Straight Arrow Connector 13" o:spid="_x0000_s1029" type="#_x0000_t32" style="position:absolute;left:18295;top:5119;width:301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" strokecolor="#4472c4 [3204]" strokeweight="1pt">
                    <v:stroke endarrow="block" joinstyle="miter"/>
                    <o:lock v:ext="edit" shapetype="f"/>
                  </v:shape>
                  <v:shapetype id="_x0000_t202" coordsize="21600,21600" o:spt="202" path="m,l,21600r21600,l21600,xe">
                    <v:stroke joinstyle="miter"/>
                    <v:path gradientshapeok="t" o:connecttype="rect"/>
                  </v:shapetype>
                  <v:shape id="TextBox 10" o:spid="_x0000_s1030" type="#_x0000_t202" style="position:absolute;left:22479;top:5782;width:21768;height:4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" filled="f" strokecolor="black [3213]" strokeweight="1pt">
                    <v:textbox>
                      <w:txbxContent>
                        <w:p w14:paraId="5226958D" w14:textId="77777777" w:rsidR="00195849" w:rsidRPr="00D0156C" w:rsidRDefault="00195849" w:rsidP="00195849">
                          <w:pPr>
                            <w:rPr>
                              <w:rFonts w:ascii="Times New Roman" w:hAnsi="Times New Roman" w:cs="Times New Roman"/>
                              <w:b/>
                              <w:bCs/>
                              <w:color w:val="000000" w:themeColor="text1"/>
                              <w:kern w:val="24"/>
                              <w:sz w:val="24"/>
                              <w:szCs w:val="24"/>
                            </w:rPr>
                          </w:pPr>
                          <w:r w:rsidRPr="00D0156C">
                            <w:rPr>
                              <w:rFonts w:ascii="Times New Roman" w:hAnsi="Times New Roman" w:cs="Times New Roman"/>
                              <w:b/>
                              <w:bCs/>
                              <w:color w:val="000000" w:themeColor="text1"/>
                              <w:kern w:val="24"/>
                              <w:sz w:val="24"/>
                              <w:szCs w:val="24"/>
                            </w:rPr>
                            <w:t>Tín hiệu mức thấp vào vi điều khiển</w:t>
                          </w:r>
                        </w:p>
                      </w:txbxContent>
                    </v:textbox>
                  </v:shape>
                  <v:rect id="Rectangle 15" o:spid="_x0000_s1031" style="position:absolute;left:49590;top:1255;width:16228;height:7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2D44152B" w14:textId="77777777" w:rsidR="00195849" w:rsidRPr="00D0156C" w:rsidRDefault="00195849" w:rsidP="00195849">
                          <w:pPr>
                            <w:jc w:val="center"/>
                            <w:rPr>
                              <w:rFonts w:ascii="Times New Roman" w:hAnsi="Times New Roman" w:cs="Times New Roman"/>
                              <w:b/>
                              <w:bCs/>
                              <w:color w:val="FFFFFF" w:themeColor="light1"/>
                              <w:kern w:val="24"/>
                              <w:sz w:val="24"/>
                              <w:szCs w:val="24"/>
                            </w:rPr>
                          </w:pPr>
                          <w:r w:rsidRPr="00D0156C">
                            <w:rPr>
                              <w:rFonts w:ascii="Times New Roman" w:hAnsi="Times New Roman" w:cs="Times New Roman"/>
                              <w:b/>
                              <w:bCs/>
                              <w:color w:val="FFFFFF" w:themeColor="light1"/>
                              <w:kern w:val="24"/>
                              <w:sz w:val="24"/>
                              <w:szCs w:val="24"/>
                            </w:rPr>
                            <w:t>Vi điều khiển</w:t>
                          </w:r>
                        </w:p>
                      </w:txbxContent>
                    </v:textbox>
                  </v:rect>
                  <v:rect id="Rectangle 23" o:spid="_x0000_s1032" style="position:absolute;left:49590;top:22505;width:16228;height:7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4472c4 [3204]" strokecolor="#1f3763 [1604]" strokeweight="1pt">
                    <v:textbox>
                      <w:txbxContent>
                        <w:p w14:paraId="27ECEF62" w14:textId="77777777" w:rsidR="00195849" w:rsidRPr="00D0156C" w:rsidRDefault="00195849" w:rsidP="00195849">
                          <w:pPr>
                            <w:jc w:val="center"/>
                            <w:rPr>
                              <w:rFonts w:ascii="Times New Roman" w:hAnsi="Times New Roman" w:cs="Times New Roman"/>
                              <w:b/>
                              <w:bCs/>
                              <w:color w:val="FFFFFF" w:themeColor="light1"/>
                              <w:kern w:val="24"/>
                              <w:sz w:val="24"/>
                              <w:szCs w:val="24"/>
                            </w:rPr>
                          </w:pPr>
                          <w:r w:rsidRPr="00D0156C">
                            <w:rPr>
                              <w:rFonts w:ascii="Times New Roman" w:hAnsi="Times New Roman" w:cs="Times New Roman"/>
                              <w:b/>
                              <w:bCs/>
                              <w:color w:val="FFFFFF" w:themeColor="light1"/>
                              <w:kern w:val="24"/>
                              <w:sz w:val="24"/>
                              <w:szCs w:val="24"/>
                            </w:rPr>
                            <w:t>MQTT  Broker</w:t>
                          </w:r>
                        </w:p>
                      </w:txbxContent>
                    </v:textbox>
                  </v:rect>
                  <v:shape id="Straight Arrow Connector 26" o:spid="_x0000_s1033" type="#_x0000_t32" style="position:absolute;left:58004;top:10789;width:0;height:105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" strokecolor="#4472c4 [3204]" strokeweight="1pt">
                    <v:stroke endarrow="block" joinstyle="miter"/>
                    <o:lock v:ext="edit" shapetype="f"/>
                  </v:shape>
                  <v:shape id="TextBox 17" o:spid="_x0000_s1034" type="#_x0000_t202" style="position:absolute;left:60703;top:14070;width:21082;height:4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" filled="f" strokecolor="black [3213]" strokeweight="1pt">
                    <v:textbox>
                      <w:txbxContent>
                        <w:p w14:paraId="47A8577F" w14:textId="77777777" w:rsidR="00195849" w:rsidRPr="00D0156C" w:rsidRDefault="00195849" w:rsidP="00195849">
                          <w:pPr>
                            <w:rPr>
                              <w:rFonts w:ascii="Times New Roman" w:hAnsi="Times New Roman" w:cs="Times New Roman"/>
                              <w:b/>
                              <w:bCs/>
                              <w:color w:val="000000" w:themeColor="text1"/>
                              <w:kern w:val="24"/>
                              <w:sz w:val="24"/>
                              <w:szCs w:val="24"/>
                            </w:rPr>
                          </w:pPr>
                          <w:r w:rsidRPr="00D0156C">
                            <w:rPr>
                              <w:rFonts w:ascii="Times New Roman" w:hAnsi="Times New Roman" w:cs="Times New Roman"/>
                              <w:b/>
                              <w:bCs/>
                              <w:color w:val="000000" w:themeColor="text1"/>
                              <w:kern w:val="24"/>
                              <w:sz w:val="24"/>
                              <w:szCs w:val="24"/>
                            </w:rPr>
                            <w:t>Gửi chuỗi “11” lên MQTT Broker</w:t>
                          </w:r>
                        </w:p>
                      </w:txbxContent>
                    </v:textbox>
                  </v:shape>
                  <v:shape id="TextBox 18" o:spid="_x0000_s1035" type="#_x0000_t202" style="position:absolute;left:22581;top:21096;width:25472;height:4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" filled="f" strokecolor="black [3213]" strokeweight="1pt">
                    <v:textbox>
                      <w:txbxContent>
                        <w:p w14:paraId="20317543" w14:textId="77777777" w:rsidR="00195849" w:rsidRPr="00D0156C" w:rsidRDefault="00195849" w:rsidP="00195849">
                          <w:pPr>
                            <w:rPr>
                              <w:rFonts w:ascii="Times New Roman" w:hAnsi="Times New Roman" w:cs="Times New Roman"/>
                              <w:b/>
                              <w:bCs/>
                              <w:color w:val="000000" w:themeColor="text1"/>
                              <w:kern w:val="24"/>
                              <w:sz w:val="24"/>
                              <w:szCs w:val="24"/>
                            </w:rPr>
                          </w:pPr>
                          <w:r w:rsidRPr="00D0156C">
                            <w:rPr>
                              <w:rFonts w:ascii="Times New Roman" w:hAnsi="Times New Roman" w:cs="Times New Roman"/>
                              <w:b/>
                              <w:bCs/>
                              <w:color w:val="000000" w:themeColor="text1"/>
                              <w:kern w:val="24"/>
                              <w:sz w:val="24"/>
                              <w:szCs w:val="24"/>
                            </w:rPr>
                            <w:t>Chuyển tiếp chuỗi “11” lên giao diện Web</w:t>
                          </w:r>
                        </w:p>
                      </w:txbxContent>
                    </v:textbox>
                  </v:shape>
                  <v:shape id="Straight Arrow Connector 67" o:spid="_x0000_s1036" type="#_x0000_t32" style="position:absolute;left:18295;top:26369;width:3013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" strokecolor="#4472c4 [3204]" strokeweight="1pt">
                    <v:stroke endarrow="block" joinstyle="miter"/>
                    <o:lock v:ext="edit" shapetype="f"/>
                  </v:shape>
                  <v:rect id="Rectangle 68" o:spid="_x0000_s1037" style="position:absolute;left:992;top:22882;width:16228;height:7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" fillcolor="#4472c4 [3204]" strokecolor="#1f3763 [1604]" strokeweight="1pt">
                    <v:textbox>
                      <w:txbxContent>
                        <w:p w14:paraId="246C41D1" w14:textId="77777777" w:rsidR="00195849" w:rsidRPr="00D0156C" w:rsidRDefault="00195849" w:rsidP="00195849">
                          <w:pPr>
                            <w:jc w:val="center"/>
                            <w:rPr>
                              <w:rFonts w:ascii="Times New Roman" w:hAnsi="Times New Roman" w:cs="Times New Roman"/>
                              <w:b/>
                              <w:bCs/>
                              <w:color w:val="FFFFFF" w:themeColor="light1"/>
                              <w:kern w:val="24"/>
                              <w:sz w:val="24"/>
                              <w:szCs w:val="24"/>
                            </w:rPr>
                          </w:pPr>
                          <w:r w:rsidRPr="00D0156C">
                            <w:rPr>
                              <w:rFonts w:ascii="Times New Roman" w:hAnsi="Times New Roman" w:cs="Times New Roman"/>
                              <w:b/>
                              <w:bCs/>
                              <w:color w:val="FFFFFF" w:themeColor="light1"/>
                              <w:kern w:val="24"/>
                              <w:sz w:val="24"/>
                              <w:szCs w:val="24"/>
                            </w:rPr>
                            <w:t>Giao diện web đổi trạng thái</w:t>
                          </w:r>
                        </w:p>
                      </w:txbxContent>
                    </v:textbox>
                  </v:rect>
                  <v:rect id="Rectangle 96" o:spid="_x0000_s1038" style="position:absolute;left:70376;top:1241;width:11412;height:7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" fillcolor="#4472c4 [3204]" strokecolor="#1f3763 [1604]" strokeweight="1pt">
                    <v:textbox>
                      <w:txbxContent>
                        <w:p w14:paraId="6825A46C" w14:textId="77777777" w:rsidR="00195849" w:rsidRPr="00D0156C" w:rsidRDefault="00195849" w:rsidP="00195849">
                          <w:pPr>
                            <w:jc w:val="center"/>
                            <w:rPr>
                              <w:rFonts w:ascii="Times New Roman" w:hAnsi="Times New Roman" w:cs="Times New Roman"/>
                              <w:b/>
                              <w:bCs/>
                              <w:color w:val="FFFFFF" w:themeColor="light1"/>
                              <w:kern w:val="24"/>
                              <w:sz w:val="24"/>
                              <w:szCs w:val="24"/>
                            </w:rPr>
                          </w:pPr>
                          <w:r w:rsidRPr="00D0156C">
                            <w:rPr>
                              <w:rFonts w:ascii="Times New Roman" w:hAnsi="Times New Roman" w:cs="Times New Roman"/>
                              <w:b/>
                              <w:bCs/>
                              <w:color w:val="FFFFFF" w:themeColor="light1"/>
                              <w:kern w:val="24"/>
                              <w:sz w:val="24"/>
                              <w:szCs w:val="24"/>
                            </w:rPr>
                            <w:t>Bật Rơ Le 1</w:t>
                          </w:r>
                        </w:p>
                      </w:txbxContent>
                    </v:textbox>
                  </v:rect>
                  <v:shape id="Straight Arrow Connector 97" o:spid="_x0000_s1039" type="#_x0000_t32" style="position:absolute;left:66417;top:5465;width:35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" strokecolor="#4472c4 [3204]" strokeweight="1pt">
                    <v:stroke endarrow="block" joinstyle="miter"/>
                    <o:lock v:ext="edit" shapetype="f"/>
                  </v:shape>
                </v:group>
                <v:rect id="Rectangle 98" o:spid="_x0000_s1040" style="position:absolute;width:83693;height:33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" filled="f" strokecolor="black [3200]" strokeweight="1.5pt">
                  <v:stroke joinstyle="round"/>
                </v:rect>
                <w10:wrap type="topAndBottom" anchorx="margin"/>
              </v:group>
            </w:pict>
          </mc:Fallback>
        </mc:AlternateContent>
      </w:r>
      <w:r>
        <w:t xml:space="preserve">Quá trình bật bằng nút nhấn: </w:t>
      </w:r>
    </w:p>
    <w:p w14:paraId="7DCD0F3F" w14:textId="77777777" w:rsidR="00195849" w:rsidRDefault="00195849" w:rsidP="00195849">
      <w:pPr>
        <w:pStyle w:val="content"/>
        <w:ind w:firstLine="0"/>
      </w:pPr>
    </w:p>
    <w:p w14:paraId="5ECF5513" w14:textId="5747964D" w:rsidR="00E86DA7" w:rsidRDefault="00195849" w:rsidP="00195849">
      <w:pPr>
        <w:pStyle w:val="content"/>
        <w:ind w:firstLine="0"/>
      </w:pPr>
      <w:r>
        <w:t xml:space="preserve">Quá trình bật bằng Webserver </w:t>
      </w:r>
      <w:r w:rsidR="00147285">
        <w:t>:</w:t>
      </w:r>
    </w:p>
    <w:p w14:paraId="23B9F1DB" w14:textId="4A83308C" w:rsidR="00195849" w:rsidRDefault="00147285" w:rsidP="00CB13C2">
      <w:pPr>
        <w:pStyle w:val="content"/>
      </w:pPr>
      <w:r w:rsidRPr="00D0156C">
        <w:rPr>
          <w:noProof/>
        </w:rPr>
        <w:lastRenderedPageBreak/>
        <mc:AlternateContent>
          <mc:Choice Requires="wpg">
            <w:drawing>
              <wp:anchor distT="0" distB="0" distL="114300" distR="114300" simplePos="0" relativeHeight="251701248" behindDoc="0" locked="0" layoutInCell="1" allowOverlap="1" wp14:anchorId="12D52894" wp14:editId="625A15F2">
                <wp:simplePos x="0" y="0"/>
                <wp:positionH relativeFrom="margin">
                  <wp:align>left</wp:align>
                </wp:positionH>
                <wp:positionV relativeFrom="paragraph">
                  <wp:posOffset>9056</wp:posOffset>
                </wp:positionV>
                <wp:extent cx="5602406" cy="2982036"/>
                <wp:effectExtent l="0" t="0" r="17780" b="27940"/>
                <wp:wrapTopAndBottom/>
                <wp:docPr id="99" name="Group 26"/>
                <wp:cNvGraphicFramePr/>
                <a:graphic xmlns:a="http://schemas.openxmlformats.org/drawingml/2006/main">
                  <a:graphicData uri="http://schemas.microsoft.com/office/word/2010/wordprocessingGroup">
                    <wpg:wgp>
                      <wpg:cNvGrpSpPr/>
                      <wpg:grpSpPr>
                        <a:xfrm>
                          <a:off x="0" y="0"/>
                          <a:ext cx="5602406" cy="2982036"/>
                          <a:chOff x="0" y="0"/>
                          <a:chExt cx="8369300" cy="3378200"/>
                        </a:xfrm>
                      </wpg:grpSpPr>
                      <wpg:grpSp>
                        <wpg:cNvPr id="100" name="Group 100"/>
                        <wpg:cNvGrpSpPr/>
                        <wpg:grpSpPr>
                          <a:xfrm>
                            <a:off x="99266" y="125566"/>
                            <a:ext cx="8136567" cy="3159869"/>
                            <a:chOff x="99266" y="125566"/>
                            <a:chExt cx="8136567" cy="3159869"/>
                          </a:xfrm>
                        </wpg:grpSpPr>
                        <wps:wsp>
                          <wps:cNvPr id="101" name="Straight Arrow Connector 101"/>
                          <wps:cNvCnPr>
                            <a:cxnSpLocks/>
                          </wps:cNvCnPr>
                          <wps:spPr>
                            <a:xfrm>
                              <a:off x="5461010" y="1034556"/>
                              <a:ext cx="0" cy="1076905"/>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02" name="Rectangle 102"/>
                          <wps:cNvSpPr/>
                          <wps:spPr>
                            <a:xfrm>
                              <a:off x="4959080" y="125569"/>
                              <a:ext cx="1622738" cy="772732"/>
                            </a:xfrm>
                            <a:prstGeom prst="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14:paraId="0721B79A" w14:textId="77777777" w:rsidR="00195849" w:rsidRPr="00E86DA7" w:rsidRDefault="00195849" w:rsidP="00195849">
                                <w:pPr>
                                  <w:jc w:val="center"/>
                                  <w:rPr>
                                    <w:rFonts w:ascii="Times New Roman" w:hAnsi="Times New Roman" w:cs="Times New Roman"/>
                                    <w:b/>
                                    <w:bCs/>
                                    <w:color w:val="FFFFFF" w:themeColor="light1"/>
                                    <w:kern w:val="24"/>
                                    <w:sz w:val="28"/>
                                    <w:szCs w:val="28"/>
                                  </w:rPr>
                                </w:pPr>
                                <w:r w:rsidRPr="00E86DA7">
                                  <w:rPr>
                                    <w:rFonts w:ascii="Times New Roman" w:hAnsi="Times New Roman" w:cs="Times New Roman"/>
                                    <w:b/>
                                    <w:bCs/>
                                    <w:color w:val="FFFFFF" w:themeColor="light1"/>
                                    <w:kern w:val="24"/>
                                    <w:sz w:val="28"/>
                                    <w:szCs w:val="28"/>
                                  </w:rPr>
                                  <w:t>Vi điều khiển</w:t>
                                </w:r>
                              </w:p>
                            </w:txbxContent>
                          </wps:txbx>
                          <wps:bodyPr rtlCol="0" anchor="ctr"/>
                        </wps:wsp>
                        <wps:wsp>
                          <wps:cNvPr id="103" name="Rectangle 103"/>
                          <wps:cNvSpPr/>
                          <wps:spPr>
                            <a:xfrm>
                              <a:off x="4959080" y="2250583"/>
                              <a:ext cx="1622738" cy="772732"/>
                            </a:xfrm>
                            <a:prstGeom prst="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14:paraId="338D45CB" w14:textId="77777777" w:rsidR="00195849" w:rsidRPr="00E86DA7" w:rsidRDefault="00195849" w:rsidP="00195849">
                                <w:pPr>
                                  <w:jc w:val="center"/>
                                  <w:rPr>
                                    <w:rFonts w:ascii="Times New Roman" w:hAnsi="Times New Roman" w:cs="Times New Roman"/>
                                    <w:b/>
                                    <w:bCs/>
                                    <w:color w:val="FFFFFF" w:themeColor="light1"/>
                                    <w:kern w:val="24"/>
                                    <w:sz w:val="28"/>
                                    <w:szCs w:val="28"/>
                                  </w:rPr>
                                </w:pPr>
                                <w:r w:rsidRPr="00E86DA7">
                                  <w:rPr>
                                    <w:rFonts w:ascii="Times New Roman" w:hAnsi="Times New Roman" w:cs="Times New Roman"/>
                                    <w:b/>
                                    <w:bCs/>
                                    <w:color w:val="FFFFFF" w:themeColor="light1"/>
                                    <w:kern w:val="24"/>
                                    <w:sz w:val="28"/>
                                    <w:szCs w:val="28"/>
                                  </w:rPr>
                                  <w:t>MQTT  Broker</w:t>
                                </w:r>
                              </w:p>
                            </w:txbxContent>
                          </wps:txbx>
                          <wps:bodyPr rtlCol="0" anchor="ctr"/>
                        </wps:wsp>
                        <wps:wsp>
                          <wps:cNvPr id="104" name="Straight Arrow Connector 104"/>
                          <wps:cNvCnPr>
                            <a:cxnSpLocks/>
                          </wps:cNvCnPr>
                          <wps:spPr>
                            <a:xfrm flipV="1">
                              <a:off x="5803400" y="951121"/>
                              <a:ext cx="0" cy="11603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05" name="TextBox 17"/>
                          <wps:cNvSpPr txBox="1"/>
                          <wps:spPr>
                            <a:xfrm>
                              <a:off x="6060953" y="1205056"/>
                              <a:ext cx="2174880" cy="744947"/>
                            </a:xfrm>
                            <a:prstGeom prst="rect">
                              <a:avLst/>
                            </a:prstGeom>
                            <a:noFill/>
                            <a:ln w="12700">
                              <a:solidFill>
                                <a:schemeClr val="tx1"/>
                              </a:solidFill>
                            </a:ln>
                          </wps:spPr>
                          <wps:txbx>
                            <w:txbxContent>
                              <w:p w14:paraId="4DBB5516" w14:textId="77777777" w:rsidR="00195849" w:rsidRPr="00E86DA7" w:rsidRDefault="00195849" w:rsidP="00195849">
                                <w:pPr>
                                  <w:rPr>
                                    <w:rFonts w:ascii="Times New Roman" w:hAnsi="Times New Roman" w:cs="Times New Roman"/>
                                    <w:b/>
                                    <w:bCs/>
                                    <w:color w:val="000000" w:themeColor="text1"/>
                                    <w:kern w:val="24"/>
                                    <w:sz w:val="28"/>
                                    <w:szCs w:val="28"/>
                                  </w:rPr>
                                </w:pPr>
                                <w:r w:rsidRPr="00E86DA7">
                                  <w:rPr>
                                    <w:rFonts w:ascii="Times New Roman" w:hAnsi="Times New Roman" w:cs="Times New Roman"/>
                                    <w:b/>
                                    <w:bCs/>
                                    <w:color w:val="000000" w:themeColor="text1"/>
                                    <w:kern w:val="24"/>
                                    <w:sz w:val="28"/>
                                    <w:szCs w:val="28"/>
                                  </w:rPr>
                                  <w:t>Gửi chuỗi “11” về vi điều khiển</w:t>
                                </w:r>
                              </w:p>
                            </w:txbxContent>
                          </wps:txbx>
                          <wps:bodyPr wrap="square" rtlCol="0">
                            <a:noAutofit/>
                          </wps:bodyPr>
                        </wps:wsp>
                        <wps:wsp>
                          <wps:cNvPr id="106" name="TextBox 18"/>
                          <wps:cNvSpPr txBox="1"/>
                          <wps:spPr>
                            <a:xfrm>
                              <a:off x="2104809" y="2674663"/>
                              <a:ext cx="2425701" cy="610772"/>
                            </a:xfrm>
                            <a:prstGeom prst="rect">
                              <a:avLst/>
                            </a:prstGeom>
                            <a:noFill/>
                            <a:ln w="12700">
                              <a:solidFill>
                                <a:schemeClr val="tx1"/>
                              </a:solidFill>
                            </a:ln>
                          </wps:spPr>
                          <wps:txbx>
                            <w:txbxContent>
                              <w:p w14:paraId="26BC0CC1" w14:textId="77777777" w:rsidR="00195849" w:rsidRPr="00E86DA7" w:rsidRDefault="00195849" w:rsidP="00195849">
                                <w:pPr>
                                  <w:rPr>
                                    <w:rFonts w:ascii="Times New Roman" w:hAnsi="Times New Roman" w:cs="Times New Roman"/>
                                    <w:b/>
                                    <w:bCs/>
                                    <w:color w:val="000000" w:themeColor="text1"/>
                                    <w:kern w:val="24"/>
                                    <w:sz w:val="28"/>
                                    <w:szCs w:val="28"/>
                                  </w:rPr>
                                </w:pPr>
                                <w:r w:rsidRPr="00E86DA7">
                                  <w:rPr>
                                    <w:rFonts w:ascii="Times New Roman" w:hAnsi="Times New Roman" w:cs="Times New Roman"/>
                                    <w:b/>
                                    <w:bCs/>
                                    <w:color w:val="000000" w:themeColor="text1"/>
                                    <w:kern w:val="24"/>
                                    <w:sz w:val="28"/>
                                    <w:szCs w:val="28"/>
                                  </w:rPr>
                                  <w:t>Chuyển tiếp chuỗi “11” lên MQTT Broker</w:t>
                                </w:r>
                              </w:p>
                            </w:txbxContent>
                          </wps:txbx>
                          <wps:bodyPr wrap="square" rtlCol="0">
                            <a:noAutofit/>
                          </wps:bodyPr>
                        </wps:wsp>
                        <wps:wsp>
                          <wps:cNvPr id="107" name="Straight Arrow Connector 107"/>
                          <wps:cNvCnPr>
                            <a:cxnSpLocks/>
                          </wps:cNvCnPr>
                          <wps:spPr>
                            <a:xfrm>
                              <a:off x="1974958" y="2581737"/>
                              <a:ext cx="2681191"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08" name="Rectangle 108"/>
                          <wps:cNvSpPr/>
                          <wps:spPr>
                            <a:xfrm>
                              <a:off x="99266" y="2149061"/>
                              <a:ext cx="1622738" cy="911798"/>
                            </a:xfrm>
                            <a:prstGeom prst="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14:paraId="174200D6" w14:textId="77777777" w:rsidR="00195849" w:rsidRPr="00E86DA7" w:rsidRDefault="00195849" w:rsidP="00195849">
                                <w:pPr>
                                  <w:jc w:val="center"/>
                                  <w:rPr>
                                    <w:rFonts w:ascii="Times New Roman" w:hAnsi="Times New Roman" w:cs="Times New Roman"/>
                                    <w:b/>
                                    <w:bCs/>
                                    <w:color w:val="FFFFFF" w:themeColor="light1"/>
                                    <w:kern w:val="24"/>
                                    <w:sz w:val="28"/>
                                    <w:szCs w:val="28"/>
                                  </w:rPr>
                                </w:pPr>
                                <w:r w:rsidRPr="00E86DA7">
                                  <w:rPr>
                                    <w:rFonts w:ascii="Times New Roman" w:hAnsi="Times New Roman" w:cs="Times New Roman"/>
                                    <w:b/>
                                    <w:bCs/>
                                    <w:color w:val="FFFFFF" w:themeColor="light1"/>
                                    <w:kern w:val="24"/>
                                    <w:sz w:val="28"/>
                                    <w:szCs w:val="28"/>
                                  </w:rPr>
                                  <w:t>Giao diện web đổi trạng thái</w:t>
                                </w:r>
                              </w:p>
                            </w:txbxContent>
                          </wps:txbx>
                          <wps:bodyPr rtlCol="0" anchor="ctr"/>
                        </wps:wsp>
                        <wps:wsp>
                          <wps:cNvPr id="109" name="Rectangle 109"/>
                          <wps:cNvSpPr/>
                          <wps:spPr>
                            <a:xfrm>
                              <a:off x="319739" y="125566"/>
                              <a:ext cx="1627319" cy="772732"/>
                            </a:xfrm>
                            <a:prstGeom prst="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14:paraId="5A26D879" w14:textId="77777777" w:rsidR="00195849" w:rsidRPr="00E86DA7" w:rsidRDefault="00195849" w:rsidP="00195849">
                                <w:pPr>
                                  <w:jc w:val="center"/>
                                  <w:rPr>
                                    <w:rFonts w:ascii="Times New Roman" w:hAnsi="Times New Roman" w:cs="Times New Roman"/>
                                    <w:b/>
                                    <w:bCs/>
                                    <w:color w:val="FFFFFF" w:themeColor="light1"/>
                                    <w:kern w:val="24"/>
                                    <w:sz w:val="28"/>
                                    <w:szCs w:val="28"/>
                                  </w:rPr>
                                </w:pPr>
                                <w:r w:rsidRPr="00E86DA7">
                                  <w:rPr>
                                    <w:rFonts w:ascii="Times New Roman" w:hAnsi="Times New Roman" w:cs="Times New Roman"/>
                                    <w:b/>
                                    <w:bCs/>
                                    <w:color w:val="FFFFFF" w:themeColor="light1"/>
                                    <w:kern w:val="24"/>
                                    <w:sz w:val="28"/>
                                    <w:szCs w:val="28"/>
                                  </w:rPr>
                                  <w:t>Bật Rơ Le 1</w:t>
                                </w:r>
                              </w:p>
                            </w:txbxContent>
                          </wps:txbx>
                          <wps:bodyPr rtlCol="0" anchor="ctr"/>
                        </wps:wsp>
                        <wps:wsp>
                          <wps:cNvPr id="115" name="Straight Arrow Connector 115"/>
                          <wps:cNvCnPr>
                            <a:cxnSpLocks/>
                          </wps:cNvCnPr>
                          <wps:spPr>
                            <a:xfrm flipH="1">
                              <a:off x="2032960" y="506747"/>
                              <a:ext cx="2686878"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16" name="TextBox 23"/>
                          <wps:cNvSpPr txBox="1"/>
                          <wps:spPr>
                            <a:xfrm>
                              <a:off x="2793165" y="1002670"/>
                              <a:ext cx="2499910" cy="908685"/>
                            </a:xfrm>
                            <a:prstGeom prst="rect">
                              <a:avLst/>
                            </a:prstGeom>
                            <a:noFill/>
                            <a:ln w="12700">
                              <a:solidFill>
                                <a:schemeClr val="tx1"/>
                              </a:solidFill>
                            </a:ln>
                          </wps:spPr>
                          <wps:txbx>
                            <w:txbxContent>
                              <w:p w14:paraId="1F4B85C8" w14:textId="77777777" w:rsidR="00195849" w:rsidRPr="00E86DA7" w:rsidRDefault="00195849" w:rsidP="00195849">
                                <w:pPr>
                                  <w:rPr>
                                    <w:rFonts w:ascii="Times New Roman" w:hAnsi="Times New Roman" w:cs="Times New Roman"/>
                                    <w:b/>
                                    <w:bCs/>
                                    <w:color w:val="000000" w:themeColor="text1"/>
                                    <w:kern w:val="24"/>
                                    <w:sz w:val="28"/>
                                    <w:szCs w:val="28"/>
                                  </w:rPr>
                                </w:pPr>
                                <w:r w:rsidRPr="00E86DA7">
                                  <w:rPr>
                                    <w:rFonts w:ascii="Times New Roman" w:hAnsi="Times New Roman" w:cs="Times New Roman"/>
                                    <w:b/>
                                    <w:bCs/>
                                    <w:color w:val="000000" w:themeColor="text1"/>
                                    <w:kern w:val="24"/>
                                    <w:sz w:val="28"/>
                                    <w:szCs w:val="28"/>
                                  </w:rPr>
                                  <w:t>Gửi chuỗi “11” lại về MQTT Broker thông báo đã bật</w:t>
                                </w:r>
                              </w:p>
                            </w:txbxContent>
                          </wps:txbx>
                          <wps:bodyPr wrap="square" rtlCol="0">
                            <a:noAutofit/>
                          </wps:bodyPr>
                        </wps:wsp>
                        <wps:wsp>
                          <wps:cNvPr id="117" name="Straight Arrow Connector 117"/>
                          <wps:cNvCnPr>
                            <a:cxnSpLocks/>
                          </wps:cNvCnPr>
                          <wps:spPr>
                            <a:xfrm flipH="1">
                              <a:off x="1975114" y="2385973"/>
                              <a:ext cx="2693753"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g:grpSp>
                      <wps:wsp>
                        <wps:cNvPr id="118" name="Rectangle 118"/>
                        <wps:cNvSpPr/>
                        <wps:spPr>
                          <a:xfrm>
                            <a:off x="0" y="0"/>
                            <a:ext cx="8369300" cy="3378200"/>
                          </a:xfrm>
                          <a:prstGeom prst="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12D52894" id="_x0000_s1041" style="position:absolute;left:0;text-align:left;margin-left:0;margin-top:.7pt;width:441.15pt;height:234.8pt;z-index:251701248;mso-position-horizontal:left;mso-position-horizontal-relative:margin;mso-width-relative:margin;mso-height-relative:margin" coordsize="83693,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">
                <v:group id="Group 100" o:spid="_x0000_s1042" style="position:absolute;left:992;top:1255;width:81366;height:31599" coordorigin="992,1255" coordsize="81365,31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shape id="Straight Arrow Connector 101" o:spid="_x0000_s1043" type="#_x0000_t32" style="position:absolute;left:54610;top:10345;width:0;height:10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" strokecolor="#4472c4 [3204]" strokeweight="1pt">
                    <v:stroke endarrow="block" joinstyle="miter"/>
                    <o:lock v:ext="edit" shapetype="f"/>
                  </v:shape>
                  <v:rect id="Rectangle 102" o:spid="_x0000_s1044" style="position:absolute;left:49590;top:1255;width:16228;height:7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" fillcolor="#4472c4 [3204]" strokecolor="#1f3763 [1604]" strokeweight="1pt">
                    <v:textbox>
                      <w:txbxContent>
                        <w:p w14:paraId="0721B79A" w14:textId="77777777" w:rsidR="00195849" w:rsidRPr="00E86DA7" w:rsidRDefault="00195849" w:rsidP="00195849">
                          <w:pPr>
                            <w:jc w:val="center"/>
                            <w:rPr>
                              <w:rFonts w:ascii="Times New Roman" w:hAnsi="Times New Roman" w:cs="Times New Roman"/>
                              <w:b/>
                              <w:bCs/>
                              <w:color w:val="FFFFFF" w:themeColor="light1"/>
                              <w:kern w:val="24"/>
                              <w:sz w:val="28"/>
                              <w:szCs w:val="28"/>
                            </w:rPr>
                          </w:pPr>
                          <w:r w:rsidRPr="00E86DA7">
                            <w:rPr>
                              <w:rFonts w:ascii="Times New Roman" w:hAnsi="Times New Roman" w:cs="Times New Roman"/>
                              <w:b/>
                              <w:bCs/>
                              <w:color w:val="FFFFFF" w:themeColor="light1"/>
                              <w:kern w:val="24"/>
                              <w:sz w:val="28"/>
                              <w:szCs w:val="28"/>
                            </w:rPr>
                            <w:t>Vi điều khiển</w:t>
                          </w:r>
                        </w:p>
                      </w:txbxContent>
                    </v:textbox>
                  </v:rect>
                  <v:rect id="Rectangle 103" o:spid="_x0000_s1045" style="position:absolute;left:49590;top:22505;width:16228;height:7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" fillcolor="#4472c4 [3204]" strokecolor="#1f3763 [1604]" strokeweight="1pt">
                    <v:textbox>
                      <w:txbxContent>
                        <w:p w14:paraId="338D45CB" w14:textId="77777777" w:rsidR="00195849" w:rsidRPr="00E86DA7" w:rsidRDefault="00195849" w:rsidP="00195849">
                          <w:pPr>
                            <w:jc w:val="center"/>
                            <w:rPr>
                              <w:rFonts w:ascii="Times New Roman" w:hAnsi="Times New Roman" w:cs="Times New Roman"/>
                              <w:b/>
                              <w:bCs/>
                              <w:color w:val="FFFFFF" w:themeColor="light1"/>
                              <w:kern w:val="24"/>
                              <w:sz w:val="28"/>
                              <w:szCs w:val="28"/>
                            </w:rPr>
                          </w:pPr>
                          <w:r w:rsidRPr="00E86DA7">
                            <w:rPr>
                              <w:rFonts w:ascii="Times New Roman" w:hAnsi="Times New Roman" w:cs="Times New Roman"/>
                              <w:b/>
                              <w:bCs/>
                              <w:color w:val="FFFFFF" w:themeColor="light1"/>
                              <w:kern w:val="24"/>
                              <w:sz w:val="28"/>
                              <w:szCs w:val="28"/>
                            </w:rPr>
                            <w:t>MQTT  Broker</w:t>
                          </w:r>
                        </w:p>
                      </w:txbxContent>
                    </v:textbox>
                  </v:rect>
                  <v:shape id="Straight Arrow Connector 104" o:spid="_x0000_s1046" type="#_x0000_t32" style="position:absolute;left:58034;top:9511;width:0;height:116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" strokecolor="#4472c4 [3204]" strokeweight="1pt">
                    <v:stroke endarrow="block" joinstyle="miter"/>
                    <o:lock v:ext="edit" shapetype="f"/>
                  </v:shape>
                  <v:shape id="TextBox 17" o:spid="_x0000_s1047" type="#_x0000_t202" style="position:absolute;left:60609;top:12050;width:21749;height:7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" filled="f" strokecolor="black [3213]" strokeweight="1pt">
                    <v:textbox>
                      <w:txbxContent>
                        <w:p w14:paraId="4DBB5516" w14:textId="77777777" w:rsidR="00195849" w:rsidRPr="00E86DA7" w:rsidRDefault="00195849" w:rsidP="00195849">
                          <w:pPr>
                            <w:rPr>
                              <w:rFonts w:ascii="Times New Roman" w:hAnsi="Times New Roman" w:cs="Times New Roman"/>
                              <w:b/>
                              <w:bCs/>
                              <w:color w:val="000000" w:themeColor="text1"/>
                              <w:kern w:val="24"/>
                              <w:sz w:val="28"/>
                              <w:szCs w:val="28"/>
                            </w:rPr>
                          </w:pPr>
                          <w:r w:rsidRPr="00E86DA7">
                            <w:rPr>
                              <w:rFonts w:ascii="Times New Roman" w:hAnsi="Times New Roman" w:cs="Times New Roman"/>
                              <w:b/>
                              <w:bCs/>
                              <w:color w:val="000000" w:themeColor="text1"/>
                              <w:kern w:val="24"/>
                              <w:sz w:val="28"/>
                              <w:szCs w:val="28"/>
                            </w:rPr>
                            <w:t>Gửi chuỗi “11” về vi điều khiển</w:t>
                          </w:r>
                        </w:p>
                      </w:txbxContent>
                    </v:textbox>
                  </v:shape>
                  <v:shape id="TextBox 18" o:spid="_x0000_s1048" type="#_x0000_t202" style="position:absolute;left:21048;top:26746;width:24257;height:6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" filled="f" strokecolor="black [3213]" strokeweight="1pt">
                    <v:textbox>
                      <w:txbxContent>
                        <w:p w14:paraId="26BC0CC1" w14:textId="77777777" w:rsidR="00195849" w:rsidRPr="00E86DA7" w:rsidRDefault="00195849" w:rsidP="00195849">
                          <w:pPr>
                            <w:rPr>
                              <w:rFonts w:ascii="Times New Roman" w:hAnsi="Times New Roman" w:cs="Times New Roman"/>
                              <w:b/>
                              <w:bCs/>
                              <w:color w:val="000000" w:themeColor="text1"/>
                              <w:kern w:val="24"/>
                              <w:sz w:val="28"/>
                              <w:szCs w:val="28"/>
                            </w:rPr>
                          </w:pPr>
                          <w:r w:rsidRPr="00E86DA7">
                            <w:rPr>
                              <w:rFonts w:ascii="Times New Roman" w:hAnsi="Times New Roman" w:cs="Times New Roman"/>
                              <w:b/>
                              <w:bCs/>
                              <w:color w:val="000000" w:themeColor="text1"/>
                              <w:kern w:val="24"/>
                              <w:sz w:val="28"/>
                              <w:szCs w:val="28"/>
                            </w:rPr>
                            <w:t>Chuyển tiếp chuỗi “11” lên MQTT Broker</w:t>
                          </w:r>
                        </w:p>
                      </w:txbxContent>
                    </v:textbox>
                  </v:shape>
                  <v:shape id="Straight Arrow Connector 107" o:spid="_x0000_s1049" type="#_x0000_t32" style="position:absolute;left:19749;top:25817;width:268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" strokecolor="#4472c4 [3204]" strokeweight="1pt">
                    <v:stroke endarrow="block" joinstyle="miter"/>
                    <o:lock v:ext="edit" shapetype="f"/>
                  </v:shape>
                  <v:rect id="Rectangle 108" o:spid="_x0000_s1050" style="position:absolute;left:992;top:21490;width:16228;height:9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" fillcolor="#4472c4 [3204]" strokecolor="#1f3763 [1604]" strokeweight="1pt">
                    <v:textbox>
                      <w:txbxContent>
                        <w:p w14:paraId="174200D6" w14:textId="77777777" w:rsidR="00195849" w:rsidRPr="00E86DA7" w:rsidRDefault="00195849" w:rsidP="00195849">
                          <w:pPr>
                            <w:jc w:val="center"/>
                            <w:rPr>
                              <w:rFonts w:ascii="Times New Roman" w:hAnsi="Times New Roman" w:cs="Times New Roman"/>
                              <w:b/>
                              <w:bCs/>
                              <w:color w:val="FFFFFF" w:themeColor="light1"/>
                              <w:kern w:val="24"/>
                              <w:sz w:val="28"/>
                              <w:szCs w:val="28"/>
                            </w:rPr>
                          </w:pPr>
                          <w:r w:rsidRPr="00E86DA7">
                            <w:rPr>
                              <w:rFonts w:ascii="Times New Roman" w:hAnsi="Times New Roman" w:cs="Times New Roman"/>
                              <w:b/>
                              <w:bCs/>
                              <w:color w:val="FFFFFF" w:themeColor="light1"/>
                              <w:kern w:val="24"/>
                              <w:sz w:val="28"/>
                              <w:szCs w:val="28"/>
                            </w:rPr>
                            <w:t>Giao diện web đổi trạng thái</w:t>
                          </w:r>
                        </w:p>
                      </w:txbxContent>
                    </v:textbox>
                  </v:rect>
                  <v:rect id="Rectangle 109" o:spid="_x0000_s1051" style="position:absolute;left:3197;top:1255;width:16273;height:7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" fillcolor="#4472c4 [3204]" strokecolor="#1f3763 [1604]" strokeweight="1pt">
                    <v:textbox>
                      <w:txbxContent>
                        <w:p w14:paraId="5A26D879" w14:textId="77777777" w:rsidR="00195849" w:rsidRPr="00E86DA7" w:rsidRDefault="00195849" w:rsidP="00195849">
                          <w:pPr>
                            <w:jc w:val="center"/>
                            <w:rPr>
                              <w:rFonts w:ascii="Times New Roman" w:hAnsi="Times New Roman" w:cs="Times New Roman"/>
                              <w:b/>
                              <w:bCs/>
                              <w:color w:val="FFFFFF" w:themeColor="light1"/>
                              <w:kern w:val="24"/>
                              <w:sz w:val="28"/>
                              <w:szCs w:val="28"/>
                            </w:rPr>
                          </w:pPr>
                          <w:r w:rsidRPr="00E86DA7">
                            <w:rPr>
                              <w:rFonts w:ascii="Times New Roman" w:hAnsi="Times New Roman" w:cs="Times New Roman"/>
                              <w:b/>
                              <w:bCs/>
                              <w:color w:val="FFFFFF" w:themeColor="light1"/>
                              <w:kern w:val="24"/>
                              <w:sz w:val="28"/>
                              <w:szCs w:val="28"/>
                            </w:rPr>
                            <w:t>Bật Rơ Le 1</w:t>
                          </w:r>
                        </w:p>
                      </w:txbxContent>
                    </v:textbox>
                  </v:rect>
                  <v:shape id="Straight Arrow Connector 115" o:spid="_x0000_s1052" type="#_x0000_t32" style="position:absolute;left:20329;top:5067;width:268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" strokecolor="#4472c4 [3204]" strokeweight="1pt">
                    <v:stroke endarrow="block" joinstyle="miter"/>
                    <o:lock v:ext="edit" shapetype="f"/>
                  </v:shape>
                  <v:shape id="TextBox 23" o:spid="_x0000_s1053" type="#_x0000_t202" style="position:absolute;left:27931;top:10026;width:24999;height:9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" filled="f" strokecolor="black [3213]" strokeweight="1pt">
                    <v:textbox>
                      <w:txbxContent>
                        <w:p w14:paraId="1F4B85C8" w14:textId="77777777" w:rsidR="00195849" w:rsidRPr="00E86DA7" w:rsidRDefault="00195849" w:rsidP="00195849">
                          <w:pPr>
                            <w:rPr>
                              <w:rFonts w:ascii="Times New Roman" w:hAnsi="Times New Roman" w:cs="Times New Roman"/>
                              <w:b/>
                              <w:bCs/>
                              <w:color w:val="000000" w:themeColor="text1"/>
                              <w:kern w:val="24"/>
                              <w:sz w:val="28"/>
                              <w:szCs w:val="28"/>
                            </w:rPr>
                          </w:pPr>
                          <w:r w:rsidRPr="00E86DA7">
                            <w:rPr>
                              <w:rFonts w:ascii="Times New Roman" w:hAnsi="Times New Roman" w:cs="Times New Roman"/>
                              <w:b/>
                              <w:bCs/>
                              <w:color w:val="000000" w:themeColor="text1"/>
                              <w:kern w:val="24"/>
                              <w:sz w:val="28"/>
                              <w:szCs w:val="28"/>
                            </w:rPr>
                            <w:t>Gửi chuỗi “11” lại về MQTT Broker thông báo đã bật</w:t>
                          </w:r>
                        </w:p>
                      </w:txbxContent>
                    </v:textbox>
                  </v:shape>
                  <v:shape id="Straight Arrow Connector 117" o:spid="_x0000_s1054" type="#_x0000_t32" style="position:absolute;left:19751;top:23859;width:269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" strokecolor="#4472c4 [3204]" strokeweight="1pt">
                    <v:stroke endarrow="block" joinstyle="miter"/>
                    <o:lock v:ext="edit" shapetype="f"/>
                  </v:shape>
                </v:group>
                <v:rect id="Rectangle 118" o:spid="_x0000_s1055" style="position:absolute;width:83693;height:33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" filled="f" strokecolor="black [3200]" strokeweight="1.5pt">
                  <v:stroke joinstyle="round"/>
                </v:rect>
                <w10:wrap type="topAndBottom" anchorx="margin"/>
              </v:group>
            </w:pict>
          </mc:Fallback>
        </mc:AlternateContent>
      </w:r>
    </w:p>
    <w:p w14:paraId="53DDD6F4" w14:textId="7F364731" w:rsidR="00513BCD" w:rsidRDefault="00513BCD" w:rsidP="005E453C">
      <w:pPr>
        <w:pStyle w:val="level2"/>
      </w:pPr>
      <w:bookmarkStart w:id="45" w:name="_Toc102802168"/>
      <w:r>
        <w:t>Sơ đồ khối</w:t>
      </w:r>
      <w:bookmarkEnd w:id="45"/>
    </w:p>
    <w:p w14:paraId="6056131E" w14:textId="60E53A4D" w:rsidR="005E453C" w:rsidRPr="00B8583C" w:rsidRDefault="00B8583C" w:rsidP="005E453C">
      <w:pPr>
        <w:pStyle w:val="content"/>
        <w:ind w:firstLine="0"/>
        <w:rPr>
          <w:i/>
          <w:iCs/>
        </w:rPr>
      </w:pPr>
      <w:r w:rsidRPr="00B8583C">
        <w:rPr>
          <w:i/>
          <w:iCs/>
          <w:noProof/>
        </w:rPr>
        <mc:AlternateContent>
          <mc:Choice Requires="wpg">
            <w:drawing>
              <wp:anchor distT="0" distB="0" distL="114300" distR="114300" simplePos="0" relativeHeight="251694080" behindDoc="0" locked="0" layoutInCell="1" allowOverlap="1" wp14:anchorId="0AFB2F56" wp14:editId="2CA6AAB0">
                <wp:simplePos x="0" y="0"/>
                <wp:positionH relativeFrom="margin">
                  <wp:align>left</wp:align>
                </wp:positionH>
                <wp:positionV relativeFrom="paragraph">
                  <wp:posOffset>404495</wp:posOffset>
                </wp:positionV>
                <wp:extent cx="5549265" cy="1438910"/>
                <wp:effectExtent l="0" t="0" r="13335" b="27940"/>
                <wp:wrapTopAndBottom/>
                <wp:docPr id="1039" name="Group 49"/>
                <wp:cNvGraphicFramePr/>
                <a:graphic xmlns:a="http://schemas.openxmlformats.org/drawingml/2006/main">
                  <a:graphicData uri="http://schemas.microsoft.com/office/word/2010/wordprocessingGroup">
                    <wpg:wgp>
                      <wpg:cNvGrpSpPr/>
                      <wpg:grpSpPr>
                        <a:xfrm>
                          <a:off x="0" y="0"/>
                          <a:ext cx="5549265" cy="1438910"/>
                          <a:chOff x="0" y="0"/>
                          <a:chExt cx="6038850" cy="1055059"/>
                        </a:xfrm>
                      </wpg:grpSpPr>
                      <wpg:grpSp>
                        <wpg:cNvPr id="1043" name="Group 1043"/>
                        <wpg:cNvGrpSpPr/>
                        <wpg:grpSpPr>
                          <a:xfrm>
                            <a:off x="62046" y="77412"/>
                            <a:ext cx="5916721" cy="827593"/>
                            <a:chOff x="62046" y="77412"/>
                            <a:chExt cx="5916721" cy="827593"/>
                          </a:xfrm>
                        </wpg:grpSpPr>
                        <wps:wsp>
                          <wps:cNvPr id="1044" name="Cloud 1044"/>
                          <wps:cNvSpPr/>
                          <wps:spPr>
                            <a:xfrm>
                              <a:off x="2291550" y="77412"/>
                              <a:ext cx="1454950" cy="793325"/>
                            </a:xfrm>
                            <a:prstGeom prst="cloud">
                              <a:avLst/>
                            </a:prstGeom>
                            <a:solidFill>
                              <a:schemeClr val="accent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D62BDB" w14:textId="77777777" w:rsidR="00B8583C" w:rsidRDefault="00B8583C" w:rsidP="00B8583C">
                                <w:pPr>
                                  <w:spacing w:line="254" w:lineRule="auto"/>
                                  <w:jc w:val="center"/>
                                  <w:rPr>
                                    <w:rFonts w:eastAsia="Calibri" w:hAnsi="Calibri"/>
                                    <w:b/>
                                    <w:bCs/>
                                    <w:color w:val="FFFFFF"/>
                                    <w:kern w:val="24"/>
                                  </w:rPr>
                                </w:pPr>
                                <w:r>
                                  <w:rPr>
                                    <w:rFonts w:eastAsia="Calibri" w:hAnsi="Calibri"/>
                                    <w:b/>
                                    <w:bCs/>
                                    <w:color w:val="FFFFFF"/>
                                    <w:kern w:val="24"/>
                                  </w:rPr>
                                  <w:t>MQTT Broker</w:t>
                                </w:r>
                              </w:p>
                            </w:txbxContent>
                          </wps:txbx>
                          <wps:bodyPr rtlCol="0" anchor="ctr"/>
                        </wps:wsp>
                        <wps:wsp>
                          <wps:cNvPr id="1046" name="Straight Arrow Connector 1046"/>
                          <wps:cNvCnPr>
                            <a:cxnSpLocks/>
                          </wps:cNvCnPr>
                          <wps:spPr>
                            <a:xfrm>
                              <a:off x="1129609" y="395783"/>
                              <a:ext cx="920805" cy="0"/>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wps:wsp>
                          <wps:cNvPr id="1049" name="Straight Arrow Connector 1049"/>
                          <wps:cNvCnPr>
                            <a:cxnSpLocks/>
                          </wps:cNvCnPr>
                          <wps:spPr>
                            <a:xfrm flipH="1">
                              <a:off x="1129609" y="593856"/>
                              <a:ext cx="879454" cy="0"/>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wps:wsp>
                          <wps:cNvPr id="1050" name="Rectangle 1050"/>
                          <wps:cNvSpPr/>
                          <wps:spPr>
                            <a:xfrm>
                              <a:off x="62046" y="249641"/>
                              <a:ext cx="925451" cy="48381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5D57BB"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Mạch ESP32</w:t>
                                </w:r>
                              </w:p>
                            </w:txbxContent>
                          </wps:txbx>
                          <wps:bodyPr rtlCol="0" anchor="ctr"/>
                        </wps:wsp>
                        <wps:wsp>
                          <wps:cNvPr id="1051" name="Rectangle 1051"/>
                          <wps:cNvSpPr/>
                          <wps:spPr>
                            <a:xfrm>
                              <a:off x="1325974" y="112465"/>
                              <a:ext cx="600906" cy="20581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FBA5C7"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Pub</w:t>
                                </w:r>
                              </w:p>
                            </w:txbxContent>
                          </wps:txbx>
                          <wps:bodyPr rtlCol="0" anchor="ctr"/>
                        </wps:wsp>
                        <wps:wsp>
                          <wps:cNvPr id="1052" name="Rectangle 1052"/>
                          <wps:cNvSpPr/>
                          <wps:spPr>
                            <a:xfrm>
                              <a:off x="1325974" y="670666"/>
                              <a:ext cx="600906" cy="2000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13C571"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Sub</w:t>
                                </w:r>
                              </w:p>
                            </w:txbxContent>
                          </wps:txbx>
                          <wps:bodyPr rtlCol="0" anchor="ctr"/>
                        </wps:wsp>
                        <wps:wsp>
                          <wps:cNvPr id="1053" name="Straight Arrow Connector 1053"/>
                          <wps:cNvCnPr>
                            <a:cxnSpLocks/>
                          </wps:cNvCnPr>
                          <wps:spPr>
                            <a:xfrm>
                              <a:off x="3882355" y="430052"/>
                              <a:ext cx="920805" cy="0"/>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wps:wsp>
                          <wps:cNvPr id="1054" name="Straight Arrow Connector 1054"/>
                          <wps:cNvCnPr>
                            <a:cxnSpLocks/>
                          </wps:cNvCnPr>
                          <wps:spPr>
                            <a:xfrm flipH="1">
                              <a:off x="3882355" y="628125"/>
                              <a:ext cx="879454" cy="0"/>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wps:wsp>
                          <wps:cNvPr id="1055" name="Rectangle 1055"/>
                          <wps:cNvSpPr/>
                          <wps:spPr>
                            <a:xfrm>
                              <a:off x="4078720" y="146734"/>
                              <a:ext cx="600906" cy="20581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8A6D72"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Pub</w:t>
                                </w:r>
                              </w:p>
                            </w:txbxContent>
                          </wps:txbx>
                          <wps:bodyPr rtlCol="0" anchor="ctr"/>
                        </wps:wsp>
                        <wps:wsp>
                          <wps:cNvPr id="1056" name="Rectangle 1056"/>
                          <wps:cNvSpPr/>
                          <wps:spPr>
                            <a:xfrm>
                              <a:off x="4078720" y="704935"/>
                              <a:ext cx="600906" cy="2000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958FBF"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Sub</w:t>
                                </w:r>
                              </w:p>
                            </w:txbxContent>
                          </wps:txbx>
                          <wps:bodyPr rtlCol="0" anchor="ctr"/>
                        </wps:wsp>
                        <wps:wsp>
                          <wps:cNvPr id="1057" name="Rectangle 1057"/>
                          <wps:cNvSpPr/>
                          <wps:spPr>
                            <a:xfrm>
                              <a:off x="5057962" y="318279"/>
                              <a:ext cx="920805" cy="45077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B86A6F"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Máy tính</w:t>
                                </w:r>
                              </w:p>
                              <w:p w14:paraId="3DD7C1D9"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Điện thoại</w:t>
                                </w:r>
                              </w:p>
                            </w:txbxContent>
                          </wps:txbx>
                          <wps:bodyPr rtlCol="0" anchor="ctr"/>
                        </wps:wsp>
                      </wpg:grpSp>
                      <wps:wsp>
                        <wps:cNvPr id="1058" name="Rectangle 1058"/>
                        <wps:cNvSpPr/>
                        <wps:spPr>
                          <a:xfrm>
                            <a:off x="0" y="0"/>
                            <a:ext cx="6038850" cy="1055059"/>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0AFB2F56" id="Group 49" o:spid="_x0000_s1056" style="position:absolute;left:0;text-align:left;margin-left:0;margin-top:31.85pt;width:436.95pt;height:113.3pt;z-index:251694080;mso-position-horizontal:left;mso-position-horizontal-relative:margin;mso-width-relative:margin;mso-height-relative:margin" coordsize="60388,1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">
                <v:group id="Group 1043" o:spid="_x0000_s1057" style="position:absolute;left:620;top:774;width:59167;height:8276" coordorigin="620,774" coordsize="59167,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">
                  <v:shape id="Cloud 1044" o:spid="_x0000_s1058" style="position:absolute;left:22915;top:774;width:14550;height:7933;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ed7d31 [3205]" strokecolor="black [3213]" strokeweight="1pt">
                    <v:stroke joinstyle="miter"/>
                    <v:formulas/>
                    <v:path arrowok="t" o:connecttype="custom" o:connectlocs="158057,480715;72748,466078;233331,640885;196014,647882;554969,717849;532471,685896;970876,638168;961884,673224;1149444,421527;1258936,552573;1407731,281961;1358964,331103;1290729,99643;1293289,122855;979330,72575;1004320,42972;745696,86678;757786,61152;471512,95346;515295,120101;138995,289949;131350,263891" o:connectangles="0,0,0,0,0,0,0,0,0,0,0,0,0,0,0,0,0,0,0,0,0,0" textboxrect="0,0,43200,43200"/>
                    <v:textbox>
                      <w:txbxContent>
                        <w:p w14:paraId="73D62BDB" w14:textId="77777777" w:rsidR="00B8583C" w:rsidRDefault="00B8583C" w:rsidP="00B8583C">
                          <w:pPr>
                            <w:spacing w:line="254" w:lineRule="auto"/>
                            <w:jc w:val="center"/>
                            <w:rPr>
                              <w:rFonts w:eastAsia="Calibri" w:hAnsi="Calibri"/>
                              <w:b/>
                              <w:bCs/>
                              <w:color w:val="FFFFFF"/>
                              <w:kern w:val="24"/>
                            </w:rPr>
                          </w:pPr>
                          <w:r>
                            <w:rPr>
                              <w:rFonts w:eastAsia="Calibri" w:hAnsi="Calibri"/>
                              <w:b/>
                              <w:bCs/>
                              <w:color w:val="FFFFFF"/>
                              <w:kern w:val="24"/>
                            </w:rPr>
                            <w:t>MQTT Broker</w:t>
                          </w:r>
                        </w:p>
                      </w:txbxContent>
                    </v:textbox>
                  </v:shape>
                  <v:shape id="Straight Arrow Connector 1046" o:spid="_x0000_s1059" type="#_x0000_t32" style="position:absolute;left:11296;top:3957;width:92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" strokecolor="black [3200]" strokeweight="3pt">
                    <v:stroke endarrow="block" joinstyle="miter"/>
                    <o:lock v:ext="edit" shapetype="f"/>
                  </v:shape>
                  <v:shape id="Straight Arrow Connector 1049" o:spid="_x0000_s1060" type="#_x0000_t32" style="position:absolute;left:11296;top:5938;width:87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" strokecolor="black [3200]" strokeweight="3pt">
                    <v:stroke endarrow="block" joinstyle="miter"/>
                    <o:lock v:ext="edit" shapetype="f"/>
                  </v:shape>
                  <v:rect id="Rectangle 1050" o:spid="_x0000_s1061" style="position:absolute;left:620;top:2496;width:9254;height:4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" fillcolor="white [3212]" strokecolor="black [3213]" strokeweight="1pt">
                    <v:textbox>
                      <w:txbxContent>
                        <w:p w14:paraId="7A5D57BB"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Mạch ESP32</w:t>
                          </w:r>
                        </w:p>
                      </w:txbxContent>
                    </v:textbox>
                  </v:rect>
                  <v:rect id="Rectangle 1051" o:spid="_x0000_s1062" style="position:absolute;left:13259;top:1124;width:6009;height:2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" fillcolor="white [3212]" strokecolor="black [3213]" strokeweight="1pt">
                    <v:textbox>
                      <w:txbxContent>
                        <w:p w14:paraId="69FBA5C7"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Pub</w:t>
                          </w:r>
                        </w:p>
                      </w:txbxContent>
                    </v:textbox>
                  </v:rect>
                  <v:rect id="Rectangle 1052" o:spid="_x0000_s1063" style="position:absolute;left:13259;top:6706;width:6009;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" fillcolor="white [3212]" strokecolor="black [3213]" strokeweight="1pt">
                    <v:textbox>
                      <w:txbxContent>
                        <w:p w14:paraId="7613C571"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Sub</w:t>
                          </w:r>
                        </w:p>
                      </w:txbxContent>
                    </v:textbox>
                  </v:rect>
                  <v:shape id="Straight Arrow Connector 1053" o:spid="_x0000_s1064" type="#_x0000_t32" style="position:absolute;left:38823;top:4300;width:92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" strokecolor="black [3200]" strokeweight="3pt">
                    <v:stroke endarrow="block" joinstyle="miter"/>
                    <o:lock v:ext="edit" shapetype="f"/>
                  </v:shape>
                  <v:shape id="Straight Arrow Connector 1054" o:spid="_x0000_s1065" type="#_x0000_t32" style="position:absolute;left:38823;top:6281;width:879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" strokecolor="black [3200]" strokeweight="3pt">
                    <v:stroke endarrow="block" joinstyle="miter"/>
                    <o:lock v:ext="edit" shapetype="f"/>
                  </v:shape>
                  <v:rect id="Rectangle 1055" o:spid="_x0000_s1066" style="position:absolute;left:40787;top:1467;width:6009;height:2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" fillcolor="white [3212]" strokecolor="black [3213]" strokeweight="1pt">
                    <v:textbox>
                      <w:txbxContent>
                        <w:p w14:paraId="6F8A6D72"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Pub</w:t>
                          </w:r>
                        </w:p>
                      </w:txbxContent>
                    </v:textbox>
                  </v:rect>
                  <v:rect id="Rectangle 1056" o:spid="_x0000_s1067" style="position:absolute;left:40787;top:7049;width:6009;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" fillcolor="white [3212]" strokecolor="black [3213]" strokeweight="1pt">
                    <v:textbox>
                      <w:txbxContent>
                        <w:p w14:paraId="2C958FBF"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Sub</w:t>
                          </w:r>
                        </w:p>
                      </w:txbxContent>
                    </v:textbox>
                  </v:rect>
                  <v:rect id="Rectangle 1057" o:spid="_x0000_s1068" style="position:absolute;left:50579;top:3182;width:9208;height:4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" fillcolor="white [3212]" strokecolor="black [3213]" strokeweight="1pt">
                    <v:textbox>
                      <w:txbxContent>
                        <w:p w14:paraId="00B86A6F"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Máy tính</w:t>
                          </w:r>
                        </w:p>
                        <w:p w14:paraId="3DD7C1D9"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Điện thoại</w:t>
                          </w:r>
                        </w:p>
                      </w:txbxContent>
                    </v:textbox>
                  </v:rect>
                </v:group>
                <v:rect id="Rectangle 1058" o:spid="_x0000_s1069" style="position:absolute;width:60388;height:10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" filled="f" strokecolor="black [3213]" strokeweight="1.5pt"/>
                <w10:wrap type="topAndBottom" anchorx="margin"/>
              </v:group>
            </w:pict>
          </mc:Fallback>
        </mc:AlternateContent>
      </w:r>
      <w:r w:rsidRPr="00B8583C">
        <w:rPr>
          <w:i/>
          <w:iCs/>
        </w:rPr>
        <w:t>Sơ đồ g</w:t>
      </w:r>
      <w:r w:rsidR="005E453C" w:rsidRPr="00B8583C">
        <w:rPr>
          <w:i/>
          <w:iCs/>
        </w:rPr>
        <w:t>ửi nhận dữ liệu giữa mạch ESP32 và điện thoại/máy tính</w:t>
      </w:r>
    </w:p>
    <w:p w14:paraId="6D7B7E04" w14:textId="2158C882" w:rsidR="005E453C" w:rsidRDefault="002A09EB" w:rsidP="00B8583C">
      <w:pPr>
        <w:pStyle w:val="content"/>
        <w:ind w:firstLine="360"/>
      </w:pPr>
      <w:r>
        <w:t>MQTT Broker được sử dụng trong đề tài được lấy miễn phí tại trang:</w:t>
      </w:r>
      <w:r w:rsidR="00FF5E42" w:rsidRPr="00FF5E42">
        <w:t xml:space="preserve"> </w:t>
      </w:r>
      <w:hyperlink r:id="rId35" w:history="1">
        <w:r w:rsidR="00FF5E42" w:rsidRPr="001C799D">
          <w:rPr>
            <w:rStyle w:val="Hyperlink"/>
          </w:rPr>
          <w:t>https://www.hivemq.com/public-mqtt-broker/</w:t>
        </w:r>
      </w:hyperlink>
      <w:r w:rsidR="00FF5E42">
        <w:t xml:space="preserve"> với:</w:t>
      </w:r>
    </w:p>
    <w:p w14:paraId="1E465A94" w14:textId="4C790BBF" w:rsidR="00FF5E42" w:rsidRDefault="00FF5E42" w:rsidP="00FF5E42">
      <w:pPr>
        <w:pStyle w:val="content"/>
        <w:numPr>
          <w:ilvl w:val="0"/>
          <w:numId w:val="30"/>
        </w:numPr>
      </w:pPr>
      <w:r>
        <w:t xml:space="preserve">Tên broker: </w:t>
      </w:r>
      <w:r w:rsidRPr="00FF5E42">
        <w:t>Broker: broker.hivemq.com</w:t>
      </w:r>
    </w:p>
    <w:p w14:paraId="662811A1" w14:textId="5A70B3E0" w:rsidR="00FF5E42" w:rsidRDefault="00FF5E42" w:rsidP="00FF5E42">
      <w:pPr>
        <w:pStyle w:val="content"/>
        <w:numPr>
          <w:ilvl w:val="0"/>
          <w:numId w:val="30"/>
        </w:numPr>
      </w:pPr>
      <w:r w:rsidRPr="00FF5E42">
        <w:t>TCP Port: 1883</w:t>
      </w:r>
    </w:p>
    <w:p w14:paraId="7CC86E54" w14:textId="0ED692B3" w:rsidR="00FF5E42" w:rsidRDefault="00FF5E42" w:rsidP="00FF5E42">
      <w:pPr>
        <w:pStyle w:val="content"/>
        <w:numPr>
          <w:ilvl w:val="0"/>
          <w:numId w:val="30"/>
        </w:numPr>
      </w:pPr>
      <w:r w:rsidRPr="00FF5E42">
        <w:t>Websocket Port: 8000</w:t>
      </w:r>
    </w:p>
    <w:p w14:paraId="61BFD1BC" w14:textId="2ED24672" w:rsidR="00FF5E42" w:rsidRDefault="00FF5E42" w:rsidP="00FF5E42">
      <w:pPr>
        <w:pStyle w:val="content"/>
        <w:numPr>
          <w:ilvl w:val="0"/>
          <w:numId w:val="30"/>
        </w:numPr>
      </w:pPr>
      <w:r>
        <w:t>Không có tên tài khoản và mật khẩu</w:t>
      </w:r>
    </w:p>
    <w:p w14:paraId="3040D2D0" w14:textId="5A0BA42E" w:rsidR="00FF5E42" w:rsidRPr="005112C6" w:rsidRDefault="00FF5E42" w:rsidP="005112C6">
      <w:pPr>
        <w:pStyle w:val="content"/>
      </w:pPr>
      <w:r w:rsidRPr="005112C6">
        <w:t xml:space="preserve">MQTT broker sẽ làm nhiệm vụ trung gian truyền nhận </w:t>
      </w:r>
      <w:r w:rsidR="004E15B2" w:rsidRPr="005112C6">
        <w:t>các tín hiệu nút nhấn tới phần mềm hoặc truyền nhận tín hiệu từ phần mềm tới máy tính với cơ chế Publish và Subscribe như hình …</w:t>
      </w:r>
    </w:p>
    <w:p w14:paraId="240D5AB0" w14:textId="6B4770C8" w:rsidR="00195849" w:rsidRPr="00CB13C2" w:rsidRDefault="00B526D3" w:rsidP="00B8583C">
      <w:pPr>
        <w:pStyle w:val="content"/>
        <w:ind w:firstLine="0"/>
        <w:rPr>
          <w:i/>
          <w:iCs/>
        </w:rPr>
      </w:pPr>
      <w:r w:rsidRPr="00B526D3">
        <w:rPr>
          <w:noProof/>
        </w:rPr>
        <w:lastRenderedPageBreak/>
        <mc:AlternateContent>
          <mc:Choice Requires="wpg">
            <w:drawing>
              <wp:anchor distT="0" distB="0" distL="114300" distR="114300" simplePos="0" relativeHeight="251703296" behindDoc="0" locked="0" layoutInCell="1" allowOverlap="1" wp14:anchorId="23D928DE" wp14:editId="3DFCBA51">
                <wp:simplePos x="0" y="0"/>
                <wp:positionH relativeFrom="column">
                  <wp:posOffset>-2540</wp:posOffset>
                </wp:positionH>
                <wp:positionV relativeFrom="paragraph">
                  <wp:posOffset>431165</wp:posOffset>
                </wp:positionV>
                <wp:extent cx="5852160" cy="3832860"/>
                <wp:effectExtent l="19050" t="19050" r="15240" b="15240"/>
                <wp:wrapTopAndBottom/>
                <wp:docPr id="69" name="Group 83"/>
                <wp:cNvGraphicFramePr/>
                <a:graphic xmlns:a="http://schemas.openxmlformats.org/drawingml/2006/main">
                  <a:graphicData uri="http://schemas.microsoft.com/office/word/2010/wordprocessingGroup">
                    <wpg:wgp>
                      <wpg:cNvGrpSpPr/>
                      <wpg:grpSpPr>
                        <a:xfrm>
                          <a:off x="0" y="0"/>
                          <a:ext cx="5852160" cy="3832860"/>
                          <a:chOff x="0" y="0"/>
                          <a:chExt cx="5852160" cy="3832860"/>
                        </a:xfrm>
                      </wpg:grpSpPr>
                      <wps:wsp>
                        <wps:cNvPr id="70" name="Rectangle 70"/>
                        <wps:cNvSpPr/>
                        <wps:spPr>
                          <a:xfrm>
                            <a:off x="238287" y="3125834"/>
                            <a:ext cx="1498788" cy="460209"/>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794C82" w14:textId="77777777" w:rsidR="00B526D3" w:rsidRPr="00B526D3" w:rsidRDefault="00B526D3" w:rsidP="00B526D3">
                              <w:pPr>
                                <w:spacing w:line="256" w:lineRule="auto"/>
                                <w:jc w:val="center"/>
                                <w:rPr>
                                  <w:rFonts w:ascii="Times New Roman" w:eastAsia="Calibri" w:hAnsi="Times New Roman" w:cs="Times New Roman"/>
                                  <w:b/>
                                  <w:bCs/>
                                  <w:color w:val="000000" w:themeColor="text1"/>
                                  <w:kern w:val="24"/>
                                  <w:sz w:val="28"/>
                                  <w:szCs w:val="28"/>
                                </w:rPr>
                              </w:pPr>
                              <w:r w:rsidRPr="00B526D3">
                                <w:rPr>
                                  <w:rFonts w:ascii="Times New Roman" w:eastAsia="Calibri" w:hAnsi="Times New Roman" w:cs="Times New Roman"/>
                                  <w:b/>
                                  <w:bCs/>
                                  <w:color w:val="000000" w:themeColor="text1"/>
                                  <w:kern w:val="24"/>
                                  <w:sz w:val="28"/>
                                  <w:szCs w:val="28"/>
                                </w:rPr>
                                <w:t>Khối nút nhấn</w:t>
                              </w:r>
                            </w:p>
                          </w:txbxContent>
                        </wps:txbx>
                        <wps:bodyPr rtlCol="0" anchor="ctr"/>
                      </wps:wsp>
                      <wps:wsp>
                        <wps:cNvPr id="71" name="Rectangle 71"/>
                        <wps:cNvSpPr/>
                        <wps:spPr>
                          <a:xfrm>
                            <a:off x="2501275" y="2114964"/>
                            <a:ext cx="1220184" cy="590909"/>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7905F9" w14:textId="77777777" w:rsidR="00B526D3" w:rsidRPr="00B526D3" w:rsidRDefault="00B526D3" w:rsidP="00B526D3">
                              <w:pPr>
                                <w:spacing w:line="256" w:lineRule="auto"/>
                                <w:jc w:val="center"/>
                                <w:rPr>
                                  <w:rFonts w:ascii="Times New Roman" w:eastAsia="Calibri" w:hAnsi="Times New Roman" w:cs="Times New Roman"/>
                                  <w:b/>
                                  <w:bCs/>
                                  <w:color w:val="000000" w:themeColor="text1"/>
                                  <w:kern w:val="24"/>
                                  <w:sz w:val="28"/>
                                  <w:szCs w:val="28"/>
                                </w:rPr>
                              </w:pPr>
                              <w:r w:rsidRPr="00B526D3">
                                <w:rPr>
                                  <w:rFonts w:ascii="Times New Roman" w:eastAsia="Calibri" w:hAnsi="Times New Roman" w:cs="Times New Roman"/>
                                  <w:b/>
                                  <w:bCs/>
                                  <w:color w:val="000000" w:themeColor="text1"/>
                                  <w:kern w:val="24"/>
                                  <w:sz w:val="28"/>
                                  <w:szCs w:val="28"/>
                                </w:rPr>
                                <w:t>Khối nguồn 1</w:t>
                              </w:r>
                            </w:p>
                          </w:txbxContent>
                        </wps:txbx>
                        <wps:bodyPr rtlCol="0" anchor="ctr"/>
                      </wps:wsp>
                      <wps:wsp>
                        <wps:cNvPr id="72" name="Rectangle 72"/>
                        <wps:cNvSpPr/>
                        <wps:spPr>
                          <a:xfrm>
                            <a:off x="343730" y="1144343"/>
                            <a:ext cx="1287903" cy="590909"/>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E6E6C5" w14:textId="77777777" w:rsidR="00B526D3" w:rsidRPr="00B526D3" w:rsidRDefault="00B526D3" w:rsidP="00B526D3">
                              <w:pPr>
                                <w:spacing w:line="256" w:lineRule="auto"/>
                                <w:jc w:val="center"/>
                                <w:rPr>
                                  <w:rFonts w:ascii="Times New Roman" w:eastAsia="Calibri" w:hAnsi="Times New Roman" w:cs="Times New Roman"/>
                                  <w:b/>
                                  <w:bCs/>
                                  <w:color w:val="000000" w:themeColor="text1"/>
                                  <w:kern w:val="24"/>
                                  <w:sz w:val="28"/>
                                  <w:szCs w:val="28"/>
                                </w:rPr>
                              </w:pPr>
                              <w:r w:rsidRPr="00B526D3">
                                <w:rPr>
                                  <w:rFonts w:ascii="Times New Roman" w:eastAsia="Calibri" w:hAnsi="Times New Roman" w:cs="Times New Roman"/>
                                  <w:b/>
                                  <w:bCs/>
                                  <w:color w:val="000000" w:themeColor="text1"/>
                                  <w:kern w:val="24"/>
                                  <w:sz w:val="28"/>
                                  <w:szCs w:val="28"/>
                                </w:rPr>
                                <w:t xml:space="preserve">Khối xử lý </w:t>
                              </w:r>
                            </w:p>
                            <w:p w14:paraId="4B2FC7B7" w14:textId="77777777" w:rsidR="00B526D3" w:rsidRPr="00B526D3" w:rsidRDefault="00B526D3" w:rsidP="00B526D3">
                              <w:pPr>
                                <w:spacing w:line="256" w:lineRule="auto"/>
                                <w:jc w:val="center"/>
                                <w:rPr>
                                  <w:rFonts w:ascii="Times New Roman" w:eastAsia="Calibri" w:hAnsi="Times New Roman" w:cs="Times New Roman"/>
                                  <w:b/>
                                  <w:bCs/>
                                  <w:color w:val="000000" w:themeColor="text1"/>
                                  <w:kern w:val="24"/>
                                  <w:sz w:val="28"/>
                                  <w:szCs w:val="28"/>
                                </w:rPr>
                              </w:pPr>
                              <w:r w:rsidRPr="00B526D3">
                                <w:rPr>
                                  <w:rFonts w:ascii="Times New Roman" w:eastAsia="Calibri" w:hAnsi="Times New Roman" w:cs="Times New Roman"/>
                                  <w:b/>
                                  <w:bCs/>
                                  <w:color w:val="000000" w:themeColor="text1"/>
                                  <w:kern w:val="24"/>
                                  <w:sz w:val="28"/>
                                  <w:szCs w:val="28"/>
                                </w:rPr>
                                <w:t>trung tâm</w:t>
                              </w:r>
                            </w:p>
                          </w:txbxContent>
                        </wps:txbx>
                        <wps:bodyPr rtlCol="0" anchor="ctr"/>
                      </wps:wsp>
                      <wps:wsp>
                        <wps:cNvPr id="73" name="Rectangle 73"/>
                        <wps:cNvSpPr/>
                        <wps:spPr>
                          <a:xfrm>
                            <a:off x="2216400" y="3125837"/>
                            <a:ext cx="1789935" cy="46020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0DA182" w14:textId="77777777" w:rsidR="00B526D3" w:rsidRPr="00B526D3" w:rsidRDefault="00B526D3" w:rsidP="00B526D3">
                              <w:pPr>
                                <w:spacing w:line="256" w:lineRule="auto"/>
                                <w:jc w:val="center"/>
                                <w:rPr>
                                  <w:rFonts w:ascii="Times New Roman" w:eastAsia="Calibri" w:hAnsi="Times New Roman" w:cs="Times New Roman"/>
                                  <w:b/>
                                  <w:bCs/>
                                  <w:color w:val="000000" w:themeColor="text1"/>
                                  <w:kern w:val="24"/>
                                  <w:sz w:val="28"/>
                                  <w:szCs w:val="28"/>
                                </w:rPr>
                              </w:pPr>
                              <w:r w:rsidRPr="00B526D3">
                                <w:rPr>
                                  <w:rFonts w:ascii="Times New Roman" w:eastAsia="Calibri" w:hAnsi="Times New Roman" w:cs="Times New Roman"/>
                                  <w:b/>
                                  <w:bCs/>
                                  <w:color w:val="000000" w:themeColor="text1"/>
                                  <w:kern w:val="24"/>
                                  <w:sz w:val="28"/>
                                  <w:szCs w:val="28"/>
                                </w:rPr>
                                <w:t>Khối relay</w:t>
                              </w:r>
                            </w:p>
                          </w:txbxContent>
                        </wps:txbx>
                        <wps:bodyPr rtlCol="0" anchor="ctr"/>
                      </wps:wsp>
                      <wps:wsp>
                        <wps:cNvPr id="74" name="Straight Arrow Connector 74"/>
                        <wps:cNvCnPr>
                          <a:cxnSpLocks/>
                        </wps:cNvCnPr>
                        <wps:spPr>
                          <a:xfrm>
                            <a:off x="1684086" y="1425144"/>
                            <a:ext cx="379132"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Rectangle 75"/>
                        <wps:cNvSpPr/>
                        <wps:spPr>
                          <a:xfrm>
                            <a:off x="2216400" y="1168880"/>
                            <a:ext cx="1789935" cy="51252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F9AC87" w14:textId="77777777" w:rsidR="00B526D3" w:rsidRPr="00B526D3" w:rsidRDefault="00B526D3" w:rsidP="00B526D3">
                              <w:pPr>
                                <w:spacing w:line="256" w:lineRule="auto"/>
                                <w:jc w:val="center"/>
                                <w:rPr>
                                  <w:rFonts w:ascii="Times New Roman" w:eastAsia="Calibri" w:hAnsi="Times New Roman" w:cs="Times New Roman"/>
                                  <w:b/>
                                  <w:bCs/>
                                  <w:color w:val="000000" w:themeColor="text1"/>
                                  <w:kern w:val="24"/>
                                  <w:sz w:val="28"/>
                                  <w:szCs w:val="28"/>
                                </w:rPr>
                              </w:pPr>
                              <w:r w:rsidRPr="00B526D3">
                                <w:rPr>
                                  <w:rFonts w:ascii="Times New Roman" w:eastAsia="Calibri" w:hAnsi="Times New Roman" w:cs="Times New Roman"/>
                                  <w:b/>
                                  <w:bCs/>
                                  <w:color w:val="000000" w:themeColor="text1"/>
                                  <w:kern w:val="24"/>
                                  <w:sz w:val="28"/>
                                  <w:szCs w:val="28"/>
                                </w:rPr>
                                <w:t>Khối điều khiển rèm</w:t>
                              </w:r>
                            </w:p>
                          </w:txbxContent>
                        </wps:txbx>
                        <wps:bodyPr rtlCol="0" anchor="ctr"/>
                      </wps:wsp>
                      <wps:wsp>
                        <wps:cNvPr id="76" name="Rectangle 76"/>
                        <wps:cNvSpPr/>
                        <wps:spPr>
                          <a:xfrm>
                            <a:off x="4591102" y="1231513"/>
                            <a:ext cx="1097479" cy="41656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5C88A4" w14:textId="77777777" w:rsidR="00B526D3" w:rsidRPr="00B526D3" w:rsidRDefault="00B526D3" w:rsidP="00B526D3">
                              <w:pPr>
                                <w:spacing w:line="256" w:lineRule="auto"/>
                                <w:jc w:val="center"/>
                                <w:rPr>
                                  <w:rFonts w:ascii="Times New Roman" w:eastAsia="Calibri" w:hAnsi="Times New Roman" w:cs="Times New Roman"/>
                                  <w:b/>
                                  <w:bCs/>
                                  <w:color w:val="000000" w:themeColor="text1"/>
                                  <w:kern w:val="24"/>
                                  <w:sz w:val="28"/>
                                  <w:szCs w:val="28"/>
                                </w:rPr>
                              </w:pPr>
                              <w:r w:rsidRPr="00B526D3">
                                <w:rPr>
                                  <w:rFonts w:ascii="Times New Roman" w:eastAsia="Calibri" w:hAnsi="Times New Roman" w:cs="Times New Roman"/>
                                  <w:b/>
                                  <w:bCs/>
                                  <w:color w:val="000000" w:themeColor="text1"/>
                                  <w:kern w:val="24"/>
                                  <w:sz w:val="28"/>
                                  <w:szCs w:val="28"/>
                                </w:rPr>
                                <w:t>Rèm</w:t>
                              </w:r>
                            </w:p>
                          </w:txbxContent>
                        </wps:txbx>
                        <wps:bodyPr rtlCol="0" anchor="ctr"/>
                      </wps:wsp>
                      <wps:wsp>
                        <wps:cNvPr id="77" name="Rectangle 77"/>
                        <wps:cNvSpPr/>
                        <wps:spPr>
                          <a:xfrm>
                            <a:off x="4382089" y="3129137"/>
                            <a:ext cx="1097479" cy="46020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F2E500" w14:textId="77777777" w:rsidR="00B526D3" w:rsidRPr="00B526D3" w:rsidRDefault="00B526D3" w:rsidP="00B526D3">
                              <w:pPr>
                                <w:spacing w:line="256" w:lineRule="auto"/>
                                <w:jc w:val="center"/>
                                <w:rPr>
                                  <w:rFonts w:ascii="Times New Roman" w:eastAsia="Calibri" w:hAnsi="Times New Roman" w:cs="Times New Roman"/>
                                  <w:b/>
                                  <w:bCs/>
                                  <w:color w:val="000000" w:themeColor="text1"/>
                                  <w:kern w:val="24"/>
                                  <w:sz w:val="28"/>
                                  <w:szCs w:val="28"/>
                                </w:rPr>
                              </w:pPr>
                              <w:r w:rsidRPr="00B526D3">
                                <w:rPr>
                                  <w:rFonts w:ascii="Times New Roman" w:eastAsia="Calibri" w:hAnsi="Times New Roman" w:cs="Times New Roman"/>
                                  <w:b/>
                                  <w:bCs/>
                                  <w:color w:val="000000" w:themeColor="text1"/>
                                  <w:kern w:val="24"/>
                                  <w:sz w:val="28"/>
                                  <w:szCs w:val="28"/>
                                </w:rPr>
                                <w:t>Đèn</w:t>
                              </w:r>
                            </w:p>
                          </w:txbxContent>
                        </wps:txbx>
                        <wps:bodyPr rtlCol="0" anchor="ctr"/>
                      </wps:wsp>
                      <wps:wsp>
                        <wps:cNvPr id="78" name="Straight Arrow Connector 78"/>
                        <wps:cNvCnPr>
                          <a:cxnSpLocks/>
                        </wps:cNvCnPr>
                        <wps:spPr>
                          <a:xfrm>
                            <a:off x="4006335" y="3402539"/>
                            <a:ext cx="379132"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 name="Straight Arrow Connector 79"/>
                        <wps:cNvCnPr>
                          <a:cxnSpLocks/>
                        </wps:cNvCnPr>
                        <wps:spPr>
                          <a:xfrm flipV="1">
                            <a:off x="580882" y="1735252"/>
                            <a:ext cx="0" cy="133935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 name="Straight Arrow Connector 80"/>
                        <wps:cNvCnPr>
                          <a:cxnSpLocks/>
                        </wps:cNvCnPr>
                        <wps:spPr>
                          <a:xfrm flipV="1">
                            <a:off x="3111367" y="1779270"/>
                            <a:ext cx="0" cy="27188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 name="Straight Arrow Connector 81"/>
                        <wps:cNvCnPr>
                          <a:cxnSpLocks/>
                        </wps:cNvCnPr>
                        <wps:spPr>
                          <a:xfrm>
                            <a:off x="3111367" y="2757105"/>
                            <a:ext cx="0" cy="3175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 name="Rectangle 82"/>
                        <wps:cNvSpPr/>
                        <wps:spPr>
                          <a:xfrm>
                            <a:off x="2512224" y="233586"/>
                            <a:ext cx="1220184" cy="590909"/>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4820A5" w14:textId="77777777" w:rsidR="00B526D3" w:rsidRPr="00B526D3" w:rsidRDefault="00B526D3" w:rsidP="00B526D3">
                              <w:pPr>
                                <w:spacing w:line="256" w:lineRule="auto"/>
                                <w:jc w:val="center"/>
                                <w:rPr>
                                  <w:rFonts w:ascii="Times New Roman" w:eastAsia="Calibri" w:hAnsi="Times New Roman" w:cs="Times New Roman"/>
                                  <w:b/>
                                  <w:bCs/>
                                  <w:color w:val="000000" w:themeColor="text1"/>
                                  <w:kern w:val="24"/>
                                  <w:sz w:val="28"/>
                                  <w:szCs w:val="28"/>
                                </w:rPr>
                              </w:pPr>
                              <w:r w:rsidRPr="00B526D3">
                                <w:rPr>
                                  <w:rFonts w:ascii="Times New Roman" w:eastAsia="Calibri" w:hAnsi="Times New Roman" w:cs="Times New Roman"/>
                                  <w:b/>
                                  <w:bCs/>
                                  <w:color w:val="000000" w:themeColor="text1"/>
                                  <w:kern w:val="24"/>
                                  <w:sz w:val="28"/>
                                  <w:szCs w:val="28"/>
                                </w:rPr>
                                <w:t>Khối nguồn 2</w:t>
                              </w:r>
                            </w:p>
                          </w:txbxContent>
                        </wps:txbx>
                        <wps:bodyPr rtlCol="0" anchor="ctr"/>
                      </wps:wsp>
                      <wps:wsp>
                        <wps:cNvPr id="83" name="Straight Arrow Connector 83"/>
                        <wps:cNvCnPr>
                          <a:cxnSpLocks/>
                        </wps:cNvCnPr>
                        <wps:spPr>
                          <a:xfrm>
                            <a:off x="4930829" y="2410258"/>
                            <a:ext cx="0" cy="72309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a:cxnSpLocks/>
                        </wps:cNvCnPr>
                        <wps:spPr>
                          <a:xfrm flipV="1">
                            <a:off x="3721459" y="2410258"/>
                            <a:ext cx="1209370" cy="16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a:cxnSpLocks/>
                        </wps:cNvCnPr>
                        <wps:spPr>
                          <a:xfrm>
                            <a:off x="3133613" y="851380"/>
                            <a:ext cx="0" cy="3175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6" name="Straight Arrow Connector 86"/>
                        <wps:cNvCnPr>
                          <a:cxnSpLocks/>
                        </wps:cNvCnPr>
                        <wps:spPr>
                          <a:xfrm>
                            <a:off x="4043567" y="1425144"/>
                            <a:ext cx="379132"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a:cxnSpLocks/>
                        </wps:cNvCnPr>
                        <wps:spPr>
                          <a:xfrm flipV="1">
                            <a:off x="1266681" y="1735252"/>
                            <a:ext cx="1" cy="69193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8" name="Straight Connector 88"/>
                        <wps:cNvCnPr>
                          <a:cxnSpLocks/>
                        </wps:cNvCnPr>
                        <wps:spPr>
                          <a:xfrm flipV="1">
                            <a:off x="1266681" y="2410419"/>
                            <a:ext cx="1234594" cy="1676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 name="Straight Connector 89"/>
                        <wps:cNvCnPr/>
                        <wps:spPr>
                          <a:xfrm flipV="1">
                            <a:off x="3732408" y="529040"/>
                            <a:ext cx="1407433" cy="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0" name="Straight Arrow Connector 90"/>
                        <wps:cNvCnPr>
                          <a:cxnSpLocks/>
                        </wps:cNvCnPr>
                        <wps:spPr>
                          <a:xfrm>
                            <a:off x="5133659" y="518322"/>
                            <a:ext cx="6182" cy="71319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1" name="Rectangle 91"/>
                        <wps:cNvSpPr/>
                        <wps:spPr>
                          <a:xfrm>
                            <a:off x="0" y="0"/>
                            <a:ext cx="5852160" cy="3832860"/>
                          </a:xfrm>
                          <a:prstGeom prst="rect">
                            <a:avLst/>
                          </a:prstGeom>
                          <a:noFill/>
                          <a:ln w="28575" cap="flat" cmpd="sng"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g:wgp>
                  </a:graphicData>
                </a:graphic>
              </wp:anchor>
            </w:drawing>
          </mc:Choice>
          <mc:Fallback>
            <w:pict>
              <v:group w14:anchorId="23D928DE" id="Group 83" o:spid="_x0000_s1070" style="position:absolute;left:0;text-align:left;margin-left:-.2pt;margin-top:33.95pt;width:460.8pt;height:301.8pt;z-index:251703296" coordsize="58521,38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">
                <v:rect id="Rectangle 70" o:spid="_x0000_s1071" style="position:absolute;left:2382;top:31258;width:14988;height:4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" filled="f" strokecolor="black [3213]" strokeweight="1.5pt">
                  <v:textbox>
                    <w:txbxContent>
                      <w:p w14:paraId="61794C82" w14:textId="77777777" w:rsidR="00B526D3" w:rsidRPr="00B526D3" w:rsidRDefault="00B526D3" w:rsidP="00B526D3">
                        <w:pPr>
                          <w:spacing w:line="256" w:lineRule="auto"/>
                          <w:jc w:val="center"/>
                          <w:rPr>
                            <w:rFonts w:ascii="Times New Roman" w:eastAsia="Calibri" w:hAnsi="Times New Roman" w:cs="Times New Roman"/>
                            <w:b/>
                            <w:bCs/>
                            <w:color w:val="000000" w:themeColor="text1"/>
                            <w:kern w:val="24"/>
                            <w:sz w:val="28"/>
                            <w:szCs w:val="28"/>
                          </w:rPr>
                        </w:pPr>
                        <w:r w:rsidRPr="00B526D3">
                          <w:rPr>
                            <w:rFonts w:ascii="Times New Roman" w:eastAsia="Calibri" w:hAnsi="Times New Roman" w:cs="Times New Roman"/>
                            <w:b/>
                            <w:bCs/>
                            <w:color w:val="000000" w:themeColor="text1"/>
                            <w:kern w:val="24"/>
                            <w:sz w:val="28"/>
                            <w:szCs w:val="28"/>
                          </w:rPr>
                          <w:t>Khối nút nhấn</w:t>
                        </w:r>
                      </w:p>
                    </w:txbxContent>
                  </v:textbox>
                </v:rect>
                <v:rect id="Rectangle 71" o:spid="_x0000_s1072" style="position:absolute;left:25012;top:21149;width:12202;height:5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" filled="f" strokecolor="black [3213]" strokeweight="1.5pt">
                  <v:textbox>
                    <w:txbxContent>
                      <w:p w14:paraId="057905F9" w14:textId="77777777" w:rsidR="00B526D3" w:rsidRPr="00B526D3" w:rsidRDefault="00B526D3" w:rsidP="00B526D3">
                        <w:pPr>
                          <w:spacing w:line="256" w:lineRule="auto"/>
                          <w:jc w:val="center"/>
                          <w:rPr>
                            <w:rFonts w:ascii="Times New Roman" w:eastAsia="Calibri" w:hAnsi="Times New Roman" w:cs="Times New Roman"/>
                            <w:b/>
                            <w:bCs/>
                            <w:color w:val="000000" w:themeColor="text1"/>
                            <w:kern w:val="24"/>
                            <w:sz w:val="28"/>
                            <w:szCs w:val="28"/>
                          </w:rPr>
                        </w:pPr>
                        <w:r w:rsidRPr="00B526D3">
                          <w:rPr>
                            <w:rFonts w:ascii="Times New Roman" w:eastAsia="Calibri" w:hAnsi="Times New Roman" w:cs="Times New Roman"/>
                            <w:b/>
                            <w:bCs/>
                            <w:color w:val="000000" w:themeColor="text1"/>
                            <w:kern w:val="24"/>
                            <w:sz w:val="28"/>
                            <w:szCs w:val="28"/>
                          </w:rPr>
                          <w:t>Khối nguồn 1</w:t>
                        </w:r>
                      </w:p>
                    </w:txbxContent>
                  </v:textbox>
                </v:rect>
                <v:rect id="Rectangle 72" o:spid="_x0000_s1073" style="position:absolute;left:3437;top:11443;width:12879;height:5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" filled="f" strokecolor="black [3213]" strokeweight="1.5pt">
                  <v:textbox>
                    <w:txbxContent>
                      <w:p w14:paraId="0EE6E6C5" w14:textId="77777777" w:rsidR="00B526D3" w:rsidRPr="00B526D3" w:rsidRDefault="00B526D3" w:rsidP="00B526D3">
                        <w:pPr>
                          <w:spacing w:line="256" w:lineRule="auto"/>
                          <w:jc w:val="center"/>
                          <w:rPr>
                            <w:rFonts w:ascii="Times New Roman" w:eastAsia="Calibri" w:hAnsi="Times New Roman" w:cs="Times New Roman"/>
                            <w:b/>
                            <w:bCs/>
                            <w:color w:val="000000" w:themeColor="text1"/>
                            <w:kern w:val="24"/>
                            <w:sz w:val="28"/>
                            <w:szCs w:val="28"/>
                          </w:rPr>
                        </w:pPr>
                        <w:r w:rsidRPr="00B526D3">
                          <w:rPr>
                            <w:rFonts w:ascii="Times New Roman" w:eastAsia="Calibri" w:hAnsi="Times New Roman" w:cs="Times New Roman"/>
                            <w:b/>
                            <w:bCs/>
                            <w:color w:val="000000" w:themeColor="text1"/>
                            <w:kern w:val="24"/>
                            <w:sz w:val="28"/>
                            <w:szCs w:val="28"/>
                          </w:rPr>
                          <w:t xml:space="preserve">Khối xử lý </w:t>
                        </w:r>
                      </w:p>
                      <w:p w14:paraId="4B2FC7B7" w14:textId="77777777" w:rsidR="00B526D3" w:rsidRPr="00B526D3" w:rsidRDefault="00B526D3" w:rsidP="00B526D3">
                        <w:pPr>
                          <w:spacing w:line="256" w:lineRule="auto"/>
                          <w:jc w:val="center"/>
                          <w:rPr>
                            <w:rFonts w:ascii="Times New Roman" w:eastAsia="Calibri" w:hAnsi="Times New Roman" w:cs="Times New Roman"/>
                            <w:b/>
                            <w:bCs/>
                            <w:color w:val="000000" w:themeColor="text1"/>
                            <w:kern w:val="24"/>
                            <w:sz w:val="28"/>
                            <w:szCs w:val="28"/>
                          </w:rPr>
                        </w:pPr>
                        <w:r w:rsidRPr="00B526D3">
                          <w:rPr>
                            <w:rFonts w:ascii="Times New Roman" w:eastAsia="Calibri" w:hAnsi="Times New Roman" w:cs="Times New Roman"/>
                            <w:b/>
                            <w:bCs/>
                            <w:color w:val="000000" w:themeColor="text1"/>
                            <w:kern w:val="24"/>
                            <w:sz w:val="28"/>
                            <w:szCs w:val="28"/>
                          </w:rPr>
                          <w:t>trung tâm</w:t>
                        </w:r>
                      </w:p>
                    </w:txbxContent>
                  </v:textbox>
                </v:rect>
                <v:rect id="Rectangle 73" o:spid="_x0000_s1074" style="position:absolute;left:22164;top:31258;width:17899;height:4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" filled="f" strokecolor="black [3213]" strokeweight="1.5pt">
                  <v:textbox>
                    <w:txbxContent>
                      <w:p w14:paraId="030DA182" w14:textId="77777777" w:rsidR="00B526D3" w:rsidRPr="00B526D3" w:rsidRDefault="00B526D3" w:rsidP="00B526D3">
                        <w:pPr>
                          <w:spacing w:line="256" w:lineRule="auto"/>
                          <w:jc w:val="center"/>
                          <w:rPr>
                            <w:rFonts w:ascii="Times New Roman" w:eastAsia="Calibri" w:hAnsi="Times New Roman" w:cs="Times New Roman"/>
                            <w:b/>
                            <w:bCs/>
                            <w:color w:val="000000" w:themeColor="text1"/>
                            <w:kern w:val="24"/>
                            <w:sz w:val="28"/>
                            <w:szCs w:val="28"/>
                          </w:rPr>
                        </w:pPr>
                        <w:r w:rsidRPr="00B526D3">
                          <w:rPr>
                            <w:rFonts w:ascii="Times New Roman" w:eastAsia="Calibri" w:hAnsi="Times New Roman" w:cs="Times New Roman"/>
                            <w:b/>
                            <w:bCs/>
                            <w:color w:val="000000" w:themeColor="text1"/>
                            <w:kern w:val="24"/>
                            <w:sz w:val="28"/>
                            <w:szCs w:val="28"/>
                          </w:rPr>
                          <w:t>Khối relay</w:t>
                        </w:r>
                      </w:p>
                    </w:txbxContent>
                  </v:textbox>
                </v:rect>
                <v:shape id="Straight Arrow Connector 74" o:spid="_x0000_s1075" type="#_x0000_t32" style="position:absolute;left:16840;top:14251;width:37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" strokecolor="black [3213]" strokeweight="1.5pt">
                  <v:stroke endarrow="block" joinstyle="miter"/>
                  <o:lock v:ext="edit" shapetype="f"/>
                </v:shape>
                <v:rect id="Rectangle 75" o:spid="_x0000_s1076" style="position:absolute;left:22164;top:11688;width:17899;height:5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" filled="f" strokecolor="black [3213]" strokeweight="1.5pt">
                  <v:textbox>
                    <w:txbxContent>
                      <w:p w14:paraId="3CF9AC87" w14:textId="77777777" w:rsidR="00B526D3" w:rsidRPr="00B526D3" w:rsidRDefault="00B526D3" w:rsidP="00B526D3">
                        <w:pPr>
                          <w:spacing w:line="256" w:lineRule="auto"/>
                          <w:jc w:val="center"/>
                          <w:rPr>
                            <w:rFonts w:ascii="Times New Roman" w:eastAsia="Calibri" w:hAnsi="Times New Roman" w:cs="Times New Roman"/>
                            <w:b/>
                            <w:bCs/>
                            <w:color w:val="000000" w:themeColor="text1"/>
                            <w:kern w:val="24"/>
                            <w:sz w:val="28"/>
                            <w:szCs w:val="28"/>
                          </w:rPr>
                        </w:pPr>
                        <w:r w:rsidRPr="00B526D3">
                          <w:rPr>
                            <w:rFonts w:ascii="Times New Roman" w:eastAsia="Calibri" w:hAnsi="Times New Roman" w:cs="Times New Roman"/>
                            <w:b/>
                            <w:bCs/>
                            <w:color w:val="000000" w:themeColor="text1"/>
                            <w:kern w:val="24"/>
                            <w:sz w:val="28"/>
                            <w:szCs w:val="28"/>
                          </w:rPr>
                          <w:t>Khối điều khiển rèm</w:t>
                        </w:r>
                      </w:p>
                    </w:txbxContent>
                  </v:textbox>
                </v:rect>
                <v:rect id="Rectangle 76" o:spid="_x0000_s1077" style="position:absolute;left:45911;top:12315;width:10974;height:4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" filled="f" strokecolor="black [3213]" strokeweight="1.5pt">
                  <v:textbox>
                    <w:txbxContent>
                      <w:p w14:paraId="515C88A4" w14:textId="77777777" w:rsidR="00B526D3" w:rsidRPr="00B526D3" w:rsidRDefault="00B526D3" w:rsidP="00B526D3">
                        <w:pPr>
                          <w:spacing w:line="256" w:lineRule="auto"/>
                          <w:jc w:val="center"/>
                          <w:rPr>
                            <w:rFonts w:ascii="Times New Roman" w:eastAsia="Calibri" w:hAnsi="Times New Roman" w:cs="Times New Roman"/>
                            <w:b/>
                            <w:bCs/>
                            <w:color w:val="000000" w:themeColor="text1"/>
                            <w:kern w:val="24"/>
                            <w:sz w:val="28"/>
                            <w:szCs w:val="28"/>
                          </w:rPr>
                        </w:pPr>
                        <w:r w:rsidRPr="00B526D3">
                          <w:rPr>
                            <w:rFonts w:ascii="Times New Roman" w:eastAsia="Calibri" w:hAnsi="Times New Roman" w:cs="Times New Roman"/>
                            <w:b/>
                            <w:bCs/>
                            <w:color w:val="000000" w:themeColor="text1"/>
                            <w:kern w:val="24"/>
                            <w:sz w:val="28"/>
                            <w:szCs w:val="28"/>
                          </w:rPr>
                          <w:t>Rèm</w:t>
                        </w:r>
                      </w:p>
                    </w:txbxContent>
                  </v:textbox>
                </v:rect>
                <v:rect id="Rectangle 77" o:spid="_x0000_s1078" style="position:absolute;left:43820;top:31291;width:10975;height:4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" filled="f" strokecolor="black [3213]" strokeweight="1.5pt">
                  <v:textbox>
                    <w:txbxContent>
                      <w:p w14:paraId="65F2E500" w14:textId="77777777" w:rsidR="00B526D3" w:rsidRPr="00B526D3" w:rsidRDefault="00B526D3" w:rsidP="00B526D3">
                        <w:pPr>
                          <w:spacing w:line="256" w:lineRule="auto"/>
                          <w:jc w:val="center"/>
                          <w:rPr>
                            <w:rFonts w:ascii="Times New Roman" w:eastAsia="Calibri" w:hAnsi="Times New Roman" w:cs="Times New Roman"/>
                            <w:b/>
                            <w:bCs/>
                            <w:color w:val="000000" w:themeColor="text1"/>
                            <w:kern w:val="24"/>
                            <w:sz w:val="28"/>
                            <w:szCs w:val="28"/>
                          </w:rPr>
                        </w:pPr>
                        <w:r w:rsidRPr="00B526D3">
                          <w:rPr>
                            <w:rFonts w:ascii="Times New Roman" w:eastAsia="Calibri" w:hAnsi="Times New Roman" w:cs="Times New Roman"/>
                            <w:b/>
                            <w:bCs/>
                            <w:color w:val="000000" w:themeColor="text1"/>
                            <w:kern w:val="24"/>
                            <w:sz w:val="28"/>
                            <w:szCs w:val="28"/>
                          </w:rPr>
                          <w:t>Đèn</w:t>
                        </w:r>
                      </w:p>
                    </w:txbxContent>
                  </v:textbox>
                </v:rect>
                <v:shape id="Straight Arrow Connector 78" o:spid="_x0000_s1079" type="#_x0000_t32" style="position:absolute;left:40063;top:34025;width:37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" strokecolor="black [3213]" strokeweight="1.5pt">
                  <v:stroke endarrow="block" joinstyle="miter"/>
                  <o:lock v:ext="edit" shapetype="f"/>
                </v:shape>
                <v:shape id="Straight Arrow Connector 79" o:spid="_x0000_s1080" type="#_x0000_t32" style="position:absolute;left:5808;top:17352;width:0;height:133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" strokecolor="black [3213]" strokeweight="1.5pt">
                  <v:stroke endarrow="block" joinstyle="miter"/>
                  <o:lock v:ext="edit" shapetype="f"/>
                </v:shape>
                <v:shape id="Straight Arrow Connector 80" o:spid="_x0000_s1081" type="#_x0000_t32" style="position:absolute;left:31113;top:17792;width:0;height:27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" strokecolor="black [3213]" strokeweight="1.5pt">
                  <v:stroke endarrow="block" joinstyle="miter"/>
                  <o:lock v:ext="edit" shapetype="f"/>
                </v:shape>
                <v:shape id="Straight Arrow Connector 81" o:spid="_x0000_s1082" type="#_x0000_t32" style="position:absolute;left:31113;top:27571;width:0;height:3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" strokecolor="black [3213]" strokeweight="1.5pt">
                  <v:stroke endarrow="block" joinstyle="miter"/>
                  <o:lock v:ext="edit" shapetype="f"/>
                </v:shape>
                <v:rect id="Rectangle 82" o:spid="_x0000_s1083" style="position:absolute;left:25122;top:2335;width:12202;height:5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" filled="f" strokecolor="black [3213]" strokeweight="1.5pt">
                  <v:textbox>
                    <w:txbxContent>
                      <w:p w14:paraId="324820A5" w14:textId="77777777" w:rsidR="00B526D3" w:rsidRPr="00B526D3" w:rsidRDefault="00B526D3" w:rsidP="00B526D3">
                        <w:pPr>
                          <w:spacing w:line="256" w:lineRule="auto"/>
                          <w:jc w:val="center"/>
                          <w:rPr>
                            <w:rFonts w:ascii="Times New Roman" w:eastAsia="Calibri" w:hAnsi="Times New Roman" w:cs="Times New Roman"/>
                            <w:b/>
                            <w:bCs/>
                            <w:color w:val="000000" w:themeColor="text1"/>
                            <w:kern w:val="24"/>
                            <w:sz w:val="28"/>
                            <w:szCs w:val="28"/>
                          </w:rPr>
                        </w:pPr>
                        <w:r w:rsidRPr="00B526D3">
                          <w:rPr>
                            <w:rFonts w:ascii="Times New Roman" w:eastAsia="Calibri" w:hAnsi="Times New Roman" w:cs="Times New Roman"/>
                            <w:b/>
                            <w:bCs/>
                            <w:color w:val="000000" w:themeColor="text1"/>
                            <w:kern w:val="24"/>
                            <w:sz w:val="28"/>
                            <w:szCs w:val="28"/>
                          </w:rPr>
                          <w:t>Khối nguồn 2</w:t>
                        </w:r>
                      </w:p>
                    </w:txbxContent>
                  </v:textbox>
                </v:rect>
                <v:shape id="Straight Arrow Connector 83" o:spid="_x0000_s1084" type="#_x0000_t32" style="position:absolute;left:49308;top:24102;width:0;height:7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" strokecolor="black [3213]" strokeweight="1.5pt">
                  <v:stroke endarrow="block" joinstyle="miter"/>
                  <o:lock v:ext="edit" shapetype="f"/>
                </v:shape>
                <v:line id="Straight Connector 84" o:spid="_x0000_s1085" style="position:absolute;flip:y;visibility:visible;mso-wrap-style:square" from="37214,24102" to="49308,24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" strokecolor="black [3213]" strokeweight="1.5pt">
                  <v:stroke joinstyle="miter"/>
                  <o:lock v:ext="edit" shapetype="f"/>
                </v:line>
                <v:shape id="Straight Arrow Connector 85" o:spid="_x0000_s1086" type="#_x0000_t32" style="position:absolute;left:31336;top:8513;width:0;height:3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" strokecolor="black [3213]" strokeweight="1.5pt">
                  <v:stroke endarrow="block" joinstyle="miter"/>
                  <o:lock v:ext="edit" shapetype="f"/>
                </v:shape>
                <v:shape id="Straight Arrow Connector 86" o:spid="_x0000_s1087" type="#_x0000_t32" style="position:absolute;left:40435;top:14251;width:37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" strokecolor="black [3213]" strokeweight="1.5pt">
                  <v:stroke endarrow="block" joinstyle="miter"/>
                  <o:lock v:ext="edit" shapetype="f"/>
                </v:shape>
                <v:shape id="Straight Arrow Connector 87" o:spid="_x0000_s1088" type="#_x0000_t32" style="position:absolute;left:12666;top:17352;width:0;height:69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" strokecolor="black [3213]" strokeweight="1.5pt">
                  <v:stroke endarrow="block" joinstyle="miter"/>
                  <o:lock v:ext="edit" shapetype="f"/>
                </v:shape>
                <v:line id="Straight Connector 88" o:spid="_x0000_s1089" style="position:absolute;flip:y;visibility:visible;mso-wrap-style:square" from="12666,24104" to="25012,24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" strokecolor="black [3213]" strokeweight="1.5pt">
                  <v:stroke joinstyle="miter"/>
                  <o:lock v:ext="edit" shapetype="f"/>
                </v:line>
                <v:line id="Straight Connector 89" o:spid="_x0000_s1090" style="position:absolute;flip:y;visibility:visible;mso-wrap-style:square" from="37324,5290" to="51398,5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" strokecolor="black [3213]" strokeweight="1.5pt">
                  <v:stroke joinstyle="miter"/>
                </v:line>
                <v:shape id="Straight Arrow Connector 90" o:spid="_x0000_s1091" type="#_x0000_t32" style="position:absolute;left:51336;top:5183;width:62;height:71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" strokecolor="black [3213]" strokeweight="1.5pt">
                  <v:stroke endarrow="block" joinstyle="miter"/>
                  <o:lock v:ext="edit" shapetype="f"/>
                </v:shape>
                <v:rect id="Rectangle 91" o:spid="_x0000_s1092" style="position:absolute;width:58521;height:383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" filled="f" strokecolor="black [3213]" strokeweight="2.25pt">
                  <v:stroke joinstyle="round"/>
                </v:rect>
                <w10:wrap type="topAndBottom"/>
              </v:group>
            </w:pict>
          </mc:Fallback>
        </mc:AlternateContent>
      </w:r>
      <w:r w:rsidR="00B8583C" w:rsidRPr="00B8583C">
        <w:rPr>
          <w:i/>
          <w:iCs/>
        </w:rPr>
        <w:t>Sơ đồ khối của mạch ESP32</w:t>
      </w:r>
    </w:p>
    <w:p w14:paraId="0D19415F" w14:textId="4EB40598" w:rsidR="004E15B2" w:rsidRDefault="004E15B2" w:rsidP="00FF5E42">
      <w:pPr>
        <w:pStyle w:val="content"/>
        <w:ind w:firstLine="0"/>
      </w:pPr>
    </w:p>
    <w:p w14:paraId="4D4825B4" w14:textId="44EDDF00" w:rsidR="00982E96" w:rsidRDefault="00CB13C2" w:rsidP="00491A0A">
      <w:pPr>
        <w:pStyle w:val="content"/>
        <w:ind w:firstLine="0"/>
      </w:pPr>
      <w:r>
        <w:t xml:space="preserve">Mạch ESP32 điều khiển các thiết bị bao gồm </w:t>
      </w:r>
      <w:r w:rsidR="00B526D3">
        <w:t>6</w:t>
      </w:r>
      <w:r>
        <w:t xml:space="preserve"> khối chính:</w:t>
      </w:r>
    </w:p>
    <w:p w14:paraId="0458C0E0" w14:textId="42847074" w:rsidR="00B526D3" w:rsidRDefault="00B526D3" w:rsidP="00B526D3">
      <w:pPr>
        <w:pStyle w:val="content"/>
        <w:numPr>
          <w:ilvl w:val="0"/>
          <w:numId w:val="34"/>
        </w:numPr>
      </w:pPr>
      <w:r>
        <w:t>Khối nguồn 1: Cấp nguồn cho relay, đèn và khối xử lý trung tâm</w:t>
      </w:r>
    </w:p>
    <w:p w14:paraId="51EA5771" w14:textId="77777777" w:rsidR="00B526D3" w:rsidRDefault="00B526D3" w:rsidP="000A37F0">
      <w:pPr>
        <w:pStyle w:val="content"/>
        <w:numPr>
          <w:ilvl w:val="0"/>
          <w:numId w:val="33"/>
        </w:numPr>
      </w:pPr>
      <w:r>
        <w:t>Khối nguồn 2: Cấp nguồn cho khối điều khiển rèm và rèm</w:t>
      </w:r>
    </w:p>
    <w:p w14:paraId="7FF07189" w14:textId="042671D9" w:rsidR="00CB13C2" w:rsidRDefault="00CB13C2" w:rsidP="000A37F0">
      <w:pPr>
        <w:pStyle w:val="content"/>
        <w:numPr>
          <w:ilvl w:val="0"/>
          <w:numId w:val="33"/>
        </w:numPr>
      </w:pPr>
      <w:r>
        <w:t xml:space="preserve">Khối nút nhấn: Bao gồm </w:t>
      </w:r>
      <w:r w:rsidR="00B526D3">
        <w:t>6</w:t>
      </w:r>
      <w:r>
        <w:t xml:space="preserve"> nút nhấn để </w:t>
      </w:r>
      <w:r w:rsidR="00B526D3">
        <w:t>làm tín hiệu đầu vào, có thể dùng để điều khiển rèm đóng, rèm mở hoặc bật tắt đèn</w:t>
      </w:r>
    </w:p>
    <w:p w14:paraId="5521C519" w14:textId="58636E78" w:rsidR="00CB13C2" w:rsidRDefault="00CB13C2" w:rsidP="00491A0A">
      <w:pPr>
        <w:pStyle w:val="content"/>
        <w:numPr>
          <w:ilvl w:val="0"/>
          <w:numId w:val="33"/>
        </w:numPr>
      </w:pPr>
      <w:r>
        <w:t>Khối xử lý trung tâm:</w:t>
      </w:r>
      <w:r w:rsidR="00491A0A">
        <w:t xml:space="preserve"> Chứa vi điều khiển ESP32, </w:t>
      </w:r>
      <w:r>
        <w:t xml:space="preserve"> </w:t>
      </w:r>
      <w:r w:rsidR="00491A0A">
        <w:t>xử lý các tín hiệu gửi đi, nhận về</w:t>
      </w:r>
      <w:r w:rsidR="00B526D3">
        <w:t xml:space="preserve"> từ MQTT Broker, nhận các tín hiệu từ nút nhấn, xuất ra các tín hiệu để bật tắt relay, đóng rèm hoặc mở rèm</w:t>
      </w:r>
    </w:p>
    <w:p w14:paraId="613645AB" w14:textId="2DC2FB0A" w:rsidR="00491A0A" w:rsidRDefault="00491A0A" w:rsidP="00491A0A">
      <w:pPr>
        <w:pStyle w:val="content"/>
        <w:numPr>
          <w:ilvl w:val="0"/>
          <w:numId w:val="33"/>
        </w:numPr>
      </w:pPr>
      <w:r>
        <w:t>Khối relay: điều khiển thiết bị 1 chiều hoặc xoay chiều thông qua tiếp đ</w:t>
      </w:r>
      <w:r w:rsidR="001A293D">
        <w:t>iểm</w:t>
      </w:r>
      <w:r w:rsidR="00B526D3">
        <w:t xml:space="preserve"> thường mở</w:t>
      </w:r>
    </w:p>
    <w:p w14:paraId="2C258447" w14:textId="02FB52F9" w:rsidR="00B526D3" w:rsidRDefault="00B526D3" w:rsidP="00491A0A">
      <w:pPr>
        <w:pStyle w:val="content"/>
        <w:numPr>
          <w:ilvl w:val="0"/>
          <w:numId w:val="33"/>
        </w:numPr>
      </w:pPr>
      <w:r>
        <w:t>Khối điều khiển rèm: Chứa mạch L298N dùng để đảo chiều động cơ rèm, điều khiển rèm đóng hoặc mở</w:t>
      </w:r>
    </w:p>
    <w:p w14:paraId="204743BD" w14:textId="36BED754" w:rsidR="00156B69" w:rsidRDefault="00156B69" w:rsidP="00156B69">
      <w:pPr>
        <w:pStyle w:val="level1"/>
      </w:pPr>
      <w:bookmarkStart w:id="46" w:name="_Toc102802169"/>
      <w:r>
        <w:rPr>
          <w:noProof/>
        </w:rPr>
        <w:lastRenderedPageBreak/>
        <w:drawing>
          <wp:anchor distT="0" distB="0" distL="114300" distR="114300" simplePos="0" relativeHeight="251708416" behindDoc="0" locked="0" layoutInCell="1" allowOverlap="1" wp14:anchorId="6DE14B5A" wp14:editId="5257849C">
            <wp:simplePos x="0" y="0"/>
            <wp:positionH relativeFrom="margin">
              <wp:align>left</wp:align>
            </wp:positionH>
            <wp:positionV relativeFrom="paragraph">
              <wp:posOffset>319289</wp:posOffset>
            </wp:positionV>
            <wp:extent cx="5579110" cy="8242425"/>
            <wp:effectExtent l="0" t="0" r="2540" b="6350"/>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79110" cy="8242425"/>
                    </a:xfrm>
                    <a:prstGeom prst="rect">
                      <a:avLst/>
                    </a:prstGeom>
                  </pic:spPr>
                </pic:pic>
              </a:graphicData>
            </a:graphic>
          </wp:anchor>
        </w:drawing>
      </w:r>
      <w:r w:rsidR="00D05696">
        <w:t>Sơ</w:t>
      </w:r>
      <w:r w:rsidR="00650349">
        <w:t xml:space="preserve"> đồ</w:t>
      </w:r>
      <w:r w:rsidR="00982E96">
        <w:t xml:space="preserve"> nguyên lý</w:t>
      </w:r>
      <w:bookmarkEnd w:id="46"/>
      <w:r w:rsidR="00982E96">
        <w:t xml:space="preserve"> </w:t>
      </w:r>
    </w:p>
    <w:p w14:paraId="6363D15D" w14:textId="73FC726E" w:rsidR="00137C36" w:rsidRDefault="00137C36" w:rsidP="00156B69">
      <w:pPr>
        <w:pStyle w:val="content"/>
        <w:jc w:val="center"/>
      </w:pPr>
    </w:p>
    <w:p w14:paraId="6ED62862" w14:textId="0763D7AC" w:rsidR="00982E96" w:rsidRPr="00207DA0" w:rsidRDefault="00207DA0" w:rsidP="00207DA0">
      <w:pPr>
        <w:rPr>
          <w:rFonts w:ascii="Times New Roman" w:eastAsiaTheme="majorEastAsia" w:hAnsi="Times New Roman" w:cstheme="majorBidi"/>
          <w:b/>
          <w:sz w:val="28"/>
          <w:szCs w:val="26"/>
        </w:rPr>
      </w:pPr>
      <w:r>
        <w:lastRenderedPageBreak/>
        <w:br w:type="page"/>
      </w:r>
    </w:p>
    <w:p w14:paraId="72ADE56D" w14:textId="64C70B50" w:rsidR="007F7D81" w:rsidRDefault="00CA0AE5" w:rsidP="00F87C7B">
      <w:pPr>
        <w:pStyle w:val="level2"/>
      </w:pPr>
      <w:bookmarkStart w:id="47" w:name="_Toc102802170"/>
      <w:r>
        <w:lastRenderedPageBreak/>
        <w:t>Khối xử lý trung tâm</w:t>
      </w:r>
      <w:bookmarkEnd w:id="47"/>
    </w:p>
    <w:p w14:paraId="672BCBFC" w14:textId="3CC6C748" w:rsidR="00AB6494" w:rsidRDefault="00F87C7B" w:rsidP="00AB6494">
      <w:pPr>
        <w:pStyle w:val="content"/>
      </w:pPr>
      <w:r w:rsidRPr="00F87C7B">
        <w:rPr>
          <w:noProof/>
        </w:rPr>
        <w:drawing>
          <wp:anchor distT="0" distB="0" distL="114300" distR="114300" simplePos="0" relativeHeight="251706368" behindDoc="0" locked="0" layoutInCell="1" allowOverlap="1" wp14:anchorId="05F12BDC" wp14:editId="51484267">
            <wp:simplePos x="0" y="0"/>
            <wp:positionH relativeFrom="column">
              <wp:posOffset>2165985</wp:posOffset>
            </wp:positionH>
            <wp:positionV relativeFrom="paragraph">
              <wp:posOffset>169603</wp:posOffset>
            </wp:positionV>
            <wp:extent cx="3333750" cy="2917712"/>
            <wp:effectExtent l="19050" t="19050" r="19050" b="1651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33750" cy="2917712"/>
                    </a:xfrm>
                    <a:prstGeom prst="rect">
                      <a:avLst/>
                    </a:prstGeom>
                    <a:noFill/>
                    <a:ln w="19050">
                      <a:solidFill>
                        <a:schemeClr val="tx1"/>
                      </a:solidFill>
                    </a:ln>
                  </pic:spPr>
                </pic:pic>
              </a:graphicData>
            </a:graphic>
          </wp:anchor>
        </w:drawing>
      </w:r>
      <w:r w:rsidR="00AB6494">
        <w:t>Khối xử lý trung tâm gồm có 1 vi xử lý chính là ESP32</w:t>
      </w:r>
      <w:r w:rsidR="001246B4">
        <w:t xml:space="preserve">. ESP32 được sử dụng trong mạch ở dạng Kit cắm có tên là ESP32 Devkit V1. Khối xử lý trung tâm – ESP32 xử lý </w:t>
      </w:r>
      <w:r w:rsidR="00161A1C">
        <w:t>6</w:t>
      </w:r>
      <w:r w:rsidR="001246B4">
        <w:t xml:space="preserve"> tín hiệu đầu vào từ nút nhấn, </w:t>
      </w:r>
      <w:r w:rsidR="00161A1C">
        <w:t>5</w:t>
      </w:r>
      <w:r w:rsidR="001246B4">
        <w:t xml:space="preserve"> tín hiệu đầu ra rơ le</w:t>
      </w:r>
      <w:r w:rsidR="00161A1C">
        <w:t xml:space="preserve"> và 1 PWM để điểm khiển động cơ</w:t>
      </w:r>
      <w:r w:rsidR="001246B4">
        <w:t>. Ngoài ra, ESP32 trên mạch còn có thể xử lý các tín hiệu néu muốn ghép nối như: ADC, I2C, USART …</w:t>
      </w:r>
    </w:p>
    <w:p w14:paraId="355D93D3" w14:textId="08F5D77C" w:rsidR="001246B4" w:rsidRDefault="001246B4" w:rsidP="00AB6494">
      <w:pPr>
        <w:pStyle w:val="content"/>
      </w:pPr>
      <w:r>
        <w:t>Khối xử lý trung tâm ngoài xử lý các tín hiệu ở tầng vật lý thì còn gửi và nhận tín hiệu thông qua MQTT Broker</w:t>
      </w:r>
      <w:r w:rsidR="00761F8D">
        <w:t xml:space="preserve"> dưới dạng Publish và Subscrice từ máy tính hoặc các thiết bị khác điều khiển tới.</w:t>
      </w:r>
    </w:p>
    <w:p w14:paraId="7BC70883" w14:textId="57A00C13" w:rsidR="00CA0AE5" w:rsidRDefault="00AB6494" w:rsidP="00CA0AE5">
      <w:pPr>
        <w:pStyle w:val="level2"/>
      </w:pPr>
      <w:bookmarkStart w:id="48" w:name="_Toc102802171"/>
      <w:r w:rsidRPr="00A8033E">
        <w:rPr>
          <w:noProof/>
        </w:rPr>
        <w:drawing>
          <wp:anchor distT="0" distB="0" distL="114300" distR="114300" simplePos="0" relativeHeight="251668480" behindDoc="0" locked="0" layoutInCell="1" allowOverlap="1" wp14:anchorId="6A31D3CA" wp14:editId="48731210">
            <wp:simplePos x="0" y="0"/>
            <wp:positionH relativeFrom="column">
              <wp:posOffset>421945</wp:posOffset>
            </wp:positionH>
            <wp:positionV relativeFrom="paragraph">
              <wp:posOffset>366522</wp:posOffset>
            </wp:positionV>
            <wp:extent cx="4561840" cy="200406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61840" cy="2004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0AE5">
        <w:t xml:space="preserve">Khối </w:t>
      </w:r>
      <w:r w:rsidR="00A8033E">
        <w:t>nguồn và ổn áp nguồn</w:t>
      </w:r>
      <w:bookmarkEnd w:id="48"/>
    </w:p>
    <w:p w14:paraId="1D3727CF" w14:textId="11EDB92E" w:rsidR="00AB6494" w:rsidRDefault="00AB6494" w:rsidP="00AB6494">
      <w:pPr>
        <w:pStyle w:val="content"/>
        <w:ind w:firstLine="0"/>
      </w:pPr>
    </w:p>
    <w:p w14:paraId="59F3A748" w14:textId="4171E84D" w:rsidR="00650349" w:rsidRDefault="00AB6494" w:rsidP="00161A1C">
      <w:pPr>
        <w:pStyle w:val="content"/>
      </w:pPr>
      <w:r>
        <w:t>Mạch sử dụng nguồn điện 12V cấp vàp Module nguồn LM2569. Module nguồn LM2569 có tác dụng biến đổi nguồn cấp 12V về 5V để cấp cho Module ESP32</w:t>
      </w:r>
      <w:r w:rsidR="00161A1C">
        <w:t>x`</w:t>
      </w:r>
    </w:p>
    <w:p w14:paraId="4B1BB729" w14:textId="6D0E4E02" w:rsidR="005638C4" w:rsidRDefault="005638C4" w:rsidP="005638C4">
      <w:pPr>
        <w:pStyle w:val="level2"/>
      </w:pPr>
      <w:r>
        <w:lastRenderedPageBreak/>
        <w:t xml:space="preserve"> </w:t>
      </w:r>
      <w:bookmarkStart w:id="49" w:name="_Toc102802172"/>
      <w:r>
        <w:t>Khối nút nhấn</w:t>
      </w:r>
      <w:bookmarkEnd w:id="49"/>
    </w:p>
    <w:p w14:paraId="70A75C73" w14:textId="58D39FB5" w:rsidR="007F7D81" w:rsidRDefault="00F87C7B" w:rsidP="007F7D81">
      <w:pPr>
        <w:pStyle w:val="content"/>
      </w:pPr>
      <w:r w:rsidRPr="00F87C7B">
        <w:rPr>
          <w:noProof/>
        </w:rPr>
        <w:drawing>
          <wp:anchor distT="0" distB="0" distL="114300" distR="114300" simplePos="0" relativeHeight="251705344" behindDoc="0" locked="0" layoutInCell="1" allowOverlap="1" wp14:anchorId="3DDEE805" wp14:editId="548C9977">
            <wp:simplePos x="0" y="0"/>
            <wp:positionH relativeFrom="column">
              <wp:posOffset>2639291</wp:posOffset>
            </wp:positionH>
            <wp:positionV relativeFrom="paragraph">
              <wp:posOffset>35271</wp:posOffset>
            </wp:positionV>
            <wp:extent cx="2791460" cy="2521585"/>
            <wp:effectExtent l="19050" t="19050" r="27940" b="1206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91460" cy="2521585"/>
                    </a:xfrm>
                    <a:prstGeom prst="rect">
                      <a:avLst/>
                    </a:prstGeom>
                    <a:noFill/>
                    <a:ln w="12700">
                      <a:solidFill>
                        <a:schemeClr val="tx1"/>
                      </a:solidFill>
                    </a:ln>
                  </pic:spPr>
                </pic:pic>
              </a:graphicData>
            </a:graphic>
          </wp:anchor>
        </w:drawing>
      </w:r>
      <w:r w:rsidR="007F7D81" w:rsidRPr="007F7D81">
        <w:t xml:space="preserve">Khối nút nhấn được gắn một điện trở kéo lên có giá trị 10K, ngoài ra còn có các Led 3mm báo tín hiệu. </w:t>
      </w:r>
    </w:p>
    <w:p w14:paraId="50DB7BA3" w14:textId="0BCD5A28" w:rsidR="005638C4" w:rsidRPr="007F7D81" w:rsidRDefault="007F7D81" w:rsidP="007F7D81">
      <w:pPr>
        <w:pStyle w:val="content"/>
      </w:pPr>
      <w:r w:rsidRPr="007F7D81">
        <w:t>Ngoài ra mạch còn được trang bị thêm mạch lọc thông cao RC nhằm tránh việc nút nhấn bị nhiễu khi nhấn</w:t>
      </w:r>
    </w:p>
    <w:p w14:paraId="10A1283F" w14:textId="2DFF0F8C" w:rsidR="00982E96" w:rsidRDefault="00982E96" w:rsidP="005638C4">
      <w:pPr>
        <w:pStyle w:val="content"/>
        <w:ind w:firstLine="0"/>
      </w:pPr>
    </w:p>
    <w:p w14:paraId="262DF432" w14:textId="53ED0C5C" w:rsidR="00982E96" w:rsidRDefault="00982E96" w:rsidP="005638C4">
      <w:pPr>
        <w:pStyle w:val="level2"/>
      </w:pPr>
      <w:bookmarkStart w:id="50" w:name="_Toc102802173"/>
      <w:r>
        <w:t>Khối Relay</w:t>
      </w:r>
      <w:bookmarkEnd w:id="50"/>
    </w:p>
    <w:p w14:paraId="0159BF28" w14:textId="069EF9C7" w:rsidR="00894E40" w:rsidRDefault="00894E40" w:rsidP="00894E40">
      <w:pPr>
        <w:pStyle w:val="content"/>
      </w:pPr>
      <w:r>
        <w:t>Khối Relay được điều khiển bởi các chân GPIO của vi điều khiển ESP32. Mạch sử dụng 7 relay để điều khiển các phụ tải</w:t>
      </w:r>
    </w:p>
    <w:p w14:paraId="6B0721BE" w14:textId="0403F73D" w:rsidR="00894E40" w:rsidRDefault="00161A1C" w:rsidP="00894E40">
      <w:pPr>
        <w:pStyle w:val="content"/>
      </w:pPr>
      <w:r w:rsidRPr="00161A1C">
        <w:rPr>
          <w:noProof/>
        </w:rPr>
        <w:drawing>
          <wp:anchor distT="0" distB="0" distL="114300" distR="114300" simplePos="0" relativeHeight="251704320" behindDoc="0" locked="0" layoutInCell="1" allowOverlap="1" wp14:anchorId="130F5D94" wp14:editId="20A7E514">
            <wp:simplePos x="0" y="0"/>
            <wp:positionH relativeFrom="column">
              <wp:posOffset>1930400</wp:posOffset>
            </wp:positionH>
            <wp:positionV relativeFrom="paragraph">
              <wp:posOffset>4445</wp:posOffset>
            </wp:positionV>
            <wp:extent cx="3542030" cy="299275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42030" cy="2992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4E40">
        <w:t xml:space="preserve">Khối Relay được </w:t>
      </w:r>
      <w:r w:rsidR="00F87C7B">
        <w:t>điều khiển thông qua Transistor C1815</w:t>
      </w:r>
      <w:r w:rsidR="00894E40">
        <w:t>cách ly với vi điều khiển qua Opto quang PC817, đồng thời nguồn điều khiển cuộn hút Relay được lấy trực tiếp từ khối nguồn, trong khi đó nguồn của vi điều khiển được lấy từ khối cách ly nguồn.</w:t>
      </w:r>
    </w:p>
    <w:p w14:paraId="3D60E3A7" w14:textId="0D4B2AD4" w:rsidR="00650349" w:rsidRPr="00820B1C" w:rsidRDefault="00894E40" w:rsidP="00F87C7B">
      <w:pPr>
        <w:pStyle w:val="content"/>
      </w:pPr>
      <w:r>
        <w:t>Ngoài ra, mạch sử dụng thêm các diode (1N4148) mắc song song và mắc ngược với cuộn hút của Relay. Mục đích của việc làm này nhằm ngăn chặn sự tăng đột biến điện áp lớn phát sinh khi nguồn điện bị ngắt (gọi là điện áp ngược) bảo vệ cho Relay và mạch điều khiển.</w:t>
      </w:r>
      <w:r w:rsidR="00820B1C">
        <w:br w:type="page"/>
      </w:r>
    </w:p>
    <w:p w14:paraId="110C4CA4" w14:textId="61F71FAD" w:rsidR="00982E96" w:rsidRDefault="00F87C7B" w:rsidP="00982E96">
      <w:pPr>
        <w:pStyle w:val="level2"/>
      </w:pPr>
      <w:bookmarkStart w:id="51" w:name="_Toc102802174"/>
      <w:r w:rsidRPr="00F87C7B">
        <w:rPr>
          <w:noProof/>
        </w:rPr>
        <w:lastRenderedPageBreak/>
        <w:drawing>
          <wp:anchor distT="0" distB="0" distL="114300" distR="114300" simplePos="0" relativeHeight="251707392" behindDoc="0" locked="0" layoutInCell="1" allowOverlap="1" wp14:anchorId="5E76A7E0" wp14:editId="5EB98B03">
            <wp:simplePos x="0" y="0"/>
            <wp:positionH relativeFrom="column">
              <wp:posOffset>4068152</wp:posOffset>
            </wp:positionH>
            <wp:positionV relativeFrom="paragraph">
              <wp:posOffset>26621</wp:posOffset>
            </wp:positionV>
            <wp:extent cx="1313180" cy="3018790"/>
            <wp:effectExtent l="19050" t="19050" r="20320" b="1016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13180" cy="3018790"/>
                    </a:xfrm>
                    <a:prstGeom prst="rect">
                      <a:avLst/>
                    </a:prstGeom>
                    <a:noFill/>
                    <a:ln w="12700">
                      <a:solidFill>
                        <a:schemeClr val="tx1"/>
                      </a:solidFill>
                    </a:ln>
                  </pic:spPr>
                </pic:pic>
              </a:graphicData>
            </a:graphic>
          </wp:anchor>
        </w:drawing>
      </w:r>
      <w:r>
        <w:t>Khối</w:t>
      </w:r>
      <w:r w:rsidR="00982E96">
        <w:t xml:space="preserve"> mở rộng</w:t>
      </w:r>
      <w:bookmarkEnd w:id="51"/>
    </w:p>
    <w:p w14:paraId="2A5D55EF" w14:textId="7F7C6337" w:rsidR="00D476E8" w:rsidRDefault="007F7D81" w:rsidP="00650349">
      <w:pPr>
        <w:pStyle w:val="content"/>
        <w:ind w:firstLine="0"/>
      </w:pPr>
      <w:r>
        <w:t>Bao gồm 3 header để mở rộng thêm cho mạch</w:t>
      </w:r>
      <w:r w:rsidR="00820B1C">
        <w:t>:</w:t>
      </w:r>
    </w:p>
    <w:p w14:paraId="5F7D0BDB" w14:textId="1940C544" w:rsidR="007F7D81" w:rsidRDefault="00F87C7B" w:rsidP="00650349">
      <w:pPr>
        <w:pStyle w:val="content"/>
        <w:ind w:firstLine="0"/>
      </w:pPr>
      <w:r>
        <w:t>VCC5</w:t>
      </w:r>
      <w:r w:rsidR="007F7D81">
        <w:t xml:space="preserve">: mở </w:t>
      </w:r>
      <w:r>
        <w:t xml:space="preserve">rộng nguồn 5V </w:t>
      </w:r>
      <w:r w:rsidR="0022521E">
        <w:t>để cấp cho các thiết bị sử dụng nguồn 5v</w:t>
      </w:r>
    </w:p>
    <w:p w14:paraId="6DF9E4F9" w14:textId="65C5305E" w:rsidR="007F7D81" w:rsidRDefault="0022521E" w:rsidP="00650349">
      <w:pPr>
        <w:pStyle w:val="content"/>
        <w:ind w:firstLine="0"/>
      </w:pPr>
      <w:r>
        <w:t>VCC12: mở rộng nguồn 12V để cấp cho các thiết bị sử dụng nguồn 12v</w:t>
      </w:r>
    </w:p>
    <w:p w14:paraId="1036BD3A" w14:textId="3EBB0D76" w:rsidR="00527039" w:rsidRDefault="007F7D81" w:rsidP="00820B1C">
      <w:pPr>
        <w:pStyle w:val="content"/>
        <w:ind w:firstLine="0"/>
      </w:pPr>
      <w:r>
        <w:t xml:space="preserve">I2C: </w:t>
      </w:r>
      <w:r w:rsidR="0022521E">
        <w:t xml:space="preserve">Mở rộng giao tiếp I2C để </w:t>
      </w:r>
      <w:r>
        <w:t xml:space="preserve">chủ yếu để giao tiếp với màn hình LCD </w:t>
      </w:r>
      <w:r w:rsidR="00820B1C">
        <w:t>I2C</w:t>
      </w:r>
    </w:p>
    <w:p w14:paraId="4628A6B2" w14:textId="34A94C1B" w:rsidR="00527039" w:rsidRDefault="00D05696" w:rsidP="00527039">
      <w:pPr>
        <w:pStyle w:val="level1"/>
      </w:pPr>
      <w:bookmarkStart w:id="52" w:name="_Toc102802175"/>
      <w:r>
        <w:t>Sơ đồ mạch in (PCB)</w:t>
      </w:r>
      <w:bookmarkEnd w:id="52"/>
    </w:p>
    <w:p w14:paraId="06B053CB" w14:textId="463B4B19" w:rsidR="007F4558" w:rsidRPr="007F4558" w:rsidRDefault="00D05696" w:rsidP="007F4558">
      <w:r>
        <w:rPr>
          <w:noProof/>
        </w:rPr>
        <w:drawing>
          <wp:inline distT="0" distB="0" distL="0" distR="0" wp14:anchorId="6BBCD140" wp14:editId="4DAB921C">
            <wp:extent cx="5579745" cy="5068570"/>
            <wp:effectExtent l="0" t="0" r="1905"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5068570"/>
                    </a:xfrm>
                    <a:prstGeom prst="rect">
                      <a:avLst/>
                    </a:prstGeom>
                  </pic:spPr>
                </pic:pic>
              </a:graphicData>
            </a:graphic>
          </wp:inline>
        </w:drawing>
      </w:r>
    </w:p>
    <w:p w14:paraId="51F8C2A5" w14:textId="5F3DFDFA" w:rsidR="00650349" w:rsidRDefault="00650349" w:rsidP="00650349">
      <w:pPr>
        <w:pStyle w:val="level1"/>
      </w:pPr>
      <w:bookmarkStart w:id="53" w:name="_Toc102802176"/>
      <w:r>
        <w:lastRenderedPageBreak/>
        <w:t>Lập trình vi xử lý ESP32</w:t>
      </w:r>
      <w:bookmarkEnd w:id="53"/>
    </w:p>
    <w:p w14:paraId="68455C33" w14:textId="0E210286" w:rsidR="00516E32" w:rsidRDefault="00516E32" w:rsidP="00516E32">
      <w:pPr>
        <w:pStyle w:val="level2"/>
      </w:pPr>
      <w:bookmarkStart w:id="54" w:name="_Toc102802177"/>
      <w:r>
        <w:t>Các thư viện được sử dụng</w:t>
      </w:r>
      <w:bookmarkEnd w:id="54"/>
    </w:p>
    <w:p w14:paraId="27056C80" w14:textId="663A6531" w:rsidR="00516E32" w:rsidRDefault="00516E32" w:rsidP="00516E32">
      <w:pPr>
        <w:pStyle w:val="content"/>
        <w:numPr>
          <w:ilvl w:val="0"/>
          <w:numId w:val="31"/>
        </w:numPr>
      </w:pPr>
      <w:r>
        <w:t>Thư viện Arduino.h cung cấp các hàm dạng Arduino cho vi điều khiển ESP32: #include &lt;Arduino.h&gt;</w:t>
      </w:r>
    </w:p>
    <w:p w14:paraId="7834A87B" w14:textId="0E752095" w:rsidR="00516E32" w:rsidRDefault="00516E32" w:rsidP="00516E32">
      <w:pPr>
        <w:pStyle w:val="content"/>
        <w:numPr>
          <w:ilvl w:val="0"/>
          <w:numId w:val="31"/>
        </w:numPr>
      </w:pPr>
      <w:r>
        <w:t>Thư viện PubSubClient cung cấp các hàm về MQTT để nhận về và gửi các dữ liệu lên MQTT Broker: #include &lt;PubSubClient.h&gt;</w:t>
      </w:r>
    </w:p>
    <w:p w14:paraId="18AC06EB" w14:textId="5DE1C1EC" w:rsidR="00516E32" w:rsidRDefault="00516E32" w:rsidP="00516E32">
      <w:pPr>
        <w:pStyle w:val="content"/>
        <w:numPr>
          <w:ilvl w:val="0"/>
          <w:numId w:val="31"/>
        </w:numPr>
      </w:pPr>
      <w:r>
        <w:t xml:space="preserve">Thư viện Wifi.h cung cấp các hàm về kết nối WiFi cho ESP32:  </w:t>
      </w:r>
      <w:r>
        <w:br/>
        <w:t>#include &lt;WiFi.h&gt;</w:t>
      </w:r>
    </w:p>
    <w:p w14:paraId="531D7794" w14:textId="38D95BD8" w:rsidR="00516E32" w:rsidRDefault="004E3891" w:rsidP="00516E32">
      <w:pPr>
        <w:pStyle w:val="level2"/>
      </w:pPr>
      <w:bookmarkStart w:id="55" w:name="_Toc102802178"/>
      <w:r>
        <w:rPr>
          <w:noProof/>
        </w:rPr>
        <w:drawing>
          <wp:anchor distT="0" distB="0" distL="114300" distR="114300" simplePos="0" relativeHeight="251691008" behindDoc="0" locked="0" layoutInCell="1" allowOverlap="1" wp14:anchorId="1EF2BEFA" wp14:editId="05A53089">
            <wp:simplePos x="0" y="0"/>
            <wp:positionH relativeFrom="margin">
              <wp:align>right</wp:align>
            </wp:positionH>
            <wp:positionV relativeFrom="paragraph">
              <wp:posOffset>9667</wp:posOffset>
            </wp:positionV>
            <wp:extent cx="3159760" cy="6209665"/>
            <wp:effectExtent l="0" t="0" r="2540" b="635"/>
            <wp:wrapSquare wrapText="bothSides"/>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59760" cy="6209665"/>
                    </a:xfrm>
                    <a:prstGeom prst="rect">
                      <a:avLst/>
                    </a:prstGeom>
                    <a:noFill/>
                    <a:ln>
                      <a:noFill/>
                    </a:ln>
                  </pic:spPr>
                </pic:pic>
              </a:graphicData>
            </a:graphic>
          </wp:anchor>
        </w:drawing>
      </w:r>
      <w:r w:rsidR="00516E32">
        <w:t>Xử lý sự kiện nhấn nút:</w:t>
      </w:r>
      <w:bookmarkEnd w:id="55"/>
    </w:p>
    <w:p w14:paraId="601F5756" w14:textId="49D61EA7" w:rsidR="00516E32" w:rsidRDefault="007B2273" w:rsidP="007B2273">
      <w:pPr>
        <w:pStyle w:val="content"/>
        <w:ind w:firstLine="0"/>
      </w:pPr>
      <w:r>
        <w:t>Khi nhấn nút:</w:t>
      </w:r>
    </w:p>
    <w:p w14:paraId="49657BFF" w14:textId="77777777" w:rsidR="004E3891" w:rsidRDefault="002567C1" w:rsidP="007B2273">
      <w:pPr>
        <w:pStyle w:val="content"/>
        <w:ind w:firstLine="0"/>
      </w:pPr>
      <w:r>
        <w:t xml:space="preserve">Dựa vào sự thay đổi của biến “btnCount” để bật rơ le hoặc tắt rơ le. </w:t>
      </w:r>
    </w:p>
    <w:p w14:paraId="5B7F7CFC" w14:textId="5093991B" w:rsidR="007B2273" w:rsidRDefault="002567C1" w:rsidP="007B2273">
      <w:pPr>
        <w:pStyle w:val="content"/>
        <w:ind w:firstLine="0"/>
      </w:pPr>
      <w:r>
        <w:t>Quá trình được mô tả như hình …</w:t>
      </w:r>
    </w:p>
    <w:p w14:paraId="2C5D5B55" w14:textId="3C63D5EC" w:rsidR="002567C1" w:rsidRDefault="002567C1" w:rsidP="004E3891">
      <w:pPr>
        <w:pStyle w:val="content"/>
        <w:numPr>
          <w:ilvl w:val="0"/>
          <w:numId w:val="32"/>
        </w:numPr>
      </w:pPr>
      <w:r>
        <w:t>Nếu btnCount = 0 thì tắt rơ le</w:t>
      </w:r>
    </w:p>
    <w:p w14:paraId="55D2E48C" w14:textId="5D129679" w:rsidR="002567C1" w:rsidRDefault="002567C1" w:rsidP="004E3891">
      <w:pPr>
        <w:pStyle w:val="content"/>
        <w:numPr>
          <w:ilvl w:val="0"/>
          <w:numId w:val="32"/>
        </w:numPr>
      </w:pPr>
      <w:r>
        <w:t>Nếu btnCount = 1 thì bật rơ le</w:t>
      </w:r>
    </w:p>
    <w:p w14:paraId="2D2394B2" w14:textId="70DD720C" w:rsidR="002567C1" w:rsidRDefault="002567C1" w:rsidP="004E3891">
      <w:pPr>
        <w:pStyle w:val="content"/>
        <w:numPr>
          <w:ilvl w:val="0"/>
          <w:numId w:val="32"/>
        </w:numPr>
      </w:pPr>
      <w:r>
        <w:t xml:space="preserve">Nếu btnCount = 2 thì </w:t>
      </w:r>
      <w:r w:rsidR="004E3891">
        <w:t>reset lại trạng thái của btnCount về 0</w:t>
      </w:r>
    </w:p>
    <w:p w14:paraId="7694BA9C" w14:textId="0088BB9C" w:rsidR="00516E32" w:rsidRPr="007B2273" w:rsidRDefault="00516E32" w:rsidP="007B2273">
      <w:pPr>
        <w:pStyle w:val="content"/>
      </w:pPr>
    </w:p>
    <w:p w14:paraId="18920C5E" w14:textId="450BB38A" w:rsidR="007B2273" w:rsidRDefault="007B2273" w:rsidP="007B2273">
      <w:pPr>
        <w:pStyle w:val="content"/>
        <w:ind w:firstLine="0"/>
        <w:jc w:val="center"/>
      </w:pPr>
    </w:p>
    <w:p w14:paraId="6CF38E98" w14:textId="56B258C6" w:rsidR="007B2273" w:rsidRDefault="007B2273" w:rsidP="007B2273">
      <w:pPr>
        <w:pStyle w:val="content"/>
        <w:ind w:firstLine="0"/>
        <w:jc w:val="center"/>
      </w:pPr>
    </w:p>
    <w:p w14:paraId="13049201" w14:textId="3D6840D9" w:rsidR="007B2273" w:rsidRDefault="004E3891" w:rsidP="004E3891">
      <w:pPr>
        <w:pStyle w:val="level2"/>
      </w:pPr>
      <w:bookmarkStart w:id="56" w:name="_Toc102802179"/>
      <w:r>
        <w:lastRenderedPageBreak/>
        <w:t>Xử lý sự kiện nhận về từ MQTT Broker</w:t>
      </w:r>
      <w:bookmarkEnd w:id="56"/>
    </w:p>
    <w:p w14:paraId="67768B1A" w14:textId="66AA11C4" w:rsidR="009C3406" w:rsidRDefault="009C3406" w:rsidP="009C3406">
      <w:pPr>
        <w:pStyle w:val="content"/>
      </w:pPr>
      <w:r w:rsidRPr="009C3406">
        <w:rPr>
          <w:noProof/>
        </w:rPr>
        <w:drawing>
          <wp:anchor distT="0" distB="0" distL="114300" distR="114300" simplePos="0" relativeHeight="251692032" behindDoc="0" locked="0" layoutInCell="1" allowOverlap="1" wp14:anchorId="30053948" wp14:editId="257875A1">
            <wp:simplePos x="0" y="0"/>
            <wp:positionH relativeFrom="margin">
              <wp:align>right</wp:align>
            </wp:positionH>
            <wp:positionV relativeFrom="paragraph">
              <wp:posOffset>5857</wp:posOffset>
            </wp:positionV>
            <wp:extent cx="2783840" cy="3828415"/>
            <wp:effectExtent l="0" t="0" r="0" b="635"/>
            <wp:wrapSquare wrapText="bothSides"/>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83840" cy="3828415"/>
                    </a:xfrm>
                    <a:prstGeom prst="rect">
                      <a:avLst/>
                    </a:prstGeom>
                    <a:noFill/>
                    <a:ln>
                      <a:noFill/>
                    </a:ln>
                  </pic:spPr>
                </pic:pic>
              </a:graphicData>
            </a:graphic>
          </wp:anchor>
        </w:drawing>
      </w:r>
    </w:p>
    <w:p w14:paraId="029614C6" w14:textId="7013EF51" w:rsidR="009C3406" w:rsidRDefault="00026E35" w:rsidP="009C3406">
      <w:pPr>
        <w:pStyle w:val="content"/>
      </w:pPr>
      <w:r w:rsidRPr="009C3406">
        <w:t>Tín hiệu nhận được sẽ được xử lý thông qua một hàm callback()</w:t>
      </w:r>
      <w:r w:rsidR="009C3406">
        <w:t>.</w:t>
      </w:r>
    </w:p>
    <w:p w14:paraId="171DD3C5" w14:textId="5A3D076E" w:rsidR="009C3406" w:rsidRDefault="009C3406" w:rsidP="009C3406">
      <w:pPr>
        <w:pStyle w:val="content"/>
      </w:pPr>
      <w:r>
        <w:t>H</w:t>
      </w:r>
      <w:r w:rsidR="00026E35" w:rsidRPr="009C3406">
        <w:t>àm</w:t>
      </w:r>
      <w:r>
        <w:t xml:space="preserve"> callback()</w:t>
      </w:r>
      <w:r w:rsidR="00026E35" w:rsidRPr="009C3406">
        <w:t xml:space="preserve"> này có chức năng như một ngắt nhận, khi nhận được</w:t>
      </w:r>
      <w:r w:rsidRPr="009C3406">
        <w:t xml:space="preserve"> tín hiệu</w:t>
      </w:r>
    </w:p>
    <w:p w14:paraId="638C9DEC" w14:textId="19456AC5" w:rsidR="00026E35" w:rsidRPr="009C3406" w:rsidRDefault="009C3406" w:rsidP="009C3406">
      <w:pPr>
        <w:pStyle w:val="content"/>
      </w:pPr>
      <w:r w:rsidRPr="009C3406">
        <w:t>ESP32 sẽ xử lý dữ liệu và bật tắt thiết bị theo dữ liệu nhận về tương ứng</w:t>
      </w:r>
    </w:p>
    <w:p w14:paraId="12746C08" w14:textId="17612F33" w:rsidR="007B2273" w:rsidRDefault="007B2273" w:rsidP="007B2273">
      <w:pPr>
        <w:pStyle w:val="content"/>
        <w:ind w:firstLine="0"/>
        <w:jc w:val="center"/>
      </w:pPr>
    </w:p>
    <w:p w14:paraId="797CFBCA" w14:textId="7FE866F6" w:rsidR="007B2273" w:rsidRDefault="007B2273" w:rsidP="009C3406">
      <w:pPr>
        <w:pStyle w:val="content"/>
        <w:ind w:firstLine="0"/>
      </w:pPr>
    </w:p>
    <w:p w14:paraId="11C2E581" w14:textId="77777777" w:rsidR="009C3406" w:rsidRDefault="009C3406" w:rsidP="009C3406">
      <w:pPr>
        <w:pStyle w:val="content"/>
        <w:ind w:firstLine="0"/>
        <w:jc w:val="left"/>
      </w:pPr>
    </w:p>
    <w:p w14:paraId="5B16BC7F" w14:textId="02AF1CCB" w:rsidR="00D476E8" w:rsidRDefault="00D476E8" w:rsidP="00D476E8">
      <w:pPr>
        <w:pStyle w:val="level1"/>
      </w:pPr>
      <w:bookmarkStart w:id="57" w:name="_Toc102802180"/>
      <w:r>
        <w:t>Lập trình Webserver</w:t>
      </w:r>
      <w:bookmarkEnd w:id="57"/>
      <w:r>
        <w:t xml:space="preserve"> </w:t>
      </w:r>
    </w:p>
    <w:p w14:paraId="46CB3095" w14:textId="72BC2127" w:rsidR="009C3406" w:rsidRDefault="009C3406" w:rsidP="009C3406">
      <w:pPr>
        <w:pStyle w:val="content"/>
      </w:pPr>
      <w:r>
        <w:t>Sử dụng HTML, CSS và JavaScript để lập trình phần Webserver</w:t>
      </w:r>
    </w:p>
    <w:p w14:paraId="3650C569" w14:textId="40DAEE19" w:rsidR="009C3406" w:rsidRDefault="009C3406" w:rsidP="009C3406">
      <w:pPr>
        <w:pStyle w:val="level2"/>
      </w:pPr>
      <w:bookmarkStart w:id="58" w:name="_Toc102802181"/>
      <w:r>
        <w:t>Xây dựng giao diện Web</w:t>
      </w:r>
      <w:bookmarkEnd w:id="58"/>
    </w:p>
    <w:p w14:paraId="2C502CD6" w14:textId="7D3BB5BB" w:rsidR="00C963B5" w:rsidRPr="0054476C" w:rsidRDefault="009C3406" w:rsidP="009C3406">
      <w:pPr>
        <w:pStyle w:val="content"/>
        <w:ind w:firstLine="0"/>
        <w:rPr>
          <w:i/>
          <w:iCs/>
        </w:rPr>
      </w:pPr>
      <w:r w:rsidRPr="0054476C">
        <w:rPr>
          <w:i/>
          <w:iCs/>
        </w:rPr>
        <w:t xml:space="preserve">Sử dụng HTML dựng </w:t>
      </w:r>
      <w:r w:rsidR="0054476C" w:rsidRPr="0054476C">
        <w:rPr>
          <w:i/>
          <w:iCs/>
        </w:rPr>
        <w:t xml:space="preserve">khung </w:t>
      </w:r>
      <w:r w:rsidRPr="0054476C">
        <w:rPr>
          <w:i/>
          <w:iCs/>
        </w:rPr>
        <w:t xml:space="preserve">giao diện: </w:t>
      </w:r>
    </w:p>
    <w:p w14:paraId="764018B1" w14:textId="5169153B" w:rsidR="009C3406" w:rsidRDefault="00C963B5" w:rsidP="009C3406">
      <w:pPr>
        <w:pStyle w:val="content"/>
        <w:ind w:firstLine="0"/>
      </w:pPr>
      <w:r>
        <w:t xml:space="preserve">Tạo một file index.html </w:t>
      </w:r>
      <w:r w:rsidR="008510B9">
        <w:t>và tạo khung chương trình:</w:t>
      </w:r>
    </w:p>
    <w:p w14:paraId="6E0FDCE3" w14:textId="77777777" w:rsidR="008510B9" w:rsidRDefault="008510B9" w:rsidP="008510B9">
      <w:pPr>
        <w:pStyle w:val="content"/>
        <w:ind w:firstLine="0"/>
      </w:pPr>
      <w:r>
        <w:t>&lt;!DOCTYPE html&gt;</w:t>
      </w:r>
    </w:p>
    <w:p w14:paraId="7199E533" w14:textId="77777777" w:rsidR="008510B9" w:rsidRDefault="008510B9" w:rsidP="008510B9">
      <w:pPr>
        <w:pStyle w:val="content"/>
      </w:pPr>
      <w:r>
        <w:t>&lt;html&gt;</w:t>
      </w:r>
    </w:p>
    <w:p w14:paraId="37FAD5BB" w14:textId="77777777" w:rsidR="008510B9" w:rsidRDefault="008510B9" w:rsidP="008510B9">
      <w:pPr>
        <w:pStyle w:val="content"/>
      </w:pPr>
      <w:r>
        <w:t>&lt;head&gt;</w:t>
      </w:r>
    </w:p>
    <w:p w14:paraId="2CE638AF" w14:textId="77777777" w:rsidR="008510B9" w:rsidRDefault="008510B9" w:rsidP="008510B9">
      <w:pPr>
        <w:pStyle w:val="content"/>
      </w:pPr>
      <w:r>
        <w:t>&lt;title&gt;Page Title&lt;/title&gt;</w:t>
      </w:r>
    </w:p>
    <w:p w14:paraId="17194B92" w14:textId="77777777" w:rsidR="008510B9" w:rsidRDefault="008510B9" w:rsidP="008510B9">
      <w:pPr>
        <w:pStyle w:val="content"/>
      </w:pPr>
      <w:r>
        <w:t>&lt;/head&gt;</w:t>
      </w:r>
    </w:p>
    <w:p w14:paraId="4074EA25" w14:textId="77777777" w:rsidR="008510B9" w:rsidRDefault="008510B9" w:rsidP="008510B9">
      <w:pPr>
        <w:pStyle w:val="content"/>
      </w:pPr>
      <w:r>
        <w:t>&lt;body&gt;</w:t>
      </w:r>
    </w:p>
    <w:p w14:paraId="60475991" w14:textId="77777777" w:rsidR="008510B9" w:rsidRDefault="008510B9" w:rsidP="008510B9">
      <w:pPr>
        <w:pStyle w:val="content"/>
      </w:pPr>
    </w:p>
    <w:p w14:paraId="2C43FE7F" w14:textId="77777777" w:rsidR="008510B9" w:rsidRDefault="008510B9" w:rsidP="008510B9">
      <w:pPr>
        <w:pStyle w:val="content"/>
      </w:pPr>
      <w:r>
        <w:t>&lt;h1&gt;This is a Heading&lt;/h1&gt;</w:t>
      </w:r>
    </w:p>
    <w:p w14:paraId="250D2AE7" w14:textId="23494203" w:rsidR="008510B9" w:rsidRDefault="008510B9" w:rsidP="008510B9">
      <w:pPr>
        <w:pStyle w:val="content"/>
      </w:pPr>
      <w:r>
        <w:t>&lt;p&gt;This is a paragraph.&lt;/p&gt;</w:t>
      </w:r>
    </w:p>
    <w:p w14:paraId="0533A3F5" w14:textId="77777777" w:rsidR="008510B9" w:rsidRDefault="008510B9" w:rsidP="008510B9">
      <w:pPr>
        <w:pStyle w:val="content"/>
      </w:pPr>
      <w:r>
        <w:t>&lt;/body&gt;</w:t>
      </w:r>
    </w:p>
    <w:p w14:paraId="47606C7F" w14:textId="4C764162" w:rsidR="008510B9" w:rsidRDefault="008510B9" w:rsidP="008510B9">
      <w:pPr>
        <w:pStyle w:val="content"/>
        <w:ind w:firstLine="0"/>
      </w:pPr>
      <w:r>
        <w:t>&lt;/html&gt;</w:t>
      </w:r>
    </w:p>
    <w:p w14:paraId="66015F51" w14:textId="3C4BFBC7" w:rsidR="008510B9" w:rsidRDefault="008510B9" w:rsidP="008510B9">
      <w:pPr>
        <w:pStyle w:val="content"/>
        <w:ind w:firstLine="0"/>
      </w:pPr>
      <w:r>
        <w:t>Sử dụng thêm một số thẻ để tạo các thành phần khác như: nút nhấn, đèn hiển thị …</w:t>
      </w:r>
    </w:p>
    <w:tbl>
      <w:tblPr>
        <w:tblStyle w:val="TableGrid"/>
        <w:tblW w:w="0" w:type="auto"/>
        <w:tblLook w:val="04A0" w:firstRow="1" w:lastRow="0" w:firstColumn="1" w:lastColumn="0" w:noHBand="0" w:noVBand="1"/>
      </w:tblPr>
      <w:tblGrid>
        <w:gridCol w:w="4388"/>
        <w:gridCol w:w="4389"/>
      </w:tblGrid>
      <w:tr w:rsidR="008510B9" w14:paraId="3FA3CAB8" w14:textId="77777777" w:rsidTr="008510B9">
        <w:tc>
          <w:tcPr>
            <w:tcW w:w="4388" w:type="dxa"/>
          </w:tcPr>
          <w:p w14:paraId="204B560D" w14:textId="53F32A98" w:rsidR="008510B9" w:rsidRDefault="008510B9" w:rsidP="008510B9">
            <w:pPr>
              <w:pStyle w:val="content"/>
              <w:ind w:firstLine="0"/>
            </w:pPr>
            <w:r>
              <w:t>Tên thẻ</w:t>
            </w:r>
          </w:p>
        </w:tc>
        <w:tc>
          <w:tcPr>
            <w:tcW w:w="4389" w:type="dxa"/>
          </w:tcPr>
          <w:p w14:paraId="0530E3E7" w14:textId="2079E296" w:rsidR="008510B9" w:rsidRDefault="008510B9" w:rsidP="008510B9">
            <w:pPr>
              <w:pStyle w:val="content"/>
              <w:ind w:firstLine="0"/>
            </w:pPr>
            <w:r>
              <w:t>Chức  năng</w:t>
            </w:r>
          </w:p>
        </w:tc>
      </w:tr>
      <w:tr w:rsidR="008510B9" w14:paraId="566BC3DC" w14:textId="77777777" w:rsidTr="008510B9">
        <w:tc>
          <w:tcPr>
            <w:tcW w:w="4388" w:type="dxa"/>
          </w:tcPr>
          <w:p w14:paraId="09A4B85C" w14:textId="2215BE6C" w:rsidR="008510B9" w:rsidRDefault="008510B9" w:rsidP="008510B9">
            <w:pPr>
              <w:pStyle w:val="content"/>
              <w:ind w:firstLine="0"/>
            </w:pPr>
            <w:r w:rsidRPr="008510B9">
              <w:t xml:space="preserve">&lt;h1&gt; </w:t>
            </w:r>
            <w:r>
              <w:t xml:space="preserve"> đến </w:t>
            </w:r>
            <w:r w:rsidRPr="008510B9">
              <w:t xml:space="preserve"> &lt;h6&gt;</w:t>
            </w:r>
          </w:p>
        </w:tc>
        <w:tc>
          <w:tcPr>
            <w:tcW w:w="4389" w:type="dxa"/>
          </w:tcPr>
          <w:p w14:paraId="0F4147CA" w14:textId="49D83A8D" w:rsidR="008510B9" w:rsidRDefault="008510B9" w:rsidP="008510B9">
            <w:pPr>
              <w:pStyle w:val="content"/>
              <w:ind w:firstLine="0"/>
            </w:pPr>
            <w:r>
              <w:t>Tạo heading 1</w:t>
            </w:r>
          </w:p>
        </w:tc>
      </w:tr>
      <w:tr w:rsidR="008510B9" w14:paraId="759FEEF8" w14:textId="77777777" w:rsidTr="008510B9">
        <w:tc>
          <w:tcPr>
            <w:tcW w:w="4388" w:type="dxa"/>
          </w:tcPr>
          <w:p w14:paraId="7F45A097" w14:textId="447FCC6E" w:rsidR="008510B9" w:rsidRDefault="008510B9" w:rsidP="008510B9">
            <w:pPr>
              <w:pStyle w:val="content"/>
              <w:ind w:firstLine="0"/>
            </w:pPr>
            <w:r w:rsidRPr="008510B9">
              <w:t>&lt;p&gt;</w:t>
            </w:r>
          </w:p>
        </w:tc>
        <w:tc>
          <w:tcPr>
            <w:tcW w:w="4389" w:type="dxa"/>
          </w:tcPr>
          <w:p w14:paraId="2D2EC09C" w14:textId="58A693B4" w:rsidR="008510B9" w:rsidRDefault="008510B9" w:rsidP="008510B9">
            <w:pPr>
              <w:pStyle w:val="content"/>
              <w:ind w:firstLine="0"/>
            </w:pPr>
            <w:r>
              <w:t>Tạo một đoạn văn bản</w:t>
            </w:r>
          </w:p>
        </w:tc>
      </w:tr>
      <w:tr w:rsidR="008510B9" w14:paraId="401438EF" w14:textId="77777777" w:rsidTr="008510B9">
        <w:tc>
          <w:tcPr>
            <w:tcW w:w="4388" w:type="dxa"/>
          </w:tcPr>
          <w:p w14:paraId="139F992E" w14:textId="7AC8746D" w:rsidR="008510B9" w:rsidRDefault="0054476C" w:rsidP="008510B9">
            <w:pPr>
              <w:pStyle w:val="content"/>
              <w:ind w:firstLine="0"/>
            </w:pPr>
            <w:r w:rsidRPr="0054476C">
              <w:t>&lt;button&gt;</w:t>
            </w:r>
          </w:p>
        </w:tc>
        <w:tc>
          <w:tcPr>
            <w:tcW w:w="4389" w:type="dxa"/>
          </w:tcPr>
          <w:p w14:paraId="6CC44191" w14:textId="4A1805F4" w:rsidR="0054476C" w:rsidRDefault="0054476C" w:rsidP="008510B9">
            <w:pPr>
              <w:pStyle w:val="content"/>
              <w:ind w:firstLine="0"/>
            </w:pPr>
            <w:r>
              <w:t>Tạo một nút nhấn</w:t>
            </w:r>
          </w:p>
        </w:tc>
      </w:tr>
      <w:tr w:rsidR="0054476C" w14:paraId="52FD2AA4" w14:textId="77777777" w:rsidTr="008510B9">
        <w:tc>
          <w:tcPr>
            <w:tcW w:w="4388" w:type="dxa"/>
          </w:tcPr>
          <w:p w14:paraId="792790A5" w14:textId="21397778" w:rsidR="0054476C" w:rsidRPr="0054476C" w:rsidRDefault="0054476C" w:rsidP="008510B9">
            <w:pPr>
              <w:pStyle w:val="content"/>
              <w:ind w:firstLine="0"/>
            </w:pPr>
            <w:r w:rsidRPr="0054476C">
              <w:t>&lt;div&gt;</w:t>
            </w:r>
          </w:p>
        </w:tc>
        <w:tc>
          <w:tcPr>
            <w:tcW w:w="4389" w:type="dxa"/>
          </w:tcPr>
          <w:p w14:paraId="7DE4F0F7" w14:textId="61EF8EF7" w:rsidR="0054476C" w:rsidRDefault="0054476C" w:rsidP="008510B9">
            <w:pPr>
              <w:pStyle w:val="content"/>
              <w:ind w:firstLine="0"/>
            </w:pPr>
            <w:r>
              <w:t>Chia các đoạn HTML</w:t>
            </w:r>
          </w:p>
        </w:tc>
      </w:tr>
    </w:tbl>
    <w:p w14:paraId="6339511E" w14:textId="77777777" w:rsidR="008510B9" w:rsidRDefault="008510B9" w:rsidP="008510B9">
      <w:pPr>
        <w:pStyle w:val="content"/>
        <w:ind w:firstLine="0"/>
      </w:pPr>
    </w:p>
    <w:p w14:paraId="39CD292A" w14:textId="5755C3A9" w:rsidR="008510B9" w:rsidRDefault="0054476C" w:rsidP="009C3406">
      <w:pPr>
        <w:pStyle w:val="content"/>
        <w:ind w:firstLine="0"/>
        <w:rPr>
          <w:i/>
          <w:iCs/>
        </w:rPr>
      </w:pPr>
      <w:r w:rsidRPr="0079775C">
        <w:rPr>
          <w:i/>
          <w:iCs/>
        </w:rPr>
        <w:t xml:space="preserve">Sử dụng CSS để </w:t>
      </w:r>
      <w:r w:rsidR="0079775C" w:rsidRPr="0079775C">
        <w:rPr>
          <w:i/>
          <w:iCs/>
        </w:rPr>
        <w:t>tạo kiểu cho HTML (Tô màu, chỉnh font chữ đậm nhạt</w:t>
      </w:r>
      <w:r w:rsidR="0059463C">
        <w:rPr>
          <w:i/>
          <w:iCs/>
        </w:rPr>
        <w:t>…</w:t>
      </w:r>
      <w:r w:rsidR="0079775C" w:rsidRPr="0079775C">
        <w:rPr>
          <w:i/>
          <w:iCs/>
        </w:rPr>
        <w:t>)</w:t>
      </w:r>
    </w:p>
    <w:p w14:paraId="4AE6C09E" w14:textId="315280C9" w:rsidR="0079775C" w:rsidRDefault="00355CC7" w:rsidP="009C3406">
      <w:pPr>
        <w:pStyle w:val="content"/>
        <w:ind w:firstLine="0"/>
      </w:pPr>
      <w:r>
        <w:t>Vd: thay đổi màu và định dạng chữ thẻ &lt;p&gt;</w:t>
      </w:r>
    </w:p>
    <w:p w14:paraId="12F96A37" w14:textId="77777777" w:rsidR="00355CC7" w:rsidRDefault="00355CC7" w:rsidP="00355CC7">
      <w:pPr>
        <w:pStyle w:val="content"/>
        <w:ind w:firstLine="0"/>
      </w:pPr>
      <w:r>
        <w:t>p {</w:t>
      </w:r>
    </w:p>
    <w:p w14:paraId="056C87B1" w14:textId="77777777" w:rsidR="00355CC7" w:rsidRDefault="00355CC7" w:rsidP="00355CC7">
      <w:pPr>
        <w:pStyle w:val="content"/>
      </w:pPr>
      <w:r>
        <w:t xml:space="preserve">  color: red;</w:t>
      </w:r>
    </w:p>
    <w:p w14:paraId="2F9E3E42" w14:textId="77777777" w:rsidR="00355CC7" w:rsidRDefault="00355CC7" w:rsidP="00355CC7">
      <w:pPr>
        <w:pStyle w:val="content"/>
      </w:pPr>
      <w:r>
        <w:t xml:space="preserve">  text-align: center;</w:t>
      </w:r>
    </w:p>
    <w:p w14:paraId="384724A0" w14:textId="45235EEF" w:rsidR="00355CC7" w:rsidRDefault="00355CC7" w:rsidP="00355CC7">
      <w:pPr>
        <w:pStyle w:val="content"/>
        <w:ind w:firstLine="0"/>
      </w:pPr>
      <w:r>
        <w:t>}</w:t>
      </w:r>
    </w:p>
    <w:p w14:paraId="78FDCE56" w14:textId="0A4488D6" w:rsidR="00355CC7" w:rsidRDefault="00355CC7" w:rsidP="00355CC7">
      <w:pPr>
        <w:pStyle w:val="content"/>
        <w:ind w:firstLine="0"/>
      </w:pPr>
      <w:r>
        <w:t>Thay đổi nền thẻ &lt;body&gt;</w:t>
      </w:r>
    </w:p>
    <w:p w14:paraId="5D6264DA" w14:textId="2EFD23B3" w:rsidR="00355CC7" w:rsidRDefault="00355CC7" w:rsidP="00355CC7">
      <w:pPr>
        <w:pStyle w:val="content"/>
        <w:ind w:firstLine="0"/>
      </w:pPr>
      <w:r>
        <w:t>body {</w:t>
      </w:r>
    </w:p>
    <w:p w14:paraId="22C3DA3C" w14:textId="77777777" w:rsidR="00355CC7" w:rsidRDefault="00355CC7" w:rsidP="00355CC7">
      <w:pPr>
        <w:pStyle w:val="content"/>
      </w:pPr>
      <w:r>
        <w:t xml:space="preserve">  background-color: lightblue;</w:t>
      </w:r>
    </w:p>
    <w:p w14:paraId="02423191" w14:textId="4E97FDDF" w:rsidR="00355CC7" w:rsidRPr="0079775C" w:rsidRDefault="00355CC7" w:rsidP="00355CC7">
      <w:pPr>
        <w:pStyle w:val="content"/>
        <w:ind w:firstLine="0"/>
      </w:pPr>
      <w:r>
        <w:t>}</w:t>
      </w:r>
    </w:p>
    <w:p w14:paraId="73D39BA9" w14:textId="2CEC2D7E" w:rsidR="00C963B5" w:rsidRDefault="00C963B5" w:rsidP="009C3406">
      <w:pPr>
        <w:pStyle w:val="content"/>
        <w:ind w:firstLine="0"/>
      </w:pPr>
    </w:p>
    <w:p w14:paraId="4386471F" w14:textId="16D33D14" w:rsidR="009C3406" w:rsidRDefault="009C3406" w:rsidP="009C3406">
      <w:pPr>
        <w:pStyle w:val="level2"/>
      </w:pPr>
      <w:bookmarkStart w:id="59" w:name="_Toc102802182"/>
      <w:r>
        <w:lastRenderedPageBreak/>
        <w:t>Xây dựng phần xử lý dữ liệu</w:t>
      </w:r>
      <w:bookmarkEnd w:id="59"/>
    </w:p>
    <w:p w14:paraId="12F052F2" w14:textId="77777777" w:rsidR="00820B1C" w:rsidRDefault="00820B1C" w:rsidP="00527039">
      <w:pPr>
        <w:pStyle w:val="content"/>
      </w:pPr>
    </w:p>
    <w:p w14:paraId="1479820E" w14:textId="3591F43F" w:rsidR="0013317F" w:rsidRDefault="0013317F" w:rsidP="00D476E8">
      <w:pPr>
        <w:pStyle w:val="level1"/>
      </w:pPr>
      <w:bookmarkStart w:id="60" w:name="_Toc102802183"/>
      <w:r>
        <w:t>Kết luận chương 3</w:t>
      </w:r>
      <w:bookmarkEnd w:id="60"/>
    </w:p>
    <w:p w14:paraId="439B6372" w14:textId="0419F50D" w:rsidR="00D476E8" w:rsidRDefault="00D476E8" w:rsidP="00D476E8">
      <w:r>
        <w:br w:type="page"/>
      </w:r>
    </w:p>
    <w:p w14:paraId="5800EC22" w14:textId="2B4F63DF" w:rsidR="00D476E8" w:rsidRDefault="00D476E8" w:rsidP="00D476E8">
      <w:pPr>
        <w:pStyle w:val="Heading1"/>
      </w:pPr>
      <w:bookmarkStart w:id="61" w:name="_Toc102802184"/>
      <w:r>
        <w:lastRenderedPageBreak/>
        <w:t>KẾT QUẢ ĐẠT ĐƯỢC</w:t>
      </w:r>
      <w:bookmarkEnd w:id="61"/>
    </w:p>
    <w:p w14:paraId="04DE7F88" w14:textId="1271313E" w:rsidR="0013317F" w:rsidRDefault="0013317F" w:rsidP="0013317F">
      <w:pPr>
        <w:pStyle w:val="level1"/>
      </w:pPr>
      <w:bookmarkStart w:id="62" w:name="_Toc102802185"/>
      <w:r>
        <w:t>Một số hình ảnh thực tế của hệ thống</w:t>
      </w:r>
      <w:bookmarkEnd w:id="62"/>
    </w:p>
    <w:p w14:paraId="1B7AC395" w14:textId="71B30775" w:rsidR="0013317F" w:rsidRDefault="0013317F" w:rsidP="0013317F">
      <w:pPr>
        <w:pStyle w:val="level1"/>
      </w:pPr>
      <w:bookmarkStart w:id="63" w:name="_Toc102802186"/>
      <w:r>
        <w:t>Giao diện điều khiển trên Webserver</w:t>
      </w:r>
      <w:bookmarkEnd w:id="63"/>
    </w:p>
    <w:p w14:paraId="7C321068" w14:textId="5D95CF03" w:rsidR="008F75D0" w:rsidRDefault="008F75D0" w:rsidP="0013317F">
      <w:pPr>
        <w:pStyle w:val="level1"/>
      </w:pPr>
      <w:bookmarkStart w:id="64" w:name="_Toc102802187"/>
      <w:r>
        <w:t>Đánh giá sự ổn định của hệ thống</w:t>
      </w:r>
      <w:bookmarkEnd w:id="64"/>
    </w:p>
    <w:p w14:paraId="57339223" w14:textId="4D5647A6" w:rsidR="004023DF" w:rsidRDefault="004023DF" w:rsidP="0013317F">
      <w:pPr>
        <w:pStyle w:val="level1"/>
      </w:pPr>
      <w:bookmarkStart w:id="65" w:name="_Toc102802188"/>
      <w:r>
        <w:t>Kết luận chương 4</w:t>
      </w:r>
      <w:bookmarkEnd w:id="65"/>
    </w:p>
    <w:p w14:paraId="1FB72F1D" w14:textId="7F8DFAE1" w:rsidR="003539D5" w:rsidRDefault="003539D5">
      <w:r>
        <w:br w:type="page"/>
      </w:r>
    </w:p>
    <w:p w14:paraId="052D0F1A" w14:textId="4B74911F" w:rsidR="00D476E8" w:rsidRPr="00D476E8" w:rsidRDefault="003539D5" w:rsidP="003539D5">
      <w:pPr>
        <w:pStyle w:val="Heading1"/>
        <w:numPr>
          <w:ilvl w:val="0"/>
          <w:numId w:val="0"/>
        </w:numPr>
      </w:pPr>
      <w:bookmarkStart w:id="66" w:name="_Toc102802189"/>
      <w:r>
        <w:lastRenderedPageBreak/>
        <w:t>KẾT LUẬN</w:t>
      </w:r>
      <w:bookmarkEnd w:id="66"/>
    </w:p>
    <w:p w14:paraId="223A4E40" w14:textId="47EB750A" w:rsidR="00D476E8" w:rsidRPr="00F81DCC" w:rsidRDefault="00D476E8" w:rsidP="00F81DCC"/>
    <w:p w14:paraId="1CC25C4D" w14:textId="7CFFCD5D" w:rsidR="001C1A35" w:rsidRDefault="001C1A35" w:rsidP="001C1A35">
      <w:pPr>
        <w:pStyle w:val="content"/>
      </w:pPr>
      <w:r>
        <w:t>Qua quá trình thực hiện làm đồ án, em đã trình bày các cơ sở lý thuyết liên quan và chạy thành công hệ thống “</w:t>
      </w:r>
      <w:r w:rsidR="00484E9A" w:rsidRPr="00484E9A">
        <w:t>Thiết kế mô hình hệ thống đèn và rèm cửa thông minh sử dụng ESP32</w:t>
      </w:r>
      <w:r>
        <w:t>”. Tuy thời gian làm đồ án thực sự không quá dài nhưng được sự giúp đỡ tận tình của T</w:t>
      </w:r>
      <w:r w:rsidR="005E6B52">
        <w:t>h</w:t>
      </w:r>
      <w:r>
        <w:t>.</w:t>
      </w:r>
      <w:r w:rsidR="005E6B52">
        <w:t>S</w:t>
      </w:r>
      <w:r w:rsidR="00484E9A">
        <w:t xml:space="preserve"> Duơng Thị Hằng </w:t>
      </w:r>
      <w:r>
        <w:t>cùng với sự nỗ lực và cố gắng của bản thân, sự chỉ bảo của các Thầy Cô trong khoa Điện tử em đã hoàn thành đề tài theo yêu cầu và đúng thời gian quy định với những nội dung sau:</w:t>
      </w:r>
    </w:p>
    <w:p w14:paraId="58DCB59C" w14:textId="5988220E" w:rsidR="005E6B52" w:rsidRDefault="001C1A35" w:rsidP="004F33D9">
      <w:pPr>
        <w:pStyle w:val="content"/>
        <w:numPr>
          <w:ilvl w:val="0"/>
          <w:numId w:val="6"/>
        </w:numPr>
      </w:pPr>
      <w:r>
        <w:t xml:space="preserve">Nghiên cứu và tìm hiểu về </w:t>
      </w:r>
      <w:r w:rsidR="005E6B52">
        <w:t>các hệ thống điều khiển và giám sát trên thực tế, ưu điểm và nhược điểm của từng hệ thống</w:t>
      </w:r>
    </w:p>
    <w:p w14:paraId="442CBF2E" w14:textId="48EB8AD1" w:rsidR="001C1A35" w:rsidRDefault="001C1A35" w:rsidP="004F33D9">
      <w:pPr>
        <w:pStyle w:val="content"/>
        <w:numPr>
          <w:ilvl w:val="0"/>
          <w:numId w:val="6"/>
        </w:numPr>
      </w:pPr>
      <w:r>
        <w:t xml:space="preserve">Nghiên cứu và tìm hiểu về vi điều khiển ESP32, các ngoại vi và lập trình ESP32 </w:t>
      </w:r>
    </w:p>
    <w:p w14:paraId="03AF20E1" w14:textId="287C3AB0" w:rsidR="001C1A35" w:rsidRDefault="005E6B52" w:rsidP="004F33D9">
      <w:pPr>
        <w:pStyle w:val="content"/>
        <w:numPr>
          <w:ilvl w:val="0"/>
          <w:numId w:val="6"/>
        </w:numPr>
      </w:pPr>
      <w:r>
        <w:t>T</w:t>
      </w:r>
      <w:r w:rsidR="001C1A35">
        <w:t>ìm hiểu về chuẩn truyền thông không d</w:t>
      </w:r>
      <w:r>
        <w:t>ây Wi</w:t>
      </w:r>
      <w:r w:rsidR="004F33D9">
        <w:t>F</w:t>
      </w:r>
      <w:r>
        <w:t>i</w:t>
      </w:r>
      <w:r w:rsidR="004F33D9">
        <w:t>, ứng dụng nó vào trong việc điều khiển, truyền nhận tín hiệu và giám sát</w:t>
      </w:r>
    </w:p>
    <w:p w14:paraId="40E44D80" w14:textId="11A80A91" w:rsidR="00845C69" w:rsidRDefault="00845C69" w:rsidP="004F33D9">
      <w:pPr>
        <w:pStyle w:val="content"/>
        <w:numPr>
          <w:ilvl w:val="0"/>
          <w:numId w:val="6"/>
        </w:numPr>
      </w:pPr>
      <w:r>
        <w:t>Nắm được các hệ thống điều khiển và giám sát từ xa hoạt động</w:t>
      </w:r>
    </w:p>
    <w:p w14:paraId="76AA0715" w14:textId="02C355F3" w:rsidR="00845C69" w:rsidRDefault="00845C69" w:rsidP="004F33D9">
      <w:pPr>
        <w:pStyle w:val="content"/>
        <w:numPr>
          <w:ilvl w:val="0"/>
          <w:numId w:val="6"/>
        </w:numPr>
      </w:pPr>
      <w:r>
        <w:t>Xây dựng được giao diện điều khiển và giám sát</w:t>
      </w:r>
    </w:p>
    <w:p w14:paraId="495AE2A2" w14:textId="78EB6E2B" w:rsidR="004F33D9" w:rsidRDefault="004F33D9" w:rsidP="004F33D9">
      <w:pPr>
        <w:pStyle w:val="content"/>
        <w:numPr>
          <w:ilvl w:val="0"/>
          <w:numId w:val="6"/>
        </w:numPr>
      </w:pPr>
      <w:r>
        <w:t xml:space="preserve">Thiết kế và vận hành thành công </w:t>
      </w:r>
      <w:r w:rsidR="00484E9A" w:rsidRPr="00484E9A">
        <w:t>mô hình hệ thống đèn và rèm cửa thông minh sử dụng ESP32</w:t>
      </w:r>
    </w:p>
    <w:p w14:paraId="708D110E" w14:textId="202D423B" w:rsidR="001C1A35" w:rsidRDefault="001C1A35" w:rsidP="004F33D9">
      <w:pPr>
        <w:pStyle w:val="content"/>
        <w:ind w:firstLine="0"/>
      </w:pPr>
      <w:r>
        <w:t xml:space="preserve">Hướng phát triển đề tài: </w:t>
      </w:r>
    </w:p>
    <w:p w14:paraId="6ED44490" w14:textId="7EC59917" w:rsidR="001C1A35" w:rsidRDefault="001C1A35" w:rsidP="005E6B52">
      <w:pPr>
        <w:pStyle w:val="content"/>
        <w:numPr>
          <w:ilvl w:val="0"/>
          <w:numId w:val="7"/>
        </w:numPr>
      </w:pPr>
      <w:r>
        <w:t>Tạo giao diện phong phú và đa dạng hơn</w:t>
      </w:r>
    </w:p>
    <w:p w14:paraId="60573987" w14:textId="714674A2" w:rsidR="001C1A35" w:rsidRDefault="005E6B52" w:rsidP="005E6B52">
      <w:pPr>
        <w:pStyle w:val="content"/>
        <w:numPr>
          <w:ilvl w:val="0"/>
          <w:numId w:val="7"/>
        </w:numPr>
      </w:pPr>
      <w:r>
        <w:t>Giám sát và điều khiển các thiết bị không chỉ ON/OFF mà cả các tín hiệu nhiều dạng khác nhau</w:t>
      </w:r>
    </w:p>
    <w:p w14:paraId="72621640" w14:textId="5F202F13" w:rsidR="001C1A35" w:rsidRDefault="001C1A35" w:rsidP="00B36BB0">
      <w:pPr>
        <w:pStyle w:val="content"/>
        <w:numPr>
          <w:ilvl w:val="0"/>
          <w:numId w:val="7"/>
        </w:numPr>
      </w:pPr>
      <w:r>
        <w:t>Phát triển đa nền tảng (Android, IOS…)</w:t>
      </w:r>
    </w:p>
    <w:p w14:paraId="37FC8784" w14:textId="77777777" w:rsidR="001C1A35" w:rsidRDefault="001C1A35" w:rsidP="001C1A35">
      <w:pPr>
        <w:pStyle w:val="content"/>
      </w:pPr>
      <w:r>
        <w:lastRenderedPageBreak/>
        <w:t>Thông qua quá trình làm đồ án, em đã được vận dụng những kiến thức chuyên ngành trong 4 năm học. Qua đó đã giúp cho em rèn luyện được kỹ năng, cách tiếp cận với các vấn đề, các bài toán thực tế phức tạp tại các doanh nghiệp, nhà máy khi ra trường làm việc.</w:t>
      </w:r>
    </w:p>
    <w:p w14:paraId="6DE7ACF1" w14:textId="77777777" w:rsidR="001C1A35" w:rsidRDefault="001C1A35" w:rsidP="001C1A35">
      <w:pPr>
        <w:pStyle w:val="content"/>
      </w:pPr>
      <w:r>
        <w:t>Việc xây dựng mô hình đã đáp ứng được yêu cầu đặt ra, tuy nhiên do trình độ và kinh nghiệm thực tiễn còn hạn chế nên không thể tránh khỏi sai sót và thiếu hoàn chỉnh. Rất mong được đón nhận sự đóng góp ý kiến từ thầy cô và các bạn.</w:t>
      </w:r>
    </w:p>
    <w:p w14:paraId="0331ABA8" w14:textId="3C7F72D5" w:rsidR="00301E99" w:rsidRDefault="001C1A35" w:rsidP="005E6B52">
      <w:pPr>
        <w:pStyle w:val="content"/>
        <w:ind w:firstLine="0"/>
        <w:jc w:val="right"/>
      </w:pPr>
      <w:r>
        <w:t>Em xin chân thành cảm ơn!</w:t>
      </w:r>
    </w:p>
    <w:p w14:paraId="00653837" w14:textId="77777777" w:rsidR="00301E99" w:rsidRDefault="00301E99">
      <w:pPr>
        <w:rPr>
          <w:rFonts w:ascii="Times New Roman" w:hAnsi="Times New Roman"/>
          <w:sz w:val="28"/>
        </w:rPr>
      </w:pPr>
      <w:r>
        <w:br w:type="page"/>
      </w:r>
    </w:p>
    <w:p w14:paraId="368236DC" w14:textId="61EEAA16" w:rsidR="00301E99" w:rsidRDefault="00301E99" w:rsidP="00301E99">
      <w:pPr>
        <w:pStyle w:val="Heading1"/>
        <w:numPr>
          <w:ilvl w:val="0"/>
          <w:numId w:val="0"/>
        </w:numPr>
      </w:pPr>
      <w:bookmarkStart w:id="67" w:name="_Toc102802190"/>
      <w:r>
        <w:rPr>
          <w:caps w:val="0"/>
        </w:rPr>
        <w:lastRenderedPageBreak/>
        <w:t>TÀI LIỆU THAM KHẢO</w:t>
      </w:r>
      <w:bookmarkEnd w:id="67"/>
    </w:p>
    <w:p w14:paraId="2C039CD1" w14:textId="77777777" w:rsidR="00301E99" w:rsidRDefault="00301E99">
      <w:pPr>
        <w:rPr>
          <w:rFonts w:ascii="Times New Roman" w:eastAsiaTheme="majorEastAsia" w:hAnsi="Times New Roman" w:cstheme="majorBidi"/>
          <w:b/>
          <w:caps/>
          <w:sz w:val="28"/>
          <w:szCs w:val="32"/>
        </w:rPr>
      </w:pPr>
      <w:r>
        <w:br w:type="page"/>
      </w:r>
    </w:p>
    <w:p w14:paraId="6C078CC7" w14:textId="0400468A" w:rsidR="00010D3A" w:rsidRPr="002E46D7" w:rsidRDefault="00301E99" w:rsidP="00301E99">
      <w:pPr>
        <w:pStyle w:val="Heading1"/>
        <w:numPr>
          <w:ilvl w:val="0"/>
          <w:numId w:val="0"/>
        </w:numPr>
        <w:jc w:val="left"/>
      </w:pPr>
      <w:bookmarkStart w:id="68" w:name="_Toc102802191"/>
      <w:r>
        <w:rPr>
          <w:caps w:val="0"/>
        </w:rPr>
        <w:lastRenderedPageBreak/>
        <w:t>PHỤ LỤC</w:t>
      </w:r>
      <w:bookmarkEnd w:id="68"/>
    </w:p>
    <w:sectPr w:rsidR="00010D3A" w:rsidRPr="002E46D7" w:rsidSect="00B1055C">
      <w:pgSz w:w="11906" w:h="16838" w:code="9"/>
      <w:pgMar w:top="1418" w:right="1134" w:bottom="1134"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itka Small">
    <w:panose1 w:val="02000505000000020004"/>
    <w:charset w:val="00"/>
    <w:family w:val="auto"/>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426EC"/>
    <w:multiLevelType w:val="hybridMultilevel"/>
    <w:tmpl w:val="C9BE022C"/>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02001"/>
    <w:multiLevelType w:val="multilevel"/>
    <w:tmpl w:val="F73688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02AB5"/>
    <w:multiLevelType w:val="hybridMultilevel"/>
    <w:tmpl w:val="290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A396B"/>
    <w:multiLevelType w:val="hybridMultilevel"/>
    <w:tmpl w:val="D4A8E0C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5143C1"/>
    <w:multiLevelType w:val="hybridMultilevel"/>
    <w:tmpl w:val="8858F952"/>
    <w:lvl w:ilvl="0" w:tplc="087279E8">
      <w:numFmt w:val="bullet"/>
      <w:lvlText w:val="-"/>
      <w:lvlJc w:val="left"/>
      <w:pPr>
        <w:ind w:left="360" w:hanging="360"/>
      </w:pPr>
      <w:rPr>
        <w:rFonts w:ascii="Times New Roman" w:eastAsia="Times New Roman"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F377683"/>
    <w:multiLevelType w:val="multilevel"/>
    <w:tmpl w:val="F73688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52A81"/>
    <w:multiLevelType w:val="hybridMultilevel"/>
    <w:tmpl w:val="C4DCAD5A"/>
    <w:lvl w:ilvl="0" w:tplc="07349AC2">
      <w:start w:val="1"/>
      <w:numFmt w:val="bullet"/>
      <w:lvlText w:val="-"/>
      <w:lvlJc w:val="left"/>
      <w:pPr>
        <w:ind w:left="720" w:hanging="360"/>
      </w:pPr>
      <w:rPr>
        <w:rFonts w:ascii="Sitka Small" w:hAnsi="Sitka Smal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3C06D73"/>
    <w:multiLevelType w:val="hybridMultilevel"/>
    <w:tmpl w:val="57A6F61C"/>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625FAE"/>
    <w:multiLevelType w:val="hybridMultilevel"/>
    <w:tmpl w:val="B75487E0"/>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3C596C"/>
    <w:multiLevelType w:val="hybridMultilevel"/>
    <w:tmpl w:val="9C3AEEF0"/>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A758B9"/>
    <w:multiLevelType w:val="hybridMultilevel"/>
    <w:tmpl w:val="DCECDA00"/>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E3437F"/>
    <w:multiLevelType w:val="multilevel"/>
    <w:tmpl w:val="5BDEDB18"/>
    <w:lvl w:ilvl="0">
      <w:start w:val="1"/>
      <w:numFmt w:val="bullet"/>
      <w:lvlText w:val="-"/>
      <w:lvlJc w:val="left"/>
      <w:pPr>
        <w:tabs>
          <w:tab w:val="num" w:pos="720"/>
        </w:tabs>
        <w:ind w:left="720" w:hanging="360"/>
      </w:pPr>
      <w:rPr>
        <w:rFonts w:ascii="Sitka Small" w:hAnsi="Sitka Smal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5E11B5"/>
    <w:multiLevelType w:val="hybridMultilevel"/>
    <w:tmpl w:val="02F600F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4553B9"/>
    <w:multiLevelType w:val="hybridMultilevel"/>
    <w:tmpl w:val="4EEAE57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75206A"/>
    <w:multiLevelType w:val="hybridMultilevel"/>
    <w:tmpl w:val="7DA0F8B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544C62"/>
    <w:multiLevelType w:val="hybridMultilevel"/>
    <w:tmpl w:val="278CA5DC"/>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C84C9A"/>
    <w:multiLevelType w:val="hybridMultilevel"/>
    <w:tmpl w:val="0464C0F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365EDB"/>
    <w:multiLevelType w:val="hybridMultilevel"/>
    <w:tmpl w:val="A70868F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3027BD"/>
    <w:multiLevelType w:val="multilevel"/>
    <w:tmpl w:val="0E9CEC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itka Small" w:hAnsi="Sitka Small"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A82EDB"/>
    <w:multiLevelType w:val="hybridMultilevel"/>
    <w:tmpl w:val="8758E39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08354F"/>
    <w:multiLevelType w:val="hybridMultilevel"/>
    <w:tmpl w:val="B924480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173383"/>
    <w:multiLevelType w:val="hybridMultilevel"/>
    <w:tmpl w:val="A6B2A9A2"/>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C92063"/>
    <w:multiLevelType w:val="hybridMultilevel"/>
    <w:tmpl w:val="623ABB2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BA0613"/>
    <w:multiLevelType w:val="hybridMultilevel"/>
    <w:tmpl w:val="5E3E0E9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7C13EA"/>
    <w:multiLevelType w:val="hybridMultilevel"/>
    <w:tmpl w:val="5BA2E20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D860E3"/>
    <w:multiLevelType w:val="hybridMultilevel"/>
    <w:tmpl w:val="54BE77BA"/>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7878BE"/>
    <w:multiLevelType w:val="hybridMultilevel"/>
    <w:tmpl w:val="5748E68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286BD5"/>
    <w:multiLevelType w:val="hybridMultilevel"/>
    <w:tmpl w:val="1346AFB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3C4A28"/>
    <w:multiLevelType w:val="multilevel"/>
    <w:tmpl w:val="B3704496"/>
    <w:lvl w:ilvl="0">
      <w:start w:val="1"/>
      <w:numFmt w:val="decimal"/>
      <w:pStyle w:val="Heading1"/>
      <w:suff w:val="space"/>
      <w:lvlText w:val="CHƯƠNG %1:"/>
      <w:lvlJc w:val="left"/>
      <w:pPr>
        <w:ind w:left="0" w:firstLine="0"/>
      </w:pPr>
      <w:rPr>
        <w:rFonts w:hint="default"/>
      </w:rPr>
    </w:lvl>
    <w:lvl w:ilvl="1">
      <w:start w:val="1"/>
      <w:numFmt w:val="decimal"/>
      <w:pStyle w:val="level1"/>
      <w:suff w:val="space"/>
      <w:lvlText w:val="%1.%2"/>
      <w:lvlJc w:val="left"/>
      <w:pPr>
        <w:ind w:left="0" w:firstLine="0"/>
      </w:pPr>
      <w:rPr>
        <w:rFonts w:hint="default"/>
      </w:rPr>
    </w:lvl>
    <w:lvl w:ilvl="2">
      <w:start w:val="1"/>
      <w:numFmt w:val="decimal"/>
      <w:pStyle w:val="level2"/>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6B334EC"/>
    <w:multiLevelType w:val="multilevel"/>
    <w:tmpl w:val="F73688A0"/>
    <w:lvl w:ilvl="0">
      <w:start w:val="1"/>
      <w:numFmt w:val="bullet"/>
      <w:lvlText w:val=""/>
      <w:lvlJc w:val="left"/>
      <w:pPr>
        <w:tabs>
          <w:tab w:val="num" w:pos="360"/>
        </w:tabs>
        <w:ind w:left="360" w:hanging="360"/>
      </w:pPr>
      <w:rPr>
        <w:rFonts w:ascii="Symbol" w:hAnsi="Symbol" w:hint="default"/>
        <w:sz w:val="20"/>
      </w:rPr>
    </w:lvl>
    <w:lvl w:ilvl="1">
      <w:numFmt w:val="bullet"/>
      <w:lvlText w:val="o"/>
      <w:lvlJc w:val="left"/>
      <w:pPr>
        <w:tabs>
          <w:tab w:val="num" w:pos="1844"/>
        </w:tabs>
        <w:ind w:left="1844" w:hanging="360"/>
      </w:pPr>
      <w:rPr>
        <w:rFonts w:ascii="Courier New" w:hAnsi="Courier New" w:hint="default"/>
        <w:sz w:val="20"/>
      </w:rPr>
    </w:lvl>
    <w:lvl w:ilvl="2" w:tentative="1">
      <w:numFmt w:val="bullet"/>
      <w:lvlText w:val=""/>
      <w:lvlJc w:val="left"/>
      <w:pPr>
        <w:tabs>
          <w:tab w:val="num" w:pos="1800"/>
        </w:tabs>
        <w:ind w:left="1800" w:hanging="360"/>
      </w:pPr>
      <w:rPr>
        <w:rFonts w:ascii="Wingdings" w:hAnsi="Wingdings" w:hint="default"/>
        <w:sz w:val="20"/>
      </w:rPr>
    </w:lvl>
    <w:lvl w:ilvl="3" w:tentative="1">
      <w:numFmt w:val="bullet"/>
      <w:lvlText w:val=""/>
      <w:lvlJc w:val="left"/>
      <w:pPr>
        <w:tabs>
          <w:tab w:val="num" w:pos="2520"/>
        </w:tabs>
        <w:ind w:left="2520" w:hanging="360"/>
      </w:pPr>
      <w:rPr>
        <w:rFonts w:ascii="Wingdings" w:hAnsi="Wingdings" w:hint="default"/>
        <w:sz w:val="20"/>
      </w:rPr>
    </w:lvl>
    <w:lvl w:ilvl="4" w:tentative="1">
      <w:numFmt w:val="bullet"/>
      <w:lvlText w:val=""/>
      <w:lvlJc w:val="left"/>
      <w:pPr>
        <w:tabs>
          <w:tab w:val="num" w:pos="3240"/>
        </w:tabs>
        <w:ind w:left="3240" w:hanging="360"/>
      </w:pPr>
      <w:rPr>
        <w:rFonts w:ascii="Wingdings" w:hAnsi="Wingdings" w:hint="default"/>
        <w:sz w:val="20"/>
      </w:rPr>
    </w:lvl>
    <w:lvl w:ilvl="5" w:tentative="1">
      <w:numFmt w:val="bullet"/>
      <w:lvlText w:val=""/>
      <w:lvlJc w:val="left"/>
      <w:pPr>
        <w:tabs>
          <w:tab w:val="num" w:pos="3960"/>
        </w:tabs>
        <w:ind w:left="3960" w:hanging="360"/>
      </w:pPr>
      <w:rPr>
        <w:rFonts w:ascii="Wingdings" w:hAnsi="Wingdings" w:hint="default"/>
        <w:sz w:val="20"/>
      </w:rPr>
    </w:lvl>
    <w:lvl w:ilvl="6" w:tentative="1">
      <w:numFmt w:val="bullet"/>
      <w:lvlText w:val=""/>
      <w:lvlJc w:val="left"/>
      <w:pPr>
        <w:tabs>
          <w:tab w:val="num" w:pos="4680"/>
        </w:tabs>
        <w:ind w:left="4680" w:hanging="360"/>
      </w:pPr>
      <w:rPr>
        <w:rFonts w:ascii="Wingdings" w:hAnsi="Wingdings" w:hint="default"/>
        <w:sz w:val="20"/>
      </w:rPr>
    </w:lvl>
    <w:lvl w:ilvl="7" w:tentative="1">
      <w:numFmt w:val="bullet"/>
      <w:lvlText w:val=""/>
      <w:lvlJc w:val="left"/>
      <w:pPr>
        <w:tabs>
          <w:tab w:val="num" w:pos="5400"/>
        </w:tabs>
        <w:ind w:left="5400" w:hanging="360"/>
      </w:pPr>
      <w:rPr>
        <w:rFonts w:ascii="Wingdings" w:hAnsi="Wingdings" w:hint="default"/>
        <w:sz w:val="20"/>
      </w:rPr>
    </w:lvl>
    <w:lvl w:ilvl="8" w:tentative="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68222C90"/>
    <w:multiLevelType w:val="hybridMultilevel"/>
    <w:tmpl w:val="9B3E163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DD3C21"/>
    <w:multiLevelType w:val="hybridMultilevel"/>
    <w:tmpl w:val="E59ACA5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D8727E"/>
    <w:multiLevelType w:val="multilevel"/>
    <w:tmpl w:val="E05491BC"/>
    <w:lvl w:ilvl="0">
      <w:start w:val="1"/>
      <w:numFmt w:val="upperRoman"/>
      <w:suff w:val="nothing"/>
      <w:lvlText w:val="CHƯƠNG %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76917CF4"/>
    <w:multiLevelType w:val="multilevel"/>
    <w:tmpl w:val="92B23F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itka Small" w:hAnsi="Sitka Small"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9F2E86"/>
    <w:multiLevelType w:val="multilevel"/>
    <w:tmpl w:val="6780133C"/>
    <w:lvl w:ilvl="0">
      <w:start w:val="1"/>
      <w:numFmt w:val="decimal"/>
      <w:suff w:val="nothing"/>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528563244">
    <w:abstractNumId w:val="32"/>
  </w:num>
  <w:num w:numId="2" w16cid:durableId="911232120">
    <w:abstractNumId w:val="28"/>
  </w:num>
  <w:num w:numId="3" w16cid:durableId="1525171686">
    <w:abstractNumId w:val="34"/>
  </w:num>
  <w:num w:numId="4" w16cid:durableId="2015381726">
    <w:abstractNumId w:val="21"/>
  </w:num>
  <w:num w:numId="5" w16cid:durableId="1050616533">
    <w:abstractNumId w:val="2"/>
  </w:num>
  <w:num w:numId="6" w16cid:durableId="1607421539">
    <w:abstractNumId w:val="6"/>
  </w:num>
  <w:num w:numId="7" w16cid:durableId="2140996110">
    <w:abstractNumId w:val="0"/>
  </w:num>
  <w:num w:numId="8" w16cid:durableId="1268276517">
    <w:abstractNumId w:val="9"/>
  </w:num>
  <w:num w:numId="9" w16cid:durableId="380246673">
    <w:abstractNumId w:val="29"/>
  </w:num>
  <w:num w:numId="10" w16cid:durableId="310720473">
    <w:abstractNumId w:val="11"/>
  </w:num>
  <w:num w:numId="11" w16cid:durableId="1714847607">
    <w:abstractNumId w:val="33"/>
  </w:num>
  <w:num w:numId="12" w16cid:durableId="1189754216">
    <w:abstractNumId w:val="18"/>
  </w:num>
  <w:num w:numId="13" w16cid:durableId="1197817629">
    <w:abstractNumId w:val="3"/>
  </w:num>
  <w:num w:numId="14" w16cid:durableId="1700429053">
    <w:abstractNumId w:val="23"/>
  </w:num>
  <w:num w:numId="15" w16cid:durableId="1269506048">
    <w:abstractNumId w:val="24"/>
  </w:num>
  <w:num w:numId="16" w16cid:durableId="999429336">
    <w:abstractNumId w:val="30"/>
  </w:num>
  <w:num w:numId="17" w16cid:durableId="467088097">
    <w:abstractNumId w:val="8"/>
  </w:num>
  <w:num w:numId="18" w16cid:durableId="1003553842">
    <w:abstractNumId w:val="16"/>
  </w:num>
  <w:num w:numId="19" w16cid:durableId="1957249963">
    <w:abstractNumId w:val="22"/>
  </w:num>
  <w:num w:numId="20" w16cid:durableId="703483554">
    <w:abstractNumId w:val="4"/>
  </w:num>
  <w:num w:numId="21" w16cid:durableId="210701962">
    <w:abstractNumId w:val="31"/>
  </w:num>
  <w:num w:numId="22" w16cid:durableId="29232132">
    <w:abstractNumId w:val="10"/>
  </w:num>
  <w:num w:numId="23" w16cid:durableId="1708024609">
    <w:abstractNumId w:val="20"/>
  </w:num>
  <w:num w:numId="24" w16cid:durableId="1385985674">
    <w:abstractNumId w:val="1"/>
  </w:num>
  <w:num w:numId="25" w16cid:durableId="1593974295">
    <w:abstractNumId w:val="5"/>
  </w:num>
  <w:num w:numId="26" w16cid:durableId="1733845847">
    <w:abstractNumId w:val="26"/>
  </w:num>
  <w:num w:numId="27" w16cid:durableId="1811289908">
    <w:abstractNumId w:val="27"/>
  </w:num>
  <w:num w:numId="28" w16cid:durableId="1711570223">
    <w:abstractNumId w:val="19"/>
  </w:num>
  <w:num w:numId="29" w16cid:durableId="933633676">
    <w:abstractNumId w:val="17"/>
  </w:num>
  <w:num w:numId="30" w16cid:durableId="530414335">
    <w:abstractNumId w:val="25"/>
  </w:num>
  <w:num w:numId="31" w16cid:durableId="1537697992">
    <w:abstractNumId w:val="7"/>
  </w:num>
  <w:num w:numId="32" w16cid:durableId="1163349781">
    <w:abstractNumId w:val="15"/>
  </w:num>
  <w:num w:numId="33" w16cid:durableId="499200637">
    <w:abstractNumId w:val="12"/>
  </w:num>
  <w:num w:numId="34" w16cid:durableId="1245141462">
    <w:abstractNumId w:val="14"/>
  </w:num>
  <w:num w:numId="35" w16cid:durableId="33766359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718"/>
    <w:rsid w:val="00010D3A"/>
    <w:rsid w:val="000148D9"/>
    <w:rsid w:val="00015871"/>
    <w:rsid w:val="00026E35"/>
    <w:rsid w:val="00053211"/>
    <w:rsid w:val="00084886"/>
    <w:rsid w:val="00093D9D"/>
    <w:rsid w:val="000A6F0F"/>
    <w:rsid w:val="000B290B"/>
    <w:rsid w:val="000B7CB0"/>
    <w:rsid w:val="000C620D"/>
    <w:rsid w:val="000E7BF4"/>
    <w:rsid w:val="000F74C7"/>
    <w:rsid w:val="001038EF"/>
    <w:rsid w:val="001246B4"/>
    <w:rsid w:val="0013317F"/>
    <w:rsid w:val="00137C36"/>
    <w:rsid w:val="00140FDD"/>
    <w:rsid w:val="00147285"/>
    <w:rsid w:val="00156B69"/>
    <w:rsid w:val="00161A1C"/>
    <w:rsid w:val="00172AEB"/>
    <w:rsid w:val="00195849"/>
    <w:rsid w:val="001A293D"/>
    <w:rsid w:val="001C1A35"/>
    <w:rsid w:val="001F2F58"/>
    <w:rsid w:val="00203111"/>
    <w:rsid w:val="00207DA0"/>
    <w:rsid w:val="0022521E"/>
    <w:rsid w:val="002500AE"/>
    <w:rsid w:val="002567C1"/>
    <w:rsid w:val="0026023D"/>
    <w:rsid w:val="002823A4"/>
    <w:rsid w:val="002A09EB"/>
    <w:rsid w:val="002B2BAE"/>
    <w:rsid w:val="002D2A0D"/>
    <w:rsid w:val="002E4440"/>
    <w:rsid w:val="002E46D7"/>
    <w:rsid w:val="00301E99"/>
    <w:rsid w:val="00335571"/>
    <w:rsid w:val="00343F75"/>
    <w:rsid w:val="003459CA"/>
    <w:rsid w:val="003539D5"/>
    <w:rsid w:val="00355CC7"/>
    <w:rsid w:val="0036370C"/>
    <w:rsid w:val="003C7CA6"/>
    <w:rsid w:val="004023DF"/>
    <w:rsid w:val="00432073"/>
    <w:rsid w:val="00445D16"/>
    <w:rsid w:val="0045770F"/>
    <w:rsid w:val="00472761"/>
    <w:rsid w:val="004812DA"/>
    <w:rsid w:val="00484E9A"/>
    <w:rsid w:val="00487FCE"/>
    <w:rsid w:val="00491A0A"/>
    <w:rsid w:val="004E15B2"/>
    <w:rsid w:val="004E3891"/>
    <w:rsid w:val="004F33D9"/>
    <w:rsid w:val="004F7790"/>
    <w:rsid w:val="005112C6"/>
    <w:rsid w:val="00513BCD"/>
    <w:rsid w:val="00516E32"/>
    <w:rsid w:val="00527039"/>
    <w:rsid w:val="0054476C"/>
    <w:rsid w:val="005638C4"/>
    <w:rsid w:val="00574B43"/>
    <w:rsid w:val="0059463C"/>
    <w:rsid w:val="005A3E67"/>
    <w:rsid w:val="005A596A"/>
    <w:rsid w:val="005E453C"/>
    <w:rsid w:val="005E6B52"/>
    <w:rsid w:val="00650349"/>
    <w:rsid w:val="00651D5D"/>
    <w:rsid w:val="00667BC2"/>
    <w:rsid w:val="006B35A3"/>
    <w:rsid w:val="006B41BE"/>
    <w:rsid w:val="006C16A6"/>
    <w:rsid w:val="006C31F3"/>
    <w:rsid w:val="006C3398"/>
    <w:rsid w:val="00761F8D"/>
    <w:rsid w:val="0076615A"/>
    <w:rsid w:val="00767DA5"/>
    <w:rsid w:val="00781B15"/>
    <w:rsid w:val="00795369"/>
    <w:rsid w:val="0079775C"/>
    <w:rsid w:val="007B0965"/>
    <w:rsid w:val="007B2273"/>
    <w:rsid w:val="007C502F"/>
    <w:rsid w:val="007E2028"/>
    <w:rsid w:val="007F4558"/>
    <w:rsid w:val="007F7D81"/>
    <w:rsid w:val="00803CB5"/>
    <w:rsid w:val="00820B1C"/>
    <w:rsid w:val="00845C69"/>
    <w:rsid w:val="008510B9"/>
    <w:rsid w:val="00851117"/>
    <w:rsid w:val="008548F7"/>
    <w:rsid w:val="0086404C"/>
    <w:rsid w:val="00874BA9"/>
    <w:rsid w:val="00894E40"/>
    <w:rsid w:val="008C0A32"/>
    <w:rsid w:val="008F68BF"/>
    <w:rsid w:val="008F75D0"/>
    <w:rsid w:val="0093608D"/>
    <w:rsid w:val="00955B96"/>
    <w:rsid w:val="009739FE"/>
    <w:rsid w:val="009770FE"/>
    <w:rsid w:val="00982E96"/>
    <w:rsid w:val="009A4550"/>
    <w:rsid w:val="009C3406"/>
    <w:rsid w:val="009C791C"/>
    <w:rsid w:val="009D2939"/>
    <w:rsid w:val="009E7B2E"/>
    <w:rsid w:val="00A10208"/>
    <w:rsid w:val="00A76C4D"/>
    <w:rsid w:val="00A8033E"/>
    <w:rsid w:val="00A87D77"/>
    <w:rsid w:val="00AB6494"/>
    <w:rsid w:val="00AC408C"/>
    <w:rsid w:val="00AD092A"/>
    <w:rsid w:val="00AF08AB"/>
    <w:rsid w:val="00AF2DB9"/>
    <w:rsid w:val="00B1055C"/>
    <w:rsid w:val="00B36BB0"/>
    <w:rsid w:val="00B526D3"/>
    <w:rsid w:val="00B71674"/>
    <w:rsid w:val="00B8583C"/>
    <w:rsid w:val="00BC7691"/>
    <w:rsid w:val="00C00F5D"/>
    <w:rsid w:val="00C27112"/>
    <w:rsid w:val="00C43796"/>
    <w:rsid w:val="00C609DD"/>
    <w:rsid w:val="00C74FCB"/>
    <w:rsid w:val="00C963B5"/>
    <w:rsid w:val="00CA0AE5"/>
    <w:rsid w:val="00CA10BE"/>
    <w:rsid w:val="00CB13C2"/>
    <w:rsid w:val="00CC78F0"/>
    <w:rsid w:val="00D0156C"/>
    <w:rsid w:val="00D04C1F"/>
    <w:rsid w:val="00D05696"/>
    <w:rsid w:val="00D31227"/>
    <w:rsid w:val="00D476E8"/>
    <w:rsid w:val="00D603E8"/>
    <w:rsid w:val="00D6725A"/>
    <w:rsid w:val="00D71011"/>
    <w:rsid w:val="00D94090"/>
    <w:rsid w:val="00DA2884"/>
    <w:rsid w:val="00DA37D9"/>
    <w:rsid w:val="00DB6C3C"/>
    <w:rsid w:val="00E04718"/>
    <w:rsid w:val="00E06F25"/>
    <w:rsid w:val="00E11991"/>
    <w:rsid w:val="00E17011"/>
    <w:rsid w:val="00E21872"/>
    <w:rsid w:val="00E419A2"/>
    <w:rsid w:val="00E42C3D"/>
    <w:rsid w:val="00E42F46"/>
    <w:rsid w:val="00E54741"/>
    <w:rsid w:val="00E62EEE"/>
    <w:rsid w:val="00E63D87"/>
    <w:rsid w:val="00E86DA7"/>
    <w:rsid w:val="00E96D49"/>
    <w:rsid w:val="00EC6EC3"/>
    <w:rsid w:val="00ED3061"/>
    <w:rsid w:val="00ED5DB8"/>
    <w:rsid w:val="00F0124D"/>
    <w:rsid w:val="00F2713D"/>
    <w:rsid w:val="00F324A6"/>
    <w:rsid w:val="00F34E27"/>
    <w:rsid w:val="00F46AB8"/>
    <w:rsid w:val="00F81DCC"/>
    <w:rsid w:val="00F861C0"/>
    <w:rsid w:val="00F87C7B"/>
    <w:rsid w:val="00F934A0"/>
    <w:rsid w:val="00F93BE3"/>
    <w:rsid w:val="00F9537A"/>
    <w:rsid w:val="00FA1587"/>
    <w:rsid w:val="00FC7D2E"/>
    <w:rsid w:val="00FD45C5"/>
    <w:rsid w:val="00FF35CB"/>
    <w:rsid w:val="00FF5E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0A470"/>
  <w15:chartTrackingRefBased/>
  <w15:docId w15:val="{D5F9422D-581B-43EC-BBF9-F2DC05957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24A6"/>
    <w:pPr>
      <w:keepNext/>
      <w:keepLines/>
      <w:numPr>
        <w:numId w:val="2"/>
      </w:numPr>
      <w:spacing w:before="240" w:after="0" w:line="360" w:lineRule="auto"/>
      <w:jc w:val="center"/>
      <w:outlineLvl w:val="0"/>
    </w:pPr>
    <w:rPr>
      <w:rFonts w:ascii="Times New Roman" w:eastAsiaTheme="majorEastAsia" w:hAnsi="Times New Roman" w:cstheme="majorBidi"/>
      <w:b/>
      <w:caps/>
      <w:sz w:val="28"/>
      <w:szCs w:val="32"/>
    </w:rPr>
  </w:style>
  <w:style w:type="paragraph" w:styleId="Heading2">
    <w:name w:val="heading 2"/>
    <w:basedOn w:val="Normal"/>
    <w:next w:val="Normal"/>
    <w:link w:val="Heading2Char"/>
    <w:uiPriority w:val="9"/>
    <w:semiHidden/>
    <w:unhideWhenUsed/>
    <w:qFormat/>
    <w:rsid w:val="00AC40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C40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24A6"/>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AC408C"/>
    <w:rPr>
      <w:rFonts w:asciiTheme="majorHAnsi" w:eastAsiaTheme="majorEastAsia" w:hAnsiTheme="majorHAnsi" w:cstheme="majorBidi"/>
      <w:color w:val="2F5496" w:themeColor="accent1" w:themeShade="BF"/>
      <w:sz w:val="26"/>
      <w:szCs w:val="26"/>
    </w:rPr>
  </w:style>
  <w:style w:type="paragraph" w:customStyle="1" w:styleId="content">
    <w:name w:val="content"/>
    <w:basedOn w:val="Normal"/>
    <w:link w:val="contentChar"/>
    <w:qFormat/>
    <w:rsid w:val="00F0124D"/>
    <w:pPr>
      <w:spacing w:line="360" w:lineRule="auto"/>
      <w:ind w:firstLine="720"/>
      <w:jc w:val="both"/>
    </w:pPr>
    <w:rPr>
      <w:rFonts w:ascii="Times New Roman" w:hAnsi="Times New Roman"/>
      <w:sz w:val="28"/>
    </w:rPr>
  </w:style>
  <w:style w:type="paragraph" w:customStyle="1" w:styleId="level1">
    <w:name w:val="level1"/>
    <w:basedOn w:val="Heading2"/>
    <w:link w:val="level1Char"/>
    <w:qFormat/>
    <w:rsid w:val="00C609DD"/>
    <w:pPr>
      <w:numPr>
        <w:ilvl w:val="1"/>
        <w:numId w:val="2"/>
      </w:numPr>
      <w:spacing w:line="360" w:lineRule="auto"/>
    </w:pPr>
    <w:rPr>
      <w:rFonts w:ascii="Times New Roman" w:hAnsi="Times New Roman"/>
      <w:b/>
      <w:color w:val="auto"/>
      <w:sz w:val="28"/>
    </w:rPr>
  </w:style>
  <w:style w:type="character" w:customStyle="1" w:styleId="contentChar">
    <w:name w:val="content Char"/>
    <w:basedOn w:val="Heading1Char"/>
    <w:link w:val="content"/>
    <w:rsid w:val="00F0124D"/>
    <w:rPr>
      <w:rFonts w:ascii="Times New Roman" w:eastAsiaTheme="majorEastAsia" w:hAnsi="Times New Roman" w:cstheme="majorBidi"/>
      <w:b w:val="0"/>
      <w:caps w:val="0"/>
      <w:sz w:val="28"/>
      <w:szCs w:val="32"/>
    </w:rPr>
  </w:style>
  <w:style w:type="paragraph" w:customStyle="1" w:styleId="level2">
    <w:name w:val="level2"/>
    <w:basedOn w:val="Heading3"/>
    <w:link w:val="level2Char"/>
    <w:qFormat/>
    <w:rsid w:val="00C609DD"/>
    <w:pPr>
      <w:numPr>
        <w:ilvl w:val="2"/>
        <w:numId w:val="2"/>
      </w:numPr>
      <w:spacing w:line="360" w:lineRule="auto"/>
    </w:pPr>
    <w:rPr>
      <w:rFonts w:ascii="Times New Roman" w:hAnsi="Times New Roman"/>
      <w:b/>
      <w:color w:val="auto"/>
      <w:sz w:val="28"/>
    </w:rPr>
  </w:style>
  <w:style w:type="character" w:customStyle="1" w:styleId="level1Char">
    <w:name w:val="level1 Char"/>
    <w:basedOn w:val="Heading2Char"/>
    <w:link w:val="level1"/>
    <w:rsid w:val="00C609DD"/>
    <w:rPr>
      <w:rFonts w:ascii="Times New Roman" w:eastAsiaTheme="majorEastAsia" w:hAnsi="Times New Roman" w:cstheme="majorBidi"/>
      <w:b/>
      <w:color w:val="2F5496" w:themeColor="accent1" w:themeShade="BF"/>
      <w:sz w:val="28"/>
      <w:szCs w:val="26"/>
    </w:rPr>
  </w:style>
  <w:style w:type="character" w:customStyle="1" w:styleId="Heading3Char">
    <w:name w:val="Heading 3 Char"/>
    <w:basedOn w:val="DefaultParagraphFont"/>
    <w:link w:val="Heading3"/>
    <w:uiPriority w:val="9"/>
    <w:semiHidden/>
    <w:rsid w:val="00AC408C"/>
    <w:rPr>
      <w:rFonts w:asciiTheme="majorHAnsi" w:eastAsiaTheme="majorEastAsia" w:hAnsiTheme="majorHAnsi" w:cstheme="majorBidi"/>
      <w:color w:val="1F3763" w:themeColor="accent1" w:themeShade="7F"/>
      <w:sz w:val="24"/>
      <w:szCs w:val="24"/>
    </w:rPr>
  </w:style>
  <w:style w:type="character" w:customStyle="1" w:styleId="level2Char">
    <w:name w:val="level2 Char"/>
    <w:basedOn w:val="Heading3Char"/>
    <w:link w:val="level2"/>
    <w:rsid w:val="00C609DD"/>
    <w:rPr>
      <w:rFonts w:ascii="Times New Roman" w:eastAsiaTheme="majorEastAsia" w:hAnsi="Times New Roman" w:cstheme="majorBidi"/>
      <w:b/>
      <w:color w:val="1F3763" w:themeColor="accent1" w:themeShade="7F"/>
      <w:sz w:val="28"/>
      <w:szCs w:val="24"/>
    </w:rPr>
  </w:style>
  <w:style w:type="character" w:styleId="Emphasis">
    <w:name w:val="Emphasis"/>
    <w:basedOn w:val="DefaultParagraphFont"/>
    <w:uiPriority w:val="20"/>
    <w:qFormat/>
    <w:rsid w:val="00574B43"/>
    <w:rPr>
      <w:i/>
      <w:iCs/>
    </w:rPr>
  </w:style>
  <w:style w:type="paragraph" w:styleId="ListParagraph">
    <w:name w:val="List Paragraph"/>
    <w:basedOn w:val="Normal"/>
    <w:uiPriority w:val="34"/>
    <w:qFormat/>
    <w:rsid w:val="00CC78F0"/>
    <w:pPr>
      <w:ind w:left="720"/>
      <w:contextualSpacing/>
    </w:pPr>
  </w:style>
  <w:style w:type="paragraph" w:styleId="NormalWeb">
    <w:name w:val="Normal (Web)"/>
    <w:basedOn w:val="Normal"/>
    <w:uiPriority w:val="99"/>
    <w:semiHidden/>
    <w:unhideWhenUsed/>
    <w:rsid w:val="00AD092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D092A"/>
    <w:rPr>
      <w:color w:val="0000FF"/>
      <w:u w:val="single"/>
    </w:rPr>
  </w:style>
  <w:style w:type="paragraph" w:customStyle="1" w:styleId="Parag">
    <w:name w:val="Parag"/>
    <w:basedOn w:val="Normal"/>
    <w:link w:val="ParagChar"/>
    <w:qFormat/>
    <w:rsid w:val="000A6F0F"/>
    <w:pPr>
      <w:spacing w:after="0" w:line="360" w:lineRule="auto"/>
      <w:ind w:firstLine="720"/>
      <w:jc w:val="both"/>
    </w:pPr>
    <w:rPr>
      <w:rFonts w:ascii="Times New Roman" w:hAnsi="Times New Roman"/>
      <w:sz w:val="28"/>
    </w:rPr>
  </w:style>
  <w:style w:type="character" w:customStyle="1" w:styleId="ParagChar">
    <w:name w:val="Parag Char"/>
    <w:basedOn w:val="DefaultParagraphFont"/>
    <w:link w:val="Parag"/>
    <w:rsid w:val="000A6F0F"/>
    <w:rPr>
      <w:rFonts w:ascii="Times New Roman" w:hAnsi="Times New Roman"/>
      <w:sz w:val="28"/>
    </w:rPr>
  </w:style>
  <w:style w:type="table" w:styleId="TableGrid">
    <w:name w:val="Table Grid"/>
    <w:basedOn w:val="TableNormal"/>
    <w:uiPriority w:val="39"/>
    <w:rsid w:val="000A6F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nofl">
    <w:name w:val="para_no_fl"/>
    <w:basedOn w:val="Normal"/>
    <w:link w:val="paranoflChar"/>
    <w:qFormat/>
    <w:rsid w:val="000A6F0F"/>
    <w:pPr>
      <w:spacing w:after="0" w:line="360" w:lineRule="auto"/>
      <w:jc w:val="both"/>
    </w:pPr>
    <w:rPr>
      <w:rFonts w:ascii="Times New Roman" w:hAnsi="Times New Roman"/>
      <w:sz w:val="28"/>
    </w:rPr>
  </w:style>
  <w:style w:type="character" w:customStyle="1" w:styleId="paranoflChar">
    <w:name w:val="para_no_fl Char"/>
    <w:basedOn w:val="DefaultParagraphFont"/>
    <w:link w:val="paranofl"/>
    <w:rsid w:val="000A6F0F"/>
    <w:rPr>
      <w:rFonts w:ascii="Times New Roman" w:hAnsi="Times New Roman"/>
      <w:sz w:val="28"/>
    </w:rPr>
  </w:style>
  <w:style w:type="character" w:customStyle="1" w:styleId="mw-headline">
    <w:name w:val="mw-headline"/>
    <w:basedOn w:val="DefaultParagraphFont"/>
    <w:rsid w:val="000C620D"/>
  </w:style>
  <w:style w:type="character" w:customStyle="1" w:styleId="mw-editsection">
    <w:name w:val="mw-editsection"/>
    <w:basedOn w:val="DefaultParagraphFont"/>
    <w:rsid w:val="000C620D"/>
  </w:style>
  <w:style w:type="character" w:customStyle="1" w:styleId="mw-editsection-bracket">
    <w:name w:val="mw-editsection-bracket"/>
    <w:basedOn w:val="DefaultParagraphFont"/>
    <w:rsid w:val="000C620D"/>
  </w:style>
  <w:style w:type="character" w:styleId="UnresolvedMention">
    <w:name w:val="Unresolved Mention"/>
    <w:basedOn w:val="DefaultParagraphFont"/>
    <w:uiPriority w:val="99"/>
    <w:semiHidden/>
    <w:unhideWhenUsed/>
    <w:rsid w:val="00FC7D2E"/>
    <w:rPr>
      <w:color w:val="605E5C"/>
      <w:shd w:val="clear" w:color="auto" w:fill="E1DFDD"/>
    </w:rPr>
  </w:style>
  <w:style w:type="paragraph" w:styleId="TOC1">
    <w:name w:val="toc 1"/>
    <w:basedOn w:val="Normal"/>
    <w:next w:val="Normal"/>
    <w:autoRedefine/>
    <w:uiPriority w:val="39"/>
    <w:unhideWhenUsed/>
    <w:rsid w:val="007E2028"/>
    <w:pPr>
      <w:spacing w:after="100"/>
    </w:pPr>
    <w:rPr>
      <w:rFonts w:ascii="Times New Roman" w:hAnsi="Times New Roman"/>
      <w:b/>
      <w:sz w:val="28"/>
    </w:rPr>
  </w:style>
  <w:style w:type="paragraph" w:styleId="TOC2">
    <w:name w:val="toc 2"/>
    <w:basedOn w:val="Normal"/>
    <w:next w:val="Normal"/>
    <w:autoRedefine/>
    <w:uiPriority w:val="39"/>
    <w:unhideWhenUsed/>
    <w:rsid w:val="007E2028"/>
    <w:pPr>
      <w:spacing w:after="100"/>
      <w:ind w:left="220"/>
    </w:pPr>
    <w:rPr>
      <w:rFonts w:ascii="Times New Roman" w:hAnsi="Times New Roman"/>
      <w:sz w:val="28"/>
    </w:rPr>
  </w:style>
  <w:style w:type="paragraph" w:styleId="TOC3">
    <w:name w:val="toc 3"/>
    <w:basedOn w:val="Normal"/>
    <w:next w:val="Normal"/>
    <w:autoRedefine/>
    <w:uiPriority w:val="39"/>
    <w:unhideWhenUsed/>
    <w:rsid w:val="007E2028"/>
    <w:pPr>
      <w:spacing w:after="100"/>
      <w:ind w:left="440"/>
    </w:pPr>
    <w:rPr>
      <w:rFonts w:ascii="Times New Roman" w:hAnsi="Times New Roman"/>
      <w:sz w:val="28"/>
    </w:rPr>
  </w:style>
  <w:style w:type="character" w:styleId="Strong">
    <w:name w:val="Strong"/>
    <w:basedOn w:val="DefaultParagraphFont"/>
    <w:uiPriority w:val="22"/>
    <w:qFormat/>
    <w:rsid w:val="00781B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243290">
      <w:bodyDiv w:val="1"/>
      <w:marLeft w:val="0"/>
      <w:marRight w:val="0"/>
      <w:marTop w:val="0"/>
      <w:marBottom w:val="0"/>
      <w:divBdr>
        <w:top w:val="none" w:sz="0" w:space="0" w:color="auto"/>
        <w:left w:val="none" w:sz="0" w:space="0" w:color="auto"/>
        <w:bottom w:val="none" w:sz="0" w:space="0" w:color="auto"/>
        <w:right w:val="none" w:sz="0" w:space="0" w:color="auto"/>
      </w:divBdr>
      <w:divsChild>
        <w:div w:id="2122262204">
          <w:marLeft w:val="0"/>
          <w:marRight w:val="0"/>
          <w:marTop w:val="450"/>
          <w:marBottom w:val="300"/>
          <w:divBdr>
            <w:top w:val="none" w:sz="0" w:space="0" w:color="auto"/>
            <w:left w:val="none" w:sz="0" w:space="0" w:color="auto"/>
            <w:bottom w:val="none" w:sz="0" w:space="0" w:color="auto"/>
            <w:right w:val="none" w:sz="0" w:space="0" w:color="auto"/>
          </w:divBdr>
          <w:divsChild>
            <w:div w:id="9359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99923">
      <w:bodyDiv w:val="1"/>
      <w:marLeft w:val="0"/>
      <w:marRight w:val="0"/>
      <w:marTop w:val="0"/>
      <w:marBottom w:val="0"/>
      <w:divBdr>
        <w:top w:val="none" w:sz="0" w:space="0" w:color="auto"/>
        <w:left w:val="none" w:sz="0" w:space="0" w:color="auto"/>
        <w:bottom w:val="none" w:sz="0" w:space="0" w:color="auto"/>
        <w:right w:val="none" w:sz="0" w:space="0" w:color="auto"/>
      </w:divBdr>
    </w:div>
    <w:div w:id="704329631">
      <w:bodyDiv w:val="1"/>
      <w:marLeft w:val="0"/>
      <w:marRight w:val="0"/>
      <w:marTop w:val="0"/>
      <w:marBottom w:val="0"/>
      <w:divBdr>
        <w:top w:val="none" w:sz="0" w:space="0" w:color="auto"/>
        <w:left w:val="none" w:sz="0" w:space="0" w:color="auto"/>
        <w:bottom w:val="none" w:sz="0" w:space="0" w:color="auto"/>
        <w:right w:val="none" w:sz="0" w:space="0" w:color="auto"/>
      </w:divBdr>
    </w:div>
    <w:div w:id="790439243">
      <w:bodyDiv w:val="1"/>
      <w:marLeft w:val="0"/>
      <w:marRight w:val="0"/>
      <w:marTop w:val="0"/>
      <w:marBottom w:val="0"/>
      <w:divBdr>
        <w:top w:val="none" w:sz="0" w:space="0" w:color="auto"/>
        <w:left w:val="none" w:sz="0" w:space="0" w:color="auto"/>
        <w:bottom w:val="none" w:sz="0" w:space="0" w:color="auto"/>
        <w:right w:val="none" w:sz="0" w:space="0" w:color="auto"/>
      </w:divBdr>
    </w:div>
    <w:div w:id="895090796">
      <w:bodyDiv w:val="1"/>
      <w:marLeft w:val="0"/>
      <w:marRight w:val="0"/>
      <w:marTop w:val="0"/>
      <w:marBottom w:val="0"/>
      <w:divBdr>
        <w:top w:val="none" w:sz="0" w:space="0" w:color="auto"/>
        <w:left w:val="none" w:sz="0" w:space="0" w:color="auto"/>
        <w:bottom w:val="none" w:sz="0" w:space="0" w:color="auto"/>
        <w:right w:val="none" w:sz="0" w:space="0" w:color="auto"/>
      </w:divBdr>
      <w:divsChild>
        <w:div w:id="542064514">
          <w:marLeft w:val="336"/>
          <w:marRight w:val="0"/>
          <w:marTop w:val="120"/>
          <w:marBottom w:val="312"/>
          <w:divBdr>
            <w:top w:val="none" w:sz="0" w:space="0" w:color="auto"/>
            <w:left w:val="none" w:sz="0" w:space="0" w:color="auto"/>
            <w:bottom w:val="none" w:sz="0" w:space="0" w:color="auto"/>
            <w:right w:val="none" w:sz="0" w:space="0" w:color="auto"/>
          </w:divBdr>
          <w:divsChild>
            <w:div w:id="24053237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032800621">
      <w:bodyDiv w:val="1"/>
      <w:marLeft w:val="0"/>
      <w:marRight w:val="0"/>
      <w:marTop w:val="0"/>
      <w:marBottom w:val="0"/>
      <w:divBdr>
        <w:top w:val="none" w:sz="0" w:space="0" w:color="auto"/>
        <w:left w:val="none" w:sz="0" w:space="0" w:color="auto"/>
        <w:bottom w:val="none" w:sz="0" w:space="0" w:color="auto"/>
        <w:right w:val="none" w:sz="0" w:space="0" w:color="auto"/>
      </w:divBdr>
    </w:div>
    <w:div w:id="1070543196">
      <w:bodyDiv w:val="1"/>
      <w:marLeft w:val="0"/>
      <w:marRight w:val="0"/>
      <w:marTop w:val="0"/>
      <w:marBottom w:val="0"/>
      <w:divBdr>
        <w:top w:val="none" w:sz="0" w:space="0" w:color="auto"/>
        <w:left w:val="none" w:sz="0" w:space="0" w:color="auto"/>
        <w:bottom w:val="none" w:sz="0" w:space="0" w:color="auto"/>
        <w:right w:val="none" w:sz="0" w:space="0" w:color="auto"/>
      </w:divBdr>
    </w:div>
    <w:div w:id="1197426759">
      <w:bodyDiv w:val="1"/>
      <w:marLeft w:val="0"/>
      <w:marRight w:val="0"/>
      <w:marTop w:val="0"/>
      <w:marBottom w:val="0"/>
      <w:divBdr>
        <w:top w:val="none" w:sz="0" w:space="0" w:color="auto"/>
        <w:left w:val="none" w:sz="0" w:space="0" w:color="auto"/>
        <w:bottom w:val="none" w:sz="0" w:space="0" w:color="auto"/>
        <w:right w:val="none" w:sz="0" w:space="0" w:color="auto"/>
      </w:divBdr>
    </w:div>
    <w:div w:id="1198154400">
      <w:bodyDiv w:val="1"/>
      <w:marLeft w:val="0"/>
      <w:marRight w:val="0"/>
      <w:marTop w:val="0"/>
      <w:marBottom w:val="0"/>
      <w:divBdr>
        <w:top w:val="none" w:sz="0" w:space="0" w:color="auto"/>
        <w:left w:val="none" w:sz="0" w:space="0" w:color="auto"/>
        <w:bottom w:val="none" w:sz="0" w:space="0" w:color="auto"/>
        <w:right w:val="none" w:sz="0" w:space="0" w:color="auto"/>
      </w:divBdr>
    </w:div>
    <w:div w:id="1229345857">
      <w:bodyDiv w:val="1"/>
      <w:marLeft w:val="0"/>
      <w:marRight w:val="0"/>
      <w:marTop w:val="0"/>
      <w:marBottom w:val="0"/>
      <w:divBdr>
        <w:top w:val="none" w:sz="0" w:space="0" w:color="auto"/>
        <w:left w:val="none" w:sz="0" w:space="0" w:color="auto"/>
        <w:bottom w:val="none" w:sz="0" w:space="0" w:color="auto"/>
        <w:right w:val="none" w:sz="0" w:space="0" w:color="auto"/>
      </w:divBdr>
    </w:div>
    <w:div w:id="1309435999">
      <w:bodyDiv w:val="1"/>
      <w:marLeft w:val="0"/>
      <w:marRight w:val="0"/>
      <w:marTop w:val="0"/>
      <w:marBottom w:val="0"/>
      <w:divBdr>
        <w:top w:val="none" w:sz="0" w:space="0" w:color="auto"/>
        <w:left w:val="none" w:sz="0" w:space="0" w:color="auto"/>
        <w:bottom w:val="none" w:sz="0" w:space="0" w:color="auto"/>
        <w:right w:val="none" w:sz="0" w:space="0" w:color="auto"/>
      </w:divBdr>
      <w:divsChild>
        <w:div w:id="1427190908">
          <w:marLeft w:val="0"/>
          <w:marRight w:val="0"/>
          <w:marTop w:val="0"/>
          <w:marBottom w:val="0"/>
          <w:divBdr>
            <w:top w:val="none" w:sz="0" w:space="0" w:color="auto"/>
            <w:left w:val="none" w:sz="0" w:space="0" w:color="auto"/>
            <w:bottom w:val="none" w:sz="0" w:space="0" w:color="auto"/>
            <w:right w:val="none" w:sz="0" w:space="0" w:color="auto"/>
          </w:divBdr>
        </w:div>
        <w:div w:id="298271541">
          <w:marLeft w:val="0"/>
          <w:marRight w:val="0"/>
          <w:marTop w:val="0"/>
          <w:marBottom w:val="0"/>
          <w:divBdr>
            <w:top w:val="none" w:sz="0" w:space="0" w:color="auto"/>
            <w:left w:val="none" w:sz="0" w:space="0" w:color="auto"/>
            <w:bottom w:val="none" w:sz="0" w:space="0" w:color="auto"/>
            <w:right w:val="none" w:sz="0" w:space="0" w:color="auto"/>
          </w:divBdr>
        </w:div>
        <w:div w:id="1676035580">
          <w:marLeft w:val="0"/>
          <w:marRight w:val="0"/>
          <w:marTop w:val="0"/>
          <w:marBottom w:val="0"/>
          <w:divBdr>
            <w:top w:val="none" w:sz="0" w:space="0" w:color="auto"/>
            <w:left w:val="none" w:sz="0" w:space="0" w:color="auto"/>
            <w:bottom w:val="none" w:sz="0" w:space="0" w:color="auto"/>
            <w:right w:val="none" w:sz="0" w:space="0" w:color="auto"/>
          </w:divBdr>
        </w:div>
        <w:div w:id="2062097296">
          <w:marLeft w:val="0"/>
          <w:marRight w:val="0"/>
          <w:marTop w:val="0"/>
          <w:marBottom w:val="0"/>
          <w:divBdr>
            <w:top w:val="none" w:sz="0" w:space="0" w:color="auto"/>
            <w:left w:val="none" w:sz="0" w:space="0" w:color="auto"/>
            <w:bottom w:val="none" w:sz="0" w:space="0" w:color="auto"/>
            <w:right w:val="none" w:sz="0" w:space="0" w:color="auto"/>
          </w:divBdr>
        </w:div>
        <w:div w:id="1847818013">
          <w:marLeft w:val="0"/>
          <w:marRight w:val="0"/>
          <w:marTop w:val="0"/>
          <w:marBottom w:val="0"/>
          <w:divBdr>
            <w:top w:val="none" w:sz="0" w:space="0" w:color="auto"/>
            <w:left w:val="none" w:sz="0" w:space="0" w:color="auto"/>
            <w:bottom w:val="none" w:sz="0" w:space="0" w:color="auto"/>
            <w:right w:val="none" w:sz="0" w:space="0" w:color="auto"/>
          </w:divBdr>
        </w:div>
        <w:div w:id="1185096834">
          <w:marLeft w:val="0"/>
          <w:marRight w:val="0"/>
          <w:marTop w:val="0"/>
          <w:marBottom w:val="0"/>
          <w:divBdr>
            <w:top w:val="none" w:sz="0" w:space="0" w:color="auto"/>
            <w:left w:val="none" w:sz="0" w:space="0" w:color="auto"/>
            <w:bottom w:val="none" w:sz="0" w:space="0" w:color="auto"/>
            <w:right w:val="none" w:sz="0" w:space="0" w:color="auto"/>
          </w:divBdr>
        </w:div>
        <w:div w:id="760418318">
          <w:marLeft w:val="0"/>
          <w:marRight w:val="0"/>
          <w:marTop w:val="0"/>
          <w:marBottom w:val="0"/>
          <w:divBdr>
            <w:top w:val="none" w:sz="0" w:space="0" w:color="auto"/>
            <w:left w:val="none" w:sz="0" w:space="0" w:color="auto"/>
            <w:bottom w:val="none" w:sz="0" w:space="0" w:color="auto"/>
            <w:right w:val="none" w:sz="0" w:space="0" w:color="auto"/>
          </w:divBdr>
        </w:div>
        <w:div w:id="62067419">
          <w:marLeft w:val="0"/>
          <w:marRight w:val="0"/>
          <w:marTop w:val="0"/>
          <w:marBottom w:val="0"/>
          <w:divBdr>
            <w:top w:val="none" w:sz="0" w:space="0" w:color="auto"/>
            <w:left w:val="none" w:sz="0" w:space="0" w:color="auto"/>
            <w:bottom w:val="none" w:sz="0" w:space="0" w:color="auto"/>
            <w:right w:val="none" w:sz="0" w:space="0" w:color="auto"/>
          </w:divBdr>
        </w:div>
        <w:div w:id="1783645072">
          <w:marLeft w:val="0"/>
          <w:marRight w:val="0"/>
          <w:marTop w:val="0"/>
          <w:marBottom w:val="0"/>
          <w:divBdr>
            <w:top w:val="none" w:sz="0" w:space="0" w:color="auto"/>
            <w:left w:val="none" w:sz="0" w:space="0" w:color="auto"/>
            <w:bottom w:val="none" w:sz="0" w:space="0" w:color="auto"/>
            <w:right w:val="none" w:sz="0" w:space="0" w:color="auto"/>
          </w:divBdr>
        </w:div>
        <w:div w:id="303855062">
          <w:marLeft w:val="0"/>
          <w:marRight w:val="0"/>
          <w:marTop w:val="0"/>
          <w:marBottom w:val="0"/>
          <w:divBdr>
            <w:top w:val="none" w:sz="0" w:space="0" w:color="auto"/>
            <w:left w:val="none" w:sz="0" w:space="0" w:color="auto"/>
            <w:bottom w:val="none" w:sz="0" w:space="0" w:color="auto"/>
            <w:right w:val="none" w:sz="0" w:space="0" w:color="auto"/>
          </w:divBdr>
        </w:div>
        <w:div w:id="795682486">
          <w:marLeft w:val="0"/>
          <w:marRight w:val="0"/>
          <w:marTop w:val="0"/>
          <w:marBottom w:val="0"/>
          <w:divBdr>
            <w:top w:val="none" w:sz="0" w:space="0" w:color="auto"/>
            <w:left w:val="none" w:sz="0" w:space="0" w:color="auto"/>
            <w:bottom w:val="none" w:sz="0" w:space="0" w:color="auto"/>
            <w:right w:val="none" w:sz="0" w:space="0" w:color="auto"/>
          </w:divBdr>
        </w:div>
        <w:div w:id="916749387">
          <w:marLeft w:val="0"/>
          <w:marRight w:val="0"/>
          <w:marTop w:val="0"/>
          <w:marBottom w:val="0"/>
          <w:divBdr>
            <w:top w:val="none" w:sz="0" w:space="0" w:color="auto"/>
            <w:left w:val="none" w:sz="0" w:space="0" w:color="auto"/>
            <w:bottom w:val="none" w:sz="0" w:space="0" w:color="auto"/>
            <w:right w:val="none" w:sz="0" w:space="0" w:color="auto"/>
          </w:divBdr>
        </w:div>
        <w:div w:id="27075453">
          <w:marLeft w:val="0"/>
          <w:marRight w:val="0"/>
          <w:marTop w:val="0"/>
          <w:marBottom w:val="0"/>
          <w:divBdr>
            <w:top w:val="none" w:sz="0" w:space="0" w:color="auto"/>
            <w:left w:val="none" w:sz="0" w:space="0" w:color="auto"/>
            <w:bottom w:val="none" w:sz="0" w:space="0" w:color="auto"/>
            <w:right w:val="none" w:sz="0" w:space="0" w:color="auto"/>
          </w:divBdr>
        </w:div>
        <w:div w:id="390079786">
          <w:marLeft w:val="0"/>
          <w:marRight w:val="0"/>
          <w:marTop w:val="0"/>
          <w:marBottom w:val="0"/>
          <w:divBdr>
            <w:top w:val="none" w:sz="0" w:space="0" w:color="auto"/>
            <w:left w:val="none" w:sz="0" w:space="0" w:color="auto"/>
            <w:bottom w:val="none" w:sz="0" w:space="0" w:color="auto"/>
            <w:right w:val="none" w:sz="0" w:space="0" w:color="auto"/>
          </w:divBdr>
        </w:div>
        <w:div w:id="1377849212">
          <w:marLeft w:val="0"/>
          <w:marRight w:val="0"/>
          <w:marTop w:val="0"/>
          <w:marBottom w:val="0"/>
          <w:divBdr>
            <w:top w:val="none" w:sz="0" w:space="0" w:color="auto"/>
            <w:left w:val="none" w:sz="0" w:space="0" w:color="auto"/>
            <w:bottom w:val="none" w:sz="0" w:space="0" w:color="auto"/>
            <w:right w:val="none" w:sz="0" w:space="0" w:color="auto"/>
          </w:divBdr>
        </w:div>
        <w:div w:id="1701197699">
          <w:marLeft w:val="0"/>
          <w:marRight w:val="0"/>
          <w:marTop w:val="0"/>
          <w:marBottom w:val="0"/>
          <w:divBdr>
            <w:top w:val="none" w:sz="0" w:space="0" w:color="auto"/>
            <w:left w:val="none" w:sz="0" w:space="0" w:color="auto"/>
            <w:bottom w:val="none" w:sz="0" w:space="0" w:color="auto"/>
            <w:right w:val="none" w:sz="0" w:space="0" w:color="auto"/>
          </w:divBdr>
        </w:div>
        <w:div w:id="662320544">
          <w:marLeft w:val="0"/>
          <w:marRight w:val="0"/>
          <w:marTop w:val="0"/>
          <w:marBottom w:val="0"/>
          <w:divBdr>
            <w:top w:val="none" w:sz="0" w:space="0" w:color="auto"/>
            <w:left w:val="none" w:sz="0" w:space="0" w:color="auto"/>
            <w:bottom w:val="none" w:sz="0" w:space="0" w:color="auto"/>
            <w:right w:val="none" w:sz="0" w:space="0" w:color="auto"/>
          </w:divBdr>
        </w:div>
        <w:div w:id="1375232783">
          <w:marLeft w:val="0"/>
          <w:marRight w:val="0"/>
          <w:marTop w:val="0"/>
          <w:marBottom w:val="0"/>
          <w:divBdr>
            <w:top w:val="none" w:sz="0" w:space="0" w:color="auto"/>
            <w:left w:val="none" w:sz="0" w:space="0" w:color="auto"/>
            <w:bottom w:val="none" w:sz="0" w:space="0" w:color="auto"/>
            <w:right w:val="none" w:sz="0" w:space="0" w:color="auto"/>
          </w:divBdr>
        </w:div>
        <w:div w:id="1324898077">
          <w:marLeft w:val="0"/>
          <w:marRight w:val="0"/>
          <w:marTop w:val="0"/>
          <w:marBottom w:val="0"/>
          <w:divBdr>
            <w:top w:val="none" w:sz="0" w:space="0" w:color="auto"/>
            <w:left w:val="none" w:sz="0" w:space="0" w:color="auto"/>
            <w:bottom w:val="none" w:sz="0" w:space="0" w:color="auto"/>
            <w:right w:val="none" w:sz="0" w:space="0" w:color="auto"/>
          </w:divBdr>
        </w:div>
        <w:div w:id="74085639">
          <w:marLeft w:val="0"/>
          <w:marRight w:val="0"/>
          <w:marTop w:val="0"/>
          <w:marBottom w:val="0"/>
          <w:divBdr>
            <w:top w:val="none" w:sz="0" w:space="0" w:color="auto"/>
            <w:left w:val="none" w:sz="0" w:space="0" w:color="auto"/>
            <w:bottom w:val="none" w:sz="0" w:space="0" w:color="auto"/>
            <w:right w:val="none" w:sz="0" w:space="0" w:color="auto"/>
          </w:divBdr>
        </w:div>
        <w:div w:id="728384746">
          <w:marLeft w:val="0"/>
          <w:marRight w:val="0"/>
          <w:marTop w:val="0"/>
          <w:marBottom w:val="0"/>
          <w:divBdr>
            <w:top w:val="none" w:sz="0" w:space="0" w:color="auto"/>
            <w:left w:val="none" w:sz="0" w:space="0" w:color="auto"/>
            <w:bottom w:val="none" w:sz="0" w:space="0" w:color="auto"/>
            <w:right w:val="none" w:sz="0" w:space="0" w:color="auto"/>
          </w:divBdr>
        </w:div>
        <w:div w:id="1935628179">
          <w:marLeft w:val="0"/>
          <w:marRight w:val="0"/>
          <w:marTop w:val="0"/>
          <w:marBottom w:val="0"/>
          <w:divBdr>
            <w:top w:val="none" w:sz="0" w:space="0" w:color="auto"/>
            <w:left w:val="none" w:sz="0" w:space="0" w:color="auto"/>
            <w:bottom w:val="none" w:sz="0" w:space="0" w:color="auto"/>
            <w:right w:val="none" w:sz="0" w:space="0" w:color="auto"/>
          </w:divBdr>
        </w:div>
        <w:div w:id="1257516660">
          <w:marLeft w:val="0"/>
          <w:marRight w:val="0"/>
          <w:marTop w:val="0"/>
          <w:marBottom w:val="0"/>
          <w:divBdr>
            <w:top w:val="none" w:sz="0" w:space="0" w:color="auto"/>
            <w:left w:val="none" w:sz="0" w:space="0" w:color="auto"/>
            <w:bottom w:val="none" w:sz="0" w:space="0" w:color="auto"/>
            <w:right w:val="none" w:sz="0" w:space="0" w:color="auto"/>
          </w:divBdr>
        </w:div>
        <w:div w:id="1083452864">
          <w:marLeft w:val="0"/>
          <w:marRight w:val="0"/>
          <w:marTop w:val="0"/>
          <w:marBottom w:val="0"/>
          <w:divBdr>
            <w:top w:val="none" w:sz="0" w:space="0" w:color="auto"/>
            <w:left w:val="none" w:sz="0" w:space="0" w:color="auto"/>
            <w:bottom w:val="none" w:sz="0" w:space="0" w:color="auto"/>
            <w:right w:val="none" w:sz="0" w:space="0" w:color="auto"/>
          </w:divBdr>
        </w:div>
        <w:div w:id="947351324">
          <w:marLeft w:val="0"/>
          <w:marRight w:val="0"/>
          <w:marTop w:val="0"/>
          <w:marBottom w:val="0"/>
          <w:divBdr>
            <w:top w:val="none" w:sz="0" w:space="0" w:color="auto"/>
            <w:left w:val="none" w:sz="0" w:space="0" w:color="auto"/>
            <w:bottom w:val="none" w:sz="0" w:space="0" w:color="auto"/>
            <w:right w:val="none" w:sz="0" w:space="0" w:color="auto"/>
          </w:divBdr>
        </w:div>
        <w:div w:id="480314507">
          <w:marLeft w:val="0"/>
          <w:marRight w:val="0"/>
          <w:marTop w:val="0"/>
          <w:marBottom w:val="0"/>
          <w:divBdr>
            <w:top w:val="none" w:sz="0" w:space="0" w:color="auto"/>
            <w:left w:val="none" w:sz="0" w:space="0" w:color="auto"/>
            <w:bottom w:val="none" w:sz="0" w:space="0" w:color="auto"/>
            <w:right w:val="none" w:sz="0" w:space="0" w:color="auto"/>
          </w:divBdr>
        </w:div>
        <w:div w:id="1492410387">
          <w:marLeft w:val="0"/>
          <w:marRight w:val="0"/>
          <w:marTop w:val="0"/>
          <w:marBottom w:val="0"/>
          <w:divBdr>
            <w:top w:val="none" w:sz="0" w:space="0" w:color="auto"/>
            <w:left w:val="none" w:sz="0" w:space="0" w:color="auto"/>
            <w:bottom w:val="none" w:sz="0" w:space="0" w:color="auto"/>
            <w:right w:val="none" w:sz="0" w:space="0" w:color="auto"/>
          </w:divBdr>
        </w:div>
        <w:div w:id="1679039594">
          <w:marLeft w:val="0"/>
          <w:marRight w:val="0"/>
          <w:marTop w:val="0"/>
          <w:marBottom w:val="0"/>
          <w:divBdr>
            <w:top w:val="none" w:sz="0" w:space="0" w:color="auto"/>
            <w:left w:val="none" w:sz="0" w:space="0" w:color="auto"/>
            <w:bottom w:val="none" w:sz="0" w:space="0" w:color="auto"/>
            <w:right w:val="none" w:sz="0" w:space="0" w:color="auto"/>
          </w:divBdr>
        </w:div>
        <w:div w:id="700590801">
          <w:marLeft w:val="0"/>
          <w:marRight w:val="0"/>
          <w:marTop w:val="0"/>
          <w:marBottom w:val="0"/>
          <w:divBdr>
            <w:top w:val="none" w:sz="0" w:space="0" w:color="auto"/>
            <w:left w:val="none" w:sz="0" w:space="0" w:color="auto"/>
            <w:bottom w:val="none" w:sz="0" w:space="0" w:color="auto"/>
            <w:right w:val="none" w:sz="0" w:space="0" w:color="auto"/>
          </w:divBdr>
        </w:div>
        <w:div w:id="543172788">
          <w:marLeft w:val="0"/>
          <w:marRight w:val="0"/>
          <w:marTop w:val="0"/>
          <w:marBottom w:val="0"/>
          <w:divBdr>
            <w:top w:val="none" w:sz="0" w:space="0" w:color="auto"/>
            <w:left w:val="none" w:sz="0" w:space="0" w:color="auto"/>
            <w:bottom w:val="none" w:sz="0" w:space="0" w:color="auto"/>
            <w:right w:val="none" w:sz="0" w:space="0" w:color="auto"/>
          </w:divBdr>
        </w:div>
        <w:div w:id="331378048">
          <w:marLeft w:val="0"/>
          <w:marRight w:val="0"/>
          <w:marTop w:val="0"/>
          <w:marBottom w:val="0"/>
          <w:divBdr>
            <w:top w:val="none" w:sz="0" w:space="0" w:color="auto"/>
            <w:left w:val="none" w:sz="0" w:space="0" w:color="auto"/>
            <w:bottom w:val="none" w:sz="0" w:space="0" w:color="auto"/>
            <w:right w:val="none" w:sz="0" w:space="0" w:color="auto"/>
          </w:divBdr>
        </w:div>
        <w:div w:id="1577009292">
          <w:marLeft w:val="0"/>
          <w:marRight w:val="0"/>
          <w:marTop w:val="0"/>
          <w:marBottom w:val="0"/>
          <w:divBdr>
            <w:top w:val="none" w:sz="0" w:space="0" w:color="auto"/>
            <w:left w:val="none" w:sz="0" w:space="0" w:color="auto"/>
            <w:bottom w:val="none" w:sz="0" w:space="0" w:color="auto"/>
            <w:right w:val="none" w:sz="0" w:space="0" w:color="auto"/>
          </w:divBdr>
        </w:div>
      </w:divsChild>
    </w:div>
    <w:div w:id="1773159408">
      <w:bodyDiv w:val="1"/>
      <w:marLeft w:val="0"/>
      <w:marRight w:val="0"/>
      <w:marTop w:val="0"/>
      <w:marBottom w:val="0"/>
      <w:divBdr>
        <w:top w:val="none" w:sz="0" w:space="0" w:color="auto"/>
        <w:left w:val="none" w:sz="0" w:space="0" w:color="auto"/>
        <w:bottom w:val="none" w:sz="0" w:space="0" w:color="auto"/>
        <w:right w:val="none" w:sz="0" w:space="0" w:color="auto"/>
      </w:divBdr>
    </w:div>
    <w:div w:id="179660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microsoft.com/office/2007/relationships/hdphoto" Target="media/hdphoto1.wdp"/><Relationship Id="rId26" Type="http://schemas.openxmlformats.org/officeDocument/2006/relationships/image" Target="media/image19.png"/><Relationship Id="rId39" Type="http://schemas.openxmlformats.org/officeDocument/2006/relationships/image" Target="media/image29.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0.jpeg"/><Relationship Id="rId42" Type="http://schemas.openxmlformats.org/officeDocument/2006/relationships/image" Target="media/image32.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190.png"/><Relationship Id="rId38" Type="http://schemas.openxmlformats.org/officeDocument/2006/relationships/image" Target="media/image28.emf"/><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1.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10" Type="http://schemas.openxmlformats.org/officeDocument/2006/relationships/image" Target="media/image5.png"/><Relationship Id="rId19" Type="http://schemas.openxmlformats.org/officeDocument/2006/relationships/image" Target="media/image120.png"/><Relationship Id="rId31" Type="http://schemas.openxmlformats.org/officeDocument/2006/relationships/image" Target="media/image24.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hivemq.com/public-mqtt-broker/" TargetMode="External"/><Relationship Id="rId43"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D:\THINH\DO_AN\Project_HaUI_2_2022\template_do_an\template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10</b:Tag>
    <b:SourceType>InternetSite</b:SourceType>
    <b:Guid>{A8BA1350-1C6D-4E2F-9877-F7DAADE34761}</b:Guid>
    <b:Title>https://datasheet.lcsc.com</b:Title>
    <b:URL>https://datasheet.lcsc.com/szlcsc/1912111437_HI-LINK-HLK-5M05_C209907.pdf</b:URL>
    <b:RefOrder>1</b:RefOrder>
  </b:Source>
  <b:Source>
    <b:Tag>1</b:Tag>
    <b:SourceType>Book</b:SourceType>
    <b:Guid>{5A6E116E-F39A-4E5A-92C1-CFE29A44B933}</b:Guid>
    <b:Author>
      <b:Author>
        <b:NameList>
          <b:Person>
            <b:Last>Grokhotkov</b:Last>
            <b:First>Ivan</b:First>
          </b:Person>
        </b:NameList>
      </b:Author>
    </b:Author>
    <b:Publisher>Oxford University</b:Publisher>
    <b:Title>ESP8266 Arduino Core Documentation</b:Title>
    <b:Year>2010</b:Year>
    <b:RefOrder>7</b:RefOrder>
  </b:Source>
  <b:Source>
    <b:Tag>11</b:Tag>
    <b:SourceType>InternetSite</b:SourceType>
    <b:Guid>{8AB6266A-F5F6-4099-8BA6-8B04E48C9D79}</b:Guid>
    <b:Title>https://www.digikey.bg</b:Title>
    <b:URL>https://www.digikey.bg/product-detail/en/mornsun-america-llc/B0505S-1WR3/2725-B0505S-1WR3-ND/13168098</b:URL>
    <b:RefOrder>4</b:RefOrder>
  </b:Source>
</b:Sources>
</file>

<file path=customXml/itemProps1.xml><?xml version="1.0" encoding="utf-8"?>
<ds:datastoreItem xmlns:ds="http://schemas.openxmlformats.org/officeDocument/2006/customXml" ds:itemID="{CBD9C4CB-C371-409A-BBE3-15A918298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template01.dotx</Template>
  <TotalTime>1292</TotalTime>
  <Pages>48</Pages>
  <Words>5717</Words>
  <Characters>32590</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Thinh</dc:creator>
  <cp:keywords/>
  <dc:description/>
  <cp:lastModifiedBy>Thịnh Lê Quang</cp:lastModifiedBy>
  <cp:revision>52</cp:revision>
  <dcterms:created xsi:type="dcterms:W3CDTF">2022-04-29T09:04:00Z</dcterms:created>
  <dcterms:modified xsi:type="dcterms:W3CDTF">2022-05-07T00:48:00Z</dcterms:modified>
</cp:coreProperties>
</file>