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70F6" w14:textId="77777777" w:rsidR="009C791C" w:rsidRDefault="009C791C" w:rsidP="008548F7">
      <w:pPr>
        <w:pStyle w:val="Heading1"/>
        <w:numPr>
          <w:ilvl w:val="0"/>
          <w:numId w:val="0"/>
        </w:numPr>
      </w:pPr>
      <w:bookmarkStart w:id="0" w:name="_Toc102487335"/>
      <w:r>
        <w:t>LỜI CẢM ƠN</w:t>
      </w:r>
      <w:bookmarkEnd w:id="0"/>
    </w:p>
    <w:p w14:paraId="595C52AD" w14:textId="4C3CD416" w:rsidR="009C791C" w:rsidRDefault="009C791C" w:rsidP="009C791C">
      <w:pPr>
        <w:pStyle w:val="content"/>
      </w:pPr>
      <w:r>
        <w:t>Trong thời gian thực hiện đề tài đồ án tốt nghiệp, em đã nhận được nhiều sự giúp đỡ, đóng góp ý kiến và chỉ bảo nhiệt tình của các thầy cô bộ môn Điện Tử Viễn Thông cũng như thầy cô trong khoa Điện Tử trường Đại Học Công Nghiệp Hà Nội. Đồng thời chúng em đã được tiếp cận các trang thiết bị hiện đại của khoa để phục vụ vào mục đích nghiên cứu, học tập.</w:t>
      </w:r>
    </w:p>
    <w:p w14:paraId="45DC915C" w14:textId="20598BD6" w:rsidR="009C791C" w:rsidRDefault="009C791C" w:rsidP="009C791C">
      <w:pPr>
        <w:pStyle w:val="content"/>
      </w:pPr>
      <w:r>
        <w:t xml:space="preserve">Em xin gửi lời cảm ơn chân thành đến Th.S Trần Xuân Phương, người đã tận tình hướng dẫn, chỉ dạy, giúp đỡ và cung cấp những tài liệu cũng như kinh nghiệm quý báu giúp em hoàn thành các nhiệm vụ được giao trong quá trình thực hiện. </w:t>
      </w:r>
    </w:p>
    <w:p w14:paraId="39C16072" w14:textId="77777777" w:rsidR="009C791C" w:rsidRDefault="009C791C" w:rsidP="009C791C">
      <w:pPr>
        <w:pStyle w:val="content"/>
      </w:pPr>
      <w:r>
        <w:t>Em cũng xin cảm ơn các thầy cô trong trường Đại học Công nghiệp Hà Nội nói chung, các thầy cô trong khoa Điện tử nói riêng đã chỉ dạy những kiến thức quý báu, giúp em có được cơ sở lý thuyết vững vàng và tạo điều kiện giúp đỡ em trong suốt quá trình học tập.</w:t>
      </w:r>
    </w:p>
    <w:p w14:paraId="4A9DD014" w14:textId="77777777" w:rsidR="009C791C" w:rsidRDefault="009C791C" w:rsidP="009C791C">
      <w:pPr>
        <w:pStyle w:val="content"/>
      </w:pPr>
      <w:r>
        <w:t>Cuối cùng, em xin chân thành cảm ơn gia đình và bạn bè đã luôn tạo điều kiện, quan tâm, giúp đỡ, động viên trong suốt quá trình học tập và hoàn thành đề tài đồ án tốt nghiệp.</w:t>
      </w:r>
    </w:p>
    <w:p w14:paraId="234460DD" w14:textId="77777777" w:rsidR="009C791C" w:rsidRDefault="009C791C" w:rsidP="009C791C">
      <w:pPr>
        <w:pStyle w:val="content"/>
        <w:ind w:left="2880"/>
      </w:pPr>
      <w:r>
        <w:tab/>
        <w:t>Hà Nội, Ngày… tháng… năm 2022</w:t>
      </w:r>
    </w:p>
    <w:p w14:paraId="1144D0B6" w14:textId="741BDEE2" w:rsidR="009C791C" w:rsidRDefault="009C791C" w:rsidP="009C791C">
      <w:pPr>
        <w:pStyle w:val="content"/>
        <w:ind w:left="3600"/>
        <w:jc w:val="center"/>
      </w:pPr>
      <w:r>
        <w:t>Sinh viên thực hiện</w:t>
      </w:r>
    </w:p>
    <w:p w14:paraId="15D5E68D" w14:textId="1ED4ECEA" w:rsidR="00B1055C" w:rsidRDefault="00E821A6" w:rsidP="009C791C">
      <w:pPr>
        <w:pStyle w:val="content"/>
        <w:ind w:left="3600"/>
        <w:jc w:val="center"/>
      </w:pPr>
      <w:r>
        <w:t>Đặng Văn Thái</w:t>
      </w:r>
    </w:p>
    <w:p w14:paraId="6B024CEB" w14:textId="7281409E" w:rsidR="00B1055C" w:rsidRDefault="00B1055C" w:rsidP="00B1055C">
      <w:pPr>
        <w:pStyle w:val="Heading1"/>
        <w:numPr>
          <w:ilvl w:val="0"/>
          <w:numId w:val="0"/>
        </w:numPr>
        <w:jc w:val="left"/>
      </w:pPr>
      <w:r>
        <w:br w:type="page"/>
      </w:r>
      <w:bookmarkStart w:id="1" w:name="_Toc102487336"/>
      <w:r w:rsidR="007B0965">
        <w:rPr>
          <w:caps w:val="0"/>
        </w:rPr>
        <w:lastRenderedPageBreak/>
        <w:t>MỤC LỤC</w:t>
      </w:r>
      <w:bookmarkEnd w:id="1"/>
    </w:p>
    <w:p w14:paraId="44B8FEC9" w14:textId="0DED821A" w:rsidR="005112C6" w:rsidRDefault="007E2028">
      <w:pPr>
        <w:pStyle w:val="TOC1"/>
        <w:tabs>
          <w:tab w:val="right" w:leader="dot" w:pos="8777"/>
        </w:tabs>
        <w:rPr>
          <w:rFonts w:asciiTheme="minorHAnsi" w:eastAsiaTheme="minorEastAsia" w:hAnsiTheme="minorHAnsi"/>
          <w:b w:val="0"/>
          <w:noProof/>
          <w:sz w:val="22"/>
        </w:rPr>
      </w:pPr>
      <w:r>
        <w:fldChar w:fldCharType="begin"/>
      </w:r>
      <w:r>
        <w:instrText xml:space="preserve"> TOC \o "1-1" \h \z \u \t "level1,2,level2,3" </w:instrText>
      </w:r>
      <w:r>
        <w:fldChar w:fldCharType="separate"/>
      </w:r>
      <w:hyperlink w:anchor="_Toc102487335" w:history="1">
        <w:r w:rsidR="005112C6" w:rsidRPr="00C80538">
          <w:rPr>
            <w:rStyle w:val="Hyperlink"/>
            <w:noProof/>
          </w:rPr>
          <w:t>LỜI CẢM ƠN</w:t>
        </w:r>
        <w:r w:rsidR="005112C6">
          <w:rPr>
            <w:noProof/>
            <w:webHidden/>
          </w:rPr>
          <w:tab/>
        </w:r>
        <w:r w:rsidR="005112C6">
          <w:rPr>
            <w:noProof/>
            <w:webHidden/>
          </w:rPr>
          <w:fldChar w:fldCharType="begin"/>
        </w:r>
        <w:r w:rsidR="005112C6">
          <w:rPr>
            <w:noProof/>
            <w:webHidden/>
          </w:rPr>
          <w:instrText xml:space="preserve"> PAGEREF _Toc102487335 \h </w:instrText>
        </w:r>
        <w:r w:rsidR="005112C6">
          <w:rPr>
            <w:noProof/>
            <w:webHidden/>
          </w:rPr>
        </w:r>
        <w:r w:rsidR="005112C6">
          <w:rPr>
            <w:noProof/>
            <w:webHidden/>
          </w:rPr>
          <w:fldChar w:fldCharType="separate"/>
        </w:r>
        <w:r w:rsidR="005112C6">
          <w:rPr>
            <w:noProof/>
            <w:webHidden/>
          </w:rPr>
          <w:t>1</w:t>
        </w:r>
        <w:r w:rsidR="005112C6">
          <w:rPr>
            <w:noProof/>
            <w:webHidden/>
          </w:rPr>
          <w:fldChar w:fldCharType="end"/>
        </w:r>
      </w:hyperlink>
    </w:p>
    <w:p w14:paraId="08132FA7" w14:textId="3A8400DB" w:rsidR="005112C6" w:rsidRDefault="00E821A6">
      <w:pPr>
        <w:pStyle w:val="TOC1"/>
        <w:tabs>
          <w:tab w:val="right" w:leader="dot" w:pos="8777"/>
        </w:tabs>
        <w:rPr>
          <w:rFonts w:asciiTheme="minorHAnsi" w:eastAsiaTheme="minorEastAsia" w:hAnsiTheme="minorHAnsi"/>
          <w:b w:val="0"/>
          <w:noProof/>
          <w:sz w:val="22"/>
        </w:rPr>
      </w:pPr>
      <w:hyperlink w:anchor="_Toc102487336" w:history="1">
        <w:r w:rsidR="005112C6" w:rsidRPr="00C80538">
          <w:rPr>
            <w:rStyle w:val="Hyperlink"/>
            <w:noProof/>
          </w:rPr>
          <w:t>MỤC LỤC</w:t>
        </w:r>
        <w:r w:rsidR="005112C6">
          <w:rPr>
            <w:noProof/>
            <w:webHidden/>
          </w:rPr>
          <w:tab/>
        </w:r>
        <w:r w:rsidR="005112C6">
          <w:rPr>
            <w:noProof/>
            <w:webHidden/>
          </w:rPr>
          <w:fldChar w:fldCharType="begin"/>
        </w:r>
        <w:r w:rsidR="005112C6">
          <w:rPr>
            <w:noProof/>
            <w:webHidden/>
          </w:rPr>
          <w:instrText xml:space="preserve"> PAGEREF _Toc102487336 \h </w:instrText>
        </w:r>
        <w:r w:rsidR="005112C6">
          <w:rPr>
            <w:noProof/>
            <w:webHidden/>
          </w:rPr>
        </w:r>
        <w:r w:rsidR="005112C6">
          <w:rPr>
            <w:noProof/>
            <w:webHidden/>
          </w:rPr>
          <w:fldChar w:fldCharType="separate"/>
        </w:r>
        <w:r w:rsidR="005112C6">
          <w:rPr>
            <w:noProof/>
            <w:webHidden/>
          </w:rPr>
          <w:t>2</w:t>
        </w:r>
        <w:r w:rsidR="005112C6">
          <w:rPr>
            <w:noProof/>
            <w:webHidden/>
          </w:rPr>
          <w:fldChar w:fldCharType="end"/>
        </w:r>
      </w:hyperlink>
    </w:p>
    <w:p w14:paraId="6317E0D9" w14:textId="2DD3BC56" w:rsidR="005112C6" w:rsidRDefault="00E821A6">
      <w:pPr>
        <w:pStyle w:val="TOC1"/>
        <w:tabs>
          <w:tab w:val="right" w:leader="dot" w:pos="8777"/>
        </w:tabs>
        <w:rPr>
          <w:rFonts w:asciiTheme="minorHAnsi" w:eastAsiaTheme="minorEastAsia" w:hAnsiTheme="minorHAnsi"/>
          <w:b w:val="0"/>
          <w:noProof/>
          <w:sz w:val="22"/>
        </w:rPr>
      </w:pPr>
      <w:hyperlink w:anchor="_Toc102487337" w:history="1">
        <w:r w:rsidR="005112C6" w:rsidRPr="00C80538">
          <w:rPr>
            <w:rStyle w:val="Hyperlink"/>
            <w:noProof/>
          </w:rPr>
          <w:t>DANH MỤC HÌNH ẢNH</w:t>
        </w:r>
        <w:r w:rsidR="005112C6">
          <w:rPr>
            <w:noProof/>
            <w:webHidden/>
          </w:rPr>
          <w:tab/>
        </w:r>
        <w:r w:rsidR="005112C6">
          <w:rPr>
            <w:noProof/>
            <w:webHidden/>
          </w:rPr>
          <w:fldChar w:fldCharType="begin"/>
        </w:r>
        <w:r w:rsidR="005112C6">
          <w:rPr>
            <w:noProof/>
            <w:webHidden/>
          </w:rPr>
          <w:instrText xml:space="preserve"> PAGEREF _Toc102487337 \h </w:instrText>
        </w:r>
        <w:r w:rsidR="005112C6">
          <w:rPr>
            <w:noProof/>
            <w:webHidden/>
          </w:rPr>
        </w:r>
        <w:r w:rsidR="005112C6">
          <w:rPr>
            <w:noProof/>
            <w:webHidden/>
          </w:rPr>
          <w:fldChar w:fldCharType="separate"/>
        </w:r>
        <w:r w:rsidR="005112C6">
          <w:rPr>
            <w:noProof/>
            <w:webHidden/>
          </w:rPr>
          <w:t>5</w:t>
        </w:r>
        <w:r w:rsidR="005112C6">
          <w:rPr>
            <w:noProof/>
            <w:webHidden/>
          </w:rPr>
          <w:fldChar w:fldCharType="end"/>
        </w:r>
      </w:hyperlink>
    </w:p>
    <w:p w14:paraId="2619D41A" w14:textId="26261768" w:rsidR="005112C6" w:rsidRDefault="00E821A6">
      <w:pPr>
        <w:pStyle w:val="TOC1"/>
        <w:tabs>
          <w:tab w:val="right" w:leader="dot" w:pos="8777"/>
        </w:tabs>
        <w:rPr>
          <w:rFonts w:asciiTheme="minorHAnsi" w:eastAsiaTheme="minorEastAsia" w:hAnsiTheme="minorHAnsi"/>
          <w:b w:val="0"/>
          <w:noProof/>
          <w:sz w:val="22"/>
        </w:rPr>
      </w:pPr>
      <w:hyperlink w:anchor="_Toc102487338" w:history="1">
        <w:r w:rsidR="005112C6" w:rsidRPr="00C80538">
          <w:rPr>
            <w:rStyle w:val="Hyperlink"/>
            <w:noProof/>
          </w:rPr>
          <w:t>DANH MỤC BẢNG BIỂU</w:t>
        </w:r>
        <w:r w:rsidR="005112C6">
          <w:rPr>
            <w:noProof/>
            <w:webHidden/>
          </w:rPr>
          <w:tab/>
        </w:r>
        <w:r w:rsidR="005112C6">
          <w:rPr>
            <w:noProof/>
            <w:webHidden/>
          </w:rPr>
          <w:fldChar w:fldCharType="begin"/>
        </w:r>
        <w:r w:rsidR="005112C6">
          <w:rPr>
            <w:noProof/>
            <w:webHidden/>
          </w:rPr>
          <w:instrText xml:space="preserve"> PAGEREF _Toc102487338 \h </w:instrText>
        </w:r>
        <w:r w:rsidR="005112C6">
          <w:rPr>
            <w:noProof/>
            <w:webHidden/>
          </w:rPr>
        </w:r>
        <w:r w:rsidR="005112C6">
          <w:rPr>
            <w:noProof/>
            <w:webHidden/>
          </w:rPr>
          <w:fldChar w:fldCharType="separate"/>
        </w:r>
        <w:r w:rsidR="005112C6">
          <w:rPr>
            <w:noProof/>
            <w:webHidden/>
          </w:rPr>
          <w:t>6</w:t>
        </w:r>
        <w:r w:rsidR="005112C6">
          <w:rPr>
            <w:noProof/>
            <w:webHidden/>
          </w:rPr>
          <w:fldChar w:fldCharType="end"/>
        </w:r>
      </w:hyperlink>
    </w:p>
    <w:p w14:paraId="47EAB92B" w14:textId="682362F9" w:rsidR="005112C6" w:rsidRDefault="00E821A6">
      <w:pPr>
        <w:pStyle w:val="TOC1"/>
        <w:tabs>
          <w:tab w:val="right" w:leader="dot" w:pos="8777"/>
        </w:tabs>
        <w:rPr>
          <w:rFonts w:asciiTheme="minorHAnsi" w:eastAsiaTheme="minorEastAsia" w:hAnsiTheme="minorHAnsi"/>
          <w:b w:val="0"/>
          <w:noProof/>
          <w:sz w:val="22"/>
        </w:rPr>
      </w:pPr>
      <w:hyperlink w:anchor="_Toc102487339" w:history="1">
        <w:r w:rsidR="005112C6" w:rsidRPr="00C80538">
          <w:rPr>
            <w:rStyle w:val="Hyperlink"/>
            <w:noProof/>
          </w:rPr>
          <w:t>LỜI MỞ ĐẦU</w:t>
        </w:r>
        <w:r w:rsidR="005112C6">
          <w:rPr>
            <w:noProof/>
            <w:webHidden/>
          </w:rPr>
          <w:tab/>
        </w:r>
        <w:r w:rsidR="005112C6">
          <w:rPr>
            <w:noProof/>
            <w:webHidden/>
          </w:rPr>
          <w:fldChar w:fldCharType="begin"/>
        </w:r>
        <w:r w:rsidR="005112C6">
          <w:rPr>
            <w:noProof/>
            <w:webHidden/>
          </w:rPr>
          <w:instrText xml:space="preserve"> PAGEREF _Toc102487339 \h </w:instrText>
        </w:r>
        <w:r w:rsidR="005112C6">
          <w:rPr>
            <w:noProof/>
            <w:webHidden/>
          </w:rPr>
        </w:r>
        <w:r w:rsidR="005112C6">
          <w:rPr>
            <w:noProof/>
            <w:webHidden/>
          </w:rPr>
          <w:fldChar w:fldCharType="separate"/>
        </w:r>
        <w:r w:rsidR="005112C6">
          <w:rPr>
            <w:noProof/>
            <w:webHidden/>
          </w:rPr>
          <w:t>7</w:t>
        </w:r>
        <w:r w:rsidR="005112C6">
          <w:rPr>
            <w:noProof/>
            <w:webHidden/>
          </w:rPr>
          <w:fldChar w:fldCharType="end"/>
        </w:r>
      </w:hyperlink>
    </w:p>
    <w:p w14:paraId="12CE8AA7" w14:textId="4213DD38" w:rsidR="005112C6" w:rsidRDefault="00E821A6">
      <w:pPr>
        <w:pStyle w:val="TOC1"/>
        <w:tabs>
          <w:tab w:val="right" w:leader="dot" w:pos="8777"/>
        </w:tabs>
        <w:rPr>
          <w:rFonts w:asciiTheme="minorHAnsi" w:eastAsiaTheme="minorEastAsia" w:hAnsiTheme="minorHAnsi"/>
          <w:b w:val="0"/>
          <w:noProof/>
          <w:sz w:val="22"/>
        </w:rPr>
      </w:pPr>
      <w:hyperlink w:anchor="_Toc102487340" w:history="1">
        <w:r w:rsidR="005112C6" w:rsidRPr="00C80538">
          <w:rPr>
            <w:rStyle w:val="Hyperlink"/>
            <w:noProof/>
          </w:rPr>
          <w:t>CHƯƠNG 1: TỔNG QUAN VỀ HỆ THỐNG ĐIỀU KHIỂN  VÀ GIÁM SÁT từ xa</w:t>
        </w:r>
        <w:r w:rsidR="005112C6">
          <w:rPr>
            <w:noProof/>
            <w:webHidden/>
          </w:rPr>
          <w:tab/>
        </w:r>
        <w:r w:rsidR="005112C6">
          <w:rPr>
            <w:noProof/>
            <w:webHidden/>
          </w:rPr>
          <w:fldChar w:fldCharType="begin"/>
        </w:r>
        <w:r w:rsidR="005112C6">
          <w:rPr>
            <w:noProof/>
            <w:webHidden/>
          </w:rPr>
          <w:instrText xml:space="preserve"> PAGEREF _Toc102487340 \h </w:instrText>
        </w:r>
        <w:r w:rsidR="005112C6">
          <w:rPr>
            <w:noProof/>
            <w:webHidden/>
          </w:rPr>
        </w:r>
        <w:r w:rsidR="005112C6">
          <w:rPr>
            <w:noProof/>
            <w:webHidden/>
          </w:rPr>
          <w:fldChar w:fldCharType="separate"/>
        </w:r>
        <w:r w:rsidR="005112C6">
          <w:rPr>
            <w:noProof/>
            <w:webHidden/>
          </w:rPr>
          <w:t>9</w:t>
        </w:r>
        <w:r w:rsidR="005112C6">
          <w:rPr>
            <w:noProof/>
            <w:webHidden/>
          </w:rPr>
          <w:fldChar w:fldCharType="end"/>
        </w:r>
      </w:hyperlink>
    </w:p>
    <w:p w14:paraId="18A9EEF4" w14:textId="6FEC742B" w:rsidR="005112C6" w:rsidRDefault="00E821A6">
      <w:pPr>
        <w:pStyle w:val="TOC2"/>
        <w:tabs>
          <w:tab w:val="right" w:leader="dot" w:pos="8777"/>
        </w:tabs>
        <w:rPr>
          <w:rFonts w:asciiTheme="minorHAnsi" w:eastAsiaTheme="minorEastAsia" w:hAnsiTheme="minorHAnsi"/>
          <w:noProof/>
          <w:sz w:val="22"/>
        </w:rPr>
      </w:pPr>
      <w:hyperlink w:anchor="_Toc102487341" w:history="1">
        <w:r w:rsidR="005112C6" w:rsidRPr="00C80538">
          <w:rPr>
            <w:rStyle w:val="Hyperlink"/>
            <w:noProof/>
          </w:rPr>
          <w:t>1.1 Lý do lựa chọn đề tài</w:t>
        </w:r>
        <w:r w:rsidR="005112C6">
          <w:rPr>
            <w:noProof/>
            <w:webHidden/>
          </w:rPr>
          <w:tab/>
        </w:r>
        <w:r w:rsidR="005112C6">
          <w:rPr>
            <w:noProof/>
            <w:webHidden/>
          </w:rPr>
          <w:fldChar w:fldCharType="begin"/>
        </w:r>
        <w:r w:rsidR="005112C6">
          <w:rPr>
            <w:noProof/>
            <w:webHidden/>
          </w:rPr>
          <w:instrText xml:space="preserve"> PAGEREF _Toc102487341 \h </w:instrText>
        </w:r>
        <w:r w:rsidR="005112C6">
          <w:rPr>
            <w:noProof/>
            <w:webHidden/>
          </w:rPr>
        </w:r>
        <w:r w:rsidR="005112C6">
          <w:rPr>
            <w:noProof/>
            <w:webHidden/>
          </w:rPr>
          <w:fldChar w:fldCharType="separate"/>
        </w:r>
        <w:r w:rsidR="005112C6">
          <w:rPr>
            <w:noProof/>
            <w:webHidden/>
          </w:rPr>
          <w:t>9</w:t>
        </w:r>
        <w:r w:rsidR="005112C6">
          <w:rPr>
            <w:noProof/>
            <w:webHidden/>
          </w:rPr>
          <w:fldChar w:fldCharType="end"/>
        </w:r>
      </w:hyperlink>
    </w:p>
    <w:p w14:paraId="4A40C8A7" w14:textId="7C57FF7C" w:rsidR="005112C6" w:rsidRDefault="00E821A6">
      <w:pPr>
        <w:pStyle w:val="TOC3"/>
        <w:tabs>
          <w:tab w:val="right" w:leader="dot" w:pos="8777"/>
        </w:tabs>
        <w:rPr>
          <w:rFonts w:asciiTheme="minorHAnsi" w:eastAsiaTheme="minorEastAsia" w:hAnsiTheme="minorHAnsi"/>
          <w:noProof/>
          <w:sz w:val="22"/>
        </w:rPr>
      </w:pPr>
      <w:hyperlink w:anchor="_Toc102487342" w:history="1">
        <w:r w:rsidR="005112C6" w:rsidRPr="00C80538">
          <w:rPr>
            <w:rStyle w:val="Hyperlink"/>
            <w:noProof/>
          </w:rPr>
          <w:t>1.1.1 Đặt vấn đề</w:t>
        </w:r>
        <w:r w:rsidR="005112C6">
          <w:rPr>
            <w:noProof/>
            <w:webHidden/>
          </w:rPr>
          <w:tab/>
        </w:r>
        <w:r w:rsidR="005112C6">
          <w:rPr>
            <w:noProof/>
            <w:webHidden/>
          </w:rPr>
          <w:fldChar w:fldCharType="begin"/>
        </w:r>
        <w:r w:rsidR="005112C6">
          <w:rPr>
            <w:noProof/>
            <w:webHidden/>
          </w:rPr>
          <w:instrText xml:space="preserve"> PAGEREF _Toc102487342 \h </w:instrText>
        </w:r>
        <w:r w:rsidR="005112C6">
          <w:rPr>
            <w:noProof/>
            <w:webHidden/>
          </w:rPr>
        </w:r>
        <w:r w:rsidR="005112C6">
          <w:rPr>
            <w:noProof/>
            <w:webHidden/>
          </w:rPr>
          <w:fldChar w:fldCharType="separate"/>
        </w:r>
        <w:r w:rsidR="005112C6">
          <w:rPr>
            <w:noProof/>
            <w:webHidden/>
          </w:rPr>
          <w:t>9</w:t>
        </w:r>
        <w:r w:rsidR="005112C6">
          <w:rPr>
            <w:noProof/>
            <w:webHidden/>
          </w:rPr>
          <w:fldChar w:fldCharType="end"/>
        </w:r>
      </w:hyperlink>
    </w:p>
    <w:p w14:paraId="325E897B" w14:textId="78B7F1A7" w:rsidR="005112C6" w:rsidRDefault="00E821A6">
      <w:pPr>
        <w:pStyle w:val="TOC3"/>
        <w:tabs>
          <w:tab w:val="right" w:leader="dot" w:pos="8777"/>
        </w:tabs>
        <w:rPr>
          <w:rFonts w:asciiTheme="minorHAnsi" w:eastAsiaTheme="minorEastAsia" w:hAnsiTheme="minorHAnsi"/>
          <w:noProof/>
          <w:sz w:val="22"/>
        </w:rPr>
      </w:pPr>
      <w:hyperlink w:anchor="_Toc102487343" w:history="1">
        <w:r w:rsidR="005112C6" w:rsidRPr="00C80538">
          <w:rPr>
            <w:rStyle w:val="Hyperlink"/>
            <w:noProof/>
          </w:rPr>
          <w:t>1.1.2 Giới thiệu chung về đề tài</w:t>
        </w:r>
        <w:r w:rsidR="005112C6">
          <w:rPr>
            <w:noProof/>
            <w:webHidden/>
          </w:rPr>
          <w:tab/>
        </w:r>
        <w:r w:rsidR="005112C6">
          <w:rPr>
            <w:noProof/>
            <w:webHidden/>
          </w:rPr>
          <w:fldChar w:fldCharType="begin"/>
        </w:r>
        <w:r w:rsidR="005112C6">
          <w:rPr>
            <w:noProof/>
            <w:webHidden/>
          </w:rPr>
          <w:instrText xml:space="preserve"> PAGEREF _Toc102487343 \h </w:instrText>
        </w:r>
        <w:r w:rsidR="005112C6">
          <w:rPr>
            <w:noProof/>
            <w:webHidden/>
          </w:rPr>
        </w:r>
        <w:r w:rsidR="005112C6">
          <w:rPr>
            <w:noProof/>
            <w:webHidden/>
          </w:rPr>
          <w:fldChar w:fldCharType="separate"/>
        </w:r>
        <w:r w:rsidR="005112C6">
          <w:rPr>
            <w:noProof/>
            <w:webHidden/>
          </w:rPr>
          <w:t>9</w:t>
        </w:r>
        <w:r w:rsidR="005112C6">
          <w:rPr>
            <w:noProof/>
            <w:webHidden/>
          </w:rPr>
          <w:fldChar w:fldCharType="end"/>
        </w:r>
      </w:hyperlink>
    </w:p>
    <w:p w14:paraId="6FCD1337" w14:textId="7CED3A36" w:rsidR="005112C6" w:rsidRDefault="00E821A6">
      <w:pPr>
        <w:pStyle w:val="TOC2"/>
        <w:tabs>
          <w:tab w:val="right" w:leader="dot" w:pos="8777"/>
        </w:tabs>
        <w:rPr>
          <w:rFonts w:asciiTheme="minorHAnsi" w:eastAsiaTheme="minorEastAsia" w:hAnsiTheme="minorHAnsi"/>
          <w:noProof/>
          <w:sz w:val="22"/>
        </w:rPr>
      </w:pPr>
      <w:hyperlink w:anchor="_Toc102487344" w:history="1">
        <w:r w:rsidR="005112C6" w:rsidRPr="00C80538">
          <w:rPr>
            <w:rStyle w:val="Hyperlink"/>
            <w:noProof/>
          </w:rPr>
          <w:t>1.2 Vai trò và ý nghĩa của đề tài</w:t>
        </w:r>
        <w:r w:rsidR="005112C6">
          <w:rPr>
            <w:noProof/>
            <w:webHidden/>
          </w:rPr>
          <w:tab/>
        </w:r>
        <w:r w:rsidR="005112C6">
          <w:rPr>
            <w:noProof/>
            <w:webHidden/>
          </w:rPr>
          <w:fldChar w:fldCharType="begin"/>
        </w:r>
        <w:r w:rsidR="005112C6">
          <w:rPr>
            <w:noProof/>
            <w:webHidden/>
          </w:rPr>
          <w:instrText xml:space="preserve"> PAGEREF _Toc102487344 \h </w:instrText>
        </w:r>
        <w:r w:rsidR="005112C6">
          <w:rPr>
            <w:noProof/>
            <w:webHidden/>
          </w:rPr>
        </w:r>
        <w:r w:rsidR="005112C6">
          <w:rPr>
            <w:noProof/>
            <w:webHidden/>
          </w:rPr>
          <w:fldChar w:fldCharType="separate"/>
        </w:r>
        <w:r w:rsidR="005112C6">
          <w:rPr>
            <w:noProof/>
            <w:webHidden/>
          </w:rPr>
          <w:t>10</w:t>
        </w:r>
        <w:r w:rsidR="005112C6">
          <w:rPr>
            <w:noProof/>
            <w:webHidden/>
          </w:rPr>
          <w:fldChar w:fldCharType="end"/>
        </w:r>
      </w:hyperlink>
    </w:p>
    <w:p w14:paraId="29671586" w14:textId="58EF39DC" w:rsidR="005112C6" w:rsidRDefault="00E821A6">
      <w:pPr>
        <w:pStyle w:val="TOC2"/>
        <w:tabs>
          <w:tab w:val="right" w:leader="dot" w:pos="8777"/>
        </w:tabs>
        <w:rPr>
          <w:rFonts w:asciiTheme="minorHAnsi" w:eastAsiaTheme="minorEastAsia" w:hAnsiTheme="minorHAnsi"/>
          <w:noProof/>
          <w:sz w:val="22"/>
        </w:rPr>
      </w:pPr>
      <w:hyperlink w:anchor="_Toc102487345" w:history="1">
        <w:r w:rsidR="005112C6" w:rsidRPr="00C80538">
          <w:rPr>
            <w:rStyle w:val="Hyperlink"/>
            <w:noProof/>
          </w:rPr>
          <w:t>1.3 Công nghệ sử dụng để điều khiển và giám sát từ xa hiện nay</w:t>
        </w:r>
        <w:r w:rsidR="005112C6">
          <w:rPr>
            <w:noProof/>
            <w:webHidden/>
          </w:rPr>
          <w:tab/>
        </w:r>
        <w:r w:rsidR="005112C6">
          <w:rPr>
            <w:noProof/>
            <w:webHidden/>
          </w:rPr>
          <w:fldChar w:fldCharType="begin"/>
        </w:r>
        <w:r w:rsidR="005112C6">
          <w:rPr>
            <w:noProof/>
            <w:webHidden/>
          </w:rPr>
          <w:instrText xml:space="preserve"> PAGEREF _Toc102487345 \h </w:instrText>
        </w:r>
        <w:r w:rsidR="005112C6">
          <w:rPr>
            <w:noProof/>
            <w:webHidden/>
          </w:rPr>
        </w:r>
        <w:r w:rsidR="005112C6">
          <w:rPr>
            <w:noProof/>
            <w:webHidden/>
          </w:rPr>
          <w:fldChar w:fldCharType="separate"/>
        </w:r>
        <w:r w:rsidR="005112C6">
          <w:rPr>
            <w:noProof/>
            <w:webHidden/>
          </w:rPr>
          <w:t>10</w:t>
        </w:r>
        <w:r w:rsidR="005112C6">
          <w:rPr>
            <w:noProof/>
            <w:webHidden/>
          </w:rPr>
          <w:fldChar w:fldCharType="end"/>
        </w:r>
      </w:hyperlink>
    </w:p>
    <w:p w14:paraId="72B188EC" w14:textId="5C2927C3" w:rsidR="005112C6" w:rsidRDefault="00E821A6">
      <w:pPr>
        <w:pStyle w:val="TOC3"/>
        <w:tabs>
          <w:tab w:val="right" w:leader="dot" w:pos="8777"/>
        </w:tabs>
        <w:rPr>
          <w:rFonts w:asciiTheme="minorHAnsi" w:eastAsiaTheme="minorEastAsia" w:hAnsiTheme="minorHAnsi"/>
          <w:noProof/>
          <w:sz w:val="22"/>
        </w:rPr>
      </w:pPr>
      <w:hyperlink w:anchor="_Toc102487346" w:history="1">
        <w:r w:rsidR="005112C6" w:rsidRPr="00C80538">
          <w:rPr>
            <w:rStyle w:val="Hyperlink"/>
            <w:noProof/>
          </w:rPr>
          <w:t>1.3.1 Wifi và Internet:</w:t>
        </w:r>
        <w:r w:rsidR="005112C6">
          <w:rPr>
            <w:noProof/>
            <w:webHidden/>
          </w:rPr>
          <w:tab/>
        </w:r>
        <w:r w:rsidR="005112C6">
          <w:rPr>
            <w:noProof/>
            <w:webHidden/>
          </w:rPr>
          <w:fldChar w:fldCharType="begin"/>
        </w:r>
        <w:r w:rsidR="005112C6">
          <w:rPr>
            <w:noProof/>
            <w:webHidden/>
          </w:rPr>
          <w:instrText xml:space="preserve"> PAGEREF _Toc102487346 \h </w:instrText>
        </w:r>
        <w:r w:rsidR="005112C6">
          <w:rPr>
            <w:noProof/>
            <w:webHidden/>
          </w:rPr>
        </w:r>
        <w:r w:rsidR="005112C6">
          <w:rPr>
            <w:noProof/>
            <w:webHidden/>
          </w:rPr>
          <w:fldChar w:fldCharType="separate"/>
        </w:r>
        <w:r w:rsidR="005112C6">
          <w:rPr>
            <w:noProof/>
            <w:webHidden/>
          </w:rPr>
          <w:t>10</w:t>
        </w:r>
        <w:r w:rsidR="005112C6">
          <w:rPr>
            <w:noProof/>
            <w:webHidden/>
          </w:rPr>
          <w:fldChar w:fldCharType="end"/>
        </w:r>
      </w:hyperlink>
    </w:p>
    <w:p w14:paraId="1FDEBE5F" w14:textId="72A3C3EE" w:rsidR="005112C6" w:rsidRDefault="00E821A6">
      <w:pPr>
        <w:pStyle w:val="TOC3"/>
        <w:tabs>
          <w:tab w:val="right" w:leader="dot" w:pos="8777"/>
        </w:tabs>
        <w:rPr>
          <w:rFonts w:asciiTheme="minorHAnsi" w:eastAsiaTheme="minorEastAsia" w:hAnsiTheme="minorHAnsi"/>
          <w:noProof/>
          <w:sz w:val="22"/>
        </w:rPr>
      </w:pPr>
      <w:hyperlink w:anchor="_Toc102487347" w:history="1">
        <w:r w:rsidR="005112C6" w:rsidRPr="00C80538">
          <w:rPr>
            <w:rStyle w:val="Hyperlink"/>
            <w:noProof/>
          </w:rPr>
          <w:t>1.3.2 Bluetooth và Bluetooth Low Engine (BLE)</w:t>
        </w:r>
        <w:r w:rsidR="005112C6">
          <w:rPr>
            <w:noProof/>
            <w:webHidden/>
          </w:rPr>
          <w:tab/>
        </w:r>
        <w:r w:rsidR="005112C6">
          <w:rPr>
            <w:noProof/>
            <w:webHidden/>
          </w:rPr>
          <w:fldChar w:fldCharType="begin"/>
        </w:r>
        <w:r w:rsidR="005112C6">
          <w:rPr>
            <w:noProof/>
            <w:webHidden/>
          </w:rPr>
          <w:instrText xml:space="preserve"> PAGEREF _Toc102487347 \h </w:instrText>
        </w:r>
        <w:r w:rsidR="005112C6">
          <w:rPr>
            <w:noProof/>
            <w:webHidden/>
          </w:rPr>
        </w:r>
        <w:r w:rsidR="005112C6">
          <w:rPr>
            <w:noProof/>
            <w:webHidden/>
          </w:rPr>
          <w:fldChar w:fldCharType="separate"/>
        </w:r>
        <w:r w:rsidR="005112C6">
          <w:rPr>
            <w:noProof/>
            <w:webHidden/>
          </w:rPr>
          <w:t>11</w:t>
        </w:r>
        <w:r w:rsidR="005112C6">
          <w:rPr>
            <w:noProof/>
            <w:webHidden/>
          </w:rPr>
          <w:fldChar w:fldCharType="end"/>
        </w:r>
      </w:hyperlink>
    </w:p>
    <w:p w14:paraId="3F3A0712" w14:textId="5E235698" w:rsidR="005112C6" w:rsidRDefault="00E821A6">
      <w:pPr>
        <w:pStyle w:val="TOC3"/>
        <w:tabs>
          <w:tab w:val="right" w:leader="dot" w:pos="8777"/>
        </w:tabs>
        <w:rPr>
          <w:rFonts w:asciiTheme="minorHAnsi" w:eastAsiaTheme="minorEastAsia" w:hAnsiTheme="minorHAnsi"/>
          <w:noProof/>
          <w:sz w:val="22"/>
        </w:rPr>
      </w:pPr>
      <w:hyperlink w:anchor="_Toc102487348" w:history="1">
        <w:r w:rsidR="005112C6" w:rsidRPr="00C80538">
          <w:rPr>
            <w:rStyle w:val="Hyperlink"/>
            <w:noProof/>
          </w:rPr>
          <w:t>1.3.3 Zigbee</w:t>
        </w:r>
        <w:r w:rsidR="005112C6">
          <w:rPr>
            <w:noProof/>
            <w:webHidden/>
          </w:rPr>
          <w:tab/>
        </w:r>
        <w:r w:rsidR="005112C6">
          <w:rPr>
            <w:noProof/>
            <w:webHidden/>
          </w:rPr>
          <w:fldChar w:fldCharType="begin"/>
        </w:r>
        <w:r w:rsidR="005112C6">
          <w:rPr>
            <w:noProof/>
            <w:webHidden/>
          </w:rPr>
          <w:instrText xml:space="preserve"> PAGEREF _Toc102487348 \h </w:instrText>
        </w:r>
        <w:r w:rsidR="005112C6">
          <w:rPr>
            <w:noProof/>
            <w:webHidden/>
          </w:rPr>
        </w:r>
        <w:r w:rsidR="005112C6">
          <w:rPr>
            <w:noProof/>
            <w:webHidden/>
          </w:rPr>
          <w:fldChar w:fldCharType="separate"/>
        </w:r>
        <w:r w:rsidR="005112C6">
          <w:rPr>
            <w:noProof/>
            <w:webHidden/>
          </w:rPr>
          <w:t>11</w:t>
        </w:r>
        <w:r w:rsidR="005112C6">
          <w:rPr>
            <w:noProof/>
            <w:webHidden/>
          </w:rPr>
          <w:fldChar w:fldCharType="end"/>
        </w:r>
      </w:hyperlink>
    </w:p>
    <w:p w14:paraId="302E1F19" w14:textId="1E6521F6" w:rsidR="005112C6" w:rsidRDefault="00E821A6">
      <w:pPr>
        <w:pStyle w:val="TOC3"/>
        <w:tabs>
          <w:tab w:val="right" w:leader="dot" w:pos="8777"/>
        </w:tabs>
        <w:rPr>
          <w:rFonts w:asciiTheme="minorHAnsi" w:eastAsiaTheme="minorEastAsia" w:hAnsiTheme="minorHAnsi"/>
          <w:noProof/>
          <w:sz w:val="22"/>
        </w:rPr>
      </w:pPr>
      <w:hyperlink w:anchor="_Toc102487349" w:history="1">
        <w:r w:rsidR="005112C6" w:rsidRPr="00C80538">
          <w:rPr>
            <w:rStyle w:val="Hyperlink"/>
            <w:noProof/>
          </w:rPr>
          <w:t>1.3.4 LoRa</w:t>
        </w:r>
        <w:r w:rsidR="005112C6">
          <w:rPr>
            <w:noProof/>
            <w:webHidden/>
          </w:rPr>
          <w:tab/>
        </w:r>
        <w:r w:rsidR="005112C6">
          <w:rPr>
            <w:noProof/>
            <w:webHidden/>
          </w:rPr>
          <w:fldChar w:fldCharType="begin"/>
        </w:r>
        <w:r w:rsidR="005112C6">
          <w:rPr>
            <w:noProof/>
            <w:webHidden/>
          </w:rPr>
          <w:instrText xml:space="preserve"> PAGEREF _Toc102487349 \h </w:instrText>
        </w:r>
        <w:r w:rsidR="005112C6">
          <w:rPr>
            <w:noProof/>
            <w:webHidden/>
          </w:rPr>
        </w:r>
        <w:r w:rsidR="005112C6">
          <w:rPr>
            <w:noProof/>
            <w:webHidden/>
          </w:rPr>
          <w:fldChar w:fldCharType="separate"/>
        </w:r>
        <w:r w:rsidR="005112C6">
          <w:rPr>
            <w:noProof/>
            <w:webHidden/>
          </w:rPr>
          <w:t>11</w:t>
        </w:r>
        <w:r w:rsidR="005112C6">
          <w:rPr>
            <w:noProof/>
            <w:webHidden/>
          </w:rPr>
          <w:fldChar w:fldCharType="end"/>
        </w:r>
      </w:hyperlink>
    </w:p>
    <w:p w14:paraId="746BC896" w14:textId="79A69B9D" w:rsidR="005112C6" w:rsidRDefault="00E821A6">
      <w:pPr>
        <w:pStyle w:val="TOC2"/>
        <w:tabs>
          <w:tab w:val="right" w:leader="dot" w:pos="8777"/>
        </w:tabs>
        <w:rPr>
          <w:rFonts w:asciiTheme="minorHAnsi" w:eastAsiaTheme="minorEastAsia" w:hAnsiTheme="minorHAnsi"/>
          <w:noProof/>
          <w:sz w:val="22"/>
        </w:rPr>
      </w:pPr>
      <w:hyperlink w:anchor="_Toc102487350" w:history="1">
        <w:r w:rsidR="005112C6" w:rsidRPr="00C80538">
          <w:rPr>
            <w:rStyle w:val="Hyperlink"/>
            <w:noProof/>
          </w:rPr>
          <w:t>1.4 Các hệ thống điều khiển và giám sát ngoài thị trường</w:t>
        </w:r>
        <w:r w:rsidR="005112C6">
          <w:rPr>
            <w:noProof/>
            <w:webHidden/>
          </w:rPr>
          <w:tab/>
        </w:r>
        <w:r w:rsidR="005112C6">
          <w:rPr>
            <w:noProof/>
            <w:webHidden/>
          </w:rPr>
          <w:fldChar w:fldCharType="begin"/>
        </w:r>
        <w:r w:rsidR="005112C6">
          <w:rPr>
            <w:noProof/>
            <w:webHidden/>
          </w:rPr>
          <w:instrText xml:space="preserve"> PAGEREF _Toc102487350 \h </w:instrText>
        </w:r>
        <w:r w:rsidR="005112C6">
          <w:rPr>
            <w:noProof/>
            <w:webHidden/>
          </w:rPr>
        </w:r>
        <w:r w:rsidR="005112C6">
          <w:rPr>
            <w:noProof/>
            <w:webHidden/>
          </w:rPr>
          <w:fldChar w:fldCharType="separate"/>
        </w:r>
        <w:r w:rsidR="005112C6">
          <w:rPr>
            <w:noProof/>
            <w:webHidden/>
          </w:rPr>
          <w:t>12</w:t>
        </w:r>
        <w:r w:rsidR="005112C6">
          <w:rPr>
            <w:noProof/>
            <w:webHidden/>
          </w:rPr>
          <w:fldChar w:fldCharType="end"/>
        </w:r>
      </w:hyperlink>
    </w:p>
    <w:p w14:paraId="65FB1FC5" w14:textId="15754C3D" w:rsidR="005112C6" w:rsidRDefault="00E821A6">
      <w:pPr>
        <w:pStyle w:val="TOC3"/>
        <w:tabs>
          <w:tab w:val="right" w:leader="dot" w:pos="8777"/>
        </w:tabs>
        <w:rPr>
          <w:rFonts w:asciiTheme="minorHAnsi" w:eastAsiaTheme="minorEastAsia" w:hAnsiTheme="minorHAnsi"/>
          <w:noProof/>
          <w:sz w:val="22"/>
        </w:rPr>
      </w:pPr>
      <w:hyperlink w:anchor="_Toc102487351" w:history="1">
        <w:r w:rsidR="005112C6" w:rsidRPr="00C80538">
          <w:rPr>
            <w:rStyle w:val="Hyperlink"/>
            <w:noProof/>
          </w:rPr>
          <w:t>1.4.1 Hệ thống điều khiển giám sát điện năng sử dụng PLC</w:t>
        </w:r>
        <w:r w:rsidR="005112C6">
          <w:rPr>
            <w:noProof/>
            <w:webHidden/>
          </w:rPr>
          <w:tab/>
        </w:r>
        <w:r w:rsidR="005112C6">
          <w:rPr>
            <w:noProof/>
            <w:webHidden/>
          </w:rPr>
          <w:fldChar w:fldCharType="begin"/>
        </w:r>
        <w:r w:rsidR="005112C6">
          <w:rPr>
            <w:noProof/>
            <w:webHidden/>
          </w:rPr>
          <w:instrText xml:space="preserve"> PAGEREF _Toc102487351 \h </w:instrText>
        </w:r>
        <w:r w:rsidR="005112C6">
          <w:rPr>
            <w:noProof/>
            <w:webHidden/>
          </w:rPr>
        </w:r>
        <w:r w:rsidR="005112C6">
          <w:rPr>
            <w:noProof/>
            <w:webHidden/>
          </w:rPr>
          <w:fldChar w:fldCharType="separate"/>
        </w:r>
        <w:r w:rsidR="005112C6">
          <w:rPr>
            <w:noProof/>
            <w:webHidden/>
          </w:rPr>
          <w:t>12</w:t>
        </w:r>
        <w:r w:rsidR="005112C6">
          <w:rPr>
            <w:noProof/>
            <w:webHidden/>
          </w:rPr>
          <w:fldChar w:fldCharType="end"/>
        </w:r>
      </w:hyperlink>
    </w:p>
    <w:p w14:paraId="6DFEBD61" w14:textId="01AE88AD" w:rsidR="005112C6" w:rsidRDefault="00E821A6">
      <w:pPr>
        <w:pStyle w:val="TOC3"/>
        <w:tabs>
          <w:tab w:val="right" w:leader="dot" w:pos="8777"/>
        </w:tabs>
        <w:rPr>
          <w:rFonts w:asciiTheme="minorHAnsi" w:eastAsiaTheme="minorEastAsia" w:hAnsiTheme="minorHAnsi"/>
          <w:noProof/>
          <w:sz w:val="22"/>
        </w:rPr>
      </w:pPr>
      <w:hyperlink w:anchor="_Toc102487352" w:history="1">
        <w:r w:rsidR="005112C6" w:rsidRPr="00C80538">
          <w:rPr>
            <w:rStyle w:val="Hyperlink"/>
            <w:noProof/>
          </w:rPr>
          <w:t>1.4.2 Hệ thống điều khiển và giám sát nhà thông minh</w:t>
        </w:r>
        <w:r w:rsidR="005112C6">
          <w:rPr>
            <w:noProof/>
            <w:webHidden/>
          </w:rPr>
          <w:tab/>
        </w:r>
        <w:r w:rsidR="005112C6">
          <w:rPr>
            <w:noProof/>
            <w:webHidden/>
          </w:rPr>
          <w:fldChar w:fldCharType="begin"/>
        </w:r>
        <w:r w:rsidR="005112C6">
          <w:rPr>
            <w:noProof/>
            <w:webHidden/>
          </w:rPr>
          <w:instrText xml:space="preserve"> PAGEREF _Toc102487352 \h </w:instrText>
        </w:r>
        <w:r w:rsidR="005112C6">
          <w:rPr>
            <w:noProof/>
            <w:webHidden/>
          </w:rPr>
        </w:r>
        <w:r w:rsidR="005112C6">
          <w:rPr>
            <w:noProof/>
            <w:webHidden/>
          </w:rPr>
          <w:fldChar w:fldCharType="separate"/>
        </w:r>
        <w:r w:rsidR="005112C6">
          <w:rPr>
            <w:noProof/>
            <w:webHidden/>
          </w:rPr>
          <w:t>12</w:t>
        </w:r>
        <w:r w:rsidR="005112C6">
          <w:rPr>
            <w:noProof/>
            <w:webHidden/>
          </w:rPr>
          <w:fldChar w:fldCharType="end"/>
        </w:r>
      </w:hyperlink>
    </w:p>
    <w:p w14:paraId="60B412E5" w14:textId="3A237BE5" w:rsidR="005112C6" w:rsidRDefault="00E821A6">
      <w:pPr>
        <w:pStyle w:val="TOC3"/>
        <w:tabs>
          <w:tab w:val="right" w:leader="dot" w:pos="8777"/>
        </w:tabs>
        <w:rPr>
          <w:rFonts w:asciiTheme="minorHAnsi" w:eastAsiaTheme="minorEastAsia" w:hAnsiTheme="minorHAnsi"/>
          <w:noProof/>
          <w:sz w:val="22"/>
        </w:rPr>
      </w:pPr>
      <w:hyperlink w:anchor="_Toc102487353" w:history="1">
        <w:r w:rsidR="005112C6" w:rsidRPr="00C80538">
          <w:rPr>
            <w:rStyle w:val="Hyperlink"/>
            <w:noProof/>
          </w:rPr>
          <w:t>1.4.3 Hệ thống điều khiển và giám sát nhà máy nước</w:t>
        </w:r>
        <w:r w:rsidR="005112C6">
          <w:rPr>
            <w:noProof/>
            <w:webHidden/>
          </w:rPr>
          <w:tab/>
        </w:r>
        <w:r w:rsidR="005112C6">
          <w:rPr>
            <w:noProof/>
            <w:webHidden/>
          </w:rPr>
          <w:fldChar w:fldCharType="begin"/>
        </w:r>
        <w:r w:rsidR="005112C6">
          <w:rPr>
            <w:noProof/>
            <w:webHidden/>
          </w:rPr>
          <w:instrText xml:space="preserve"> PAGEREF _Toc102487353 \h </w:instrText>
        </w:r>
        <w:r w:rsidR="005112C6">
          <w:rPr>
            <w:noProof/>
            <w:webHidden/>
          </w:rPr>
        </w:r>
        <w:r w:rsidR="005112C6">
          <w:rPr>
            <w:noProof/>
            <w:webHidden/>
          </w:rPr>
          <w:fldChar w:fldCharType="separate"/>
        </w:r>
        <w:r w:rsidR="005112C6">
          <w:rPr>
            <w:noProof/>
            <w:webHidden/>
          </w:rPr>
          <w:t>13</w:t>
        </w:r>
        <w:r w:rsidR="005112C6">
          <w:rPr>
            <w:noProof/>
            <w:webHidden/>
          </w:rPr>
          <w:fldChar w:fldCharType="end"/>
        </w:r>
      </w:hyperlink>
    </w:p>
    <w:p w14:paraId="7745C151" w14:textId="1B770C99" w:rsidR="005112C6" w:rsidRDefault="00E821A6">
      <w:pPr>
        <w:pStyle w:val="TOC3"/>
        <w:tabs>
          <w:tab w:val="right" w:leader="dot" w:pos="8777"/>
        </w:tabs>
        <w:rPr>
          <w:rFonts w:asciiTheme="minorHAnsi" w:eastAsiaTheme="minorEastAsia" w:hAnsiTheme="minorHAnsi"/>
          <w:noProof/>
          <w:sz w:val="22"/>
        </w:rPr>
      </w:pPr>
      <w:hyperlink w:anchor="_Toc102487354" w:history="1">
        <w:r w:rsidR="005112C6" w:rsidRPr="00C80538">
          <w:rPr>
            <w:rStyle w:val="Hyperlink"/>
            <w:noProof/>
          </w:rPr>
          <w:t>1.4.4 Hệ thống điều khiển và giám sát trong nông nghiệp</w:t>
        </w:r>
        <w:r w:rsidR="005112C6">
          <w:rPr>
            <w:noProof/>
            <w:webHidden/>
          </w:rPr>
          <w:tab/>
        </w:r>
        <w:r w:rsidR="005112C6">
          <w:rPr>
            <w:noProof/>
            <w:webHidden/>
          </w:rPr>
          <w:fldChar w:fldCharType="begin"/>
        </w:r>
        <w:r w:rsidR="005112C6">
          <w:rPr>
            <w:noProof/>
            <w:webHidden/>
          </w:rPr>
          <w:instrText xml:space="preserve"> PAGEREF _Toc102487354 \h </w:instrText>
        </w:r>
        <w:r w:rsidR="005112C6">
          <w:rPr>
            <w:noProof/>
            <w:webHidden/>
          </w:rPr>
        </w:r>
        <w:r w:rsidR="005112C6">
          <w:rPr>
            <w:noProof/>
            <w:webHidden/>
          </w:rPr>
          <w:fldChar w:fldCharType="separate"/>
        </w:r>
        <w:r w:rsidR="005112C6">
          <w:rPr>
            <w:noProof/>
            <w:webHidden/>
          </w:rPr>
          <w:t>13</w:t>
        </w:r>
        <w:r w:rsidR="005112C6">
          <w:rPr>
            <w:noProof/>
            <w:webHidden/>
          </w:rPr>
          <w:fldChar w:fldCharType="end"/>
        </w:r>
      </w:hyperlink>
    </w:p>
    <w:p w14:paraId="4A16305E" w14:textId="5DA6FA27" w:rsidR="005112C6" w:rsidRDefault="00E821A6">
      <w:pPr>
        <w:pStyle w:val="TOC2"/>
        <w:tabs>
          <w:tab w:val="right" w:leader="dot" w:pos="8777"/>
        </w:tabs>
        <w:rPr>
          <w:rFonts w:asciiTheme="minorHAnsi" w:eastAsiaTheme="minorEastAsia" w:hAnsiTheme="minorHAnsi"/>
          <w:noProof/>
          <w:sz w:val="22"/>
        </w:rPr>
      </w:pPr>
      <w:hyperlink w:anchor="_Toc102487355" w:history="1">
        <w:r w:rsidR="005112C6" w:rsidRPr="00C80538">
          <w:rPr>
            <w:rStyle w:val="Hyperlink"/>
            <w:noProof/>
          </w:rPr>
          <w:t>1.5 Kết luận chương 1</w:t>
        </w:r>
        <w:r w:rsidR="005112C6">
          <w:rPr>
            <w:noProof/>
            <w:webHidden/>
          </w:rPr>
          <w:tab/>
        </w:r>
        <w:r w:rsidR="005112C6">
          <w:rPr>
            <w:noProof/>
            <w:webHidden/>
          </w:rPr>
          <w:fldChar w:fldCharType="begin"/>
        </w:r>
        <w:r w:rsidR="005112C6">
          <w:rPr>
            <w:noProof/>
            <w:webHidden/>
          </w:rPr>
          <w:instrText xml:space="preserve"> PAGEREF _Toc102487355 \h </w:instrText>
        </w:r>
        <w:r w:rsidR="005112C6">
          <w:rPr>
            <w:noProof/>
            <w:webHidden/>
          </w:rPr>
        </w:r>
        <w:r w:rsidR="005112C6">
          <w:rPr>
            <w:noProof/>
            <w:webHidden/>
          </w:rPr>
          <w:fldChar w:fldCharType="separate"/>
        </w:r>
        <w:r w:rsidR="005112C6">
          <w:rPr>
            <w:noProof/>
            <w:webHidden/>
          </w:rPr>
          <w:t>14</w:t>
        </w:r>
        <w:r w:rsidR="005112C6">
          <w:rPr>
            <w:noProof/>
            <w:webHidden/>
          </w:rPr>
          <w:fldChar w:fldCharType="end"/>
        </w:r>
      </w:hyperlink>
    </w:p>
    <w:p w14:paraId="504A6E5F" w14:textId="55160CB0" w:rsidR="005112C6" w:rsidRDefault="00E821A6">
      <w:pPr>
        <w:pStyle w:val="TOC1"/>
        <w:tabs>
          <w:tab w:val="right" w:leader="dot" w:pos="8777"/>
        </w:tabs>
        <w:rPr>
          <w:rFonts w:asciiTheme="minorHAnsi" w:eastAsiaTheme="minorEastAsia" w:hAnsiTheme="minorHAnsi"/>
          <w:b w:val="0"/>
          <w:noProof/>
          <w:sz w:val="22"/>
        </w:rPr>
      </w:pPr>
      <w:hyperlink w:anchor="_Toc102487356" w:history="1">
        <w:r w:rsidR="005112C6" w:rsidRPr="00C80538">
          <w:rPr>
            <w:rStyle w:val="Hyperlink"/>
            <w:noProof/>
          </w:rPr>
          <w:t>CHƯƠNG 2: CƠ SỞ LÝ THUYẾT</w:t>
        </w:r>
        <w:r w:rsidR="005112C6">
          <w:rPr>
            <w:noProof/>
            <w:webHidden/>
          </w:rPr>
          <w:tab/>
        </w:r>
        <w:r w:rsidR="005112C6">
          <w:rPr>
            <w:noProof/>
            <w:webHidden/>
          </w:rPr>
          <w:fldChar w:fldCharType="begin"/>
        </w:r>
        <w:r w:rsidR="005112C6">
          <w:rPr>
            <w:noProof/>
            <w:webHidden/>
          </w:rPr>
          <w:instrText xml:space="preserve"> PAGEREF _Toc102487356 \h </w:instrText>
        </w:r>
        <w:r w:rsidR="005112C6">
          <w:rPr>
            <w:noProof/>
            <w:webHidden/>
          </w:rPr>
        </w:r>
        <w:r w:rsidR="005112C6">
          <w:rPr>
            <w:noProof/>
            <w:webHidden/>
          </w:rPr>
          <w:fldChar w:fldCharType="separate"/>
        </w:r>
        <w:r w:rsidR="005112C6">
          <w:rPr>
            <w:noProof/>
            <w:webHidden/>
          </w:rPr>
          <w:t>15</w:t>
        </w:r>
        <w:r w:rsidR="005112C6">
          <w:rPr>
            <w:noProof/>
            <w:webHidden/>
          </w:rPr>
          <w:fldChar w:fldCharType="end"/>
        </w:r>
      </w:hyperlink>
    </w:p>
    <w:p w14:paraId="527925C0" w14:textId="14186AD6" w:rsidR="005112C6" w:rsidRDefault="00E821A6">
      <w:pPr>
        <w:pStyle w:val="TOC2"/>
        <w:tabs>
          <w:tab w:val="right" w:leader="dot" w:pos="8777"/>
        </w:tabs>
        <w:rPr>
          <w:rFonts w:asciiTheme="minorHAnsi" w:eastAsiaTheme="minorEastAsia" w:hAnsiTheme="minorHAnsi"/>
          <w:noProof/>
          <w:sz w:val="22"/>
        </w:rPr>
      </w:pPr>
      <w:hyperlink w:anchor="_Toc102487357" w:history="1">
        <w:r w:rsidR="005112C6" w:rsidRPr="00C80538">
          <w:rPr>
            <w:rStyle w:val="Hyperlink"/>
            <w:noProof/>
          </w:rPr>
          <w:t>2.1 Các giao thức chính được sử dụng</w:t>
        </w:r>
        <w:r w:rsidR="005112C6">
          <w:rPr>
            <w:noProof/>
            <w:webHidden/>
          </w:rPr>
          <w:tab/>
        </w:r>
        <w:r w:rsidR="005112C6">
          <w:rPr>
            <w:noProof/>
            <w:webHidden/>
          </w:rPr>
          <w:fldChar w:fldCharType="begin"/>
        </w:r>
        <w:r w:rsidR="005112C6">
          <w:rPr>
            <w:noProof/>
            <w:webHidden/>
          </w:rPr>
          <w:instrText xml:space="preserve"> PAGEREF _Toc102487357 \h </w:instrText>
        </w:r>
        <w:r w:rsidR="005112C6">
          <w:rPr>
            <w:noProof/>
            <w:webHidden/>
          </w:rPr>
        </w:r>
        <w:r w:rsidR="005112C6">
          <w:rPr>
            <w:noProof/>
            <w:webHidden/>
          </w:rPr>
          <w:fldChar w:fldCharType="separate"/>
        </w:r>
        <w:r w:rsidR="005112C6">
          <w:rPr>
            <w:noProof/>
            <w:webHidden/>
          </w:rPr>
          <w:t>15</w:t>
        </w:r>
        <w:r w:rsidR="005112C6">
          <w:rPr>
            <w:noProof/>
            <w:webHidden/>
          </w:rPr>
          <w:fldChar w:fldCharType="end"/>
        </w:r>
      </w:hyperlink>
    </w:p>
    <w:p w14:paraId="0CAA1E87" w14:textId="13539E70" w:rsidR="005112C6" w:rsidRDefault="00E821A6">
      <w:pPr>
        <w:pStyle w:val="TOC3"/>
        <w:tabs>
          <w:tab w:val="right" w:leader="dot" w:pos="8777"/>
        </w:tabs>
        <w:rPr>
          <w:rFonts w:asciiTheme="minorHAnsi" w:eastAsiaTheme="minorEastAsia" w:hAnsiTheme="minorHAnsi"/>
          <w:noProof/>
          <w:sz w:val="22"/>
        </w:rPr>
      </w:pPr>
      <w:hyperlink w:anchor="_Toc102487358" w:history="1">
        <w:r w:rsidR="005112C6" w:rsidRPr="00C80538">
          <w:rPr>
            <w:rStyle w:val="Hyperlink"/>
            <w:noProof/>
          </w:rPr>
          <w:t>2.1.1 Giao thức WiFi</w:t>
        </w:r>
        <w:r w:rsidR="005112C6">
          <w:rPr>
            <w:noProof/>
            <w:webHidden/>
          </w:rPr>
          <w:tab/>
        </w:r>
        <w:r w:rsidR="005112C6">
          <w:rPr>
            <w:noProof/>
            <w:webHidden/>
          </w:rPr>
          <w:fldChar w:fldCharType="begin"/>
        </w:r>
        <w:r w:rsidR="005112C6">
          <w:rPr>
            <w:noProof/>
            <w:webHidden/>
          </w:rPr>
          <w:instrText xml:space="preserve"> PAGEREF _Toc102487358 \h </w:instrText>
        </w:r>
        <w:r w:rsidR="005112C6">
          <w:rPr>
            <w:noProof/>
            <w:webHidden/>
          </w:rPr>
        </w:r>
        <w:r w:rsidR="005112C6">
          <w:rPr>
            <w:noProof/>
            <w:webHidden/>
          </w:rPr>
          <w:fldChar w:fldCharType="separate"/>
        </w:r>
        <w:r w:rsidR="005112C6">
          <w:rPr>
            <w:noProof/>
            <w:webHidden/>
          </w:rPr>
          <w:t>15</w:t>
        </w:r>
        <w:r w:rsidR="005112C6">
          <w:rPr>
            <w:noProof/>
            <w:webHidden/>
          </w:rPr>
          <w:fldChar w:fldCharType="end"/>
        </w:r>
      </w:hyperlink>
    </w:p>
    <w:p w14:paraId="7561EA78" w14:textId="54DCCD05" w:rsidR="005112C6" w:rsidRDefault="00E821A6">
      <w:pPr>
        <w:pStyle w:val="TOC3"/>
        <w:tabs>
          <w:tab w:val="right" w:leader="dot" w:pos="8777"/>
        </w:tabs>
        <w:rPr>
          <w:rFonts w:asciiTheme="minorHAnsi" w:eastAsiaTheme="minorEastAsia" w:hAnsiTheme="minorHAnsi"/>
          <w:noProof/>
          <w:sz w:val="22"/>
        </w:rPr>
      </w:pPr>
      <w:hyperlink w:anchor="_Toc102487359" w:history="1">
        <w:r w:rsidR="005112C6" w:rsidRPr="00C80538">
          <w:rPr>
            <w:rStyle w:val="Hyperlink"/>
            <w:noProof/>
          </w:rPr>
          <w:t>2.1.2 Giao thức HTTP</w:t>
        </w:r>
        <w:r w:rsidR="005112C6">
          <w:rPr>
            <w:noProof/>
            <w:webHidden/>
          </w:rPr>
          <w:tab/>
        </w:r>
        <w:r w:rsidR="005112C6">
          <w:rPr>
            <w:noProof/>
            <w:webHidden/>
          </w:rPr>
          <w:fldChar w:fldCharType="begin"/>
        </w:r>
        <w:r w:rsidR="005112C6">
          <w:rPr>
            <w:noProof/>
            <w:webHidden/>
          </w:rPr>
          <w:instrText xml:space="preserve"> PAGEREF _Toc102487359 \h </w:instrText>
        </w:r>
        <w:r w:rsidR="005112C6">
          <w:rPr>
            <w:noProof/>
            <w:webHidden/>
          </w:rPr>
        </w:r>
        <w:r w:rsidR="005112C6">
          <w:rPr>
            <w:noProof/>
            <w:webHidden/>
          </w:rPr>
          <w:fldChar w:fldCharType="separate"/>
        </w:r>
        <w:r w:rsidR="005112C6">
          <w:rPr>
            <w:noProof/>
            <w:webHidden/>
          </w:rPr>
          <w:t>17</w:t>
        </w:r>
        <w:r w:rsidR="005112C6">
          <w:rPr>
            <w:noProof/>
            <w:webHidden/>
          </w:rPr>
          <w:fldChar w:fldCharType="end"/>
        </w:r>
      </w:hyperlink>
    </w:p>
    <w:p w14:paraId="486CFE18" w14:textId="54C13A48" w:rsidR="005112C6" w:rsidRDefault="00E821A6">
      <w:pPr>
        <w:pStyle w:val="TOC3"/>
        <w:tabs>
          <w:tab w:val="right" w:leader="dot" w:pos="8777"/>
        </w:tabs>
        <w:rPr>
          <w:rFonts w:asciiTheme="minorHAnsi" w:eastAsiaTheme="minorEastAsia" w:hAnsiTheme="minorHAnsi"/>
          <w:noProof/>
          <w:sz w:val="22"/>
        </w:rPr>
      </w:pPr>
      <w:hyperlink w:anchor="_Toc102487360" w:history="1">
        <w:r w:rsidR="005112C6" w:rsidRPr="00C80538">
          <w:rPr>
            <w:rStyle w:val="Hyperlink"/>
            <w:noProof/>
          </w:rPr>
          <w:t>2.1.3 Giao thức MQTT</w:t>
        </w:r>
        <w:r w:rsidR="005112C6">
          <w:rPr>
            <w:noProof/>
            <w:webHidden/>
          </w:rPr>
          <w:tab/>
        </w:r>
        <w:r w:rsidR="005112C6">
          <w:rPr>
            <w:noProof/>
            <w:webHidden/>
          </w:rPr>
          <w:fldChar w:fldCharType="begin"/>
        </w:r>
        <w:r w:rsidR="005112C6">
          <w:rPr>
            <w:noProof/>
            <w:webHidden/>
          </w:rPr>
          <w:instrText xml:space="preserve"> PAGEREF _Toc102487360 \h </w:instrText>
        </w:r>
        <w:r w:rsidR="005112C6">
          <w:rPr>
            <w:noProof/>
            <w:webHidden/>
          </w:rPr>
        </w:r>
        <w:r w:rsidR="005112C6">
          <w:rPr>
            <w:noProof/>
            <w:webHidden/>
          </w:rPr>
          <w:fldChar w:fldCharType="separate"/>
        </w:r>
        <w:r w:rsidR="005112C6">
          <w:rPr>
            <w:noProof/>
            <w:webHidden/>
          </w:rPr>
          <w:t>18</w:t>
        </w:r>
        <w:r w:rsidR="005112C6">
          <w:rPr>
            <w:noProof/>
            <w:webHidden/>
          </w:rPr>
          <w:fldChar w:fldCharType="end"/>
        </w:r>
      </w:hyperlink>
    </w:p>
    <w:p w14:paraId="185CCC57" w14:textId="02AAC67E" w:rsidR="005112C6" w:rsidRDefault="00E821A6">
      <w:pPr>
        <w:pStyle w:val="TOC2"/>
        <w:tabs>
          <w:tab w:val="right" w:leader="dot" w:pos="8777"/>
        </w:tabs>
        <w:rPr>
          <w:rFonts w:asciiTheme="minorHAnsi" w:eastAsiaTheme="minorEastAsia" w:hAnsiTheme="minorHAnsi"/>
          <w:noProof/>
          <w:sz w:val="22"/>
        </w:rPr>
      </w:pPr>
      <w:hyperlink w:anchor="_Toc102487361" w:history="1">
        <w:r w:rsidR="005112C6" w:rsidRPr="00C80538">
          <w:rPr>
            <w:rStyle w:val="Hyperlink"/>
            <w:noProof/>
          </w:rPr>
          <w:t>2.2 Linh kiện và phần mềm thiết kế mạch</w:t>
        </w:r>
        <w:r w:rsidR="005112C6">
          <w:rPr>
            <w:noProof/>
            <w:webHidden/>
          </w:rPr>
          <w:tab/>
        </w:r>
        <w:r w:rsidR="005112C6">
          <w:rPr>
            <w:noProof/>
            <w:webHidden/>
          </w:rPr>
          <w:fldChar w:fldCharType="begin"/>
        </w:r>
        <w:r w:rsidR="005112C6">
          <w:rPr>
            <w:noProof/>
            <w:webHidden/>
          </w:rPr>
          <w:instrText xml:space="preserve"> PAGEREF _Toc102487361 \h </w:instrText>
        </w:r>
        <w:r w:rsidR="005112C6">
          <w:rPr>
            <w:noProof/>
            <w:webHidden/>
          </w:rPr>
        </w:r>
        <w:r w:rsidR="005112C6">
          <w:rPr>
            <w:noProof/>
            <w:webHidden/>
          </w:rPr>
          <w:fldChar w:fldCharType="separate"/>
        </w:r>
        <w:r w:rsidR="005112C6">
          <w:rPr>
            <w:noProof/>
            <w:webHidden/>
          </w:rPr>
          <w:t>18</w:t>
        </w:r>
        <w:r w:rsidR="005112C6">
          <w:rPr>
            <w:noProof/>
            <w:webHidden/>
          </w:rPr>
          <w:fldChar w:fldCharType="end"/>
        </w:r>
      </w:hyperlink>
    </w:p>
    <w:p w14:paraId="3B17F57B" w14:textId="3B4B2DDA" w:rsidR="005112C6" w:rsidRDefault="00E821A6">
      <w:pPr>
        <w:pStyle w:val="TOC3"/>
        <w:tabs>
          <w:tab w:val="right" w:leader="dot" w:pos="8777"/>
        </w:tabs>
        <w:rPr>
          <w:rFonts w:asciiTheme="minorHAnsi" w:eastAsiaTheme="minorEastAsia" w:hAnsiTheme="minorHAnsi"/>
          <w:noProof/>
          <w:sz w:val="22"/>
        </w:rPr>
      </w:pPr>
      <w:hyperlink w:anchor="_Toc102487362" w:history="1">
        <w:r w:rsidR="005112C6" w:rsidRPr="00C80538">
          <w:rPr>
            <w:rStyle w:val="Hyperlink"/>
            <w:noProof/>
          </w:rPr>
          <w:t>2.2.1 Vi điều khiển ESP32 https://vi.wikipedia.org/wiki/ESP32</w:t>
        </w:r>
        <w:r w:rsidR="005112C6">
          <w:rPr>
            <w:noProof/>
            <w:webHidden/>
          </w:rPr>
          <w:tab/>
        </w:r>
        <w:r w:rsidR="005112C6">
          <w:rPr>
            <w:noProof/>
            <w:webHidden/>
          </w:rPr>
          <w:fldChar w:fldCharType="begin"/>
        </w:r>
        <w:r w:rsidR="005112C6">
          <w:rPr>
            <w:noProof/>
            <w:webHidden/>
          </w:rPr>
          <w:instrText xml:space="preserve"> PAGEREF _Toc102487362 \h </w:instrText>
        </w:r>
        <w:r w:rsidR="005112C6">
          <w:rPr>
            <w:noProof/>
            <w:webHidden/>
          </w:rPr>
        </w:r>
        <w:r w:rsidR="005112C6">
          <w:rPr>
            <w:noProof/>
            <w:webHidden/>
          </w:rPr>
          <w:fldChar w:fldCharType="separate"/>
        </w:r>
        <w:r w:rsidR="005112C6">
          <w:rPr>
            <w:noProof/>
            <w:webHidden/>
          </w:rPr>
          <w:t>18</w:t>
        </w:r>
        <w:r w:rsidR="005112C6">
          <w:rPr>
            <w:noProof/>
            <w:webHidden/>
          </w:rPr>
          <w:fldChar w:fldCharType="end"/>
        </w:r>
      </w:hyperlink>
    </w:p>
    <w:p w14:paraId="21313B4A" w14:textId="2135B1AC" w:rsidR="005112C6" w:rsidRDefault="00E821A6">
      <w:pPr>
        <w:pStyle w:val="TOC3"/>
        <w:tabs>
          <w:tab w:val="right" w:leader="dot" w:pos="8777"/>
        </w:tabs>
        <w:rPr>
          <w:rFonts w:asciiTheme="minorHAnsi" w:eastAsiaTheme="minorEastAsia" w:hAnsiTheme="minorHAnsi"/>
          <w:noProof/>
          <w:sz w:val="22"/>
        </w:rPr>
      </w:pPr>
      <w:hyperlink w:anchor="_Toc102487363" w:history="1">
        <w:r w:rsidR="005112C6" w:rsidRPr="00C80538">
          <w:rPr>
            <w:rStyle w:val="Hyperlink"/>
            <w:noProof/>
          </w:rPr>
          <w:t>2.2.2 IC cách ly nguồn B5050S</w:t>
        </w:r>
        <w:r w:rsidR="005112C6">
          <w:rPr>
            <w:noProof/>
            <w:webHidden/>
          </w:rPr>
          <w:tab/>
        </w:r>
        <w:r w:rsidR="005112C6">
          <w:rPr>
            <w:noProof/>
            <w:webHidden/>
          </w:rPr>
          <w:fldChar w:fldCharType="begin"/>
        </w:r>
        <w:r w:rsidR="005112C6">
          <w:rPr>
            <w:noProof/>
            <w:webHidden/>
          </w:rPr>
          <w:instrText xml:space="preserve"> PAGEREF _Toc102487363 \h </w:instrText>
        </w:r>
        <w:r w:rsidR="005112C6">
          <w:rPr>
            <w:noProof/>
            <w:webHidden/>
          </w:rPr>
        </w:r>
        <w:r w:rsidR="005112C6">
          <w:rPr>
            <w:noProof/>
            <w:webHidden/>
          </w:rPr>
          <w:fldChar w:fldCharType="separate"/>
        </w:r>
        <w:r w:rsidR="005112C6">
          <w:rPr>
            <w:noProof/>
            <w:webHidden/>
          </w:rPr>
          <w:t>21</w:t>
        </w:r>
        <w:r w:rsidR="005112C6">
          <w:rPr>
            <w:noProof/>
            <w:webHidden/>
          </w:rPr>
          <w:fldChar w:fldCharType="end"/>
        </w:r>
      </w:hyperlink>
    </w:p>
    <w:p w14:paraId="78BC43EC" w14:textId="50AC0912" w:rsidR="005112C6" w:rsidRDefault="00E821A6">
      <w:pPr>
        <w:pStyle w:val="TOC3"/>
        <w:tabs>
          <w:tab w:val="right" w:leader="dot" w:pos="8777"/>
        </w:tabs>
        <w:rPr>
          <w:rFonts w:asciiTheme="minorHAnsi" w:eastAsiaTheme="minorEastAsia" w:hAnsiTheme="minorHAnsi"/>
          <w:noProof/>
          <w:sz w:val="22"/>
        </w:rPr>
      </w:pPr>
      <w:hyperlink w:anchor="_Toc102487364" w:history="1">
        <w:r w:rsidR="005112C6" w:rsidRPr="00C80538">
          <w:rPr>
            <w:rStyle w:val="Hyperlink"/>
            <w:noProof/>
          </w:rPr>
          <w:t>2.2.3 Mạch Buck LM2596</w:t>
        </w:r>
        <w:r w:rsidR="005112C6">
          <w:rPr>
            <w:noProof/>
            <w:webHidden/>
          </w:rPr>
          <w:tab/>
        </w:r>
        <w:r w:rsidR="005112C6">
          <w:rPr>
            <w:noProof/>
            <w:webHidden/>
          </w:rPr>
          <w:fldChar w:fldCharType="begin"/>
        </w:r>
        <w:r w:rsidR="005112C6">
          <w:rPr>
            <w:noProof/>
            <w:webHidden/>
          </w:rPr>
          <w:instrText xml:space="preserve"> PAGEREF _Toc102487364 \h </w:instrText>
        </w:r>
        <w:r w:rsidR="005112C6">
          <w:rPr>
            <w:noProof/>
            <w:webHidden/>
          </w:rPr>
        </w:r>
        <w:r w:rsidR="005112C6">
          <w:rPr>
            <w:noProof/>
            <w:webHidden/>
          </w:rPr>
          <w:fldChar w:fldCharType="separate"/>
        </w:r>
        <w:r w:rsidR="005112C6">
          <w:rPr>
            <w:noProof/>
            <w:webHidden/>
          </w:rPr>
          <w:t>21</w:t>
        </w:r>
        <w:r w:rsidR="005112C6">
          <w:rPr>
            <w:noProof/>
            <w:webHidden/>
          </w:rPr>
          <w:fldChar w:fldCharType="end"/>
        </w:r>
      </w:hyperlink>
    </w:p>
    <w:p w14:paraId="69869DDB" w14:textId="5E03C16A" w:rsidR="005112C6" w:rsidRDefault="00E821A6">
      <w:pPr>
        <w:pStyle w:val="TOC3"/>
        <w:tabs>
          <w:tab w:val="right" w:leader="dot" w:pos="8777"/>
        </w:tabs>
        <w:rPr>
          <w:rFonts w:asciiTheme="minorHAnsi" w:eastAsiaTheme="minorEastAsia" w:hAnsiTheme="minorHAnsi"/>
          <w:noProof/>
          <w:sz w:val="22"/>
        </w:rPr>
      </w:pPr>
      <w:hyperlink w:anchor="_Toc102487365" w:history="1">
        <w:r w:rsidR="005112C6" w:rsidRPr="00C80538">
          <w:rPr>
            <w:rStyle w:val="Hyperlink"/>
            <w:noProof/>
          </w:rPr>
          <w:t>2.2.4 Transistor C1815</w:t>
        </w:r>
        <w:r w:rsidR="005112C6">
          <w:rPr>
            <w:noProof/>
            <w:webHidden/>
          </w:rPr>
          <w:tab/>
        </w:r>
        <w:r w:rsidR="005112C6">
          <w:rPr>
            <w:noProof/>
            <w:webHidden/>
          </w:rPr>
          <w:fldChar w:fldCharType="begin"/>
        </w:r>
        <w:r w:rsidR="005112C6">
          <w:rPr>
            <w:noProof/>
            <w:webHidden/>
          </w:rPr>
          <w:instrText xml:space="preserve"> PAGEREF _Toc102487365 \h </w:instrText>
        </w:r>
        <w:r w:rsidR="005112C6">
          <w:rPr>
            <w:noProof/>
            <w:webHidden/>
          </w:rPr>
        </w:r>
        <w:r w:rsidR="005112C6">
          <w:rPr>
            <w:noProof/>
            <w:webHidden/>
          </w:rPr>
          <w:fldChar w:fldCharType="separate"/>
        </w:r>
        <w:r w:rsidR="005112C6">
          <w:rPr>
            <w:noProof/>
            <w:webHidden/>
          </w:rPr>
          <w:t>22</w:t>
        </w:r>
        <w:r w:rsidR="005112C6">
          <w:rPr>
            <w:noProof/>
            <w:webHidden/>
          </w:rPr>
          <w:fldChar w:fldCharType="end"/>
        </w:r>
      </w:hyperlink>
    </w:p>
    <w:p w14:paraId="6C62D4C4" w14:textId="41E9BDB5" w:rsidR="005112C6" w:rsidRDefault="00E821A6">
      <w:pPr>
        <w:pStyle w:val="TOC3"/>
        <w:tabs>
          <w:tab w:val="right" w:leader="dot" w:pos="8777"/>
        </w:tabs>
        <w:rPr>
          <w:rFonts w:asciiTheme="minorHAnsi" w:eastAsiaTheme="minorEastAsia" w:hAnsiTheme="minorHAnsi"/>
          <w:noProof/>
          <w:sz w:val="22"/>
        </w:rPr>
      </w:pPr>
      <w:hyperlink w:anchor="_Toc102487366" w:history="1">
        <w:r w:rsidR="005112C6" w:rsidRPr="00C80538">
          <w:rPr>
            <w:rStyle w:val="Hyperlink"/>
            <w:noProof/>
          </w:rPr>
          <w:t>2.2.5 Opto quang PC817</w:t>
        </w:r>
        <w:r w:rsidR="005112C6">
          <w:rPr>
            <w:noProof/>
            <w:webHidden/>
          </w:rPr>
          <w:tab/>
        </w:r>
        <w:r w:rsidR="005112C6">
          <w:rPr>
            <w:noProof/>
            <w:webHidden/>
          </w:rPr>
          <w:fldChar w:fldCharType="begin"/>
        </w:r>
        <w:r w:rsidR="005112C6">
          <w:rPr>
            <w:noProof/>
            <w:webHidden/>
          </w:rPr>
          <w:instrText xml:space="preserve"> PAGEREF _Toc102487366 \h </w:instrText>
        </w:r>
        <w:r w:rsidR="005112C6">
          <w:rPr>
            <w:noProof/>
            <w:webHidden/>
          </w:rPr>
        </w:r>
        <w:r w:rsidR="005112C6">
          <w:rPr>
            <w:noProof/>
            <w:webHidden/>
          </w:rPr>
          <w:fldChar w:fldCharType="separate"/>
        </w:r>
        <w:r w:rsidR="005112C6">
          <w:rPr>
            <w:noProof/>
            <w:webHidden/>
          </w:rPr>
          <w:t>22</w:t>
        </w:r>
        <w:r w:rsidR="005112C6">
          <w:rPr>
            <w:noProof/>
            <w:webHidden/>
          </w:rPr>
          <w:fldChar w:fldCharType="end"/>
        </w:r>
      </w:hyperlink>
    </w:p>
    <w:p w14:paraId="268946DC" w14:textId="56C29148" w:rsidR="005112C6" w:rsidRDefault="00E821A6">
      <w:pPr>
        <w:pStyle w:val="TOC3"/>
        <w:tabs>
          <w:tab w:val="right" w:leader="dot" w:pos="8777"/>
        </w:tabs>
        <w:rPr>
          <w:rFonts w:asciiTheme="minorHAnsi" w:eastAsiaTheme="minorEastAsia" w:hAnsiTheme="minorHAnsi"/>
          <w:noProof/>
          <w:sz w:val="22"/>
        </w:rPr>
      </w:pPr>
      <w:hyperlink w:anchor="_Toc102487367" w:history="1">
        <w:r w:rsidR="005112C6" w:rsidRPr="00C80538">
          <w:rPr>
            <w:rStyle w:val="Hyperlink"/>
            <w:noProof/>
          </w:rPr>
          <w:t>2.2.6 Diode 1N4148 (https://en.wikipedia.org/wiki/1N4148_signal_diode#:~:text=The%201N4148%20is%20a%20standard,name%20follows%20the%20JEDEC%20nomenclature.) https://components101.com/diodes/1n4148-diode-pinout-equivalent-datasheet</w:t>
        </w:r>
        <w:r w:rsidR="005112C6">
          <w:rPr>
            <w:noProof/>
            <w:webHidden/>
          </w:rPr>
          <w:tab/>
        </w:r>
        <w:r w:rsidR="005112C6">
          <w:rPr>
            <w:noProof/>
            <w:webHidden/>
          </w:rPr>
          <w:fldChar w:fldCharType="begin"/>
        </w:r>
        <w:r w:rsidR="005112C6">
          <w:rPr>
            <w:noProof/>
            <w:webHidden/>
          </w:rPr>
          <w:instrText xml:space="preserve"> PAGEREF _Toc102487367 \h </w:instrText>
        </w:r>
        <w:r w:rsidR="005112C6">
          <w:rPr>
            <w:noProof/>
            <w:webHidden/>
          </w:rPr>
        </w:r>
        <w:r w:rsidR="005112C6">
          <w:rPr>
            <w:noProof/>
            <w:webHidden/>
          </w:rPr>
          <w:fldChar w:fldCharType="separate"/>
        </w:r>
        <w:r w:rsidR="005112C6">
          <w:rPr>
            <w:noProof/>
            <w:webHidden/>
          </w:rPr>
          <w:t>23</w:t>
        </w:r>
        <w:r w:rsidR="005112C6">
          <w:rPr>
            <w:noProof/>
            <w:webHidden/>
          </w:rPr>
          <w:fldChar w:fldCharType="end"/>
        </w:r>
      </w:hyperlink>
    </w:p>
    <w:p w14:paraId="7B702FDF" w14:textId="546CAF34" w:rsidR="005112C6" w:rsidRDefault="00E821A6">
      <w:pPr>
        <w:pStyle w:val="TOC2"/>
        <w:tabs>
          <w:tab w:val="right" w:leader="dot" w:pos="8777"/>
        </w:tabs>
        <w:rPr>
          <w:rFonts w:asciiTheme="minorHAnsi" w:eastAsiaTheme="minorEastAsia" w:hAnsiTheme="minorHAnsi"/>
          <w:noProof/>
          <w:sz w:val="22"/>
        </w:rPr>
      </w:pPr>
      <w:hyperlink w:anchor="_Toc102487368" w:history="1">
        <w:r w:rsidR="005112C6" w:rsidRPr="00C80538">
          <w:rPr>
            <w:rStyle w:val="Hyperlink"/>
            <w:noProof/>
          </w:rPr>
          <w:t>2.3 Relay 5v</w:t>
        </w:r>
        <w:r w:rsidR="005112C6">
          <w:rPr>
            <w:noProof/>
            <w:webHidden/>
          </w:rPr>
          <w:tab/>
        </w:r>
        <w:r w:rsidR="005112C6">
          <w:rPr>
            <w:noProof/>
            <w:webHidden/>
          </w:rPr>
          <w:fldChar w:fldCharType="begin"/>
        </w:r>
        <w:r w:rsidR="005112C6">
          <w:rPr>
            <w:noProof/>
            <w:webHidden/>
          </w:rPr>
          <w:instrText xml:space="preserve"> PAGEREF _Toc102487368 \h </w:instrText>
        </w:r>
        <w:r w:rsidR="005112C6">
          <w:rPr>
            <w:noProof/>
            <w:webHidden/>
          </w:rPr>
        </w:r>
        <w:r w:rsidR="005112C6">
          <w:rPr>
            <w:noProof/>
            <w:webHidden/>
          </w:rPr>
          <w:fldChar w:fldCharType="separate"/>
        </w:r>
        <w:r w:rsidR="005112C6">
          <w:rPr>
            <w:noProof/>
            <w:webHidden/>
          </w:rPr>
          <w:t>24</w:t>
        </w:r>
        <w:r w:rsidR="005112C6">
          <w:rPr>
            <w:noProof/>
            <w:webHidden/>
          </w:rPr>
          <w:fldChar w:fldCharType="end"/>
        </w:r>
      </w:hyperlink>
    </w:p>
    <w:p w14:paraId="19E988EE" w14:textId="58896E4F" w:rsidR="005112C6" w:rsidRDefault="00E821A6">
      <w:pPr>
        <w:pStyle w:val="TOC3"/>
        <w:tabs>
          <w:tab w:val="right" w:leader="dot" w:pos="8777"/>
        </w:tabs>
        <w:rPr>
          <w:rFonts w:asciiTheme="minorHAnsi" w:eastAsiaTheme="minorEastAsia" w:hAnsiTheme="minorHAnsi"/>
          <w:noProof/>
          <w:sz w:val="22"/>
        </w:rPr>
      </w:pPr>
      <w:hyperlink w:anchor="_Toc102487369" w:history="1">
        <w:r w:rsidR="005112C6" w:rsidRPr="00C80538">
          <w:rPr>
            <w:rStyle w:val="Hyperlink"/>
            <w:noProof/>
          </w:rPr>
          <w:t>2.3.1 Led 3mm</w:t>
        </w:r>
        <w:r w:rsidR="005112C6">
          <w:rPr>
            <w:noProof/>
            <w:webHidden/>
          </w:rPr>
          <w:tab/>
        </w:r>
        <w:r w:rsidR="005112C6">
          <w:rPr>
            <w:noProof/>
            <w:webHidden/>
          </w:rPr>
          <w:fldChar w:fldCharType="begin"/>
        </w:r>
        <w:r w:rsidR="005112C6">
          <w:rPr>
            <w:noProof/>
            <w:webHidden/>
          </w:rPr>
          <w:instrText xml:space="preserve"> PAGEREF _Toc102487369 \h </w:instrText>
        </w:r>
        <w:r w:rsidR="005112C6">
          <w:rPr>
            <w:noProof/>
            <w:webHidden/>
          </w:rPr>
        </w:r>
        <w:r w:rsidR="005112C6">
          <w:rPr>
            <w:noProof/>
            <w:webHidden/>
          </w:rPr>
          <w:fldChar w:fldCharType="separate"/>
        </w:r>
        <w:r w:rsidR="005112C6">
          <w:rPr>
            <w:noProof/>
            <w:webHidden/>
          </w:rPr>
          <w:t>24</w:t>
        </w:r>
        <w:r w:rsidR="005112C6">
          <w:rPr>
            <w:noProof/>
            <w:webHidden/>
          </w:rPr>
          <w:fldChar w:fldCharType="end"/>
        </w:r>
      </w:hyperlink>
    </w:p>
    <w:p w14:paraId="2F36E34F" w14:textId="77A6838E" w:rsidR="005112C6" w:rsidRDefault="00E821A6">
      <w:pPr>
        <w:pStyle w:val="TOC3"/>
        <w:tabs>
          <w:tab w:val="right" w:leader="dot" w:pos="8777"/>
        </w:tabs>
        <w:rPr>
          <w:rFonts w:asciiTheme="minorHAnsi" w:eastAsiaTheme="minorEastAsia" w:hAnsiTheme="minorHAnsi"/>
          <w:noProof/>
          <w:sz w:val="22"/>
        </w:rPr>
      </w:pPr>
      <w:hyperlink w:anchor="_Toc102487370" w:history="1">
        <w:r w:rsidR="005112C6" w:rsidRPr="00C80538">
          <w:rPr>
            <w:rStyle w:val="Hyperlink"/>
            <w:noProof/>
          </w:rPr>
          <w:t>2.3.2 Các linh kiện thụ động</w:t>
        </w:r>
        <w:r w:rsidR="005112C6">
          <w:rPr>
            <w:noProof/>
            <w:webHidden/>
          </w:rPr>
          <w:tab/>
        </w:r>
        <w:r w:rsidR="005112C6">
          <w:rPr>
            <w:noProof/>
            <w:webHidden/>
          </w:rPr>
          <w:fldChar w:fldCharType="begin"/>
        </w:r>
        <w:r w:rsidR="005112C6">
          <w:rPr>
            <w:noProof/>
            <w:webHidden/>
          </w:rPr>
          <w:instrText xml:space="preserve"> PAGEREF _Toc102487370 \h </w:instrText>
        </w:r>
        <w:r w:rsidR="005112C6">
          <w:rPr>
            <w:noProof/>
            <w:webHidden/>
          </w:rPr>
        </w:r>
        <w:r w:rsidR="005112C6">
          <w:rPr>
            <w:noProof/>
            <w:webHidden/>
          </w:rPr>
          <w:fldChar w:fldCharType="separate"/>
        </w:r>
        <w:r w:rsidR="005112C6">
          <w:rPr>
            <w:noProof/>
            <w:webHidden/>
          </w:rPr>
          <w:t>24</w:t>
        </w:r>
        <w:r w:rsidR="005112C6">
          <w:rPr>
            <w:noProof/>
            <w:webHidden/>
          </w:rPr>
          <w:fldChar w:fldCharType="end"/>
        </w:r>
      </w:hyperlink>
    </w:p>
    <w:p w14:paraId="67BB2729" w14:textId="44D7C0A6" w:rsidR="005112C6" w:rsidRDefault="00E821A6">
      <w:pPr>
        <w:pStyle w:val="TOC3"/>
        <w:tabs>
          <w:tab w:val="right" w:leader="dot" w:pos="8777"/>
        </w:tabs>
        <w:rPr>
          <w:rFonts w:asciiTheme="minorHAnsi" w:eastAsiaTheme="minorEastAsia" w:hAnsiTheme="minorHAnsi"/>
          <w:noProof/>
          <w:sz w:val="22"/>
        </w:rPr>
      </w:pPr>
      <w:hyperlink w:anchor="_Toc102487371" w:history="1">
        <w:r w:rsidR="005112C6" w:rsidRPr="00C80538">
          <w:rPr>
            <w:rStyle w:val="Hyperlink"/>
            <w:noProof/>
          </w:rPr>
          <w:t>2.3.3 Phần mềm thiết kế Altium Designer</w:t>
        </w:r>
        <w:r w:rsidR="005112C6">
          <w:rPr>
            <w:noProof/>
            <w:webHidden/>
          </w:rPr>
          <w:tab/>
        </w:r>
        <w:r w:rsidR="005112C6">
          <w:rPr>
            <w:noProof/>
            <w:webHidden/>
          </w:rPr>
          <w:fldChar w:fldCharType="begin"/>
        </w:r>
        <w:r w:rsidR="005112C6">
          <w:rPr>
            <w:noProof/>
            <w:webHidden/>
          </w:rPr>
          <w:instrText xml:space="preserve"> PAGEREF _Toc102487371 \h </w:instrText>
        </w:r>
        <w:r w:rsidR="005112C6">
          <w:rPr>
            <w:noProof/>
            <w:webHidden/>
          </w:rPr>
        </w:r>
        <w:r w:rsidR="005112C6">
          <w:rPr>
            <w:noProof/>
            <w:webHidden/>
          </w:rPr>
          <w:fldChar w:fldCharType="separate"/>
        </w:r>
        <w:r w:rsidR="005112C6">
          <w:rPr>
            <w:noProof/>
            <w:webHidden/>
          </w:rPr>
          <w:t>25</w:t>
        </w:r>
        <w:r w:rsidR="005112C6">
          <w:rPr>
            <w:noProof/>
            <w:webHidden/>
          </w:rPr>
          <w:fldChar w:fldCharType="end"/>
        </w:r>
      </w:hyperlink>
    </w:p>
    <w:p w14:paraId="11DA4B74" w14:textId="511F7C79" w:rsidR="005112C6" w:rsidRDefault="00E821A6">
      <w:pPr>
        <w:pStyle w:val="TOC2"/>
        <w:tabs>
          <w:tab w:val="right" w:leader="dot" w:pos="8777"/>
        </w:tabs>
        <w:rPr>
          <w:rFonts w:asciiTheme="minorHAnsi" w:eastAsiaTheme="minorEastAsia" w:hAnsiTheme="minorHAnsi"/>
          <w:noProof/>
          <w:sz w:val="22"/>
        </w:rPr>
      </w:pPr>
      <w:hyperlink w:anchor="_Toc102487372" w:history="1">
        <w:r w:rsidR="005112C6" w:rsidRPr="00C80538">
          <w:rPr>
            <w:rStyle w:val="Hyperlink"/>
            <w:noProof/>
          </w:rPr>
          <w:t>2.4 Phần mềm của hệ thống</w:t>
        </w:r>
        <w:r w:rsidR="005112C6">
          <w:rPr>
            <w:noProof/>
            <w:webHidden/>
          </w:rPr>
          <w:tab/>
        </w:r>
        <w:r w:rsidR="005112C6">
          <w:rPr>
            <w:noProof/>
            <w:webHidden/>
          </w:rPr>
          <w:fldChar w:fldCharType="begin"/>
        </w:r>
        <w:r w:rsidR="005112C6">
          <w:rPr>
            <w:noProof/>
            <w:webHidden/>
          </w:rPr>
          <w:instrText xml:space="preserve"> PAGEREF _Toc102487372 \h </w:instrText>
        </w:r>
        <w:r w:rsidR="005112C6">
          <w:rPr>
            <w:noProof/>
            <w:webHidden/>
          </w:rPr>
        </w:r>
        <w:r w:rsidR="005112C6">
          <w:rPr>
            <w:noProof/>
            <w:webHidden/>
          </w:rPr>
          <w:fldChar w:fldCharType="separate"/>
        </w:r>
        <w:r w:rsidR="005112C6">
          <w:rPr>
            <w:noProof/>
            <w:webHidden/>
          </w:rPr>
          <w:t>27</w:t>
        </w:r>
        <w:r w:rsidR="005112C6">
          <w:rPr>
            <w:noProof/>
            <w:webHidden/>
          </w:rPr>
          <w:fldChar w:fldCharType="end"/>
        </w:r>
      </w:hyperlink>
    </w:p>
    <w:p w14:paraId="7E8D68C5" w14:textId="52976158" w:rsidR="005112C6" w:rsidRDefault="00E821A6">
      <w:pPr>
        <w:pStyle w:val="TOC3"/>
        <w:tabs>
          <w:tab w:val="right" w:leader="dot" w:pos="8777"/>
        </w:tabs>
        <w:rPr>
          <w:rFonts w:asciiTheme="minorHAnsi" w:eastAsiaTheme="minorEastAsia" w:hAnsiTheme="minorHAnsi"/>
          <w:noProof/>
          <w:sz w:val="22"/>
        </w:rPr>
      </w:pPr>
      <w:hyperlink w:anchor="_Toc102487373" w:history="1">
        <w:r w:rsidR="005112C6" w:rsidRPr="00C80538">
          <w:rPr>
            <w:rStyle w:val="Hyperlink"/>
            <w:noProof/>
          </w:rPr>
          <w:t>2.4.1 HTML  (HyperText Markup Language)</w:t>
        </w:r>
        <w:r w:rsidR="005112C6">
          <w:rPr>
            <w:noProof/>
            <w:webHidden/>
          </w:rPr>
          <w:tab/>
        </w:r>
        <w:r w:rsidR="005112C6">
          <w:rPr>
            <w:noProof/>
            <w:webHidden/>
          </w:rPr>
          <w:fldChar w:fldCharType="begin"/>
        </w:r>
        <w:r w:rsidR="005112C6">
          <w:rPr>
            <w:noProof/>
            <w:webHidden/>
          </w:rPr>
          <w:instrText xml:space="preserve"> PAGEREF _Toc102487373 \h </w:instrText>
        </w:r>
        <w:r w:rsidR="005112C6">
          <w:rPr>
            <w:noProof/>
            <w:webHidden/>
          </w:rPr>
        </w:r>
        <w:r w:rsidR="005112C6">
          <w:rPr>
            <w:noProof/>
            <w:webHidden/>
          </w:rPr>
          <w:fldChar w:fldCharType="separate"/>
        </w:r>
        <w:r w:rsidR="005112C6">
          <w:rPr>
            <w:noProof/>
            <w:webHidden/>
          </w:rPr>
          <w:t>27</w:t>
        </w:r>
        <w:r w:rsidR="005112C6">
          <w:rPr>
            <w:noProof/>
            <w:webHidden/>
          </w:rPr>
          <w:fldChar w:fldCharType="end"/>
        </w:r>
      </w:hyperlink>
    </w:p>
    <w:p w14:paraId="11F94049" w14:textId="4607B7F5" w:rsidR="005112C6" w:rsidRDefault="00E821A6">
      <w:pPr>
        <w:pStyle w:val="TOC3"/>
        <w:tabs>
          <w:tab w:val="right" w:leader="dot" w:pos="8777"/>
        </w:tabs>
        <w:rPr>
          <w:rFonts w:asciiTheme="minorHAnsi" w:eastAsiaTheme="minorEastAsia" w:hAnsiTheme="minorHAnsi"/>
          <w:noProof/>
          <w:sz w:val="22"/>
        </w:rPr>
      </w:pPr>
      <w:hyperlink w:anchor="_Toc102487374" w:history="1">
        <w:r w:rsidR="005112C6" w:rsidRPr="00C80538">
          <w:rPr>
            <w:rStyle w:val="Hyperlink"/>
            <w:noProof/>
          </w:rPr>
          <w:t>2.4.2 CSS (Cascading Style Sheets)</w:t>
        </w:r>
        <w:r w:rsidR="005112C6">
          <w:rPr>
            <w:noProof/>
            <w:webHidden/>
          </w:rPr>
          <w:tab/>
        </w:r>
        <w:r w:rsidR="005112C6">
          <w:rPr>
            <w:noProof/>
            <w:webHidden/>
          </w:rPr>
          <w:fldChar w:fldCharType="begin"/>
        </w:r>
        <w:r w:rsidR="005112C6">
          <w:rPr>
            <w:noProof/>
            <w:webHidden/>
          </w:rPr>
          <w:instrText xml:space="preserve"> PAGEREF _Toc102487374 \h </w:instrText>
        </w:r>
        <w:r w:rsidR="005112C6">
          <w:rPr>
            <w:noProof/>
            <w:webHidden/>
          </w:rPr>
        </w:r>
        <w:r w:rsidR="005112C6">
          <w:rPr>
            <w:noProof/>
            <w:webHidden/>
          </w:rPr>
          <w:fldChar w:fldCharType="separate"/>
        </w:r>
        <w:r w:rsidR="005112C6">
          <w:rPr>
            <w:noProof/>
            <w:webHidden/>
          </w:rPr>
          <w:t>27</w:t>
        </w:r>
        <w:r w:rsidR="005112C6">
          <w:rPr>
            <w:noProof/>
            <w:webHidden/>
          </w:rPr>
          <w:fldChar w:fldCharType="end"/>
        </w:r>
      </w:hyperlink>
    </w:p>
    <w:p w14:paraId="2223E798" w14:textId="25E00E2C" w:rsidR="005112C6" w:rsidRDefault="00E821A6">
      <w:pPr>
        <w:pStyle w:val="TOC3"/>
        <w:tabs>
          <w:tab w:val="right" w:leader="dot" w:pos="8777"/>
        </w:tabs>
        <w:rPr>
          <w:rFonts w:asciiTheme="minorHAnsi" w:eastAsiaTheme="minorEastAsia" w:hAnsiTheme="minorHAnsi"/>
          <w:noProof/>
          <w:sz w:val="22"/>
        </w:rPr>
      </w:pPr>
      <w:hyperlink w:anchor="_Toc102487375" w:history="1">
        <w:r w:rsidR="005112C6" w:rsidRPr="00C80538">
          <w:rPr>
            <w:rStyle w:val="Hyperlink"/>
            <w:noProof/>
          </w:rPr>
          <w:t>2.4.3 JavaScript</w:t>
        </w:r>
        <w:r w:rsidR="005112C6">
          <w:rPr>
            <w:noProof/>
            <w:webHidden/>
          </w:rPr>
          <w:tab/>
        </w:r>
        <w:r w:rsidR="005112C6">
          <w:rPr>
            <w:noProof/>
            <w:webHidden/>
          </w:rPr>
          <w:fldChar w:fldCharType="begin"/>
        </w:r>
        <w:r w:rsidR="005112C6">
          <w:rPr>
            <w:noProof/>
            <w:webHidden/>
          </w:rPr>
          <w:instrText xml:space="preserve"> PAGEREF _Toc102487375 \h </w:instrText>
        </w:r>
        <w:r w:rsidR="005112C6">
          <w:rPr>
            <w:noProof/>
            <w:webHidden/>
          </w:rPr>
        </w:r>
        <w:r w:rsidR="005112C6">
          <w:rPr>
            <w:noProof/>
            <w:webHidden/>
          </w:rPr>
          <w:fldChar w:fldCharType="separate"/>
        </w:r>
        <w:r w:rsidR="005112C6">
          <w:rPr>
            <w:noProof/>
            <w:webHidden/>
          </w:rPr>
          <w:t>27</w:t>
        </w:r>
        <w:r w:rsidR="005112C6">
          <w:rPr>
            <w:noProof/>
            <w:webHidden/>
          </w:rPr>
          <w:fldChar w:fldCharType="end"/>
        </w:r>
      </w:hyperlink>
    </w:p>
    <w:p w14:paraId="5678791A" w14:textId="171EBFBD" w:rsidR="005112C6" w:rsidRDefault="00E821A6">
      <w:pPr>
        <w:pStyle w:val="TOC3"/>
        <w:tabs>
          <w:tab w:val="right" w:leader="dot" w:pos="8777"/>
        </w:tabs>
        <w:rPr>
          <w:rFonts w:asciiTheme="minorHAnsi" w:eastAsiaTheme="minorEastAsia" w:hAnsiTheme="minorHAnsi"/>
          <w:noProof/>
          <w:sz w:val="22"/>
        </w:rPr>
      </w:pPr>
      <w:hyperlink w:anchor="_Toc102487376" w:history="1">
        <w:r w:rsidR="005112C6" w:rsidRPr="00C80538">
          <w:rPr>
            <w:rStyle w:val="Hyperlink"/>
            <w:noProof/>
          </w:rPr>
          <w:t>2.4.4 Phần mềm Visual Studio code</w:t>
        </w:r>
        <w:r w:rsidR="005112C6">
          <w:rPr>
            <w:noProof/>
            <w:webHidden/>
          </w:rPr>
          <w:tab/>
        </w:r>
        <w:r w:rsidR="005112C6">
          <w:rPr>
            <w:noProof/>
            <w:webHidden/>
          </w:rPr>
          <w:fldChar w:fldCharType="begin"/>
        </w:r>
        <w:r w:rsidR="005112C6">
          <w:rPr>
            <w:noProof/>
            <w:webHidden/>
          </w:rPr>
          <w:instrText xml:space="preserve"> PAGEREF _Toc102487376 \h </w:instrText>
        </w:r>
        <w:r w:rsidR="005112C6">
          <w:rPr>
            <w:noProof/>
            <w:webHidden/>
          </w:rPr>
        </w:r>
        <w:r w:rsidR="005112C6">
          <w:rPr>
            <w:noProof/>
            <w:webHidden/>
          </w:rPr>
          <w:fldChar w:fldCharType="separate"/>
        </w:r>
        <w:r w:rsidR="005112C6">
          <w:rPr>
            <w:noProof/>
            <w:webHidden/>
          </w:rPr>
          <w:t>27</w:t>
        </w:r>
        <w:r w:rsidR="005112C6">
          <w:rPr>
            <w:noProof/>
            <w:webHidden/>
          </w:rPr>
          <w:fldChar w:fldCharType="end"/>
        </w:r>
      </w:hyperlink>
    </w:p>
    <w:p w14:paraId="66CAADD7" w14:textId="0E0304F4" w:rsidR="005112C6" w:rsidRDefault="00E821A6">
      <w:pPr>
        <w:pStyle w:val="TOC3"/>
        <w:tabs>
          <w:tab w:val="right" w:leader="dot" w:pos="8777"/>
        </w:tabs>
        <w:rPr>
          <w:rFonts w:asciiTheme="minorHAnsi" w:eastAsiaTheme="minorEastAsia" w:hAnsiTheme="minorHAnsi"/>
          <w:noProof/>
          <w:sz w:val="22"/>
        </w:rPr>
      </w:pPr>
      <w:hyperlink w:anchor="_Toc102487377" w:history="1">
        <w:r w:rsidR="005112C6" w:rsidRPr="00C80538">
          <w:rPr>
            <w:rStyle w:val="Hyperlink"/>
            <w:noProof/>
          </w:rPr>
          <w:t>2.4.5 Phần mềm Arduino IDE</w:t>
        </w:r>
        <w:r w:rsidR="005112C6">
          <w:rPr>
            <w:noProof/>
            <w:webHidden/>
          </w:rPr>
          <w:tab/>
        </w:r>
        <w:r w:rsidR="005112C6">
          <w:rPr>
            <w:noProof/>
            <w:webHidden/>
          </w:rPr>
          <w:fldChar w:fldCharType="begin"/>
        </w:r>
        <w:r w:rsidR="005112C6">
          <w:rPr>
            <w:noProof/>
            <w:webHidden/>
          </w:rPr>
          <w:instrText xml:space="preserve"> PAGEREF _Toc102487377 \h </w:instrText>
        </w:r>
        <w:r w:rsidR="005112C6">
          <w:rPr>
            <w:noProof/>
            <w:webHidden/>
          </w:rPr>
        </w:r>
        <w:r w:rsidR="005112C6">
          <w:rPr>
            <w:noProof/>
            <w:webHidden/>
          </w:rPr>
          <w:fldChar w:fldCharType="separate"/>
        </w:r>
        <w:r w:rsidR="005112C6">
          <w:rPr>
            <w:noProof/>
            <w:webHidden/>
          </w:rPr>
          <w:t>27</w:t>
        </w:r>
        <w:r w:rsidR="005112C6">
          <w:rPr>
            <w:noProof/>
            <w:webHidden/>
          </w:rPr>
          <w:fldChar w:fldCharType="end"/>
        </w:r>
      </w:hyperlink>
    </w:p>
    <w:p w14:paraId="087BF151" w14:textId="7F03C221" w:rsidR="005112C6" w:rsidRDefault="00E821A6">
      <w:pPr>
        <w:pStyle w:val="TOC3"/>
        <w:tabs>
          <w:tab w:val="right" w:leader="dot" w:pos="8777"/>
        </w:tabs>
        <w:rPr>
          <w:rFonts w:asciiTheme="minorHAnsi" w:eastAsiaTheme="minorEastAsia" w:hAnsiTheme="minorHAnsi"/>
          <w:noProof/>
          <w:sz w:val="22"/>
        </w:rPr>
      </w:pPr>
      <w:hyperlink w:anchor="_Toc102487378" w:history="1">
        <w:r w:rsidR="005112C6" w:rsidRPr="00C80538">
          <w:rPr>
            <w:rStyle w:val="Hyperlink"/>
            <w:noProof/>
          </w:rPr>
          <w:t>2.4.6 Hệ điều hành FreeRTOS</w:t>
        </w:r>
        <w:r w:rsidR="005112C6">
          <w:rPr>
            <w:noProof/>
            <w:webHidden/>
          </w:rPr>
          <w:tab/>
        </w:r>
        <w:r w:rsidR="005112C6">
          <w:rPr>
            <w:noProof/>
            <w:webHidden/>
          </w:rPr>
          <w:fldChar w:fldCharType="begin"/>
        </w:r>
        <w:r w:rsidR="005112C6">
          <w:rPr>
            <w:noProof/>
            <w:webHidden/>
          </w:rPr>
          <w:instrText xml:space="preserve"> PAGEREF _Toc102487378 \h </w:instrText>
        </w:r>
        <w:r w:rsidR="005112C6">
          <w:rPr>
            <w:noProof/>
            <w:webHidden/>
          </w:rPr>
        </w:r>
        <w:r w:rsidR="005112C6">
          <w:rPr>
            <w:noProof/>
            <w:webHidden/>
          </w:rPr>
          <w:fldChar w:fldCharType="separate"/>
        </w:r>
        <w:r w:rsidR="005112C6">
          <w:rPr>
            <w:noProof/>
            <w:webHidden/>
          </w:rPr>
          <w:t>27</w:t>
        </w:r>
        <w:r w:rsidR="005112C6">
          <w:rPr>
            <w:noProof/>
            <w:webHidden/>
          </w:rPr>
          <w:fldChar w:fldCharType="end"/>
        </w:r>
      </w:hyperlink>
    </w:p>
    <w:p w14:paraId="15E56C99" w14:textId="11263F68" w:rsidR="005112C6" w:rsidRDefault="00E821A6">
      <w:pPr>
        <w:pStyle w:val="TOC2"/>
        <w:tabs>
          <w:tab w:val="right" w:leader="dot" w:pos="8777"/>
        </w:tabs>
        <w:rPr>
          <w:rFonts w:asciiTheme="minorHAnsi" w:eastAsiaTheme="minorEastAsia" w:hAnsiTheme="minorHAnsi"/>
          <w:noProof/>
          <w:sz w:val="22"/>
        </w:rPr>
      </w:pPr>
      <w:hyperlink w:anchor="_Toc102487379" w:history="1">
        <w:r w:rsidR="005112C6" w:rsidRPr="00C80538">
          <w:rPr>
            <w:rStyle w:val="Hyperlink"/>
            <w:noProof/>
          </w:rPr>
          <w:t>2.5 Kết luận chương 2</w:t>
        </w:r>
        <w:r w:rsidR="005112C6">
          <w:rPr>
            <w:noProof/>
            <w:webHidden/>
          </w:rPr>
          <w:tab/>
        </w:r>
        <w:r w:rsidR="005112C6">
          <w:rPr>
            <w:noProof/>
            <w:webHidden/>
          </w:rPr>
          <w:fldChar w:fldCharType="begin"/>
        </w:r>
        <w:r w:rsidR="005112C6">
          <w:rPr>
            <w:noProof/>
            <w:webHidden/>
          </w:rPr>
          <w:instrText xml:space="preserve"> PAGEREF _Toc102487379 \h </w:instrText>
        </w:r>
        <w:r w:rsidR="005112C6">
          <w:rPr>
            <w:noProof/>
            <w:webHidden/>
          </w:rPr>
        </w:r>
        <w:r w:rsidR="005112C6">
          <w:rPr>
            <w:noProof/>
            <w:webHidden/>
          </w:rPr>
          <w:fldChar w:fldCharType="separate"/>
        </w:r>
        <w:r w:rsidR="005112C6">
          <w:rPr>
            <w:noProof/>
            <w:webHidden/>
          </w:rPr>
          <w:t>28</w:t>
        </w:r>
        <w:r w:rsidR="005112C6">
          <w:rPr>
            <w:noProof/>
            <w:webHidden/>
          </w:rPr>
          <w:fldChar w:fldCharType="end"/>
        </w:r>
      </w:hyperlink>
    </w:p>
    <w:p w14:paraId="1D83D797" w14:textId="78861780" w:rsidR="005112C6" w:rsidRDefault="00E821A6">
      <w:pPr>
        <w:pStyle w:val="TOC1"/>
        <w:tabs>
          <w:tab w:val="right" w:leader="dot" w:pos="8777"/>
        </w:tabs>
        <w:rPr>
          <w:rFonts w:asciiTheme="minorHAnsi" w:eastAsiaTheme="minorEastAsia" w:hAnsiTheme="minorHAnsi"/>
          <w:b w:val="0"/>
          <w:noProof/>
          <w:sz w:val="22"/>
        </w:rPr>
      </w:pPr>
      <w:hyperlink w:anchor="_Toc102487380" w:history="1">
        <w:r w:rsidR="005112C6" w:rsidRPr="00C80538">
          <w:rPr>
            <w:rStyle w:val="Hyperlink"/>
            <w:noProof/>
          </w:rPr>
          <w:t>CHƯƠNG 3: THIẾT KẾ HỆ THỐNG ĐIỀU KHIỂN VÀ GIÁM SÁT</w:t>
        </w:r>
        <w:r w:rsidR="005112C6">
          <w:rPr>
            <w:noProof/>
            <w:webHidden/>
          </w:rPr>
          <w:tab/>
        </w:r>
        <w:r w:rsidR="005112C6">
          <w:rPr>
            <w:noProof/>
            <w:webHidden/>
          </w:rPr>
          <w:fldChar w:fldCharType="begin"/>
        </w:r>
        <w:r w:rsidR="005112C6">
          <w:rPr>
            <w:noProof/>
            <w:webHidden/>
          </w:rPr>
          <w:instrText xml:space="preserve"> PAGEREF _Toc102487380 \h </w:instrText>
        </w:r>
        <w:r w:rsidR="005112C6">
          <w:rPr>
            <w:noProof/>
            <w:webHidden/>
          </w:rPr>
        </w:r>
        <w:r w:rsidR="005112C6">
          <w:rPr>
            <w:noProof/>
            <w:webHidden/>
          </w:rPr>
          <w:fldChar w:fldCharType="separate"/>
        </w:r>
        <w:r w:rsidR="005112C6">
          <w:rPr>
            <w:noProof/>
            <w:webHidden/>
          </w:rPr>
          <w:t>29</w:t>
        </w:r>
        <w:r w:rsidR="005112C6">
          <w:rPr>
            <w:noProof/>
            <w:webHidden/>
          </w:rPr>
          <w:fldChar w:fldCharType="end"/>
        </w:r>
      </w:hyperlink>
    </w:p>
    <w:p w14:paraId="65F2838F" w14:textId="1CA99916" w:rsidR="005112C6" w:rsidRDefault="00E821A6">
      <w:pPr>
        <w:pStyle w:val="TOC2"/>
        <w:tabs>
          <w:tab w:val="right" w:leader="dot" w:pos="8777"/>
        </w:tabs>
        <w:rPr>
          <w:rFonts w:asciiTheme="minorHAnsi" w:eastAsiaTheme="minorEastAsia" w:hAnsiTheme="minorHAnsi"/>
          <w:noProof/>
          <w:sz w:val="22"/>
        </w:rPr>
      </w:pPr>
      <w:hyperlink w:anchor="_Toc102487381" w:history="1">
        <w:r w:rsidR="005112C6" w:rsidRPr="00C80538">
          <w:rPr>
            <w:rStyle w:val="Hyperlink"/>
            <w:noProof/>
          </w:rPr>
          <w:t>3.1 Thiết kế sơ đồ khối hệ thống điều khiển và giám sát</w:t>
        </w:r>
        <w:r w:rsidR="005112C6">
          <w:rPr>
            <w:noProof/>
            <w:webHidden/>
          </w:rPr>
          <w:tab/>
        </w:r>
        <w:r w:rsidR="005112C6">
          <w:rPr>
            <w:noProof/>
            <w:webHidden/>
          </w:rPr>
          <w:fldChar w:fldCharType="begin"/>
        </w:r>
        <w:r w:rsidR="005112C6">
          <w:rPr>
            <w:noProof/>
            <w:webHidden/>
          </w:rPr>
          <w:instrText xml:space="preserve"> PAGEREF _Toc102487381 \h </w:instrText>
        </w:r>
        <w:r w:rsidR="005112C6">
          <w:rPr>
            <w:noProof/>
            <w:webHidden/>
          </w:rPr>
        </w:r>
        <w:r w:rsidR="005112C6">
          <w:rPr>
            <w:noProof/>
            <w:webHidden/>
          </w:rPr>
          <w:fldChar w:fldCharType="separate"/>
        </w:r>
        <w:r w:rsidR="005112C6">
          <w:rPr>
            <w:noProof/>
            <w:webHidden/>
          </w:rPr>
          <w:t>29</w:t>
        </w:r>
        <w:r w:rsidR="005112C6">
          <w:rPr>
            <w:noProof/>
            <w:webHidden/>
          </w:rPr>
          <w:fldChar w:fldCharType="end"/>
        </w:r>
      </w:hyperlink>
    </w:p>
    <w:p w14:paraId="23ADFEA3" w14:textId="0089EE10" w:rsidR="005112C6" w:rsidRDefault="00E821A6">
      <w:pPr>
        <w:pStyle w:val="TOC3"/>
        <w:tabs>
          <w:tab w:val="right" w:leader="dot" w:pos="8777"/>
        </w:tabs>
        <w:rPr>
          <w:rFonts w:asciiTheme="minorHAnsi" w:eastAsiaTheme="minorEastAsia" w:hAnsiTheme="minorHAnsi"/>
          <w:noProof/>
          <w:sz w:val="22"/>
        </w:rPr>
      </w:pPr>
      <w:hyperlink w:anchor="_Toc102487382" w:history="1">
        <w:r w:rsidR="005112C6" w:rsidRPr="00C80538">
          <w:rPr>
            <w:rStyle w:val="Hyperlink"/>
            <w:noProof/>
          </w:rPr>
          <w:t>3.1.1 Yêu cầu</w:t>
        </w:r>
        <w:r w:rsidR="005112C6">
          <w:rPr>
            <w:noProof/>
            <w:webHidden/>
          </w:rPr>
          <w:tab/>
        </w:r>
        <w:r w:rsidR="005112C6">
          <w:rPr>
            <w:noProof/>
            <w:webHidden/>
          </w:rPr>
          <w:fldChar w:fldCharType="begin"/>
        </w:r>
        <w:r w:rsidR="005112C6">
          <w:rPr>
            <w:noProof/>
            <w:webHidden/>
          </w:rPr>
          <w:instrText xml:space="preserve"> PAGEREF _Toc102487382 \h </w:instrText>
        </w:r>
        <w:r w:rsidR="005112C6">
          <w:rPr>
            <w:noProof/>
            <w:webHidden/>
          </w:rPr>
        </w:r>
        <w:r w:rsidR="005112C6">
          <w:rPr>
            <w:noProof/>
            <w:webHidden/>
          </w:rPr>
          <w:fldChar w:fldCharType="separate"/>
        </w:r>
        <w:r w:rsidR="005112C6">
          <w:rPr>
            <w:noProof/>
            <w:webHidden/>
          </w:rPr>
          <w:t>29</w:t>
        </w:r>
        <w:r w:rsidR="005112C6">
          <w:rPr>
            <w:noProof/>
            <w:webHidden/>
          </w:rPr>
          <w:fldChar w:fldCharType="end"/>
        </w:r>
      </w:hyperlink>
    </w:p>
    <w:p w14:paraId="650E6617" w14:textId="56AFF6FA" w:rsidR="005112C6" w:rsidRDefault="00E821A6">
      <w:pPr>
        <w:pStyle w:val="TOC3"/>
        <w:tabs>
          <w:tab w:val="right" w:leader="dot" w:pos="8777"/>
        </w:tabs>
        <w:rPr>
          <w:rFonts w:asciiTheme="minorHAnsi" w:eastAsiaTheme="minorEastAsia" w:hAnsiTheme="minorHAnsi"/>
          <w:noProof/>
          <w:sz w:val="22"/>
        </w:rPr>
      </w:pPr>
      <w:hyperlink w:anchor="_Toc102487383" w:history="1">
        <w:r w:rsidR="005112C6" w:rsidRPr="00C80538">
          <w:rPr>
            <w:rStyle w:val="Hyperlink"/>
            <w:noProof/>
          </w:rPr>
          <w:t>3.1.2 Mô tả hoạt động</w:t>
        </w:r>
        <w:r w:rsidR="005112C6">
          <w:rPr>
            <w:noProof/>
            <w:webHidden/>
          </w:rPr>
          <w:tab/>
        </w:r>
        <w:r w:rsidR="005112C6">
          <w:rPr>
            <w:noProof/>
            <w:webHidden/>
          </w:rPr>
          <w:fldChar w:fldCharType="begin"/>
        </w:r>
        <w:r w:rsidR="005112C6">
          <w:rPr>
            <w:noProof/>
            <w:webHidden/>
          </w:rPr>
          <w:instrText xml:space="preserve"> PAGEREF _Toc102487383 \h </w:instrText>
        </w:r>
        <w:r w:rsidR="005112C6">
          <w:rPr>
            <w:noProof/>
            <w:webHidden/>
          </w:rPr>
        </w:r>
        <w:r w:rsidR="005112C6">
          <w:rPr>
            <w:noProof/>
            <w:webHidden/>
          </w:rPr>
          <w:fldChar w:fldCharType="separate"/>
        </w:r>
        <w:r w:rsidR="005112C6">
          <w:rPr>
            <w:noProof/>
            <w:webHidden/>
          </w:rPr>
          <w:t>29</w:t>
        </w:r>
        <w:r w:rsidR="005112C6">
          <w:rPr>
            <w:noProof/>
            <w:webHidden/>
          </w:rPr>
          <w:fldChar w:fldCharType="end"/>
        </w:r>
      </w:hyperlink>
    </w:p>
    <w:p w14:paraId="746F6701" w14:textId="4DE8A164" w:rsidR="005112C6" w:rsidRDefault="00E821A6">
      <w:pPr>
        <w:pStyle w:val="TOC3"/>
        <w:tabs>
          <w:tab w:val="right" w:leader="dot" w:pos="8777"/>
        </w:tabs>
        <w:rPr>
          <w:rFonts w:asciiTheme="minorHAnsi" w:eastAsiaTheme="minorEastAsia" w:hAnsiTheme="minorHAnsi"/>
          <w:noProof/>
          <w:sz w:val="22"/>
        </w:rPr>
      </w:pPr>
      <w:hyperlink w:anchor="_Toc102487384" w:history="1">
        <w:r w:rsidR="005112C6" w:rsidRPr="00C80538">
          <w:rPr>
            <w:rStyle w:val="Hyperlink"/>
            <w:noProof/>
          </w:rPr>
          <w:t>3.1.3 Sơ đồ khối</w:t>
        </w:r>
        <w:r w:rsidR="005112C6">
          <w:rPr>
            <w:noProof/>
            <w:webHidden/>
          </w:rPr>
          <w:tab/>
        </w:r>
        <w:r w:rsidR="005112C6">
          <w:rPr>
            <w:noProof/>
            <w:webHidden/>
          </w:rPr>
          <w:fldChar w:fldCharType="begin"/>
        </w:r>
        <w:r w:rsidR="005112C6">
          <w:rPr>
            <w:noProof/>
            <w:webHidden/>
          </w:rPr>
          <w:instrText xml:space="preserve"> PAGEREF _Toc102487384 \h </w:instrText>
        </w:r>
        <w:r w:rsidR="005112C6">
          <w:rPr>
            <w:noProof/>
            <w:webHidden/>
          </w:rPr>
        </w:r>
        <w:r w:rsidR="005112C6">
          <w:rPr>
            <w:noProof/>
            <w:webHidden/>
          </w:rPr>
          <w:fldChar w:fldCharType="separate"/>
        </w:r>
        <w:r w:rsidR="005112C6">
          <w:rPr>
            <w:noProof/>
            <w:webHidden/>
          </w:rPr>
          <w:t>30</w:t>
        </w:r>
        <w:r w:rsidR="005112C6">
          <w:rPr>
            <w:noProof/>
            <w:webHidden/>
          </w:rPr>
          <w:fldChar w:fldCharType="end"/>
        </w:r>
      </w:hyperlink>
    </w:p>
    <w:p w14:paraId="70CF8BB8" w14:textId="09A0CC7B" w:rsidR="005112C6" w:rsidRDefault="00E821A6">
      <w:pPr>
        <w:pStyle w:val="TOC2"/>
        <w:tabs>
          <w:tab w:val="right" w:leader="dot" w:pos="8777"/>
        </w:tabs>
        <w:rPr>
          <w:rFonts w:asciiTheme="minorHAnsi" w:eastAsiaTheme="minorEastAsia" w:hAnsiTheme="minorHAnsi"/>
          <w:noProof/>
          <w:sz w:val="22"/>
        </w:rPr>
      </w:pPr>
      <w:hyperlink w:anchor="_Toc102487385" w:history="1">
        <w:r w:rsidR="005112C6" w:rsidRPr="00C80538">
          <w:rPr>
            <w:rStyle w:val="Hyperlink"/>
            <w:noProof/>
          </w:rPr>
          <w:t>3.2 Thiết kế sơ đồ nguyên lý của mạch điện</w:t>
        </w:r>
        <w:r w:rsidR="005112C6">
          <w:rPr>
            <w:noProof/>
            <w:webHidden/>
          </w:rPr>
          <w:tab/>
        </w:r>
        <w:r w:rsidR="005112C6">
          <w:rPr>
            <w:noProof/>
            <w:webHidden/>
          </w:rPr>
          <w:fldChar w:fldCharType="begin"/>
        </w:r>
        <w:r w:rsidR="005112C6">
          <w:rPr>
            <w:noProof/>
            <w:webHidden/>
          </w:rPr>
          <w:instrText xml:space="preserve"> PAGEREF _Toc102487385 \h </w:instrText>
        </w:r>
        <w:r w:rsidR="005112C6">
          <w:rPr>
            <w:noProof/>
            <w:webHidden/>
          </w:rPr>
        </w:r>
        <w:r w:rsidR="005112C6">
          <w:rPr>
            <w:noProof/>
            <w:webHidden/>
          </w:rPr>
          <w:fldChar w:fldCharType="separate"/>
        </w:r>
        <w:r w:rsidR="005112C6">
          <w:rPr>
            <w:noProof/>
            <w:webHidden/>
          </w:rPr>
          <w:t>32</w:t>
        </w:r>
        <w:r w:rsidR="005112C6">
          <w:rPr>
            <w:noProof/>
            <w:webHidden/>
          </w:rPr>
          <w:fldChar w:fldCharType="end"/>
        </w:r>
      </w:hyperlink>
    </w:p>
    <w:p w14:paraId="65300382" w14:textId="5D0FB972" w:rsidR="005112C6" w:rsidRDefault="00E821A6">
      <w:pPr>
        <w:pStyle w:val="TOC3"/>
        <w:tabs>
          <w:tab w:val="right" w:leader="dot" w:pos="8777"/>
        </w:tabs>
        <w:rPr>
          <w:rFonts w:asciiTheme="minorHAnsi" w:eastAsiaTheme="minorEastAsia" w:hAnsiTheme="minorHAnsi"/>
          <w:noProof/>
          <w:sz w:val="22"/>
        </w:rPr>
      </w:pPr>
      <w:hyperlink w:anchor="_Toc102487386" w:history="1">
        <w:r w:rsidR="005112C6" w:rsidRPr="00C80538">
          <w:rPr>
            <w:rStyle w:val="Hyperlink"/>
            <w:noProof/>
          </w:rPr>
          <w:t>3.2.1 Khối xử lý trung tâm</w:t>
        </w:r>
        <w:r w:rsidR="005112C6">
          <w:rPr>
            <w:noProof/>
            <w:webHidden/>
          </w:rPr>
          <w:tab/>
        </w:r>
        <w:r w:rsidR="005112C6">
          <w:rPr>
            <w:noProof/>
            <w:webHidden/>
          </w:rPr>
          <w:fldChar w:fldCharType="begin"/>
        </w:r>
        <w:r w:rsidR="005112C6">
          <w:rPr>
            <w:noProof/>
            <w:webHidden/>
          </w:rPr>
          <w:instrText xml:space="preserve"> PAGEREF _Toc102487386 \h </w:instrText>
        </w:r>
        <w:r w:rsidR="005112C6">
          <w:rPr>
            <w:noProof/>
            <w:webHidden/>
          </w:rPr>
        </w:r>
        <w:r w:rsidR="005112C6">
          <w:rPr>
            <w:noProof/>
            <w:webHidden/>
          </w:rPr>
          <w:fldChar w:fldCharType="separate"/>
        </w:r>
        <w:r w:rsidR="005112C6">
          <w:rPr>
            <w:noProof/>
            <w:webHidden/>
          </w:rPr>
          <w:t>34</w:t>
        </w:r>
        <w:r w:rsidR="005112C6">
          <w:rPr>
            <w:noProof/>
            <w:webHidden/>
          </w:rPr>
          <w:fldChar w:fldCharType="end"/>
        </w:r>
      </w:hyperlink>
    </w:p>
    <w:p w14:paraId="7E038131" w14:textId="78C7C677" w:rsidR="005112C6" w:rsidRDefault="00E821A6">
      <w:pPr>
        <w:pStyle w:val="TOC3"/>
        <w:tabs>
          <w:tab w:val="right" w:leader="dot" w:pos="8777"/>
        </w:tabs>
        <w:rPr>
          <w:rFonts w:asciiTheme="minorHAnsi" w:eastAsiaTheme="minorEastAsia" w:hAnsiTheme="minorHAnsi"/>
          <w:noProof/>
          <w:sz w:val="22"/>
        </w:rPr>
      </w:pPr>
      <w:hyperlink w:anchor="_Toc102487387" w:history="1">
        <w:r w:rsidR="005112C6" w:rsidRPr="00C80538">
          <w:rPr>
            <w:rStyle w:val="Hyperlink"/>
            <w:noProof/>
          </w:rPr>
          <w:t>3.2.2 Khối nguồn và ổn áp nguồn</w:t>
        </w:r>
        <w:r w:rsidR="005112C6">
          <w:rPr>
            <w:noProof/>
            <w:webHidden/>
          </w:rPr>
          <w:tab/>
        </w:r>
        <w:r w:rsidR="005112C6">
          <w:rPr>
            <w:noProof/>
            <w:webHidden/>
          </w:rPr>
          <w:fldChar w:fldCharType="begin"/>
        </w:r>
        <w:r w:rsidR="005112C6">
          <w:rPr>
            <w:noProof/>
            <w:webHidden/>
          </w:rPr>
          <w:instrText xml:space="preserve"> PAGEREF _Toc102487387 \h </w:instrText>
        </w:r>
        <w:r w:rsidR="005112C6">
          <w:rPr>
            <w:noProof/>
            <w:webHidden/>
          </w:rPr>
        </w:r>
        <w:r w:rsidR="005112C6">
          <w:rPr>
            <w:noProof/>
            <w:webHidden/>
          </w:rPr>
          <w:fldChar w:fldCharType="separate"/>
        </w:r>
        <w:r w:rsidR="005112C6">
          <w:rPr>
            <w:noProof/>
            <w:webHidden/>
          </w:rPr>
          <w:t>35</w:t>
        </w:r>
        <w:r w:rsidR="005112C6">
          <w:rPr>
            <w:noProof/>
            <w:webHidden/>
          </w:rPr>
          <w:fldChar w:fldCharType="end"/>
        </w:r>
      </w:hyperlink>
    </w:p>
    <w:p w14:paraId="67803560" w14:textId="1B70C783" w:rsidR="005112C6" w:rsidRDefault="00E821A6">
      <w:pPr>
        <w:pStyle w:val="TOC3"/>
        <w:tabs>
          <w:tab w:val="right" w:leader="dot" w:pos="8777"/>
        </w:tabs>
        <w:rPr>
          <w:rFonts w:asciiTheme="minorHAnsi" w:eastAsiaTheme="minorEastAsia" w:hAnsiTheme="minorHAnsi"/>
          <w:noProof/>
          <w:sz w:val="22"/>
        </w:rPr>
      </w:pPr>
      <w:hyperlink w:anchor="_Toc102487388" w:history="1">
        <w:r w:rsidR="005112C6" w:rsidRPr="00C80538">
          <w:rPr>
            <w:rStyle w:val="Hyperlink"/>
            <w:noProof/>
          </w:rPr>
          <w:t>3.2.3 Khối cách ly nguồn</w:t>
        </w:r>
        <w:r w:rsidR="005112C6">
          <w:rPr>
            <w:noProof/>
            <w:webHidden/>
          </w:rPr>
          <w:tab/>
        </w:r>
        <w:r w:rsidR="005112C6">
          <w:rPr>
            <w:noProof/>
            <w:webHidden/>
          </w:rPr>
          <w:fldChar w:fldCharType="begin"/>
        </w:r>
        <w:r w:rsidR="005112C6">
          <w:rPr>
            <w:noProof/>
            <w:webHidden/>
          </w:rPr>
          <w:instrText xml:space="preserve"> PAGEREF _Toc102487388 \h </w:instrText>
        </w:r>
        <w:r w:rsidR="005112C6">
          <w:rPr>
            <w:noProof/>
            <w:webHidden/>
          </w:rPr>
        </w:r>
        <w:r w:rsidR="005112C6">
          <w:rPr>
            <w:noProof/>
            <w:webHidden/>
          </w:rPr>
          <w:fldChar w:fldCharType="separate"/>
        </w:r>
        <w:r w:rsidR="005112C6">
          <w:rPr>
            <w:noProof/>
            <w:webHidden/>
          </w:rPr>
          <w:t>35</w:t>
        </w:r>
        <w:r w:rsidR="005112C6">
          <w:rPr>
            <w:noProof/>
            <w:webHidden/>
          </w:rPr>
          <w:fldChar w:fldCharType="end"/>
        </w:r>
      </w:hyperlink>
    </w:p>
    <w:p w14:paraId="3C8C9864" w14:textId="13D24DB8" w:rsidR="005112C6" w:rsidRDefault="00E821A6">
      <w:pPr>
        <w:pStyle w:val="TOC3"/>
        <w:tabs>
          <w:tab w:val="right" w:leader="dot" w:pos="8777"/>
        </w:tabs>
        <w:rPr>
          <w:rFonts w:asciiTheme="minorHAnsi" w:eastAsiaTheme="minorEastAsia" w:hAnsiTheme="minorHAnsi"/>
          <w:noProof/>
          <w:sz w:val="22"/>
        </w:rPr>
      </w:pPr>
      <w:hyperlink w:anchor="_Toc102487389" w:history="1">
        <w:r w:rsidR="005112C6" w:rsidRPr="00C80538">
          <w:rPr>
            <w:rStyle w:val="Hyperlink"/>
            <w:noProof/>
          </w:rPr>
          <w:t>3.2.4 Khối nút nhấn</w:t>
        </w:r>
        <w:r w:rsidR="005112C6">
          <w:rPr>
            <w:noProof/>
            <w:webHidden/>
          </w:rPr>
          <w:tab/>
        </w:r>
        <w:r w:rsidR="005112C6">
          <w:rPr>
            <w:noProof/>
            <w:webHidden/>
          </w:rPr>
          <w:fldChar w:fldCharType="begin"/>
        </w:r>
        <w:r w:rsidR="005112C6">
          <w:rPr>
            <w:noProof/>
            <w:webHidden/>
          </w:rPr>
          <w:instrText xml:space="preserve"> PAGEREF _Toc102487389 \h </w:instrText>
        </w:r>
        <w:r w:rsidR="005112C6">
          <w:rPr>
            <w:noProof/>
            <w:webHidden/>
          </w:rPr>
        </w:r>
        <w:r w:rsidR="005112C6">
          <w:rPr>
            <w:noProof/>
            <w:webHidden/>
          </w:rPr>
          <w:fldChar w:fldCharType="separate"/>
        </w:r>
        <w:r w:rsidR="005112C6">
          <w:rPr>
            <w:noProof/>
            <w:webHidden/>
          </w:rPr>
          <w:t>35</w:t>
        </w:r>
        <w:r w:rsidR="005112C6">
          <w:rPr>
            <w:noProof/>
            <w:webHidden/>
          </w:rPr>
          <w:fldChar w:fldCharType="end"/>
        </w:r>
      </w:hyperlink>
    </w:p>
    <w:p w14:paraId="78BEF91C" w14:textId="413058DF" w:rsidR="005112C6" w:rsidRDefault="00E821A6">
      <w:pPr>
        <w:pStyle w:val="TOC3"/>
        <w:tabs>
          <w:tab w:val="right" w:leader="dot" w:pos="8777"/>
        </w:tabs>
        <w:rPr>
          <w:rFonts w:asciiTheme="minorHAnsi" w:eastAsiaTheme="minorEastAsia" w:hAnsiTheme="minorHAnsi"/>
          <w:noProof/>
          <w:sz w:val="22"/>
        </w:rPr>
      </w:pPr>
      <w:hyperlink w:anchor="_Toc102487390" w:history="1">
        <w:r w:rsidR="005112C6" w:rsidRPr="00C80538">
          <w:rPr>
            <w:rStyle w:val="Hyperlink"/>
            <w:noProof/>
          </w:rPr>
          <w:t>3.2.5 Khối Relay</w:t>
        </w:r>
        <w:r w:rsidR="005112C6">
          <w:rPr>
            <w:noProof/>
            <w:webHidden/>
          </w:rPr>
          <w:tab/>
        </w:r>
        <w:r w:rsidR="005112C6">
          <w:rPr>
            <w:noProof/>
            <w:webHidden/>
          </w:rPr>
          <w:fldChar w:fldCharType="begin"/>
        </w:r>
        <w:r w:rsidR="005112C6">
          <w:rPr>
            <w:noProof/>
            <w:webHidden/>
          </w:rPr>
          <w:instrText xml:space="preserve"> PAGEREF _Toc102487390 \h </w:instrText>
        </w:r>
        <w:r w:rsidR="005112C6">
          <w:rPr>
            <w:noProof/>
            <w:webHidden/>
          </w:rPr>
        </w:r>
        <w:r w:rsidR="005112C6">
          <w:rPr>
            <w:noProof/>
            <w:webHidden/>
          </w:rPr>
          <w:fldChar w:fldCharType="separate"/>
        </w:r>
        <w:r w:rsidR="005112C6">
          <w:rPr>
            <w:noProof/>
            <w:webHidden/>
          </w:rPr>
          <w:t>36</w:t>
        </w:r>
        <w:r w:rsidR="005112C6">
          <w:rPr>
            <w:noProof/>
            <w:webHidden/>
          </w:rPr>
          <w:fldChar w:fldCharType="end"/>
        </w:r>
      </w:hyperlink>
    </w:p>
    <w:p w14:paraId="51679DA2" w14:textId="7833AE64" w:rsidR="005112C6" w:rsidRDefault="00E821A6">
      <w:pPr>
        <w:pStyle w:val="TOC3"/>
        <w:tabs>
          <w:tab w:val="right" w:leader="dot" w:pos="8777"/>
        </w:tabs>
        <w:rPr>
          <w:rFonts w:asciiTheme="minorHAnsi" w:eastAsiaTheme="minorEastAsia" w:hAnsiTheme="minorHAnsi"/>
          <w:noProof/>
          <w:sz w:val="22"/>
        </w:rPr>
      </w:pPr>
      <w:hyperlink w:anchor="_Toc102487391" w:history="1">
        <w:r w:rsidR="005112C6" w:rsidRPr="00C80538">
          <w:rPr>
            <w:rStyle w:val="Hyperlink"/>
            <w:noProof/>
          </w:rPr>
          <w:t>3.2.6 Các header mở rộng</w:t>
        </w:r>
        <w:r w:rsidR="005112C6">
          <w:rPr>
            <w:noProof/>
            <w:webHidden/>
          </w:rPr>
          <w:tab/>
        </w:r>
        <w:r w:rsidR="005112C6">
          <w:rPr>
            <w:noProof/>
            <w:webHidden/>
          </w:rPr>
          <w:fldChar w:fldCharType="begin"/>
        </w:r>
        <w:r w:rsidR="005112C6">
          <w:rPr>
            <w:noProof/>
            <w:webHidden/>
          </w:rPr>
          <w:instrText xml:space="preserve"> PAGEREF _Toc102487391 \h </w:instrText>
        </w:r>
        <w:r w:rsidR="005112C6">
          <w:rPr>
            <w:noProof/>
            <w:webHidden/>
          </w:rPr>
        </w:r>
        <w:r w:rsidR="005112C6">
          <w:rPr>
            <w:noProof/>
            <w:webHidden/>
          </w:rPr>
          <w:fldChar w:fldCharType="separate"/>
        </w:r>
        <w:r w:rsidR="005112C6">
          <w:rPr>
            <w:noProof/>
            <w:webHidden/>
          </w:rPr>
          <w:t>37</w:t>
        </w:r>
        <w:r w:rsidR="005112C6">
          <w:rPr>
            <w:noProof/>
            <w:webHidden/>
          </w:rPr>
          <w:fldChar w:fldCharType="end"/>
        </w:r>
      </w:hyperlink>
    </w:p>
    <w:p w14:paraId="0F173070" w14:textId="4C4E9E96" w:rsidR="005112C6" w:rsidRDefault="00E821A6">
      <w:pPr>
        <w:pStyle w:val="TOC2"/>
        <w:tabs>
          <w:tab w:val="right" w:leader="dot" w:pos="8777"/>
        </w:tabs>
        <w:rPr>
          <w:rFonts w:asciiTheme="minorHAnsi" w:eastAsiaTheme="minorEastAsia" w:hAnsiTheme="minorHAnsi"/>
          <w:noProof/>
          <w:sz w:val="22"/>
        </w:rPr>
      </w:pPr>
      <w:hyperlink w:anchor="_Toc102487392" w:history="1">
        <w:r w:rsidR="005112C6" w:rsidRPr="00C80538">
          <w:rPr>
            <w:rStyle w:val="Hyperlink"/>
            <w:noProof/>
          </w:rPr>
          <w:t>3.3 Thiết kế mạch in (PCB)</w:t>
        </w:r>
        <w:r w:rsidR="005112C6">
          <w:rPr>
            <w:noProof/>
            <w:webHidden/>
          </w:rPr>
          <w:tab/>
        </w:r>
        <w:r w:rsidR="005112C6">
          <w:rPr>
            <w:noProof/>
            <w:webHidden/>
          </w:rPr>
          <w:fldChar w:fldCharType="begin"/>
        </w:r>
        <w:r w:rsidR="005112C6">
          <w:rPr>
            <w:noProof/>
            <w:webHidden/>
          </w:rPr>
          <w:instrText xml:space="preserve"> PAGEREF _Toc102487392 \h </w:instrText>
        </w:r>
        <w:r w:rsidR="005112C6">
          <w:rPr>
            <w:noProof/>
            <w:webHidden/>
          </w:rPr>
        </w:r>
        <w:r w:rsidR="005112C6">
          <w:rPr>
            <w:noProof/>
            <w:webHidden/>
          </w:rPr>
          <w:fldChar w:fldCharType="separate"/>
        </w:r>
        <w:r w:rsidR="005112C6">
          <w:rPr>
            <w:noProof/>
            <w:webHidden/>
          </w:rPr>
          <w:t>37</w:t>
        </w:r>
        <w:r w:rsidR="005112C6">
          <w:rPr>
            <w:noProof/>
            <w:webHidden/>
          </w:rPr>
          <w:fldChar w:fldCharType="end"/>
        </w:r>
      </w:hyperlink>
    </w:p>
    <w:p w14:paraId="07A9F156" w14:textId="0D830432" w:rsidR="005112C6" w:rsidRDefault="00E821A6">
      <w:pPr>
        <w:pStyle w:val="TOC3"/>
        <w:tabs>
          <w:tab w:val="right" w:leader="dot" w:pos="8777"/>
        </w:tabs>
        <w:rPr>
          <w:rFonts w:asciiTheme="minorHAnsi" w:eastAsiaTheme="minorEastAsia" w:hAnsiTheme="minorHAnsi"/>
          <w:noProof/>
          <w:sz w:val="22"/>
        </w:rPr>
      </w:pPr>
      <w:hyperlink w:anchor="_Toc102487393" w:history="1">
        <w:r w:rsidR="005112C6" w:rsidRPr="00C80538">
          <w:rPr>
            <w:rStyle w:val="Hyperlink"/>
            <w:noProof/>
          </w:rPr>
          <w:t>3.3.1 Đặt luật cho mạch in</w:t>
        </w:r>
        <w:r w:rsidR="005112C6">
          <w:rPr>
            <w:noProof/>
            <w:webHidden/>
          </w:rPr>
          <w:tab/>
        </w:r>
        <w:r w:rsidR="005112C6">
          <w:rPr>
            <w:noProof/>
            <w:webHidden/>
          </w:rPr>
          <w:fldChar w:fldCharType="begin"/>
        </w:r>
        <w:r w:rsidR="005112C6">
          <w:rPr>
            <w:noProof/>
            <w:webHidden/>
          </w:rPr>
          <w:instrText xml:space="preserve"> PAGEREF _Toc102487393 \h </w:instrText>
        </w:r>
        <w:r w:rsidR="005112C6">
          <w:rPr>
            <w:noProof/>
            <w:webHidden/>
          </w:rPr>
        </w:r>
        <w:r w:rsidR="005112C6">
          <w:rPr>
            <w:noProof/>
            <w:webHidden/>
          </w:rPr>
          <w:fldChar w:fldCharType="separate"/>
        </w:r>
        <w:r w:rsidR="005112C6">
          <w:rPr>
            <w:noProof/>
            <w:webHidden/>
          </w:rPr>
          <w:t>37</w:t>
        </w:r>
        <w:r w:rsidR="005112C6">
          <w:rPr>
            <w:noProof/>
            <w:webHidden/>
          </w:rPr>
          <w:fldChar w:fldCharType="end"/>
        </w:r>
      </w:hyperlink>
    </w:p>
    <w:p w14:paraId="1D9C3002" w14:textId="2DDE3108" w:rsidR="005112C6" w:rsidRDefault="00E821A6">
      <w:pPr>
        <w:pStyle w:val="TOC3"/>
        <w:tabs>
          <w:tab w:val="right" w:leader="dot" w:pos="8777"/>
        </w:tabs>
        <w:rPr>
          <w:rFonts w:asciiTheme="minorHAnsi" w:eastAsiaTheme="minorEastAsia" w:hAnsiTheme="minorHAnsi"/>
          <w:noProof/>
          <w:sz w:val="22"/>
        </w:rPr>
      </w:pPr>
      <w:hyperlink w:anchor="_Toc102487394" w:history="1">
        <w:r w:rsidR="005112C6" w:rsidRPr="00C80538">
          <w:rPr>
            <w:rStyle w:val="Hyperlink"/>
            <w:noProof/>
          </w:rPr>
          <w:t>3.3.2 Mạch in sau khi thiết kế</w:t>
        </w:r>
        <w:r w:rsidR="005112C6">
          <w:rPr>
            <w:noProof/>
            <w:webHidden/>
          </w:rPr>
          <w:tab/>
        </w:r>
        <w:r w:rsidR="005112C6">
          <w:rPr>
            <w:noProof/>
            <w:webHidden/>
          </w:rPr>
          <w:fldChar w:fldCharType="begin"/>
        </w:r>
        <w:r w:rsidR="005112C6">
          <w:rPr>
            <w:noProof/>
            <w:webHidden/>
          </w:rPr>
          <w:instrText xml:space="preserve"> PAGEREF _Toc102487394 \h </w:instrText>
        </w:r>
        <w:r w:rsidR="005112C6">
          <w:rPr>
            <w:noProof/>
            <w:webHidden/>
          </w:rPr>
        </w:r>
        <w:r w:rsidR="005112C6">
          <w:rPr>
            <w:noProof/>
            <w:webHidden/>
          </w:rPr>
          <w:fldChar w:fldCharType="separate"/>
        </w:r>
        <w:r w:rsidR="005112C6">
          <w:rPr>
            <w:noProof/>
            <w:webHidden/>
          </w:rPr>
          <w:t>41</w:t>
        </w:r>
        <w:r w:rsidR="005112C6">
          <w:rPr>
            <w:noProof/>
            <w:webHidden/>
          </w:rPr>
          <w:fldChar w:fldCharType="end"/>
        </w:r>
      </w:hyperlink>
    </w:p>
    <w:p w14:paraId="0BEA864F" w14:textId="08B8AFD0" w:rsidR="005112C6" w:rsidRDefault="00E821A6">
      <w:pPr>
        <w:pStyle w:val="TOC2"/>
        <w:tabs>
          <w:tab w:val="right" w:leader="dot" w:pos="8777"/>
        </w:tabs>
        <w:rPr>
          <w:rFonts w:asciiTheme="minorHAnsi" w:eastAsiaTheme="minorEastAsia" w:hAnsiTheme="minorHAnsi"/>
          <w:noProof/>
          <w:sz w:val="22"/>
        </w:rPr>
      </w:pPr>
      <w:hyperlink w:anchor="_Toc102487395" w:history="1">
        <w:r w:rsidR="005112C6" w:rsidRPr="00C80538">
          <w:rPr>
            <w:rStyle w:val="Hyperlink"/>
            <w:noProof/>
          </w:rPr>
          <w:t>3.4 Lập trình vi xử lý ESP32</w:t>
        </w:r>
        <w:r w:rsidR="005112C6">
          <w:rPr>
            <w:noProof/>
            <w:webHidden/>
          </w:rPr>
          <w:tab/>
        </w:r>
        <w:r w:rsidR="005112C6">
          <w:rPr>
            <w:noProof/>
            <w:webHidden/>
          </w:rPr>
          <w:fldChar w:fldCharType="begin"/>
        </w:r>
        <w:r w:rsidR="005112C6">
          <w:rPr>
            <w:noProof/>
            <w:webHidden/>
          </w:rPr>
          <w:instrText xml:space="preserve"> PAGEREF _Toc102487395 \h </w:instrText>
        </w:r>
        <w:r w:rsidR="005112C6">
          <w:rPr>
            <w:noProof/>
            <w:webHidden/>
          </w:rPr>
        </w:r>
        <w:r w:rsidR="005112C6">
          <w:rPr>
            <w:noProof/>
            <w:webHidden/>
          </w:rPr>
          <w:fldChar w:fldCharType="separate"/>
        </w:r>
        <w:r w:rsidR="005112C6">
          <w:rPr>
            <w:noProof/>
            <w:webHidden/>
          </w:rPr>
          <w:t>42</w:t>
        </w:r>
        <w:r w:rsidR="005112C6">
          <w:rPr>
            <w:noProof/>
            <w:webHidden/>
          </w:rPr>
          <w:fldChar w:fldCharType="end"/>
        </w:r>
      </w:hyperlink>
    </w:p>
    <w:p w14:paraId="3F2F4669" w14:textId="4DFB6AA0" w:rsidR="005112C6" w:rsidRDefault="00E821A6">
      <w:pPr>
        <w:pStyle w:val="TOC3"/>
        <w:tabs>
          <w:tab w:val="right" w:leader="dot" w:pos="8777"/>
        </w:tabs>
        <w:rPr>
          <w:rFonts w:asciiTheme="minorHAnsi" w:eastAsiaTheme="minorEastAsia" w:hAnsiTheme="minorHAnsi"/>
          <w:noProof/>
          <w:sz w:val="22"/>
        </w:rPr>
      </w:pPr>
      <w:hyperlink w:anchor="_Toc102487396" w:history="1">
        <w:r w:rsidR="005112C6" w:rsidRPr="00C80538">
          <w:rPr>
            <w:rStyle w:val="Hyperlink"/>
            <w:noProof/>
          </w:rPr>
          <w:t>3.4.1 Các thư viện được sử dụng</w:t>
        </w:r>
        <w:r w:rsidR="005112C6">
          <w:rPr>
            <w:noProof/>
            <w:webHidden/>
          </w:rPr>
          <w:tab/>
        </w:r>
        <w:r w:rsidR="005112C6">
          <w:rPr>
            <w:noProof/>
            <w:webHidden/>
          </w:rPr>
          <w:fldChar w:fldCharType="begin"/>
        </w:r>
        <w:r w:rsidR="005112C6">
          <w:rPr>
            <w:noProof/>
            <w:webHidden/>
          </w:rPr>
          <w:instrText xml:space="preserve"> PAGEREF _Toc102487396 \h </w:instrText>
        </w:r>
        <w:r w:rsidR="005112C6">
          <w:rPr>
            <w:noProof/>
            <w:webHidden/>
          </w:rPr>
        </w:r>
        <w:r w:rsidR="005112C6">
          <w:rPr>
            <w:noProof/>
            <w:webHidden/>
          </w:rPr>
          <w:fldChar w:fldCharType="separate"/>
        </w:r>
        <w:r w:rsidR="005112C6">
          <w:rPr>
            <w:noProof/>
            <w:webHidden/>
          </w:rPr>
          <w:t>42</w:t>
        </w:r>
        <w:r w:rsidR="005112C6">
          <w:rPr>
            <w:noProof/>
            <w:webHidden/>
          </w:rPr>
          <w:fldChar w:fldCharType="end"/>
        </w:r>
      </w:hyperlink>
    </w:p>
    <w:p w14:paraId="13AD0F73" w14:textId="35FBCEB7" w:rsidR="005112C6" w:rsidRDefault="00E821A6">
      <w:pPr>
        <w:pStyle w:val="TOC3"/>
        <w:tabs>
          <w:tab w:val="right" w:leader="dot" w:pos="8777"/>
        </w:tabs>
        <w:rPr>
          <w:rFonts w:asciiTheme="minorHAnsi" w:eastAsiaTheme="minorEastAsia" w:hAnsiTheme="minorHAnsi"/>
          <w:noProof/>
          <w:sz w:val="22"/>
        </w:rPr>
      </w:pPr>
      <w:hyperlink w:anchor="_Toc102487397" w:history="1">
        <w:r w:rsidR="005112C6" w:rsidRPr="00C80538">
          <w:rPr>
            <w:rStyle w:val="Hyperlink"/>
            <w:noProof/>
          </w:rPr>
          <w:t>3.4.2 Xử lý sự kiện nhấn nút:</w:t>
        </w:r>
        <w:r w:rsidR="005112C6">
          <w:rPr>
            <w:noProof/>
            <w:webHidden/>
          </w:rPr>
          <w:tab/>
        </w:r>
        <w:r w:rsidR="005112C6">
          <w:rPr>
            <w:noProof/>
            <w:webHidden/>
          </w:rPr>
          <w:fldChar w:fldCharType="begin"/>
        </w:r>
        <w:r w:rsidR="005112C6">
          <w:rPr>
            <w:noProof/>
            <w:webHidden/>
          </w:rPr>
          <w:instrText xml:space="preserve"> PAGEREF _Toc102487397 \h </w:instrText>
        </w:r>
        <w:r w:rsidR="005112C6">
          <w:rPr>
            <w:noProof/>
            <w:webHidden/>
          </w:rPr>
        </w:r>
        <w:r w:rsidR="005112C6">
          <w:rPr>
            <w:noProof/>
            <w:webHidden/>
          </w:rPr>
          <w:fldChar w:fldCharType="separate"/>
        </w:r>
        <w:r w:rsidR="005112C6">
          <w:rPr>
            <w:noProof/>
            <w:webHidden/>
          </w:rPr>
          <w:t>42</w:t>
        </w:r>
        <w:r w:rsidR="005112C6">
          <w:rPr>
            <w:noProof/>
            <w:webHidden/>
          </w:rPr>
          <w:fldChar w:fldCharType="end"/>
        </w:r>
      </w:hyperlink>
    </w:p>
    <w:p w14:paraId="7136786E" w14:textId="334C3F45" w:rsidR="005112C6" w:rsidRDefault="00E821A6">
      <w:pPr>
        <w:pStyle w:val="TOC3"/>
        <w:tabs>
          <w:tab w:val="right" w:leader="dot" w:pos="8777"/>
        </w:tabs>
        <w:rPr>
          <w:rFonts w:asciiTheme="minorHAnsi" w:eastAsiaTheme="minorEastAsia" w:hAnsiTheme="minorHAnsi"/>
          <w:noProof/>
          <w:sz w:val="22"/>
        </w:rPr>
      </w:pPr>
      <w:hyperlink w:anchor="_Toc102487398" w:history="1">
        <w:r w:rsidR="005112C6" w:rsidRPr="00C80538">
          <w:rPr>
            <w:rStyle w:val="Hyperlink"/>
            <w:noProof/>
          </w:rPr>
          <w:t>3.4.3 Xử lý sự kiện nhận về từ MQTT Broker</w:t>
        </w:r>
        <w:r w:rsidR="005112C6">
          <w:rPr>
            <w:noProof/>
            <w:webHidden/>
          </w:rPr>
          <w:tab/>
        </w:r>
        <w:r w:rsidR="005112C6">
          <w:rPr>
            <w:noProof/>
            <w:webHidden/>
          </w:rPr>
          <w:fldChar w:fldCharType="begin"/>
        </w:r>
        <w:r w:rsidR="005112C6">
          <w:rPr>
            <w:noProof/>
            <w:webHidden/>
          </w:rPr>
          <w:instrText xml:space="preserve"> PAGEREF _Toc102487398 \h </w:instrText>
        </w:r>
        <w:r w:rsidR="005112C6">
          <w:rPr>
            <w:noProof/>
            <w:webHidden/>
          </w:rPr>
        </w:r>
        <w:r w:rsidR="005112C6">
          <w:rPr>
            <w:noProof/>
            <w:webHidden/>
          </w:rPr>
          <w:fldChar w:fldCharType="separate"/>
        </w:r>
        <w:r w:rsidR="005112C6">
          <w:rPr>
            <w:noProof/>
            <w:webHidden/>
          </w:rPr>
          <w:t>43</w:t>
        </w:r>
        <w:r w:rsidR="005112C6">
          <w:rPr>
            <w:noProof/>
            <w:webHidden/>
          </w:rPr>
          <w:fldChar w:fldCharType="end"/>
        </w:r>
      </w:hyperlink>
    </w:p>
    <w:p w14:paraId="51B70301" w14:textId="78A7040B" w:rsidR="005112C6" w:rsidRDefault="00E821A6">
      <w:pPr>
        <w:pStyle w:val="TOC2"/>
        <w:tabs>
          <w:tab w:val="right" w:leader="dot" w:pos="8777"/>
        </w:tabs>
        <w:rPr>
          <w:rFonts w:asciiTheme="minorHAnsi" w:eastAsiaTheme="minorEastAsia" w:hAnsiTheme="minorHAnsi"/>
          <w:noProof/>
          <w:sz w:val="22"/>
        </w:rPr>
      </w:pPr>
      <w:hyperlink w:anchor="_Toc102487399" w:history="1">
        <w:r w:rsidR="005112C6" w:rsidRPr="00C80538">
          <w:rPr>
            <w:rStyle w:val="Hyperlink"/>
            <w:noProof/>
          </w:rPr>
          <w:t>3.5 Lập trình Webserver</w:t>
        </w:r>
        <w:r w:rsidR="005112C6">
          <w:rPr>
            <w:noProof/>
            <w:webHidden/>
          </w:rPr>
          <w:tab/>
        </w:r>
        <w:r w:rsidR="005112C6">
          <w:rPr>
            <w:noProof/>
            <w:webHidden/>
          </w:rPr>
          <w:fldChar w:fldCharType="begin"/>
        </w:r>
        <w:r w:rsidR="005112C6">
          <w:rPr>
            <w:noProof/>
            <w:webHidden/>
          </w:rPr>
          <w:instrText xml:space="preserve"> PAGEREF _Toc102487399 \h </w:instrText>
        </w:r>
        <w:r w:rsidR="005112C6">
          <w:rPr>
            <w:noProof/>
            <w:webHidden/>
          </w:rPr>
        </w:r>
        <w:r w:rsidR="005112C6">
          <w:rPr>
            <w:noProof/>
            <w:webHidden/>
          </w:rPr>
          <w:fldChar w:fldCharType="separate"/>
        </w:r>
        <w:r w:rsidR="005112C6">
          <w:rPr>
            <w:noProof/>
            <w:webHidden/>
          </w:rPr>
          <w:t>43</w:t>
        </w:r>
        <w:r w:rsidR="005112C6">
          <w:rPr>
            <w:noProof/>
            <w:webHidden/>
          </w:rPr>
          <w:fldChar w:fldCharType="end"/>
        </w:r>
      </w:hyperlink>
    </w:p>
    <w:p w14:paraId="74FB1EB1" w14:textId="2EEA8251" w:rsidR="005112C6" w:rsidRDefault="00E821A6">
      <w:pPr>
        <w:pStyle w:val="TOC3"/>
        <w:tabs>
          <w:tab w:val="right" w:leader="dot" w:pos="8777"/>
        </w:tabs>
        <w:rPr>
          <w:rFonts w:asciiTheme="minorHAnsi" w:eastAsiaTheme="minorEastAsia" w:hAnsiTheme="minorHAnsi"/>
          <w:noProof/>
          <w:sz w:val="22"/>
        </w:rPr>
      </w:pPr>
      <w:hyperlink w:anchor="_Toc102487400" w:history="1">
        <w:r w:rsidR="005112C6" w:rsidRPr="00C80538">
          <w:rPr>
            <w:rStyle w:val="Hyperlink"/>
            <w:noProof/>
          </w:rPr>
          <w:t>3.5.1 Xây dựng giao diện Web</w:t>
        </w:r>
        <w:r w:rsidR="005112C6">
          <w:rPr>
            <w:noProof/>
            <w:webHidden/>
          </w:rPr>
          <w:tab/>
        </w:r>
        <w:r w:rsidR="005112C6">
          <w:rPr>
            <w:noProof/>
            <w:webHidden/>
          </w:rPr>
          <w:fldChar w:fldCharType="begin"/>
        </w:r>
        <w:r w:rsidR="005112C6">
          <w:rPr>
            <w:noProof/>
            <w:webHidden/>
          </w:rPr>
          <w:instrText xml:space="preserve"> PAGEREF _Toc102487400 \h </w:instrText>
        </w:r>
        <w:r w:rsidR="005112C6">
          <w:rPr>
            <w:noProof/>
            <w:webHidden/>
          </w:rPr>
        </w:r>
        <w:r w:rsidR="005112C6">
          <w:rPr>
            <w:noProof/>
            <w:webHidden/>
          </w:rPr>
          <w:fldChar w:fldCharType="separate"/>
        </w:r>
        <w:r w:rsidR="005112C6">
          <w:rPr>
            <w:noProof/>
            <w:webHidden/>
          </w:rPr>
          <w:t>43</w:t>
        </w:r>
        <w:r w:rsidR="005112C6">
          <w:rPr>
            <w:noProof/>
            <w:webHidden/>
          </w:rPr>
          <w:fldChar w:fldCharType="end"/>
        </w:r>
      </w:hyperlink>
    </w:p>
    <w:p w14:paraId="60D56AA1" w14:textId="19B2DB5F" w:rsidR="005112C6" w:rsidRDefault="00E821A6">
      <w:pPr>
        <w:pStyle w:val="TOC3"/>
        <w:tabs>
          <w:tab w:val="right" w:leader="dot" w:pos="8777"/>
        </w:tabs>
        <w:rPr>
          <w:rFonts w:asciiTheme="minorHAnsi" w:eastAsiaTheme="minorEastAsia" w:hAnsiTheme="minorHAnsi"/>
          <w:noProof/>
          <w:sz w:val="22"/>
        </w:rPr>
      </w:pPr>
      <w:hyperlink w:anchor="_Toc102487401" w:history="1">
        <w:r w:rsidR="005112C6" w:rsidRPr="00C80538">
          <w:rPr>
            <w:rStyle w:val="Hyperlink"/>
            <w:noProof/>
          </w:rPr>
          <w:t>3.5.2 Xây dựng phần xử lý dữ liệu</w:t>
        </w:r>
        <w:r w:rsidR="005112C6">
          <w:rPr>
            <w:noProof/>
            <w:webHidden/>
          </w:rPr>
          <w:tab/>
        </w:r>
        <w:r w:rsidR="005112C6">
          <w:rPr>
            <w:noProof/>
            <w:webHidden/>
          </w:rPr>
          <w:fldChar w:fldCharType="begin"/>
        </w:r>
        <w:r w:rsidR="005112C6">
          <w:rPr>
            <w:noProof/>
            <w:webHidden/>
          </w:rPr>
          <w:instrText xml:space="preserve"> PAGEREF _Toc102487401 \h </w:instrText>
        </w:r>
        <w:r w:rsidR="005112C6">
          <w:rPr>
            <w:noProof/>
            <w:webHidden/>
          </w:rPr>
        </w:r>
        <w:r w:rsidR="005112C6">
          <w:rPr>
            <w:noProof/>
            <w:webHidden/>
          </w:rPr>
          <w:fldChar w:fldCharType="separate"/>
        </w:r>
        <w:r w:rsidR="005112C6">
          <w:rPr>
            <w:noProof/>
            <w:webHidden/>
          </w:rPr>
          <w:t>45</w:t>
        </w:r>
        <w:r w:rsidR="005112C6">
          <w:rPr>
            <w:noProof/>
            <w:webHidden/>
          </w:rPr>
          <w:fldChar w:fldCharType="end"/>
        </w:r>
      </w:hyperlink>
    </w:p>
    <w:p w14:paraId="766885EA" w14:textId="6C361BB3" w:rsidR="005112C6" w:rsidRDefault="00E821A6">
      <w:pPr>
        <w:pStyle w:val="TOC2"/>
        <w:tabs>
          <w:tab w:val="right" w:leader="dot" w:pos="8777"/>
        </w:tabs>
        <w:rPr>
          <w:rFonts w:asciiTheme="minorHAnsi" w:eastAsiaTheme="minorEastAsia" w:hAnsiTheme="minorHAnsi"/>
          <w:noProof/>
          <w:sz w:val="22"/>
        </w:rPr>
      </w:pPr>
      <w:hyperlink w:anchor="_Toc102487402" w:history="1">
        <w:r w:rsidR="005112C6" w:rsidRPr="00C80538">
          <w:rPr>
            <w:rStyle w:val="Hyperlink"/>
            <w:noProof/>
          </w:rPr>
          <w:t>3.6 Kết luận chương 3</w:t>
        </w:r>
        <w:r w:rsidR="005112C6">
          <w:rPr>
            <w:noProof/>
            <w:webHidden/>
          </w:rPr>
          <w:tab/>
        </w:r>
        <w:r w:rsidR="005112C6">
          <w:rPr>
            <w:noProof/>
            <w:webHidden/>
          </w:rPr>
          <w:fldChar w:fldCharType="begin"/>
        </w:r>
        <w:r w:rsidR="005112C6">
          <w:rPr>
            <w:noProof/>
            <w:webHidden/>
          </w:rPr>
          <w:instrText xml:space="preserve"> PAGEREF _Toc102487402 \h </w:instrText>
        </w:r>
        <w:r w:rsidR="005112C6">
          <w:rPr>
            <w:noProof/>
            <w:webHidden/>
          </w:rPr>
        </w:r>
        <w:r w:rsidR="005112C6">
          <w:rPr>
            <w:noProof/>
            <w:webHidden/>
          </w:rPr>
          <w:fldChar w:fldCharType="separate"/>
        </w:r>
        <w:r w:rsidR="005112C6">
          <w:rPr>
            <w:noProof/>
            <w:webHidden/>
          </w:rPr>
          <w:t>45</w:t>
        </w:r>
        <w:r w:rsidR="005112C6">
          <w:rPr>
            <w:noProof/>
            <w:webHidden/>
          </w:rPr>
          <w:fldChar w:fldCharType="end"/>
        </w:r>
      </w:hyperlink>
    </w:p>
    <w:p w14:paraId="22E663A3" w14:textId="4F47E9BB" w:rsidR="005112C6" w:rsidRDefault="00E821A6">
      <w:pPr>
        <w:pStyle w:val="TOC1"/>
        <w:tabs>
          <w:tab w:val="right" w:leader="dot" w:pos="8777"/>
        </w:tabs>
        <w:rPr>
          <w:rFonts w:asciiTheme="minorHAnsi" w:eastAsiaTheme="minorEastAsia" w:hAnsiTheme="minorHAnsi"/>
          <w:b w:val="0"/>
          <w:noProof/>
          <w:sz w:val="22"/>
        </w:rPr>
      </w:pPr>
      <w:hyperlink w:anchor="_Toc102487403" w:history="1">
        <w:r w:rsidR="005112C6" w:rsidRPr="00C80538">
          <w:rPr>
            <w:rStyle w:val="Hyperlink"/>
            <w:noProof/>
          </w:rPr>
          <w:t>CHƯƠNG 4: KẾT QUẢ ĐẠT ĐƯỢC</w:t>
        </w:r>
        <w:r w:rsidR="005112C6">
          <w:rPr>
            <w:noProof/>
            <w:webHidden/>
          </w:rPr>
          <w:tab/>
        </w:r>
        <w:r w:rsidR="005112C6">
          <w:rPr>
            <w:noProof/>
            <w:webHidden/>
          </w:rPr>
          <w:fldChar w:fldCharType="begin"/>
        </w:r>
        <w:r w:rsidR="005112C6">
          <w:rPr>
            <w:noProof/>
            <w:webHidden/>
          </w:rPr>
          <w:instrText xml:space="preserve"> PAGEREF _Toc102487403 \h </w:instrText>
        </w:r>
        <w:r w:rsidR="005112C6">
          <w:rPr>
            <w:noProof/>
            <w:webHidden/>
          </w:rPr>
        </w:r>
        <w:r w:rsidR="005112C6">
          <w:rPr>
            <w:noProof/>
            <w:webHidden/>
          </w:rPr>
          <w:fldChar w:fldCharType="separate"/>
        </w:r>
        <w:r w:rsidR="005112C6">
          <w:rPr>
            <w:noProof/>
            <w:webHidden/>
          </w:rPr>
          <w:t>46</w:t>
        </w:r>
        <w:r w:rsidR="005112C6">
          <w:rPr>
            <w:noProof/>
            <w:webHidden/>
          </w:rPr>
          <w:fldChar w:fldCharType="end"/>
        </w:r>
      </w:hyperlink>
    </w:p>
    <w:p w14:paraId="7B8920FA" w14:textId="37B7F42A" w:rsidR="005112C6" w:rsidRDefault="00E821A6">
      <w:pPr>
        <w:pStyle w:val="TOC2"/>
        <w:tabs>
          <w:tab w:val="right" w:leader="dot" w:pos="8777"/>
        </w:tabs>
        <w:rPr>
          <w:rFonts w:asciiTheme="minorHAnsi" w:eastAsiaTheme="minorEastAsia" w:hAnsiTheme="minorHAnsi"/>
          <w:noProof/>
          <w:sz w:val="22"/>
        </w:rPr>
      </w:pPr>
      <w:hyperlink w:anchor="_Toc102487404" w:history="1">
        <w:r w:rsidR="005112C6" w:rsidRPr="00C80538">
          <w:rPr>
            <w:rStyle w:val="Hyperlink"/>
            <w:noProof/>
          </w:rPr>
          <w:t>4.1 Một số hình ảnh thực tế của hệ thống</w:t>
        </w:r>
        <w:r w:rsidR="005112C6">
          <w:rPr>
            <w:noProof/>
            <w:webHidden/>
          </w:rPr>
          <w:tab/>
        </w:r>
        <w:r w:rsidR="005112C6">
          <w:rPr>
            <w:noProof/>
            <w:webHidden/>
          </w:rPr>
          <w:fldChar w:fldCharType="begin"/>
        </w:r>
        <w:r w:rsidR="005112C6">
          <w:rPr>
            <w:noProof/>
            <w:webHidden/>
          </w:rPr>
          <w:instrText xml:space="preserve"> PAGEREF _Toc102487404 \h </w:instrText>
        </w:r>
        <w:r w:rsidR="005112C6">
          <w:rPr>
            <w:noProof/>
            <w:webHidden/>
          </w:rPr>
        </w:r>
        <w:r w:rsidR="005112C6">
          <w:rPr>
            <w:noProof/>
            <w:webHidden/>
          </w:rPr>
          <w:fldChar w:fldCharType="separate"/>
        </w:r>
        <w:r w:rsidR="005112C6">
          <w:rPr>
            <w:noProof/>
            <w:webHidden/>
          </w:rPr>
          <w:t>46</w:t>
        </w:r>
        <w:r w:rsidR="005112C6">
          <w:rPr>
            <w:noProof/>
            <w:webHidden/>
          </w:rPr>
          <w:fldChar w:fldCharType="end"/>
        </w:r>
      </w:hyperlink>
    </w:p>
    <w:p w14:paraId="56C322EF" w14:textId="4FD818C6" w:rsidR="005112C6" w:rsidRDefault="00E821A6">
      <w:pPr>
        <w:pStyle w:val="TOC2"/>
        <w:tabs>
          <w:tab w:val="right" w:leader="dot" w:pos="8777"/>
        </w:tabs>
        <w:rPr>
          <w:rFonts w:asciiTheme="minorHAnsi" w:eastAsiaTheme="minorEastAsia" w:hAnsiTheme="minorHAnsi"/>
          <w:noProof/>
          <w:sz w:val="22"/>
        </w:rPr>
      </w:pPr>
      <w:hyperlink w:anchor="_Toc102487405" w:history="1">
        <w:r w:rsidR="005112C6" w:rsidRPr="00C80538">
          <w:rPr>
            <w:rStyle w:val="Hyperlink"/>
            <w:noProof/>
          </w:rPr>
          <w:t>4.2 Giao diện điều khiển trên Webserver</w:t>
        </w:r>
        <w:r w:rsidR="005112C6">
          <w:rPr>
            <w:noProof/>
            <w:webHidden/>
          </w:rPr>
          <w:tab/>
        </w:r>
        <w:r w:rsidR="005112C6">
          <w:rPr>
            <w:noProof/>
            <w:webHidden/>
          </w:rPr>
          <w:fldChar w:fldCharType="begin"/>
        </w:r>
        <w:r w:rsidR="005112C6">
          <w:rPr>
            <w:noProof/>
            <w:webHidden/>
          </w:rPr>
          <w:instrText xml:space="preserve"> PAGEREF _Toc102487405 \h </w:instrText>
        </w:r>
        <w:r w:rsidR="005112C6">
          <w:rPr>
            <w:noProof/>
            <w:webHidden/>
          </w:rPr>
        </w:r>
        <w:r w:rsidR="005112C6">
          <w:rPr>
            <w:noProof/>
            <w:webHidden/>
          </w:rPr>
          <w:fldChar w:fldCharType="separate"/>
        </w:r>
        <w:r w:rsidR="005112C6">
          <w:rPr>
            <w:noProof/>
            <w:webHidden/>
          </w:rPr>
          <w:t>46</w:t>
        </w:r>
        <w:r w:rsidR="005112C6">
          <w:rPr>
            <w:noProof/>
            <w:webHidden/>
          </w:rPr>
          <w:fldChar w:fldCharType="end"/>
        </w:r>
      </w:hyperlink>
    </w:p>
    <w:p w14:paraId="17201E71" w14:textId="592EBF7D" w:rsidR="005112C6" w:rsidRDefault="00E821A6">
      <w:pPr>
        <w:pStyle w:val="TOC2"/>
        <w:tabs>
          <w:tab w:val="right" w:leader="dot" w:pos="8777"/>
        </w:tabs>
        <w:rPr>
          <w:rFonts w:asciiTheme="minorHAnsi" w:eastAsiaTheme="minorEastAsia" w:hAnsiTheme="minorHAnsi"/>
          <w:noProof/>
          <w:sz w:val="22"/>
        </w:rPr>
      </w:pPr>
      <w:hyperlink w:anchor="_Toc102487406" w:history="1">
        <w:r w:rsidR="005112C6" w:rsidRPr="00C80538">
          <w:rPr>
            <w:rStyle w:val="Hyperlink"/>
            <w:noProof/>
          </w:rPr>
          <w:t>4.3 Đánh giá sự ổn định của hệ thống</w:t>
        </w:r>
        <w:r w:rsidR="005112C6">
          <w:rPr>
            <w:noProof/>
            <w:webHidden/>
          </w:rPr>
          <w:tab/>
        </w:r>
        <w:r w:rsidR="005112C6">
          <w:rPr>
            <w:noProof/>
            <w:webHidden/>
          </w:rPr>
          <w:fldChar w:fldCharType="begin"/>
        </w:r>
        <w:r w:rsidR="005112C6">
          <w:rPr>
            <w:noProof/>
            <w:webHidden/>
          </w:rPr>
          <w:instrText xml:space="preserve"> PAGEREF _Toc102487406 \h </w:instrText>
        </w:r>
        <w:r w:rsidR="005112C6">
          <w:rPr>
            <w:noProof/>
            <w:webHidden/>
          </w:rPr>
        </w:r>
        <w:r w:rsidR="005112C6">
          <w:rPr>
            <w:noProof/>
            <w:webHidden/>
          </w:rPr>
          <w:fldChar w:fldCharType="separate"/>
        </w:r>
        <w:r w:rsidR="005112C6">
          <w:rPr>
            <w:noProof/>
            <w:webHidden/>
          </w:rPr>
          <w:t>46</w:t>
        </w:r>
        <w:r w:rsidR="005112C6">
          <w:rPr>
            <w:noProof/>
            <w:webHidden/>
          </w:rPr>
          <w:fldChar w:fldCharType="end"/>
        </w:r>
      </w:hyperlink>
    </w:p>
    <w:p w14:paraId="463C92F1" w14:textId="62127210" w:rsidR="005112C6" w:rsidRDefault="00E821A6">
      <w:pPr>
        <w:pStyle w:val="TOC2"/>
        <w:tabs>
          <w:tab w:val="right" w:leader="dot" w:pos="8777"/>
        </w:tabs>
        <w:rPr>
          <w:rFonts w:asciiTheme="minorHAnsi" w:eastAsiaTheme="minorEastAsia" w:hAnsiTheme="minorHAnsi"/>
          <w:noProof/>
          <w:sz w:val="22"/>
        </w:rPr>
      </w:pPr>
      <w:hyperlink w:anchor="_Toc102487407" w:history="1">
        <w:r w:rsidR="005112C6" w:rsidRPr="00C80538">
          <w:rPr>
            <w:rStyle w:val="Hyperlink"/>
            <w:noProof/>
          </w:rPr>
          <w:t>4.4 Kết luận chương 4</w:t>
        </w:r>
        <w:r w:rsidR="005112C6">
          <w:rPr>
            <w:noProof/>
            <w:webHidden/>
          </w:rPr>
          <w:tab/>
        </w:r>
        <w:r w:rsidR="005112C6">
          <w:rPr>
            <w:noProof/>
            <w:webHidden/>
          </w:rPr>
          <w:fldChar w:fldCharType="begin"/>
        </w:r>
        <w:r w:rsidR="005112C6">
          <w:rPr>
            <w:noProof/>
            <w:webHidden/>
          </w:rPr>
          <w:instrText xml:space="preserve"> PAGEREF _Toc102487407 \h </w:instrText>
        </w:r>
        <w:r w:rsidR="005112C6">
          <w:rPr>
            <w:noProof/>
            <w:webHidden/>
          </w:rPr>
        </w:r>
        <w:r w:rsidR="005112C6">
          <w:rPr>
            <w:noProof/>
            <w:webHidden/>
          </w:rPr>
          <w:fldChar w:fldCharType="separate"/>
        </w:r>
        <w:r w:rsidR="005112C6">
          <w:rPr>
            <w:noProof/>
            <w:webHidden/>
          </w:rPr>
          <w:t>46</w:t>
        </w:r>
        <w:r w:rsidR="005112C6">
          <w:rPr>
            <w:noProof/>
            <w:webHidden/>
          </w:rPr>
          <w:fldChar w:fldCharType="end"/>
        </w:r>
      </w:hyperlink>
    </w:p>
    <w:p w14:paraId="1CDE02BE" w14:textId="4EB2950A" w:rsidR="005112C6" w:rsidRDefault="00E821A6">
      <w:pPr>
        <w:pStyle w:val="TOC1"/>
        <w:tabs>
          <w:tab w:val="right" w:leader="dot" w:pos="8777"/>
        </w:tabs>
        <w:rPr>
          <w:rFonts w:asciiTheme="minorHAnsi" w:eastAsiaTheme="minorEastAsia" w:hAnsiTheme="minorHAnsi"/>
          <w:b w:val="0"/>
          <w:noProof/>
          <w:sz w:val="22"/>
        </w:rPr>
      </w:pPr>
      <w:hyperlink w:anchor="_Toc102487408" w:history="1">
        <w:r w:rsidR="005112C6" w:rsidRPr="00C80538">
          <w:rPr>
            <w:rStyle w:val="Hyperlink"/>
            <w:noProof/>
          </w:rPr>
          <w:t>KẾT LUẬN</w:t>
        </w:r>
        <w:r w:rsidR="005112C6">
          <w:rPr>
            <w:noProof/>
            <w:webHidden/>
          </w:rPr>
          <w:tab/>
        </w:r>
        <w:r w:rsidR="005112C6">
          <w:rPr>
            <w:noProof/>
            <w:webHidden/>
          </w:rPr>
          <w:fldChar w:fldCharType="begin"/>
        </w:r>
        <w:r w:rsidR="005112C6">
          <w:rPr>
            <w:noProof/>
            <w:webHidden/>
          </w:rPr>
          <w:instrText xml:space="preserve"> PAGEREF _Toc102487408 \h </w:instrText>
        </w:r>
        <w:r w:rsidR="005112C6">
          <w:rPr>
            <w:noProof/>
            <w:webHidden/>
          </w:rPr>
        </w:r>
        <w:r w:rsidR="005112C6">
          <w:rPr>
            <w:noProof/>
            <w:webHidden/>
          </w:rPr>
          <w:fldChar w:fldCharType="separate"/>
        </w:r>
        <w:r w:rsidR="005112C6">
          <w:rPr>
            <w:noProof/>
            <w:webHidden/>
          </w:rPr>
          <w:t>47</w:t>
        </w:r>
        <w:r w:rsidR="005112C6">
          <w:rPr>
            <w:noProof/>
            <w:webHidden/>
          </w:rPr>
          <w:fldChar w:fldCharType="end"/>
        </w:r>
      </w:hyperlink>
    </w:p>
    <w:p w14:paraId="0C1BE8AD" w14:textId="204F1F60" w:rsidR="005112C6" w:rsidRDefault="00E821A6">
      <w:pPr>
        <w:pStyle w:val="TOC1"/>
        <w:tabs>
          <w:tab w:val="right" w:leader="dot" w:pos="8777"/>
        </w:tabs>
        <w:rPr>
          <w:rFonts w:asciiTheme="minorHAnsi" w:eastAsiaTheme="minorEastAsia" w:hAnsiTheme="minorHAnsi"/>
          <w:b w:val="0"/>
          <w:noProof/>
          <w:sz w:val="22"/>
        </w:rPr>
      </w:pPr>
      <w:hyperlink w:anchor="_Toc102487409" w:history="1">
        <w:r w:rsidR="005112C6" w:rsidRPr="00C80538">
          <w:rPr>
            <w:rStyle w:val="Hyperlink"/>
            <w:noProof/>
          </w:rPr>
          <w:t>TÀI LIỆU THAM KHẢO</w:t>
        </w:r>
        <w:r w:rsidR="005112C6">
          <w:rPr>
            <w:noProof/>
            <w:webHidden/>
          </w:rPr>
          <w:tab/>
        </w:r>
        <w:r w:rsidR="005112C6">
          <w:rPr>
            <w:noProof/>
            <w:webHidden/>
          </w:rPr>
          <w:fldChar w:fldCharType="begin"/>
        </w:r>
        <w:r w:rsidR="005112C6">
          <w:rPr>
            <w:noProof/>
            <w:webHidden/>
          </w:rPr>
          <w:instrText xml:space="preserve"> PAGEREF _Toc102487409 \h </w:instrText>
        </w:r>
        <w:r w:rsidR="005112C6">
          <w:rPr>
            <w:noProof/>
            <w:webHidden/>
          </w:rPr>
        </w:r>
        <w:r w:rsidR="005112C6">
          <w:rPr>
            <w:noProof/>
            <w:webHidden/>
          </w:rPr>
          <w:fldChar w:fldCharType="separate"/>
        </w:r>
        <w:r w:rsidR="005112C6">
          <w:rPr>
            <w:noProof/>
            <w:webHidden/>
          </w:rPr>
          <w:t>49</w:t>
        </w:r>
        <w:r w:rsidR="005112C6">
          <w:rPr>
            <w:noProof/>
            <w:webHidden/>
          </w:rPr>
          <w:fldChar w:fldCharType="end"/>
        </w:r>
      </w:hyperlink>
    </w:p>
    <w:p w14:paraId="25B9EA6C" w14:textId="686CAC44" w:rsidR="005112C6" w:rsidRDefault="00E821A6">
      <w:pPr>
        <w:pStyle w:val="TOC1"/>
        <w:tabs>
          <w:tab w:val="right" w:leader="dot" w:pos="8777"/>
        </w:tabs>
        <w:rPr>
          <w:rFonts w:asciiTheme="minorHAnsi" w:eastAsiaTheme="minorEastAsia" w:hAnsiTheme="minorHAnsi"/>
          <w:b w:val="0"/>
          <w:noProof/>
          <w:sz w:val="22"/>
        </w:rPr>
      </w:pPr>
      <w:hyperlink w:anchor="_Toc102487410" w:history="1">
        <w:r w:rsidR="005112C6" w:rsidRPr="00C80538">
          <w:rPr>
            <w:rStyle w:val="Hyperlink"/>
            <w:noProof/>
          </w:rPr>
          <w:t>PHỤ LỤC</w:t>
        </w:r>
        <w:r w:rsidR="005112C6">
          <w:rPr>
            <w:noProof/>
            <w:webHidden/>
          </w:rPr>
          <w:tab/>
        </w:r>
        <w:r w:rsidR="005112C6">
          <w:rPr>
            <w:noProof/>
            <w:webHidden/>
          </w:rPr>
          <w:fldChar w:fldCharType="begin"/>
        </w:r>
        <w:r w:rsidR="005112C6">
          <w:rPr>
            <w:noProof/>
            <w:webHidden/>
          </w:rPr>
          <w:instrText xml:space="preserve"> PAGEREF _Toc102487410 \h </w:instrText>
        </w:r>
        <w:r w:rsidR="005112C6">
          <w:rPr>
            <w:noProof/>
            <w:webHidden/>
          </w:rPr>
        </w:r>
        <w:r w:rsidR="005112C6">
          <w:rPr>
            <w:noProof/>
            <w:webHidden/>
          </w:rPr>
          <w:fldChar w:fldCharType="separate"/>
        </w:r>
        <w:r w:rsidR="005112C6">
          <w:rPr>
            <w:noProof/>
            <w:webHidden/>
          </w:rPr>
          <w:t>50</w:t>
        </w:r>
        <w:r w:rsidR="005112C6">
          <w:rPr>
            <w:noProof/>
            <w:webHidden/>
          </w:rPr>
          <w:fldChar w:fldCharType="end"/>
        </w:r>
      </w:hyperlink>
    </w:p>
    <w:p w14:paraId="37DBA341" w14:textId="68630633" w:rsidR="00B1055C" w:rsidRDefault="007E2028">
      <w:pPr>
        <w:rPr>
          <w:rFonts w:ascii="Times New Roman" w:eastAsiaTheme="majorEastAsia" w:hAnsi="Times New Roman" w:cstheme="majorBidi"/>
          <w:b/>
          <w:caps/>
          <w:sz w:val="28"/>
          <w:szCs w:val="32"/>
        </w:rPr>
      </w:pPr>
      <w:r>
        <w:fldChar w:fldCharType="end"/>
      </w:r>
      <w:r w:rsidR="00B1055C">
        <w:br w:type="page"/>
      </w:r>
    </w:p>
    <w:p w14:paraId="3C468591" w14:textId="7F927DFC" w:rsidR="00B1055C" w:rsidRDefault="00B1055C" w:rsidP="00B1055C">
      <w:pPr>
        <w:pStyle w:val="Heading1"/>
        <w:numPr>
          <w:ilvl w:val="0"/>
          <w:numId w:val="0"/>
        </w:numPr>
        <w:jc w:val="left"/>
      </w:pPr>
      <w:bookmarkStart w:id="2" w:name="_Toc102487337"/>
      <w:r>
        <w:lastRenderedPageBreak/>
        <w:t>DANH MỤC HÌNH ẢNH</w:t>
      </w:r>
      <w:bookmarkEnd w:id="2"/>
    </w:p>
    <w:p w14:paraId="31F835E4" w14:textId="1A3843B9" w:rsidR="00B1055C" w:rsidRDefault="00B1055C">
      <w:r>
        <w:br w:type="page"/>
      </w:r>
    </w:p>
    <w:p w14:paraId="7B8AC627" w14:textId="44A15F76" w:rsidR="00B1055C" w:rsidRPr="00B1055C" w:rsidRDefault="00B1055C" w:rsidP="00B1055C">
      <w:pPr>
        <w:pStyle w:val="Heading1"/>
        <w:numPr>
          <w:ilvl w:val="0"/>
          <w:numId w:val="0"/>
        </w:numPr>
        <w:jc w:val="left"/>
      </w:pPr>
      <w:bookmarkStart w:id="3" w:name="_Toc102487338"/>
      <w:r>
        <w:lastRenderedPageBreak/>
        <w:t>DANH MỤC BẢNG BIỂU</w:t>
      </w:r>
      <w:bookmarkEnd w:id="3"/>
    </w:p>
    <w:p w14:paraId="088CDD94" w14:textId="77777777" w:rsidR="00B1055C" w:rsidRPr="00B1055C" w:rsidRDefault="00B1055C" w:rsidP="00B1055C"/>
    <w:p w14:paraId="3BB38016" w14:textId="3EDABCB7" w:rsidR="00D6725A" w:rsidRPr="00DB6C3C" w:rsidRDefault="00B1055C" w:rsidP="00DB6C3C">
      <w:pPr>
        <w:pStyle w:val="Heading1"/>
        <w:numPr>
          <w:ilvl w:val="0"/>
          <w:numId w:val="0"/>
        </w:numPr>
      </w:pPr>
      <w:r>
        <w:br w:type="page"/>
      </w:r>
      <w:bookmarkStart w:id="4" w:name="_Toc102487339"/>
      <w:r w:rsidR="003539D5">
        <w:lastRenderedPageBreak/>
        <w:t>LỜI MỞ ĐẦU</w:t>
      </w:r>
      <w:bookmarkEnd w:id="4"/>
    </w:p>
    <w:p w14:paraId="40391F4D" w14:textId="77777777" w:rsidR="00D6725A" w:rsidRPr="00DB6C3C" w:rsidRDefault="00D6725A" w:rsidP="00DB6C3C">
      <w:pPr>
        <w:pStyle w:val="content"/>
      </w:pPr>
      <w:r w:rsidRPr="00DB6C3C">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4111A45B" w14:textId="64DD90F4" w:rsidR="00574B43" w:rsidRPr="00DB6C3C" w:rsidRDefault="00574B43" w:rsidP="00DB6C3C">
      <w:pPr>
        <w:pStyle w:val="content"/>
      </w:pPr>
      <w:r w:rsidRPr="00DB6C3C">
        <w:t>Với sự bùng nổ của Cuộc cách mạng công nghiệp lần thứ tư đang diễn ra từ những năm 2000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14:paraId="164BC0D3" w14:textId="1147BC19" w:rsidR="00574B43" w:rsidRPr="00DB6C3C" w:rsidRDefault="00574B43" w:rsidP="00DB6C3C">
      <w:pPr>
        <w:pStyle w:val="content"/>
      </w:pPr>
      <w:r w:rsidRPr="00DB6C3C">
        <w:t>Trong các công nghệ của cách mạng 4.0. Với sự phát triển của Internet, công nghệ Internet vạn vật (IoT) đang được phát triển một cách nhanh chóng. Hệ sinh thái IOT cho phép các tổ chức có thể kết nối, kiểm soát và sử dụng các </w:t>
      </w:r>
      <w:r w:rsidRPr="00DB6C3C">
        <w:rPr>
          <w:rStyle w:val="Emphasis"/>
          <w:i w:val="0"/>
          <w:iCs w:val="0"/>
        </w:rPr>
        <w:t>thiết bị IOT</w:t>
      </w:r>
      <w:r w:rsidRPr="00DB6C3C">
        <w:t>. Trong hệ sinh thái này, một tổ chức có thể sử dụng các thiết bị như điện thoại thông minh, máy tính bản, … để gửi đi các hiệu lệnh, hoặc truy cập thông tin từ một mạng lưới các thiết bị IOT khác. Trong trường hợp hiệu lệnh, thiết bị nhận lệnh sẽ thực hiện các công việc được thiết kế, thu thập dữ liệu để được truy cập và phân tích nhanh chóng.</w:t>
      </w:r>
    </w:p>
    <w:p w14:paraId="50E23713" w14:textId="3E3D158C" w:rsidR="00D6725A" w:rsidRPr="00DB6C3C" w:rsidRDefault="00D6725A" w:rsidP="00DB6C3C">
      <w:pPr>
        <w:pStyle w:val="content"/>
      </w:pPr>
      <w:r w:rsidRPr="00DB6C3C">
        <w:t xml:space="preserve">Hệ thống giám sát điều khiển </w:t>
      </w:r>
      <w:r w:rsidR="00DB6C3C" w:rsidRPr="00DB6C3C">
        <w:t>từ xa</w:t>
      </w:r>
      <w:r w:rsidRPr="00DB6C3C">
        <w:t xml:space="preserve"> là một giải pháp vô cùng thông minh. Đây là thành quả của nền công nghiệp 4.0. Thay vì sử dụng phương thức </w:t>
      </w:r>
      <w:r w:rsidR="00DB6C3C" w:rsidRPr="00DB6C3C">
        <w:t xml:space="preserve">điều khiển và </w:t>
      </w:r>
      <w:r w:rsidRPr="00DB6C3C">
        <w:t xml:space="preserve">giám sát điều khiển thủ công kém hiệu quả, chính xác. Giờ đây với hệ thống giám, </w:t>
      </w:r>
      <w:r w:rsidR="00574B43" w:rsidRPr="00DB6C3C">
        <w:t>người vận hành</w:t>
      </w:r>
      <w:r w:rsidRPr="00DB6C3C">
        <w:t xml:space="preserve"> có thể giám sát từ xa mọi lúc, mọi nơi thông qua các thiết bị thông minh có hỗ trợ kết nối internet: smartphone, table, laptop,…</w:t>
      </w:r>
    </w:p>
    <w:p w14:paraId="1AFD0BCA" w14:textId="31C54BBD" w:rsidR="00F861C0" w:rsidRDefault="00D6725A" w:rsidP="00F861C0">
      <w:pPr>
        <w:pStyle w:val="content"/>
      </w:pPr>
      <w:r w:rsidRPr="00DB6C3C">
        <w:t>Hệ thống đóng vai trò vô cùng quan trọng. Với chức năng thực hiện thu thập và tích hợp dữ liệu đồng thời phân tích để hoàn thành nhiệm vụ đảm bảo cho một hệ thống hoạt động ổn định mang hiệu quả cao.</w:t>
      </w:r>
      <w:r w:rsidR="00DB6C3C">
        <w:t xml:space="preserve"> </w:t>
      </w:r>
      <w:r w:rsidRPr="00DB6C3C">
        <w:t xml:space="preserve">Đặc biệt </w:t>
      </w:r>
      <w:r w:rsidR="00DB6C3C" w:rsidRPr="00DB6C3C">
        <w:t xml:space="preserve">trong công nghiệp có nhiều </w:t>
      </w:r>
      <w:r w:rsidRPr="00DB6C3C">
        <w:t xml:space="preserve">các hệ thống nhà máy lớn, việc sử dụng hệ thống giám sát từ xa càng quan trọng. Việc giám sát và điều khiển toàn bộ hệ thống được đảm </w:t>
      </w:r>
      <w:r w:rsidRPr="00DB6C3C">
        <w:lastRenderedPageBreak/>
        <w:t>bảo. Hệ thống còn hỗ trợ việc giám sát – điều khiển tập trung các nhà máy phân tán ở bất kỳ vị trí nào.</w:t>
      </w:r>
    </w:p>
    <w:p w14:paraId="0D1CD705" w14:textId="77777777" w:rsidR="00F861C0" w:rsidRDefault="00DB6C3C" w:rsidP="00F861C0">
      <w:pPr>
        <w:pStyle w:val="content"/>
      </w:pPr>
      <w:r w:rsidRPr="00DB6C3C">
        <w:t xml:space="preserve">Để </w:t>
      </w:r>
      <w:r>
        <w:t xml:space="preserve">tìm hiểu </w:t>
      </w:r>
      <w:r w:rsidR="00F861C0">
        <w:t>về việc điều khiển và giám sát từ xa, cũng như việc ứng dụng các kiến thức đã học về vi điều khiển, vi xử lý, các môn học về điều khiển và giám sát không dây, em đã quyết định chọn đề tài: “T</w:t>
      </w:r>
      <w:r w:rsidR="00F861C0" w:rsidRPr="00F861C0">
        <w:t xml:space="preserve">hiết kế hệ thống điều khiển và giám sát các thiết bị từ xa bằng </w:t>
      </w:r>
      <w:r w:rsidR="00F861C0">
        <w:t>Wifi</w:t>
      </w:r>
      <w:r w:rsidR="00F861C0" w:rsidRPr="00F861C0">
        <w:t xml:space="preserve"> sử dụng </w:t>
      </w:r>
      <w:r w:rsidR="00F861C0">
        <w:t>ESP</w:t>
      </w:r>
      <w:r w:rsidR="00F861C0" w:rsidRPr="00F861C0">
        <w:t>32</w:t>
      </w:r>
      <w:r w:rsidR="00F861C0">
        <w:t>”</w:t>
      </w:r>
      <w:r w:rsidR="00F861C0" w:rsidRPr="00F861C0">
        <w:t xml:space="preserve"> </w:t>
      </w:r>
      <w:r w:rsidR="00F861C0" w:rsidRPr="00DB6C3C">
        <w:t>là đề tài đồ án tốt nghiệ</w:t>
      </w:r>
      <w:r w:rsidR="00F861C0">
        <w:t xml:space="preserve">p. </w:t>
      </w:r>
    </w:p>
    <w:p w14:paraId="02DDFA8A" w14:textId="14F16E30" w:rsidR="00F861C0" w:rsidRDefault="00F861C0" w:rsidP="00F861C0">
      <w:pPr>
        <w:pStyle w:val="content"/>
        <w:ind w:firstLine="0"/>
      </w:pPr>
      <w:r>
        <w:t>Nội dung quyển báo cáo này bao gồm 3 chương chính:</w:t>
      </w:r>
    </w:p>
    <w:p w14:paraId="18E11F02" w14:textId="3A0AC006" w:rsidR="00F861C0" w:rsidRDefault="00F861C0" w:rsidP="00F861C0">
      <w:pPr>
        <w:pStyle w:val="content"/>
        <w:ind w:left="720" w:firstLine="0"/>
      </w:pPr>
      <w:r>
        <w:t>Chương 1 - Tổng quan về hệ thống điều khiển và giám sát</w:t>
      </w:r>
    </w:p>
    <w:p w14:paraId="0F6F3CEA" w14:textId="6C5A4CD7" w:rsidR="00F861C0" w:rsidRDefault="00F861C0" w:rsidP="00F861C0">
      <w:pPr>
        <w:pStyle w:val="content"/>
        <w:ind w:left="720" w:firstLine="0"/>
      </w:pPr>
      <w:r>
        <w:t xml:space="preserve">Chương 2 - Cơ sở lý thuyết </w:t>
      </w:r>
    </w:p>
    <w:p w14:paraId="771E1860" w14:textId="3F2ABEAD" w:rsidR="00F861C0" w:rsidRDefault="00F861C0" w:rsidP="00F861C0">
      <w:pPr>
        <w:pStyle w:val="content"/>
        <w:ind w:left="720" w:firstLine="0"/>
      </w:pPr>
      <w:r>
        <w:t>Chương 3 - Thiết kế hệ thống điều khiển và giám sát</w:t>
      </w:r>
    </w:p>
    <w:p w14:paraId="11AB04A0" w14:textId="77777777" w:rsidR="00F861C0" w:rsidRDefault="00F861C0">
      <w:pPr>
        <w:rPr>
          <w:rFonts w:ascii="Times New Roman" w:hAnsi="Times New Roman"/>
          <w:sz w:val="28"/>
        </w:rPr>
      </w:pPr>
      <w:r>
        <w:br w:type="page"/>
      </w:r>
    </w:p>
    <w:p w14:paraId="45FDE985" w14:textId="7341CD4A" w:rsidR="00DB6C3C" w:rsidRDefault="00F861C0" w:rsidP="00F861C0">
      <w:pPr>
        <w:pStyle w:val="Heading1"/>
      </w:pPr>
      <w:bookmarkStart w:id="5" w:name="_Toc102487340"/>
      <w:r>
        <w:lastRenderedPageBreak/>
        <w:t xml:space="preserve">TỔNG QUAN VỀ HỆ THỐNG ĐIỀU KHIỂN </w:t>
      </w:r>
      <w:r w:rsidR="007C502F">
        <w:br/>
      </w:r>
      <w:r>
        <w:t>VÀ GIÁM SÁT</w:t>
      </w:r>
      <w:r w:rsidR="007C502F">
        <w:t xml:space="preserve"> từ xa</w:t>
      </w:r>
      <w:bookmarkEnd w:id="5"/>
    </w:p>
    <w:p w14:paraId="4B3684B2" w14:textId="77777777" w:rsidR="006B41BE" w:rsidRPr="006B41BE" w:rsidRDefault="006B41BE" w:rsidP="006B41BE">
      <w:pPr>
        <w:pStyle w:val="level1"/>
      </w:pPr>
      <w:bookmarkStart w:id="6" w:name="_Toc102487341"/>
      <w:r w:rsidRPr="006B41BE">
        <w:t>Lý do lựa chọn đề tài</w:t>
      </w:r>
      <w:bookmarkEnd w:id="6"/>
    </w:p>
    <w:p w14:paraId="01AEBC83" w14:textId="5B2FB601" w:rsidR="00D31227" w:rsidRDefault="006B41BE" w:rsidP="00D31227">
      <w:pPr>
        <w:pStyle w:val="level2"/>
      </w:pPr>
      <w:bookmarkStart w:id="7" w:name="_Toc102487342"/>
      <w:r>
        <w:t>Đặt vấn đề</w:t>
      </w:r>
      <w:bookmarkEnd w:id="7"/>
    </w:p>
    <w:p w14:paraId="3C572EC0" w14:textId="63E818D7" w:rsidR="00E63D87" w:rsidRDefault="007C502F" w:rsidP="00E63D87">
      <w:pPr>
        <w:pStyle w:val="content"/>
      </w:pPr>
      <w:r>
        <w:t>Cuộc</w:t>
      </w:r>
      <w:r w:rsidR="002B2BAE">
        <w:t xml:space="preserve"> cách mạng công nghiệp 4.0</w:t>
      </w:r>
      <w:r>
        <w:t xml:space="preserve"> đang bùng nổ và </w:t>
      </w:r>
      <w:r w:rsidR="002B2BAE" w:rsidRPr="002B2BAE">
        <w:t>tập trung vào công nghệ kỹ thuật số từ những thập kỷ gần đây lên một cấp độ hoàn toàn mới với sự trợ giúp của kết nối thông qua Internet vạn vật,</w:t>
      </w:r>
      <w:r w:rsidRPr="007C502F">
        <w:t xml:space="preserve"> truy cập dữ liệu thời gian thực và giới thiệu các hệ thống vật lý không gian mạng. </w:t>
      </w:r>
      <w:r w:rsidR="00E63D87">
        <w:t>Nó</w:t>
      </w:r>
      <w:r w:rsidRPr="007C502F">
        <w:t xml:space="preserve"> cung cấp một cách tiếp cận liên kết và toàn diện hơn cho sản xuất</w:t>
      </w:r>
      <w:r w:rsidR="00E63D87">
        <w:t xml:space="preserve">, đồng thời giúp </w:t>
      </w:r>
      <w:r w:rsidRPr="007C502F">
        <w:t xml:space="preserve">kết nối vật lý với kỹ thuật số và cho phép cộng tác và truy cập tốt hơn giữa các bộ phận, đối tác, nhà cung cấp, sản phẩm và con người. </w:t>
      </w:r>
      <w:r w:rsidR="00E63D87">
        <w:t>Điều này</w:t>
      </w:r>
      <w:r w:rsidRPr="007C502F">
        <w:t xml:space="preserve"> cho phép các nhà máy thông minh, sản phẩm thông minh và chuỗi cung ứng cũng thông minh, và làm cho các hệ thống sản xuất và dịch vụ trở nên linh hoạt và đáp ứng khách hàng hơn. </w:t>
      </w:r>
    </w:p>
    <w:p w14:paraId="5A0DD5C8" w14:textId="7BC74520" w:rsidR="00E63D87" w:rsidRDefault="00E63D87" w:rsidP="00E63D87">
      <w:pPr>
        <w:pStyle w:val="content"/>
      </w:pPr>
      <w:r w:rsidRPr="00DD719D">
        <w:t>Với</w:t>
      </w:r>
      <w:r w:rsidRPr="00DD719D">
        <w:rPr>
          <w:spacing w:val="-5"/>
        </w:rPr>
        <w:t xml:space="preserve"> </w:t>
      </w:r>
      <w:r w:rsidRPr="00DD719D">
        <w:t>mục</w:t>
      </w:r>
      <w:r w:rsidRPr="00DD719D">
        <w:rPr>
          <w:spacing w:val="-4"/>
        </w:rPr>
        <w:t xml:space="preserve"> </w:t>
      </w:r>
      <w:r w:rsidRPr="00DD719D">
        <w:t>đích</w:t>
      </w:r>
      <w:r w:rsidRPr="00DD719D">
        <w:rPr>
          <w:spacing w:val="-4"/>
        </w:rPr>
        <w:t xml:space="preserve"> </w:t>
      </w:r>
      <w:r w:rsidRPr="00DD719D">
        <w:t>có</w:t>
      </w:r>
      <w:r w:rsidRPr="00DD719D">
        <w:rPr>
          <w:spacing w:val="-4"/>
        </w:rPr>
        <w:t xml:space="preserve"> </w:t>
      </w:r>
      <w:r w:rsidRPr="00DD719D">
        <w:t>thể</w:t>
      </w:r>
      <w:r w:rsidRPr="00DD719D">
        <w:rPr>
          <w:spacing w:val="-4"/>
        </w:rPr>
        <w:t xml:space="preserve"> </w:t>
      </w:r>
      <w:r w:rsidRPr="00DD719D">
        <w:t>tạo</w:t>
      </w:r>
      <w:r w:rsidRPr="00DD719D">
        <w:rPr>
          <w:spacing w:val="-5"/>
        </w:rPr>
        <w:t xml:space="preserve"> </w:t>
      </w:r>
      <w:r w:rsidRPr="00DD719D">
        <w:t>ra</w:t>
      </w:r>
      <w:r w:rsidRPr="00DD719D">
        <w:rPr>
          <w:spacing w:val="-4"/>
        </w:rPr>
        <w:t xml:space="preserve"> </w:t>
      </w:r>
      <w:r w:rsidRPr="00DD719D">
        <w:t>một</w:t>
      </w:r>
      <w:r w:rsidRPr="00DD719D">
        <w:rPr>
          <w:spacing w:val="-4"/>
        </w:rPr>
        <w:t xml:space="preserve"> </w:t>
      </w:r>
      <w:r w:rsidRPr="00DD719D">
        <w:t>hệ</w:t>
      </w:r>
      <w:r w:rsidRPr="00DD719D">
        <w:rPr>
          <w:spacing w:val="-2"/>
        </w:rPr>
        <w:t xml:space="preserve"> </w:t>
      </w:r>
      <w:r w:rsidRPr="00DD719D">
        <w:t>thống</w:t>
      </w:r>
      <w:r w:rsidRPr="00DD719D">
        <w:rPr>
          <w:spacing w:val="-5"/>
        </w:rPr>
        <w:t xml:space="preserve"> </w:t>
      </w:r>
      <w:r>
        <w:rPr>
          <w:spacing w:val="-5"/>
        </w:rPr>
        <w:t>ứng dụng IoT trong việc điều khiển và giám sát thiết bị</w:t>
      </w:r>
      <w:r w:rsidRPr="00DD719D">
        <w:t xml:space="preserve">, thân thiện với người dùng, khả năng tùy biến cao và giá thành phải chăng, </w:t>
      </w:r>
      <w:r>
        <w:t xml:space="preserve">em </w:t>
      </w:r>
      <w:r w:rsidRPr="00DD719D">
        <w:t>xin giới thiệu đề tài: “</w:t>
      </w:r>
      <w:r>
        <w:rPr>
          <w:b/>
          <w:szCs w:val="28"/>
        </w:rPr>
        <w:t>T</w:t>
      </w:r>
      <w:r w:rsidRPr="00E63D87">
        <w:rPr>
          <w:b/>
          <w:szCs w:val="28"/>
        </w:rPr>
        <w:t xml:space="preserve">hiết kế hệ thống điều khiển và giám sát các thiết bị từ xa bằng </w:t>
      </w:r>
      <w:r>
        <w:rPr>
          <w:b/>
          <w:szCs w:val="28"/>
        </w:rPr>
        <w:t>W</w:t>
      </w:r>
      <w:r w:rsidRPr="00E63D87">
        <w:rPr>
          <w:b/>
          <w:szCs w:val="28"/>
        </w:rPr>
        <w:t>i</w:t>
      </w:r>
      <w:r>
        <w:rPr>
          <w:b/>
          <w:szCs w:val="28"/>
        </w:rPr>
        <w:t>F</w:t>
      </w:r>
      <w:r w:rsidRPr="00E63D87">
        <w:rPr>
          <w:b/>
          <w:szCs w:val="28"/>
        </w:rPr>
        <w:t xml:space="preserve">i sử dụng </w:t>
      </w:r>
      <w:r>
        <w:rPr>
          <w:b/>
          <w:szCs w:val="28"/>
        </w:rPr>
        <w:t>ESP</w:t>
      </w:r>
      <w:r w:rsidRPr="00E63D87">
        <w:rPr>
          <w:b/>
          <w:szCs w:val="28"/>
        </w:rPr>
        <w:t>32</w:t>
      </w:r>
      <w:r w:rsidRPr="00DD719D">
        <w:t>”. Với mô hình này, chúng ta có thể phát triển thêm thành một hệ thống hoàn chỉnh</w:t>
      </w:r>
      <w:r>
        <w:t>, liên kết được các thiết bị lại với nhau</w:t>
      </w:r>
      <w:r w:rsidRPr="00DD719D">
        <w:t xml:space="preserve">, có thể giúp </w:t>
      </w:r>
      <w:r>
        <w:t>con người</w:t>
      </w:r>
      <w:r w:rsidRPr="00DD719D">
        <w:t xml:space="preserve"> dễ dàng sử dụng, vận hành cũng như điều </w:t>
      </w:r>
      <w:r>
        <w:t>khiển cách thiết bị từ xa ở mọi lúc mọi nơi chỉ cần có một thiết bị có thể kết nối được với Internet</w:t>
      </w:r>
    </w:p>
    <w:p w14:paraId="2126B0E6" w14:textId="13C60CE4" w:rsidR="007C502F" w:rsidRDefault="00C74FCB" w:rsidP="00C74FCB">
      <w:pPr>
        <w:pStyle w:val="level2"/>
      </w:pPr>
      <w:bookmarkStart w:id="8" w:name="_Toc102487343"/>
      <w:r>
        <w:t>Giới thiệu chung về đề tài</w:t>
      </w:r>
      <w:bookmarkEnd w:id="8"/>
    </w:p>
    <w:p w14:paraId="766077E2" w14:textId="070022C8" w:rsidR="00C74FCB" w:rsidRDefault="00C74FCB" w:rsidP="00C74FCB">
      <w:pPr>
        <w:pStyle w:val="content"/>
      </w:pPr>
      <w:r>
        <w:t xml:space="preserve">Trong đề tài này, em sẽ thực hiện thiết kế </w:t>
      </w:r>
      <w:r w:rsidR="0076615A">
        <w:t xml:space="preserve">một mô hình điều khiển, giám sát từ xa bằng WiFi sử dụng ESP32 . Mô hình gồm 2 phần chính là </w:t>
      </w:r>
      <w:r>
        <w:t>mạch điện tử</w:t>
      </w:r>
      <w:r w:rsidR="0076615A">
        <w:t xml:space="preserve"> và phần mềm điều khiển. Đầu vào của mạch điện tử có 6 nút nhấn để điều khiển đầu ra gồm 6 rơ le. Phần mềm sẽ đồng bộ với nút nhấn trên phần cứng để hiển thị trạng thái bật tắt của thiết bị, đồng thời chúng ta có thể bật tắt thiết bị ngay trên phần mềm.</w:t>
      </w:r>
    </w:p>
    <w:p w14:paraId="6CD22E6C" w14:textId="77777777" w:rsidR="008C0A32" w:rsidRDefault="00767DA5" w:rsidP="008C0A32">
      <w:pPr>
        <w:pStyle w:val="level1"/>
      </w:pPr>
      <w:r>
        <w:lastRenderedPageBreak/>
        <w:t xml:space="preserve"> </w:t>
      </w:r>
      <w:bookmarkStart w:id="9" w:name="_Toc102487344"/>
      <w:r>
        <w:t>Vai trò và ý nghĩa của đề tài</w:t>
      </w:r>
      <w:bookmarkEnd w:id="9"/>
    </w:p>
    <w:p w14:paraId="33878355" w14:textId="379BBDEE" w:rsidR="008C0A32" w:rsidRPr="008C0A32" w:rsidRDefault="008C0A32" w:rsidP="008C0A32">
      <w:pPr>
        <w:pStyle w:val="content"/>
        <w:ind w:firstLine="0"/>
        <w:rPr>
          <w:i/>
          <w:iCs/>
        </w:rPr>
      </w:pPr>
      <w:r w:rsidRPr="008C0A32">
        <w:rPr>
          <w:i/>
          <w:iCs/>
        </w:rPr>
        <w:t>Vai trò của đề tài</w:t>
      </w:r>
    </w:p>
    <w:p w14:paraId="56E1CA24" w14:textId="77777777" w:rsidR="008C0A32" w:rsidRDefault="00767DA5" w:rsidP="00C74FCB">
      <w:pPr>
        <w:pStyle w:val="content"/>
      </w:pPr>
      <w:r>
        <w:t>Đề tài tập trung vào thiết kế mô hình giám s</w:t>
      </w:r>
      <w:r w:rsidR="00432073">
        <w:t xml:space="preserve">át trạng thái bật tắt các thiết bị qua đầu ra rơ le thông qua Wifi và Internet. </w:t>
      </w:r>
    </w:p>
    <w:p w14:paraId="2B430216" w14:textId="1C4D271A" w:rsidR="00767DA5" w:rsidRDefault="00432073" w:rsidP="00C74FCB">
      <w:pPr>
        <w:pStyle w:val="content"/>
      </w:pPr>
      <w:r>
        <w:t>Đề tài giúp người dùng và người vận hành có thể giám sát và điều khiển dễ dàng các thiết bị thông qua điện thoại hoặc máy tính có kết nối Internet</w:t>
      </w:r>
      <w:r w:rsidR="008C0A32">
        <w:t xml:space="preserve">.  </w:t>
      </w:r>
    </w:p>
    <w:p w14:paraId="5B9F71E2" w14:textId="3AA55DE3" w:rsidR="008C0A32" w:rsidRPr="008C0A32" w:rsidRDefault="008C0A32" w:rsidP="008C0A32">
      <w:pPr>
        <w:pStyle w:val="content"/>
        <w:ind w:firstLine="0"/>
        <w:rPr>
          <w:i/>
          <w:iCs/>
        </w:rPr>
      </w:pPr>
      <w:r w:rsidRPr="008C0A32">
        <w:rPr>
          <w:i/>
          <w:iCs/>
        </w:rPr>
        <w:t>Ý nghĩa của đề tài</w:t>
      </w:r>
    </w:p>
    <w:p w14:paraId="750FB16B" w14:textId="05B62BBE" w:rsidR="008C0A32" w:rsidRDefault="008C0A32" w:rsidP="008C0A32">
      <w:pPr>
        <w:pStyle w:val="content"/>
        <w:numPr>
          <w:ilvl w:val="0"/>
          <w:numId w:val="8"/>
        </w:numPr>
      </w:pPr>
      <w:r>
        <w:t>Ứng dụng IoT vào trong các mạch điện tử giúp trở nên thông minh hơn</w:t>
      </w:r>
    </w:p>
    <w:p w14:paraId="38B8C894" w14:textId="6260AA02" w:rsidR="008C0A32" w:rsidRDefault="008C0A32" w:rsidP="008C0A32">
      <w:pPr>
        <w:pStyle w:val="content"/>
        <w:numPr>
          <w:ilvl w:val="0"/>
          <w:numId w:val="8"/>
        </w:numPr>
      </w:pPr>
      <w:r>
        <w:t>Giảm thiểu được chi phí quản lý và giám sát</w:t>
      </w:r>
    </w:p>
    <w:p w14:paraId="08B0F5C1" w14:textId="2F166A5F" w:rsidR="008C0A32" w:rsidRDefault="008C0A32" w:rsidP="008C0A32">
      <w:pPr>
        <w:pStyle w:val="content"/>
        <w:numPr>
          <w:ilvl w:val="0"/>
          <w:numId w:val="8"/>
        </w:numPr>
      </w:pPr>
      <w:r>
        <w:t>Dần đưa các thiết bị thông minh vào nhà máy và nhà thông minh</w:t>
      </w:r>
    </w:p>
    <w:p w14:paraId="67074AE0" w14:textId="133EF9E9" w:rsidR="00F0124D" w:rsidRPr="00F861C0" w:rsidRDefault="008C0A32" w:rsidP="00F0124D">
      <w:pPr>
        <w:pStyle w:val="level1"/>
      </w:pPr>
      <w:r>
        <w:t xml:space="preserve"> </w:t>
      </w:r>
      <w:bookmarkStart w:id="10" w:name="_Toc102487345"/>
      <w:r>
        <w:t>C</w:t>
      </w:r>
      <w:r w:rsidR="00767DA5">
        <w:t>ông nghệ sử dụng để</w:t>
      </w:r>
      <w:r w:rsidR="00F0124D">
        <w:t xml:space="preserve"> điều khiển và giám sát từ xa</w:t>
      </w:r>
      <w:r>
        <w:t xml:space="preserve"> hiện nay</w:t>
      </w:r>
      <w:bookmarkEnd w:id="10"/>
    </w:p>
    <w:p w14:paraId="333A84D9" w14:textId="03E47D30" w:rsidR="00F0124D" w:rsidRDefault="00F0124D" w:rsidP="00F0124D">
      <w:pPr>
        <w:pStyle w:val="content"/>
      </w:pPr>
      <w:r w:rsidRPr="00F0124D">
        <w:t xml:space="preserve">Với sự phát triển của cuộc cách mạng công nghệ 4.0 hiện nay, hệ thống điều khiển và giám sát từ xa đang được phát triển và ứng dụng mạnh mẽ cả trong công nghiệp cũng như trong dân dụng, ngay cả trong nhà </w:t>
      </w:r>
      <w:r>
        <w:t>cũng có các hệ thống nhà thông minh.</w:t>
      </w:r>
    </w:p>
    <w:p w14:paraId="6FA339FB" w14:textId="1764A4C5" w:rsidR="00F0124D" w:rsidRDefault="00F0124D" w:rsidP="00F0124D">
      <w:pPr>
        <w:pStyle w:val="content"/>
      </w:pPr>
      <w:r>
        <w:t>Hệ thống giám sát từ xa được điều khiển thông qua các thiết bị có kết nối Internet điển hình như: Điện thoại, máy tính bảng, laptop ..</w:t>
      </w:r>
    </w:p>
    <w:p w14:paraId="0B11C70D" w14:textId="608D0D37" w:rsidR="00F0124D" w:rsidRDefault="00CA10BE" w:rsidP="00F0124D">
      <w:pPr>
        <w:pStyle w:val="content"/>
      </w:pPr>
      <w:r>
        <w:t>Công nghệ được sử dụng phổ biến trong việc điều khiển và giám sát từ xa chủ yếu là các chuẩn chuyền thông không dây như:</w:t>
      </w:r>
    </w:p>
    <w:p w14:paraId="1C728D15" w14:textId="77777777" w:rsidR="00F93BE3" w:rsidRDefault="00CA10BE" w:rsidP="00F93BE3">
      <w:pPr>
        <w:pStyle w:val="level2"/>
      </w:pPr>
      <w:bookmarkStart w:id="11" w:name="_Toc102487346"/>
      <w:r>
        <w:t>Wifi và Internet:</w:t>
      </w:r>
      <w:bookmarkEnd w:id="11"/>
      <w:r>
        <w:t xml:space="preserve"> </w:t>
      </w:r>
    </w:p>
    <w:p w14:paraId="27D7A4D1" w14:textId="75A6D627" w:rsidR="00CA10BE" w:rsidRDefault="00C27112" w:rsidP="002823A4">
      <w:pPr>
        <w:pStyle w:val="content"/>
      </w:pPr>
      <w:r>
        <w:t>Wifi là viết tắt của Wireless Fidelity là hệ thống truy cập internet không dây. Loại sóng vô tuyến này tương tự như sóng điện thoại, truyền hình và radio. Wifi là công cụ kết nối không thể thiếu trên điện thoại, laptop, máy tính bảng và một số thiết bị thông minh khác như smartwatch.</w:t>
      </w:r>
      <w:r w:rsidR="008F68BF">
        <w:t>được sử dụng để truyền nhận dữ liệu lớn, đây cũng là công nghệ cốt lõi của công nghệ 4.0 với IoT đang được phát triển mạnh mẽ</w:t>
      </w:r>
    </w:p>
    <w:p w14:paraId="0611D6F6" w14:textId="77777777" w:rsidR="00F93BE3" w:rsidRDefault="00C27112" w:rsidP="00F93BE3">
      <w:pPr>
        <w:pStyle w:val="level2"/>
      </w:pPr>
      <w:bookmarkStart w:id="12" w:name="_Toc102487347"/>
      <w:r>
        <w:lastRenderedPageBreak/>
        <w:t>Bluetooth và Bluetooth Low Engine (BLE)</w:t>
      </w:r>
      <w:bookmarkEnd w:id="12"/>
    </w:p>
    <w:p w14:paraId="63BD61D5" w14:textId="591E9A49" w:rsidR="008F68BF" w:rsidRPr="00F934A0" w:rsidRDefault="00C27112" w:rsidP="00F934A0">
      <w:pPr>
        <w:pStyle w:val="content"/>
      </w:pPr>
      <w:r w:rsidRPr="00F934A0">
        <w:t>Bluetooth là chuẩn kết nối không dây tầm ngắn, thiết kế cho các kết nối thiết bị cá nhân, trong phạm vi băng tần 2,4Ghz. Công nghệ này có thể được dùng để kết nối hoặc chuyển dữ liệu giữa các thiết bị không dây, chuyển cuộc gọi và dữ liệu như danh bạ, lịch giữa các desktop, notebook. Bluetooth Low Engine được dựa trên Bluetooth nhưng hoạt động với sự tiêu hao năng lượng thấp</w:t>
      </w:r>
      <w:r w:rsidR="00084886" w:rsidRPr="00F934A0">
        <w:t>. Với lợi thế trên Bluetooth Low Engine được sử dụng rất nhiều trong các nhà thông minh, các thiết bị sử dụng pin và yêu cầu thời gian hoạt động cao</w:t>
      </w:r>
    </w:p>
    <w:p w14:paraId="1CD7F3D2" w14:textId="77777777" w:rsidR="00F93BE3" w:rsidRDefault="00084886" w:rsidP="002E46D7">
      <w:pPr>
        <w:pStyle w:val="level2"/>
      </w:pPr>
      <w:bookmarkStart w:id="13" w:name="_Toc102487348"/>
      <w:r w:rsidRPr="00084886">
        <w:t>Zigbee</w:t>
      </w:r>
      <w:bookmarkEnd w:id="13"/>
      <w:r w:rsidRPr="00084886">
        <w:t xml:space="preserve"> </w:t>
      </w:r>
    </w:p>
    <w:p w14:paraId="6FAE301D" w14:textId="3BB15393" w:rsidR="00084886" w:rsidRDefault="00F93BE3" w:rsidP="00F93BE3">
      <w:pPr>
        <w:pStyle w:val="content"/>
      </w:pPr>
      <w:r>
        <w:t xml:space="preserve">Zigbee </w:t>
      </w:r>
      <w:r w:rsidR="00084886" w:rsidRPr="00084886">
        <w:t>là tiêu chuẩn khu vực mạng lưới cá nhân 802.15.4 của IEEE, đã tồn tại hơn một thập kỷ. Nó được xem là một giải pháp thay thế cho Wi-Fi và Bluetooth của một số ứng dụng bao gồm các thiết bị sử dụng năng lượng thấp mà không cần nhiều băng thông - như các hệ thống cảm biến trong nhà thông minh. Zigbee hỗ trợ kết nối mạng lưới, nên mọi tháo tác của bạn khi tương tác với các thiết bị sẽ được ổn định hơn, ngay cả khi có một trong những nút phát tín hiệu bị lỗi.</w:t>
      </w:r>
    </w:p>
    <w:p w14:paraId="5A32FDFD" w14:textId="77777777" w:rsidR="00F93BE3" w:rsidRDefault="00F2713D" w:rsidP="00F93BE3">
      <w:pPr>
        <w:pStyle w:val="level2"/>
      </w:pPr>
      <w:bookmarkStart w:id="14" w:name="_Toc102487349"/>
      <w:r w:rsidRPr="00F2713D">
        <w:t>LoRa</w:t>
      </w:r>
      <w:bookmarkEnd w:id="14"/>
      <w:r w:rsidRPr="00F2713D">
        <w:t xml:space="preserve"> </w:t>
      </w:r>
    </w:p>
    <w:p w14:paraId="2D527692" w14:textId="15E2CCB2" w:rsidR="00084886" w:rsidRPr="00F0124D" w:rsidRDefault="00F93BE3" w:rsidP="00F93BE3">
      <w:pPr>
        <w:pStyle w:val="content"/>
      </w:pPr>
      <w:r>
        <w:t xml:space="preserve">LoRa </w:t>
      </w:r>
      <w:r w:rsidR="00F2713D" w:rsidRPr="00F2713D">
        <w:t>là một công nghệ không dây được phát triển để cho phép truyền tốc độ dữ liệu thấp trên một khoảng cách lớn bởi các cảm biến và bộ truyền động cho M2M và IoT cũng như các ứng dụng IoT. LoRa hướng tới các kết nối M2M ở khoảng cách lớn. Nó có thể hỗ trợ liên lạc ở khoảng cách lên tới 15 – 20 km, với hàng triệu node mạng . Nó có thể hoạt động trên băng tần không phải cấp phép, với tốc độ thấp từ 0,3kbps đến khoảng 30kbps. Với đặc tính này, mạng LoRa phù hợp với các thiết bị thông minh trao đổi dữ liệu ở mức thấp nhưng duy trì trong một thời gian dài. Thực tế các thiết bị LoRa có thể duy trì kết nối và chia sẻ dữ liệu trong thời gian lên đến 10 năm chỉ với năng lượng pin.</w:t>
      </w:r>
    </w:p>
    <w:p w14:paraId="01ED9DBB" w14:textId="19779546" w:rsidR="00140FDD" w:rsidRDefault="00140FDD" w:rsidP="00140FDD">
      <w:pPr>
        <w:pStyle w:val="level1"/>
      </w:pPr>
      <w:bookmarkStart w:id="15" w:name="_Toc102487350"/>
      <w:r>
        <w:lastRenderedPageBreak/>
        <w:t>Các hệ thống điều khiển và giám sát ngoài thị trường</w:t>
      </w:r>
      <w:bookmarkEnd w:id="15"/>
    </w:p>
    <w:p w14:paraId="59874DF3" w14:textId="244A2639" w:rsidR="00C27112" w:rsidRDefault="00E96D49" w:rsidP="00767DA5">
      <w:pPr>
        <w:pStyle w:val="content"/>
      </w:pPr>
      <w:r>
        <w:t>Một số mô hình về hệ thống giám sát và điều khiển trên thị trường:</w:t>
      </w:r>
    </w:p>
    <w:p w14:paraId="2576A74D" w14:textId="78B8A501" w:rsidR="00E96D49" w:rsidRDefault="00E96D49" w:rsidP="00E96D49">
      <w:pPr>
        <w:pStyle w:val="level2"/>
      </w:pPr>
      <w:bookmarkStart w:id="16" w:name="_Toc102487351"/>
      <w:r>
        <w:t>Hệ thống điều khiển giám sát điện năng sử dụng PLC</w:t>
      </w:r>
      <w:bookmarkEnd w:id="16"/>
    </w:p>
    <w:p w14:paraId="6FCD8F99" w14:textId="5E9F074E" w:rsidR="00E96D49" w:rsidRDefault="00E96D49" w:rsidP="00E96D49">
      <w:pPr>
        <w:pStyle w:val="content"/>
        <w:ind w:firstLine="0"/>
      </w:pPr>
      <w:r>
        <w:rPr>
          <w:noProof/>
        </w:rPr>
        <w:drawing>
          <wp:inline distT="0" distB="0" distL="0" distR="0" wp14:anchorId="08AC8F7A" wp14:editId="7EF6DC47">
            <wp:extent cx="5579745" cy="3013075"/>
            <wp:effectExtent l="0" t="0" r="1905" b="0"/>
            <wp:docPr id="1" name="Picture 1" descr="Phân tích hệ thống SCADA cho nhà máy điện - cty Hạo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tích hệ thống SCADA cho nhà máy điện - cty Hạo Phươ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9745" cy="3013075"/>
                    </a:xfrm>
                    <a:prstGeom prst="rect">
                      <a:avLst/>
                    </a:prstGeom>
                    <a:noFill/>
                    <a:ln>
                      <a:noFill/>
                    </a:ln>
                  </pic:spPr>
                </pic:pic>
              </a:graphicData>
            </a:graphic>
          </wp:inline>
        </w:drawing>
      </w:r>
    </w:p>
    <w:p w14:paraId="1D93F46A" w14:textId="6D2E07C4" w:rsidR="00E96D49" w:rsidRDefault="00E96D49" w:rsidP="00E96D49">
      <w:pPr>
        <w:pStyle w:val="level2"/>
      </w:pPr>
      <w:bookmarkStart w:id="17" w:name="_Toc102487352"/>
      <w:r>
        <w:t xml:space="preserve">Hệ thống </w:t>
      </w:r>
      <w:r w:rsidR="00667BC2">
        <w:t>điều khiển và giám sát nhà thông minh</w:t>
      </w:r>
      <w:bookmarkEnd w:id="17"/>
    </w:p>
    <w:p w14:paraId="3945E37C" w14:textId="0289B215" w:rsidR="00E96D49" w:rsidRDefault="00667BC2" w:rsidP="00E96D49">
      <w:pPr>
        <w:pStyle w:val="content"/>
        <w:ind w:firstLine="0"/>
      </w:pPr>
      <w:r>
        <w:rPr>
          <w:noProof/>
        </w:rPr>
        <w:drawing>
          <wp:inline distT="0" distB="0" distL="0" distR="0" wp14:anchorId="0A0EA890" wp14:editId="7E89AB9D">
            <wp:extent cx="5579745" cy="3994785"/>
            <wp:effectExtent l="0" t="0" r="1905" b="5715"/>
            <wp:docPr id="3" name="Picture 3" descr="Mô hình nhà thông minh - Istarhom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nhà thông minh - Istarhome.v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9745" cy="3994785"/>
                    </a:xfrm>
                    <a:prstGeom prst="rect">
                      <a:avLst/>
                    </a:prstGeom>
                    <a:noFill/>
                    <a:ln>
                      <a:noFill/>
                    </a:ln>
                  </pic:spPr>
                </pic:pic>
              </a:graphicData>
            </a:graphic>
          </wp:inline>
        </w:drawing>
      </w:r>
    </w:p>
    <w:p w14:paraId="77816F78" w14:textId="164E98C6" w:rsidR="00667BC2" w:rsidRDefault="00667BC2" w:rsidP="00667BC2">
      <w:pPr>
        <w:pStyle w:val="level2"/>
      </w:pPr>
      <w:bookmarkStart w:id="18" w:name="_Toc102487353"/>
      <w:r>
        <w:lastRenderedPageBreak/>
        <w:t>Hệ thống điều khiển và giám sát nhà máy nước</w:t>
      </w:r>
      <w:bookmarkEnd w:id="18"/>
    </w:p>
    <w:p w14:paraId="60479947" w14:textId="654F2071" w:rsidR="00667BC2" w:rsidRDefault="00667BC2" w:rsidP="00667BC2">
      <w:pPr>
        <w:pStyle w:val="content"/>
      </w:pPr>
      <w:r>
        <w:rPr>
          <w:noProof/>
        </w:rPr>
        <w:drawing>
          <wp:inline distT="0" distB="0" distL="0" distR="0" wp14:anchorId="7F10ED84" wp14:editId="1A60BCA7">
            <wp:extent cx="5579745" cy="2992755"/>
            <wp:effectExtent l="0" t="0" r="1905" b="0"/>
            <wp:docPr id="4" name="Picture 4" descr="Hệ thống SCADA nhà máy nước - Phần mềm điều khiển giám sát từ xa nhà máy  nước tại Vĩnh Phúc - Trường Sơn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ệ thống SCADA nhà máy nước - Phần mềm điều khiển giám sát từ xa nhà máy  nước tại Vĩnh Phúc - Trường Sơn Te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2992755"/>
                    </a:xfrm>
                    <a:prstGeom prst="rect">
                      <a:avLst/>
                    </a:prstGeom>
                    <a:noFill/>
                    <a:ln>
                      <a:noFill/>
                    </a:ln>
                  </pic:spPr>
                </pic:pic>
              </a:graphicData>
            </a:graphic>
          </wp:inline>
        </w:drawing>
      </w:r>
    </w:p>
    <w:p w14:paraId="279C82D1" w14:textId="3A5357C1" w:rsidR="00667BC2" w:rsidRDefault="00667BC2" w:rsidP="00667BC2">
      <w:pPr>
        <w:pStyle w:val="content"/>
      </w:pPr>
    </w:p>
    <w:p w14:paraId="2A5A5A10" w14:textId="7E2B7C6E" w:rsidR="00667BC2" w:rsidRDefault="00667BC2" w:rsidP="00667BC2">
      <w:pPr>
        <w:pStyle w:val="level2"/>
      </w:pPr>
      <w:bookmarkStart w:id="19" w:name="_Toc102487354"/>
      <w:r>
        <w:t>Hệ thống điều khiển và giám sát trong nông nghiệp</w:t>
      </w:r>
      <w:bookmarkEnd w:id="19"/>
    </w:p>
    <w:p w14:paraId="768A0674" w14:textId="57C63DBD" w:rsidR="00F2713D" w:rsidRDefault="00667BC2" w:rsidP="00667BC2">
      <w:pPr>
        <w:pStyle w:val="content"/>
      </w:pPr>
      <w:r>
        <w:rPr>
          <w:noProof/>
        </w:rPr>
        <w:drawing>
          <wp:inline distT="0" distB="0" distL="0" distR="0" wp14:anchorId="24DA6729" wp14:editId="4345BC21">
            <wp:extent cx="5579745" cy="3759200"/>
            <wp:effectExtent l="0" t="0" r="1905" b="0"/>
            <wp:docPr id="5" name="Picture 5" descr="Tìm hiểu về hệ thống điều khiển và giám sát trang trại từ x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ìm hiểu về hệ thống điều khiển và giám sát trang trại từ x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759200"/>
                    </a:xfrm>
                    <a:prstGeom prst="rect">
                      <a:avLst/>
                    </a:prstGeom>
                    <a:noFill/>
                    <a:ln>
                      <a:noFill/>
                    </a:ln>
                  </pic:spPr>
                </pic:pic>
              </a:graphicData>
            </a:graphic>
          </wp:inline>
        </w:drawing>
      </w:r>
    </w:p>
    <w:p w14:paraId="0DA1A166" w14:textId="2D2CCC40" w:rsidR="004023DF" w:rsidRDefault="002E46D7" w:rsidP="004023DF">
      <w:pPr>
        <w:pStyle w:val="level1"/>
      </w:pPr>
      <w:r>
        <w:br w:type="page"/>
      </w:r>
      <w:bookmarkStart w:id="20" w:name="_Toc102487355"/>
      <w:r w:rsidR="004023DF">
        <w:lastRenderedPageBreak/>
        <w:t>Kết luận chương 1</w:t>
      </w:r>
      <w:bookmarkEnd w:id="20"/>
    </w:p>
    <w:p w14:paraId="2AEBA52F" w14:textId="0210E7B5" w:rsidR="002E46D7" w:rsidRPr="004023DF" w:rsidRDefault="004023DF" w:rsidP="004023DF">
      <w:pPr>
        <w:rPr>
          <w:rFonts w:ascii="Times New Roman" w:eastAsiaTheme="majorEastAsia" w:hAnsi="Times New Roman" w:cstheme="majorBidi"/>
          <w:b/>
          <w:sz w:val="28"/>
          <w:szCs w:val="26"/>
        </w:rPr>
      </w:pPr>
      <w:r>
        <w:br w:type="page"/>
      </w:r>
    </w:p>
    <w:p w14:paraId="530CBB0C" w14:textId="168A7416" w:rsidR="002E46D7" w:rsidRDefault="002E46D7" w:rsidP="002E46D7">
      <w:pPr>
        <w:pStyle w:val="Heading1"/>
      </w:pPr>
      <w:bookmarkStart w:id="21" w:name="_Toc102487356"/>
      <w:r>
        <w:lastRenderedPageBreak/>
        <w:t>CƠ SỞ LÝ THUYẾT</w:t>
      </w:r>
      <w:bookmarkEnd w:id="21"/>
    </w:p>
    <w:p w14:paraId="58942FE8" w14:textId="1055355B" w:rsidR="00F34E27" w:rsidRPr="00F34E27" w:rsidRDefault="00F34E27" w:rsidP="00F34E27">
      <w:pPr>
        <w:pStyle w:val="level1"/>
      </w:pPr>
      <w:bookmarkStart w:id="22" w:name="_Toc102487357"/>
      <w:r>
        <w:t>Các giao thức chính</w:t>
      </w:r>
      <w:r w:rsidR="000F74C7">
        <w:t xml:space="preserve"> được sử dụng</w:t>
      </w:r>
      <w:bookmarkEnd w:id="22"/>
    </w:p>
    <w:p w14:paraId="753EEEA1" w14:textId="6D73FC35" w:rsidR="00F34E27" w:rsidRDefault="00F34E27" w:rsidP="00F34E27">
      <w:pPr>
        <w:pStyle w:val="level2"/>
      </w:pPr>
      <w:bookmarkStart w:id="23" w:name="_Toc102487358"/>
      <w:r>
        <w:t>Giao thức WiFi</w:t>
      </w:r>
      <w:bookmarkEnd w:id="23"/>
    </w:p>
    <w:p w14:paraId="0B953854" w14:textId="282F66EC" w:rsidR="00F34E27" w:rsidRDefault="00F34E27" w:rsidP="00F34E27">
      <w:pPr>
        <w:pStyle w:val="content"/>
      </w:pPr>
      <w:r w:rsidRPr="00F34E27">
        <w:t>Wi-Fi là một họ các giao thức mạng không dây, dựa trên các tiêu chuẩn của họ IEEE 802.11, được sử dụng rộng rãi trong cho việc kết nối không dây của thiết bị trong mạng nội bộ và việc kết nối Internet</w:t>
      </w:r>
      <w:r>
        <w:t>. WiFi</w:t>
      </w:r>
      <w:r w:rsidRPr="00F34E27">
        <w:t xml:space="preserve"> cho phép các thiết bị điện tử trong phạm vi ngắn chia sẻ dữ liệu thông qua sóng vô tuyến. Ngày nay, WiFi được sử dụng phổ biến trong các hệ thống mạng máy tính trên thế giới, như trong các hộ gia đình, văn phòng làm việc cho việc kết nối các máy tính bàn, laptop, tablet, điện thoại thông minh, máy in,... mà không cần đến cáp mạng, cũng như việc kết nối Internet cho các thiết bị này. </w:t>
      </w:r>
      <w:r>
        <w:t>Nhiều</w:t>
      </w:r>
      <w:r w:rsidRPr="00F34E27">
        <w:t xml:space="preserve"> địa điểm công cộng cũng được bố trí WiFi để phục vụ nhu cầu kết nối Internet cho các thiết bị di động</w:t>
      </w:r>
    </w:p>
    <w:p w14:paraId="3D8C2641" w14:textId="5712D0DE" w:rsidR="00F34E27" w:rsidRDefault="00335571" w:rsidP="00335571">
      <w:pPr>
        <w:pStyle w:val="content"/>
      </w:pPr>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 Quá trình này có thể thực hiện ngược lại, Router nhận tín hiệu vô tuyến từ Adapter và giải mã chúng rồi gửi qua Internet.</w:t>
      </w:r>
    </w:p>
    <w:p w14:paraId="07E3C0B3" w14:textId="40409122" w:rsidR="00335571" w:rsidRDefault="00335571" w:rsidP="00335571">
      <w:pPr>
        <w:pStyle w:val="content"/>
      </w:pPr>
      <w:r>
        <w:rPr>
          <w:noProof/>
        </w:rPr>
        <w:drawing>
          <wp:inline distT="0" distB="0" distL="0" distR="0" wp14:anchorId="74BE71E0" wp14:editId="68D4A165">
            <wp:extent cx="4578185" cy="25901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663" cy="2595486"/>
                    </a:xfrm>
                    <a:prstGeom prst="rect">
                      <a:avLst/>
                    </a:prstGeom>
                    <a:noFill/>
                  </pic:spPr>
                </pic:pic>
              </a:graphicData>
            </a:graphic>
          </wp:inline>
        </w:drawing>
      </w:r>
    </w:p>
    <w:p w14:paraId="080C9F58" w14:textId="6BA5CD17" w:rsidR="00335571" w:rsidRDefault="00335571" w:rsidP="00335571">
      <w:pPr>
        <w:pStyle w:val="content"/>
        <w:ind w:firstLine="0"/>
      </w:pPr>
      <w:r>
        <w:lastRenderedPageBreak/>
        <w:t>Một số chuẩn WiFi hiện nay:</w:t>
      </w:r>
    </w:p>
    <w:p w14:paraId="06C0D5E3" w14:textId="27842B93" w:rsidR="00335571" w:rsidRPr="00335571" w:rsidRDefault="00335571" w:rsidP="00335571">
      <w:pPr>
        <w:pStyle w:val="content"/>
      </w:pPr>
      <w:r w:rsidRPr="00335571">
        <w:t>Có rất nhiều chuẩn WiFi phổ biến hiện nay (hình …) . Tất cả các chuẩn WiFi trên Việt Nam đều có sử dụng. Tuy nhiên, hai chuẩn phổ biến nhất hiện nay là 802.11g và 802.11n và được sử dụng nhiều nhất vẫn là 802.11n, hoạt động ở 2 dải tần 2.4GHz và 5GHz.</w:t>
      </w:r>
    </w:p>
    <w:p w14:paraId="52B9D408" w14:textId="2EDA0742" w:rsidR="00335571" w:rsidRPr="00335571" w:rsidRDefault="00335571" w:rsidP="00335571">
      <w:pPr>
        <w:pStyle w:val="content"/>
      </w:pPr>
      <w:r w:rsidRPr="00335571">
        <w:t>Ngày nay một số thiết bị mới được sản xuất ở Việt Nam đã sử dụng các chuẩn 802.11ac, tuy nhiên số lượng này chưa nhiều (mặc dù ở các nước phát triển đã sử dụng rất phổ biến), một phần do chưa phù hợp với hạ tầng mạng còn hạn chế ở nước ta hiện nay.</w:t>
      </w:r>
    </w:p>
    <w:p w14:paraId="02CA3762" w14:textId="52C6B3C0" w:rsidR="00335571" w:rsidRDefault="00335571" w:rsidP="00335571">
      <w:pPr>
        <w:pStyle w:val="content"/>
        <w:ind w:firstLine="0"/>
      </w:pPr>
      <w:r>
        <w:rPr>
          <w:noProof/>
        </w:rPr>
        <w:drawing>
          <wp:inline distT="0" distB="0" distL="0" distR="0" wp14:anchorId="69A6072C" wp14:editId="62EAFAD6">
            <wp:extent cx="5579745" cy="2291715"/>
            <wp:effectExtent l="0" t="0" r="1905" b="0"/>
            <wp:docPr id="7" name="Picture 7" descr="Các chuẩn wif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 chuẩn wifi hiện n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291715"/>
                    </a:xfrm>
                    <a:prstGeom prst="rect">
                      <a:avLst/>
                    </a:prstGeom>
                    <a:noFill/>
                    <a:ln>
                      <a:noFill/>
                    </a:ln>
                  </pic:spPr>
                </pic:pic>
              </a:graphicData>
            </a:graphic>
          </wp:inline>
        </w:drawing>
      </w:r>
    </w:p>
    <w:p w14:paraId="2BEAB8A6" w14:textId="0A16F6EE" w:rsidR="00335571" w:rsidRPr="0093608D" w:rsidRDefault="0093608D" w:rsidP="0093608D">
      <w:pPr>
        <w:pStyle w:val="content"/>
      </w:pPr>
      <w:r w:rsidRPr="0093608D">
        <w:t>WiFi 6 là tiêu chuẩn mới nhất trong WiFi. Phiên bản mới nhất của tiêu chuẩn WiFi là 802.11ax (WiFi-6) và là bản nâng cấp so với tiêu chuẩn trước đó, là 802.11ac (WiFi-5). Tiêu chuẩn nâng cấp này, WiFi 6, chủ yếu dành cho các thiết bị tương thích (như bộ định tuyến) để truyền tín hiệu WiFi hiệu quả hơn. WiFi 6 được xây dựng để đáp ứng với số lượng thiết bị ngày càng tăng trên thế giới và để cải thiện hiệu suất trong mật độ mạng cao như căn hộ có nhiều bộ định tuyến hoặc sân vận động ngoài trời. Thuật ngữ WiFi 6 được liên minh WiFi đặt ra là một chỉ định của ngành và được coi là một tên thân thiện với người tiêu dùng đối với tên tiêu chuẩn công nghiệp của nó là 802.11ax.</w:t>
      </w:r>
    </w:p>
    <w:p w14:paraId="0A558550" w14:textId="619486A2" w:rsidR="00F34E27" w:rsidRDefault="00F34E27" w:rsidP="00F34E27">
      <w:pPr>
        <w:pStyle w:val="level2"/>
      </w:pPr>
      <w:bookmarkStart w:id="24" w:name="_Toc102487359"/>
      <w:r>
        <w:lastRenderedPageBreak/>
        <w:t>Giao thức HTTP</w:t>
      </w:r>
      <w:bookmarkEnd w:id="24"/>
    </w:p>
    <w:p w14:paraId="3A466A67" w14:textId="07DE3A79" w:rsidR="0093608D" w:rsidRDefault="0093608D" w:rsidP="0093608D">
      <w:pPr>
        <w:pStyle w:val="content"/>
      </w:pPr>
      <w: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7375F78A" w14:textId="4AB9968A" w:rsidR="0093608D" w:rsidRDefault="0093608D" w:rsidP="0093608D">
      <w:pPr>
        <w:pStyle w:val="content"/>
        <w:ind w:firstLine="0"/>
      </w:pPr>
      <w:r>
        <w:rPr>
          <w:noProof/>
        </w:rPr>
        <w:drawing>
          <wp:inline distT="0" distB="0" distL="0" distR="0" wp14:anchorId="745E51C6" wp14:editId="097E3B67">
            <wp:extent cx="5579745" cy="3190240"/>
            <wp:effectExtent l="0" t="0" r="1905" b="0"/>
            <wp:docPr id="8" name="Picture 8" descr="bo giao thuc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giao thuc tcp 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90240"/>
                    </a:xfrm>
                    <a:prstGeom prst="rect">
                      <a:avLst/>
                    </a:prstGeom>
                    <a:noFill/>
                    <a:ln>
                      <a:noFill/>
                    </a:ln>
                  </pic:spPr>
                </pic:pic>
              </a:graphicData>
            </a:graphic>
          </wp:inline>
        </w:drawing>
      </w:r>
    </w:p>
    <w:p w14:paraId="4CD107D8" w14:textId="5FA282A9" w:rsidR="0093608D" w:rsidRDefault="0093608D" w:rsidP="0093608D">
      <w:pPr>
        <w:pStyle w:val="content"/>
      </w:pPr>
      <w:r>
        <w:rPr>
          <w:noProof/>
        </w:rPr>
        <w:drawing>
          <wp:anchor distT="0" distB="0" distL="114300" distR="114300" simplePos="0" relativeHeight="251658240" behindDoc="0" locked="0" layoutInCell="1" allowOverlap="1" wp14:anchorId="0BD7EF1B" wp14:editId="787B68BB">
            <wp:simplePos x="0" y="0"/>
            <wp:positionH relativeFrom="margin">
              <wp:align>center</wp:align>
            </wp:positionH>
            <wp:positionV relativeFrom="paragraph">
              <wp:posOffset>1605437</wp:posOffset>
            </wp:positionV>
            <wp:extent cx="5148090" cy="1763486"/>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8090" cy="1763486"/>
                    </a:xfrm>
                    <a:prstGeom prst="rect">
                      <a:avLst/>
                    </a:prstGeom>
                    <a:noFill/>
                    <a:ln>
                      <a:noFill/>
                    </a:ln>
                  </pic:spPr>
                </pic:pic>
              </a:graphicData>
            </a:graphic>
          </wp:anchor>
        </w:drawing>
      </w:r>
      <w:r w:rsidRPr="0093608D">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706D0592" w14:textId="5704C229" w:rsidR="0093608D" w:rsidRDefault="00CC78F0" w:rsidP="0093608D">
      <w:pPr>
        <w:pStyle w:val="content"/>
      </w:pPr>
      <w:r w:rsidRPr="00CC78F0">
        <w:t>Ngoài ra, khi các hệ thống trao đổi dữ liệu với nhau, chúng cũng sử dụng giao thức này nhưng 2 bên đều là server.</w:t>
      </w:r>
    </w:p>
    <w:p w14:paraId="0DE7F40E" w14:textId="58408461" w:rsidR="00F34E27" w:rsidRDefault="00F34E27" w:rsidP="00F34E27">
      <w:pPr>
        <w:pStyle w:val="level2"/>
      </w:pPr>
      <w:bookmarkStart w:id="25" w:name="_Toc102487360"/>
      <w:r>
        <w:lastRenderedPageBreak/>
        <w:t>Giao thức MQTT</w:t>
      </w:r>
      <w:bookmarkEnd w:id="25"/>
    </w:p>
    <w:p w14:paraId="57170D1F" w14:textId="24FFFBF1" w:rsidR="00CC78F0" w:rsidRDefault="00CC78F0" w:rsidP="00CC78F0">
      <w:pPr>
        <w:pStyle w:val="content"/>
      </w:pPr>
      <w:r w:rsidRPr="00E03CD1">
        <w:rPr>
          <w:i/>
          <w:iCs/>
          <w:noProof/>
        </w:rPr>
        <w:drawing>
          <wp:anchor distT="0" distB="0" distL="114300" distR="114300" simplePos="0" relativeHeight="251660288" behindDoc="0" locked="0" layoutInCell="1" allowOverlap="1" wp14:anchorId="25538873" wp14:editId="73845DA8">
            <wp:simplePos x="0" y="0"/>
            <wp:positionH relativeFrom="margin">
              <wp:posOffset>724395</wp:posOffset>
            </wp:positionH>
            <wp:positionV relativeFrom="paragraph">
              <wp:posOffset>1477942</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78F0">
        <w:t>MQTT là một giao thức truyền tải dữ liệu, sử dụng mô hình mạng Publish – Subscribe nhằm mục đính truyền dữ liệu giữa các thiết bị. Giao thức thường chạy qua TCP / IP. Tuy nhiên, bất kỳ giao thức mạng nào cung cấp các kết nối theo thứ tự, không mất dữ liệu, hai chiều đều có thể hỗ trợ MQTT. Nó được thiết kế cho các kết nối với các vị trí ở xa hoặc băng thông mạng bị hạn chế.</w:t>
      </w:r>
    </w:p>
    <w:p w14:paraId="6767C1AF" w14:textId="77777777" w:rsidR="00CC78F0" w:rsidRDefault="00CC78F0" w:rsidP="00CC78F0">
      <w:pPr>
        <w:pStyle w:val="content"/>
        <w:ind w:firstLine="0"/>
      </w:pPr>
    </w:p>
    <w:p w14:paraId="4C9431E6" w14:textId="79388467" w:rsidR="00010D3A" w:rsidRDefault="00F34E27" w:rsidP="00010D3A">
      <w:pPr>
        <w:pStyle w:val="level1"/>
      </w:pPr>
      <w:bookmarkStart w:id="26" w:name="_Toc102487361"/>
      <w:r>
        <w:t>Linh kiện và phần mềm thiết kế mạch</w:t>
      </w:r>
      <w:bookmarkEnd w:id="26"/>
    </w:p>
    <w:p w14:paraId="371CC94D" w14:textId="25EADF55" w:rsidR="002E46D7" w:rsidRDefault="002E46D7" w:rsidP="002E46D7">
      <w:pPr>
        <w:pStyle w:val="level2"/>
      </w:pPr>
      <w:bookmarkStart w:id="27" w:name="_Toc102487362"/>
      <w:r>
        <w:t>Vi điều khiển ESP32</w:t>
      </w:r>
      <w:r w:rsidR="00AD092A">
        <w:t xml:space="preserve"> </w:t>
      </w:r>
      <w:r w:rsidR="00AD092A" w:rsidRPr="00AD092A">
        <w:t>https://vi.wikipedia.org/wiki/ESP32</w:t>
      </w:r>
      <w:bookmarkEnd w:id="27"/>
    </w:p>
    <w:p w14:paraId="53DD8260" w14:textId="543A7C79" w:rsidR="00AD092A" w:rsidRPr="00AD092A" w:rsidRDefault="00CC78F0" w:rsidP="00AD092A">
      <w:pPr>
        <w:pStyle w:val="content"/>
      </w:pPr>
      <w:r w:rsidRPr="00CC78F0">
        <w:t>ESP32 là một series các vi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r>
        <w:t xml:space="preserve">. </w:t>
      </w:r>
      <w:r w:rsidRPr="00CC78F0">
        <w:t>ESP32 là sản phẩm kế thừa từ vi điều khiển ESP8266.</w:t>
      </w:r>
      <w:r w:rsidR="00AD092A">
        <w:t xml:space="preserve"> </w:t>
      </w:r>
      <w:r w:rsidR="00AD092A" w:rsidRPr="00AD092A">
        <w:t>Các tính năng của ESP32 bao gồm:</w:t>
      </w:r>
    </w:p>
    <w:p w14:paraId="73DF8CBD" w14:textId="77777777" w:rsidR="00AD092A" w:rsidRPr="00AD092A" w:rsidRDefault="00AD092A" w:rsidP="00AD092A">
      <w:pPr>
        <w:pStyle w:val="content"/>
        <w:ind w:firstLine="0"/>
        <w:rPr>
          <w:i/>
          <w:iCs/>
        </w:rPr>
      </w:pPr>
      <w:r w:rsidRPr="00AD092A">
        <w:rPr>
          <w:i/>
          <w:iCs/>
        </w:rPr>
        <w:t>Bộ xử lý:</w:t>
      </w:r>
    </w:p>
    <w:p w14:paraId="62273621" w14:textId="636B75F9" w:rsidR="00AD092A" w:rsidRPr="00AD092A" w:rsidRDefault="00AD092A" w:rsidP="00AD092A">
      <w:pPr>
        <w:pStyle w:val="content"/>
        <w:numPr>
          <w:ilvl w:val="0"/>
          <w:numId w:val="13"/>
        </w:numPr>
      </w:pPr>
      <w:r w:rsidRPr="00AD092A">
        <w:lastRenderedPageBreak/>
        <w:t>CPU: Bộ vi xử lý Xtensa lõi kép (hoặc lõi đơn) 32-bit LX6, hoạt động ở tần số 240 MHz (160 MHz cho ESP32-S0WD và ESP32-U4WDH</w:t>
      </w:r>
      <w:r>
        <w:t>)</w:t>
      </w:r>
      <w:r w:rsidRPr="00AD092A">
        <w:t xml:space="preserve"> và hoạt động ở tối đa 600 </w:t>
      </w:r>
      <w:r w:rsidRPr="00AD092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AD092A">
        <w:t xml:space="preserve">MIPS (200 MIPS với ESP32-S0WD/ESP32-U4WDH) </w:t>
      </w:r>
    </w:p>
    <w:p w14:paraId="1554796A" w14:textId="77777777" w:rsidR="00AD092A" w:rsidRPr="00AD092A" w:rsidRDefault="00AD092A" w:rsidP="00AD092A">
      <w:pPr>
        <w:pStyle w:val="content"/>
        <w:numPr>
          <w:ilvl w:val="0"/>
          <w:numId w:val="13"/>
        </w:numPr>
      </w:pPr>
      <w:r w:rsidRPr="00AD092A">
        <w:t>Bộ đồng xử lý (co-processor) công suất cực thấp (Ultra low power, viết tắt: ULP)</w:t>
      </w:r>
    </w:p>
    <w:p w14:paraId="64C2A0C9" w14:textId="66674A73" w:rsidR="00AD092A" w:rsidRPr="00AD092A" w:rsidRDefault="00AD092A" w:rsidP="00AD092A">
      <w:pPr>
        <w:pStyle w:val="content"/>
        <w:ind w:firstLine="0"/>
      </w:pPr>
      <w:r w:rsidRPr="00AD092A">
        <w:rPr>
          <w:rStyle w:val="contentChar"/>
          <w:i/>
          <w:iCs/>
        </w:rPr>
        <w:t>Hệ thống xung nhịp:</w:t>
      </w:r>
      <w:r w:rsidRPr="00AD092A">
        <w:t xml:space="preserve"> CPU Clock, RTC Clock và Audio PLL Clock</w:t>
      </w:r>
    </w:p>
    <w:p w14:paraId="199F3196" w14:textId="692ACC9B" w:rsidR="00AD092A" w:rsidRPr="00AD092A" w:rsidRDefault="00AD092A" w:rsidP="00AD092A">
      <w:pPr>
        <w:pStyle w:val="content"/>
        <w:ind w:firstLine="0"/>
        <w:rPr>
          <w:i/>
          <w:iCs/>
        </w:rPr>
      </w:pPr>
      <w:r w:rsidRPr="00AD092A">
        <w:rPr>
          <w:i/>
          <w:iCs/>
        </w:rPr>
        <w:t xml:space="preserve">Bộ nhớ nội: </w:t>
      </w:r>
    </w:p>
    <w:p w14:paraId="0B3E16EB" w14:textId="77777777" w:rsidR="00AD092A" w:rsidRPr="00AD092A" w:rsidRDefault="00AD092A" w:rsidP="00AD092A">
      <w:pPr>
        <w:pStyle w:val="content"/>
        <w:numPr>
          <w:ilvl w:val="0"/>
          <w:numId w:val="14"/>
        </w:numPr>
      </w:pPr>
      <w:r w:rsidRPr="00AD092A">
        <w:t>448 KB bộ nhớ ROM cho việc booting và các tính năng lõi</w:t>
      </w:r>
    </w:p>
    <w:p w14:paraId="6801FD86" w14:textId="77777777" w:rsidR="00AD092A" w:rsidRPr="00AD092A" w:rsidRDefault="00AD092A" w:rsidP="00AD092A">
      <w:pPr>
        <w:pStyle w:val="content"/>
        <w:numPr>
          <w:ilvl w:val="0"/>
          <w:numId w:val="14"/>
        </w:numPr>
      </w:pPr>
      <w:r w:rsidRPr="00AD092A">
        <w:t>520 KB bộ nhớ SRAM trên chip cho dữ liệu và tập lệnh</w:t>
      </w:r>
    </w:p>
    <w:p w14:paraId="2F67FAD0" w14:textId="2B45584D" w:rsidR="00AD092A" w:rsidRDefault="00AD092A" w:rsidP="00AD092A">
      <w:pPr>
        <w:pStyle w:val="content"/>
        <w:ind w:firstLine="0"/>
        <w:rPr>
          <w:i/>
          <w:iCs/>
        </w:rPr>
      </w:pPr>
      <w:r w:rsidRPr="00AD092A">
        <w:rPr>
          <w:i/>
          <w:iCs/>
        </w:rPr>
        <w:t>Kết nối không dây:</w:t>
      </w:r>
    </w:p>
    <w:p w14:paraId="7F0B2B78" w14:textId="77777777" w:rsidR="00AD092A" w:rsidRDefault="00AD092A" w:rsidP="001038EF">
      <w:pPr>
        <w:pStyle w:val="content"/>
        <w:numPr>
          <w:ilvl w:val="0"/>
          <w:numId w:val="16"/>
        </w:numPr>
      </w:pPr>
      <w:r>
        <w:t>Wi-Fi: 802.11 b/g/n</w:t>
      </w:r>
    </w:p>
    <w:p w14:paraId="0FFED2D7" w14:textId="3DEB4804" w:rsidR="00AD092A" w:rsidRDefault="00AD092A" w:rsidP="001038EF">
      <w:pPr>
        <w:pStyle w:val="content"/>
        <w:numPr>
          <w:ilvl w:val="0"/>
          <w:numId w:val="16"/>
        </w:numPr>
      </w:pPr>
      <w:r>
        <w:t>Bluetooth: v4.2 BR/EDR và BLE (chia sẻ sóng vô tuyến với Wi-Fi)</w:t>
      </w:r>
    </w:p>
    <w:p w14:paraId="22DBEE4E" w14:textId="52ED591E" w:rsidR="00AD092A" w:rsidRPr="00AD092A" w:rsidRDefault="00AD092A" w:rsidP="00AD092A">
      <w:pPr>
        <w:pStyle w:val="content"/>
        <w:ind w:firstLine="0"/>
        <w:rPr>
          <w:i/>
          <w:iCs/>
        </w:rPr>
      </w:pPr>
      <w:r w:rsidRPr="00AD092A">
        <w:rPr>
          <w:i/>
          <w:iCs/>
        </w:rPr>
        <w:t>34 GPIO vật lý với các ngoại vi</w:t>
      </w:r>
    </w:p>
    <w:p w14:paraId="6A51DA55" w14:textId="77777777" w:rsidR="00AD092A" w:rsidRDefault="00AD092A" w:rsidP="001038EF">
      <w:pPr>
        <w:pStyle w:val="content"/>
        <w:numPr>
          <w:ilvl w:val="0"/>
          <w:numId w:val="15"/>
        </w:numPr>
      </w:pPr>
      <w:r>
        <w:t>ADC SAR 12 bit, 18 kênh</w:t>
      </w:r>
    </w:p>
    <w:p w14:paraId="6131F154" w14:textId="77777777" w:rsidR="00AD092A" w:rsidRDefault="00AD092A" w:rsidP="001038EF">
      <w:pPr>
        <w:pStyle w:val="content"/>
        <w:numPr>
          <w:ilvl w:val="0"/>
          <w:numId w:val="15"/>
        </w:numPr>
      </w:pPr>
      <w:r>
        <w:t>DAC 2 × 8-bit</w:t>
      </w:r>
    </w:p>
    <w:p w14:paraId="5404066C" w14:textId="77777777" w:rsidR="00AD092A" w:rsidRDefault="00AD092A" w:rsidP="001038EF">
      <w:pPr>
        <w:pStyle w:val="content"/>
        <w:numPr>
          <w:ilvl w:val="0"/>
          <w:numId w:val="15"/>
        </w:numPr>
      </w:pPr>
      <w:r>
        <w:t>10 cảm biến cảm ứng (touch sensor) (GPIO cảm ứng điện dung)</w:t>
      </w:r>
    </w:p>
    <w:p w14:paraId="39772E15" w14:textId="77777777" w:rsidR="00AD092A" w:rsidRDefault="00AD092A" w:rsidP="001038EF">
      <w:pPr>
        <w:pStyle w:val="content"/>
        <w:numPr>
          <w:ilvl w:val="0"/>
          <w:numId w:val="15"/>
        </w:numPr>
      </w:pPr>
      <w:r>
        <w:t>3 SPI (SPI, HSPI và VSPI) hoạt động ở cả 2 chế độ master/slave.[8] Module ESP32 hỗ trợ 4 ngoại vi SPI với SPI0 và SPI1 kết nối đến bộ nhớ flash của ESP32 còn SPI2 và SPI3 tương ứng với HSPI và VSPI.[9]</w:t>
      </w:r>
    </w:p>
    <w:p w14:paraId="2C2FB518" w14:textId="77777777" w:rsidR="00AD092A" w:rsidRDefault="00AD092A" w:rsidP="001038EF">
      <w:pPr>
        <w:pStyle w:val="content"/>
        <w:numPr>
          <w:ilvl w:val="0"/>
          <w:numId w:val="15"/>
        </w:numPr>
      </w:pPr>
      <w:r>
        <w:t>2 I²S</w:t>
      </w:r>
    </w:p>
    <w:p w14:paraId="3D432EEA" w14:textId="4A7129C0" w:rsidR="00AD092A" w:rsidRDefault="00AD092A" w:rsidP="001038EF">
      <w:pPr>
        <w:pStyle w:val="content"/>
        <w:numPr>
          <w:ilvl w:val="0"/>
          <w:numId w:val="15"/>
        </w:numPr>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r w:rsidR="001038EF">
        <w:t>.</w:t>
      </w:r>
    </w:p>
    <w:p w14:paraId="556B8EA3" w14:textId="77777777" w:rsidR="00AD092A" w:rsidRDefault="00AD092A" w:rsidP="001038EF">
      <w:pPr>
        <w:pStyle w:val="content"/>
        <w:numPr>
          <w:ilvl w:val="0"/>
          <w:numId w:val="15"/>
        </w:numPr>
      </w:pPr>
      <w:r>
        <w:lastRenderedPageBreak/>
        <w:t>3 UART (UART0, UART1, UART2) với tốc độ lên đến 5 Mbps[10]</w:t>
      </w:r>
    </w:p>
    <w:p w14:paraId="1A4BF5EF" w14:textId="77777777" w:rsidR="00AD092A" w:rsidRDefault="00AD092A" w:rsidP="001038EF">
      <w:pPr>
        <w:pStyle w:val="content"/>
        <w:numPr>
          <w:ilvl w:val="0"/>
          <w:numId w:val="15"/>
        </w:numPr>
      </w:pPr>
      <w:r>
        <w:t>SD/SDIO/CE-ATA/MMC/eMMC host controller</w:t>
      </w:r>
    </w:p>
    <w:p w14:paraId="6F2688D2" w14:textId="77777777" w:rsidR="00AD092A" w:rsidRDefault="00AD092A" w:rsidP="001038EF">
      <w:pPr>
        <w:pStyle w:val="content"/>
        <w:numPr>
          <w:ilvl w:val="0"/>
          <w:numId w:val="15"/>
        </w:numPr>
      </w:pPr>
      <w:r>
        <w:t>SDIO/SPI slave controller</w:t>
      </w:r>
    </w:p>
    <w:p w14:paraId="345BC691" w14:textId="77777777" w:rsidR="00AD092A" w:rsidRDefault="00AD092A" w:rsidP="001038EF">
      <w:pPr>
        <w:pStyle w:val="content"/>
        <w:numPr>
          <w:ilvl w:val="0"/>
          <w:numId w:val="15"/>
        </w:numPr>
      </w:pPr>
      <w:r>
        <w:t>Ethernet MAC interface cho DMA và IEEE 1588 Precision Time Protocol (tạm dịch: Giao thức thời gian chính xác IEEE 1588)</w:t>
      </w:r>
    </w:p>
    <w:p w14:paraId="3FDD8044" w14:textId="77777777" w:rsidR="00AD092A" w:rsidRDefault="00AD092A" w:rsidP="001038EF">
      <w:pPr>
        <w:pStyle w:val="content"/>
        <w:numPr>
          <w:ilvl w:val="0"/>
          <w:numId w:val="15"/>
        </w:numPr>
      </w:pPr>
      <w:r>
        <w:t>CAN bus 2.0</w:t>
      </w:r>
    </w:p>
    <w:p w14:paraId="2F8E9782" w14:textId="77777777" w:rsidR="00AD092A" w:rsidRDefault="00AD092A" w:rsidP="001038EF">
      <w:pPr>
        <w:pStyle w:val="content"/>
        <w:numPr>
          <w:ilvl w:val="0"/>
          <w:numId w:val="15"/>
        </w:numPr>
      </w:pPr>
      <w:r>
        <w:t>Bộ điều khiển hồng ngoại từ xa (TX/RX, lên đến 8 kênh)</w:t>
      </w:r>
    </w:p>
    <w:p w14:paraId="0C5711CC" w14:textId="77777777" w:rsidR="00AD092A" w:rsidRDefault="00AD092A" w:rsidP="001038EF">
      <w:pPr>
        <w:pStyle w:val="content"/>
        <w:numPr>
          <w:ilvl w:val="0"/>
          <w:numId w:val="15"/>
        </w:numPr>
      </w:pPr>
      <w:r>
        <w:t>PWM cho điều khiển động cơ</w:t>
      </w:r>
    </w:p>
    <w:p w14:paraId="03528219" w14:textId="77777777" w:rsidR="00AD092A" w:rsidRDefault="00AD092A" w:rsidP="001038EF">
      <w:pPr>
        <w:pStyle w:val="content"/>
        <w:numPr>
          <w:ilvl w:val="0"/>
          <w:numId w:val="15"/>
        </w:numPr>
      </w:pPr>
      <w:r>
        <w:t>LED PWM (lên đến 16 kênh)</w:t>
      </w:r>
    </w:p>
    <w:p w14:paraId="0F55BB66" w14:textId="77777777" w:rsidR="00AD092A" w:rsidRDefault="00AD092A" w:rsidP="001038EF">
      <w:pPr>
        <w:pStyle w:val="content"/>
        <w:numPr>
          <w:ilvl w:val="0"/>
          <w:numId w:val="15"/>
        </w:numPr>
      </w:pPr>
      <w:r>
        <w:t>Cảm biến hiệu ứng Hall</w:t>
      </w:r>
    </w:p>
    <w:p w14:paraId="3067B512" w14:textId="523620BC" w:rsidR="00AD092A" w:rsidRPr="00AD092A" w:rsidRDefault="00AD092A" w:rsidP="001038EF">
      <w:pPr>
        <w:pStyle w:val="content"/>
        <w:numPr>
          <w:ilvl w:val="0"/>
          <w:numId w:val="15"/>
        </w:numPr>
      </w:pPr>
      <w:r>
        <w:t>Bộ tiền khuếch đại analog công suất cực thấp (Ultra low power analog pre-amplifier)</w:t>
      </w:r>
    </w:p>
    <w:p w14:paraId="5A0AA5C1" w14:textId="77777777" w:rsidR="00AD092A" w:rsidRPr="001038EF" w:rsidRDefault="00AD092A" w:rsidP="001038EF">
      <w:pPr>
        <w:pStyle w:val="content"/>
        <w:ind w:firstLine="0"/>
        <w:rPr>
          <w:i/>
          <w:iCs/>
        </w:rPr>
      </w:pPr>
      <w:r w:rsidRPr="001038EF">
        <w:rPr>
          <w:i/>
          <w:iCs/>
        </w:rPr>
        <w:t>Bảo mật:</w:t>
      </w:r>
    </w:p>
    <w:p w14:paraId="6585D61F" w14:textId="77777777" w:rsidR="00AD092A" w:rsidRPr="00AD092A" w:rsidRDefault="00AD092A" w:rsidP="001038EF">
      <w:pPr>
        <w:pStyle w:val="content"/>
        <w:numPr>
          <w:ilvl w:val="0"/>
          <w:numId w:val="17"/>
        </w:numPr>
      </w:pPr>
      <w:r w:rsidRPr="00AD092A">
        <w:t>Hỗ trợ tất cả các tính năng bảo mật chuẩn IEEE 802.11, bao gồm WFA, WPA/WPA2 và WAPI.</w:t>
      </w:r>
    </w:p>
    <w:p w14:paraId="5A744A83" w14:textId="77777777" w:rsidR="00AD092A" w:rsidRPr="00AD092A" w:rsidRDefault="00AD092A" w:rsidP="001038EF">
      <w:pPr>
        <w:pStyle w:val="content"/>
        <w:numPr>
          <w:ilvl w:val="0"/>
          <w:numId w:val="17"/>
        </w:numPr>
      </w:pPr>
      <w:r w:rsidRPr="00AD092A">
        <w:t>Secure boot (tạm dịch: khởi động an toàn)</w:t>
      </w:r>
    </w:p>
    <w:p w14:paraId="3A5B68F8" w14:textId="77777777" w:rsidR="00AD092A" w:rsidRPr="00AD092A" w:rsidRDefault="00AD092A" w:rsidP="001038EF">
      <w:pPr>
        <w:pStyle w:val="content"/>
        <w:numPr>
          <w:ilvl w:val="0"/>
          <w:numId w:val="17"/>
        </w:numPr>
      </w:pPr>
      <w:r w:rsidRPr="00AD092A">
        <w:t>Mã hóa flash</w:t>
      </w:r>
    </w:p>
    <w:p w14:paraId="5FD6C2B7" w14:textId="77777777" w:rsidR="00AD092A" w:rsidRPr="00AD092A" w:rsidRDefault="00AD092A" w:rsidP="001038EF">
      <w:pPr>
        <w:pStyle w:val="content"/>
        <w:numPr>
          <w:ilvl w:val="0"/>
          <w:numId w:val="17"/>
        </w:numPr>
      </w:pPr>
      <w:r w:rsidRPr="00AD092A">
        <w:t>1024-bit OTP, lên đến 768-bit cho khách hàng</w:t>
      </w:r>
    </w:p>
    <w:p w14:paraId="4CF8D167" w14:textId="53DBAF46" w:rsidR="00AD092A" w:rsidRPr="00AD092A" w:rsidRDefault="00AD092A" w:rsidP="001038EF">
      <w:pPr>
        <w:pStyle w:val="content"/>
        <w:numPr>
          <w:ilvl w:val="0"/>
          <w:numId w:val="17"/>
        </w:numPr>
      </w:pPr>
      <w:r w:rsidRPr="00AD092A">
        <w:t>Tăng tốc mã hóa phần cứng: </w:t>
      </w:r>
      <w:r w:rsidR="001038EF">
        <w:t>AES</w:t>
      </w:r>
      <w:r w:rsidRPr="00AD092A">
        <w:t>, SHA-2, </w:t>
      </w:r>
      <w:r w:rsidR="001038EF">
        <w:t>RSA,</w:t>
      </w:r>
      <w:r w:rsidRPr="00AD092A">
        <w:t xml:space="preserve"> elliptic curve cryptography (ECC, tạm dịch: mật mã đường cong ellip), trình tạo số ngẫu nhiên (random number generator)</w:t>
      </w:r>
    </w:p>
    <w:p w14:paraId="00863DFB" w14:textId="5FD1C140" w:rsidR="00AD092A" w:rsidRPr="001038EF" w:rsidRDefault="00AD092A" w:rsidP="001038EF">
      <w:pPr>
        <w:pStyle w:val="content"/>
        <w:ind w:firstLine="0"/>
        <w:rPr>
          <w:i/>
          <w:iCs/>
        </w:rPr>
      </w:pPr>
      <w:r w:rsidRPr="001038EF">
        <w:rPr>
          <w:i/>
          <w:iCs/>
        </w:rPr>
        <w:t>Quản lý năng lượng</w:t>
      </w:r>
    </w:p>
    <w:p w14:paraId="39046654" w14:textId="77777777" w:rsidR="00AD092A" w:rsidRPr="00AD092A" w:rsidRDefault="00AD092A" w:rsidP="001038EF">
      <w:pPr>
        <w:pStyle w:val="content"/>
        <w:numPr>
          <w:ilvl w:val="0"/>
          <w:numId w:val="18"/>
        </w:numPr>
      </w:pPr>
      <w:r w:rsidRPr="00AD092A">
        <w:t>Bộ ổn áp nội với điện áp rơi thấp (internal low-dropout regulator)</w:t>
      </w:r>
    </w:p>
    <w:p w14:paraId="78D67B6E" w14:textId="77777777" w:rsidR="00AD092A" w:rsidRPr="00AD092A" w:rsidRDefault="00AD092A" w:rsidP="001038EF">
      <w:pPr>
        <w:pStyle w:val="content"/>
        <w:numPr>
          <w:ilvl w:val="0"/>
          <w:numId w:val="18"/>
        </w:numPr>
      </w:pPr>
      <w:r w:rsidRPr="00AD092A">
        <w:lastRenderedPageBreak/>
        <w:t>Miền nguồn riêng (individual power domain) cho RTC</w:t>
      </w:r>
    </w:p>
    <w:p w14:paraId="574A2B3D" w14:textId="77777777" w:rsidR="00AD092A" w:rsidRPr="00AD092A" w:rsidRDefault="00AD092A" w:rsidP="001038EF">
      <w:pPr>
        <w:pStyle w:val="content"/>
        <w:numPr>
          <w:ilvl w:val="0"/>
          <w:numId w:val="18"/>
        </w:numPr>
      </w:pPr>
      <w:r w:rsidRPr="00AD092A">
        <w:t>Dòng 5 μA cho chế độ deep sleep</w:t>
      </w:r>
    </w:p>
    <w:p w14:paraId="48F8653A" w14:textId="1F19E991" w:rsidR="00AD092A" w:rsidRDefault="00AD092A" w:rsidP="001038EF">
      <w:pPr>
        <w:pStyle w:val="content"/>
        <w:numPr>
          <w:ilvl w:val="0"/>
          <w:numId w:val="18"/>
        </w:numPr>
      </w:pPr>
      <w:r w:rsidRPr="00AD092A">
        <w:t>Trở lại hoạt động từ ngắt GPIO, timer, đo ADC, ngắt với cảm ứng điện dung</w:t>
      </w:r>
    </w:p>
    <w:p w14:paraId="58DD51B1" w14:textId="62A70886" w:rsidR="002E46D7" w:rsidRDefault="006B35A3" w:rsidP="002E46D7">
      <w:pPr>
        <w:pStyle w:val="level2"/>
      </w:pPr>
      <w:bookmarkStart w:id="28" w:name="_Toc102487363"/>
      <w:r>
        <w:t>IC cách ly nguồn B5050S</w:t>
      </w:r>
      <w:bookmarkEnd w:id="28"/>
    </w:p>
    <w:p w14:paraId="121B332C" w14:textId="4A7FB6AF" w:rsidR="006C31F3" w:rsidRDefault="00803CB5" w:rsidP="006C31F3">
      <w:pPr>
        <w:pStyle w:val="content"/>
      </w:pPr>
      <w:r>
        <w:t>IC cách ly nguồn B0505S</w:t>
      </w:r>
      <w:r w:rsidRPr="00803CB5">
        <w:t xml:space="preserve"> được thiết kế cho ứng dụng yêu cầu đầu ra cách ly khỏi hệ thống điện</w:t>
      </w:r>
      <w:r w:rsidR="006C31F3">
        <w:t>, giúp giảm tối đa nhiễu từ các nguồn điện khác</w:t>
      </w:r>
      <w:r w:rsidR="00F9537A">
        <w:t xml:space="preserve"> như dòng ngược, điện áp ngược</w:t>
      </w:r>
      <w:r w:rsidR="006C31F3">
        <w:t xml:space="preserve"> gây ra</w:t>
      </w:r>
      <w:r w:rsidR="00F9537A">
        <w:t>.</w:t>
      </w:r>
    </w:p>
    <w:p w14:paraId="2EAE4A1A" w14:textId="28B723BB" w:rsidR="006C31F3" w:rsidRDefault="006C31F3" w:rsidP="006C31F3">
      <w:pPr>
        <w:pStyle w:val="content"/>
        <w:ind w:firstLine="0"/>
      </w:pPr>
      <w:r>
        <w:t>Một số đặc điểm chính của B0505S:</w:t>
      </w:r>
    </w:p>
    <w:p w14:paraId="661D83AA" w14:textId="5493FA66" w:rsidR="006C31F3" w:rsidRDefault="006C31F3" w:rsidP="00F9537A">
      <w:pPr>
        <w:pStyle w:val="content"/>
        <w:numPr>
          <w:ilvl w:val="0"/>
          <w:numId w:val="19"/>
        </w:numPr>
      </w:pPr>
      <w:r>
        <w:t xml:space="preserve">Hiệu quả lên tới 80% </w:t>
      </w:r>
    </w:p>
    <w:p w14:paraId="75BA1B30" w14:textId="77777777" w:rsidR="006C31F3" w:rsidRDefault="006C31F3" w:rsidP="00F9537A">
      <w:pPr>
        <w:pStyle w:val="content"/>
        <w:numPr>
          <w:ilvl w:val="0"/>
          <w:numId w:val="19"/>
        </w:numPr>
      </w:pPr>
      <w:r>
        <w:t xml:space="preserve">Sử dụng chuẩn đóng gói SIP/DIP </w:t>
      </w:r>
    </w:p>
    <w:p w14:paraId="13089355" w14:textId="791609DD" w:rsidR="006C31F3" w:rsidRDefault="006C31F3" w:rsidP="00F9537A">
      <w:pPr>
        <w:pStyle w:val="content"/>
        <w:numPr>
          <w:ilvl w:val="0"/>
          <w:numId w:val="19"/>
        </w:numPr>
      </w:pPr>
      <w:r>
        <w:t>Nhiệt độ hoạt động:  -40°C ~ +85°C</w:t>
      </w:r>
    </w:p>
    <w:tbl>
      <w:tblPr>
        <w:tblStyle w:val="TableGrid"/>
        <w:tblW w:w="0" w:type="auto"/>
        <w:jc w:val="center"/>
        <w:tblLook w:val="04A0" w:firstRow="1" w:lastRow="0" w:firstColumn="1" w:lastColumn="0" w:noHBand="0" w:noVBand="1"/>
      </w:tblPr>
      <w:tblGrid>
        <w:gridCol w:w="4389"/>
        <w:gridCol w:w="2410"/>
        <w:gridCol w:w="1978"/>
      </w:tblGrid>
      <w:tr w:rsidR="000A6F0F" w14:paraId="10CAF5F3" w14:textId="77777777" w:rsidTr="00D57F37">
        <w:trPr>
          <w:jc w:val="center"/>
        </w:trPr>
        <w:tc>
          <w:tcPr>
            <w:tcW w:w="4390" w:type="dxa"/>
            <w:vAlign w:val="center"/>
          </w:tcPr>
          <w:p w14:paraId="595193BB" w14:textId="77777777" w:rsidR="000A6F0F" w:rsidRDefault="000A6F0F" w:rsidP="00D57F37">
            <w:pPr>
              <w:pStyle w:val="Parag"/>
              <w:ind w:firstLine="0"/>
              <w:jc w:val="center"/>
            </w:pPr>
            <w:r>
              <w:t>Đầu vào</w:t>
            </w:r>
          </w:p>
        </w:tc>
        <w:tc>
          <w:tcPr>
            <w:tcW w:w="4388" w:type="dxa"/>
            <w:gridSpan w:val="2"/>
            <w:vAlign w:val="center"/>
          </w:tcPr>
          <w:p w14:paraId="299D40C8" w14:textId="77777777" w:rsidR="000A6F0F" w:rsidRDefault="000A6F0F" w:rsidP="00D57F37">
            <w:pPr>
              <w:pStyle w:val="Parag"/>
              <w:ind w:firstLine="0"/>
              <w:jc w:val="center"/>
            </w:pPr>
            <w:r>
              <w:t>Đầu ra</w:t>
            </w:r>
          </w:p>
        </w:tc>
      </w:tr>
      <w:tr w:rsidR="000A6F0F" w14:paraId="70C80BCC" w14:textId="77777777" w:rsidTr="00D57F37">
        <w:trPr>
          <w:jc w:val="center"/>
        </w:trPr>
        <w:tc>
          <w:tcPr>
            <w:tcW w:w="4390" w:type="dxa"/>
            <w:vMerge w:val="restart"/>
            <w:vAlign w:val="center"/>
          </w:tcPr>
          <w:p w14:paraId="554A3515" w14:textId="77777777" w:rsidR="000A6F0F" w:rsidRDefault="000A6F0F" w:rsidP="00D57F37">
            <w:pPr>
              <w:pStyle w:val="Parag"/>
              <w:ind w:firstLine="0"/>
              <w:jc w:val="center"/>
            </w:pPr>
            <w:r>
              <w:t>Điện áp đầu vào</w:t>
            </w:r>
          </w:p>
          <w:p w14:paraId="1AE33D40" w14:textId="77777777" w:rsidR="000A6F0F" w:rsidRDefault="000A6F0F" w:rsidP="00D57F37">
            <w:pPr>
              <w:jc w:val="center"/>
              <w:rPr>
                <w:rFonts w:ascii="Times New Roman" w:hAnsi="Times New Roman"/>
                <w:sz w:val="28"/>
              </w:rPr>
            </w:pPr>
            <w:r>
              <w:rPr>
                <w:rFonts w:ascii="Times New Roman" w:hAnsi="Times New Roman"/>
                <w:sz w:val="28"/>
              </w:rPr>
              <w:t>4.5V – 5V</w:t>
            </w:r>
          </w:p>
          <w:p w14:paraId="1AB172D4" w14:textId="77777777" w:rsidR="000A6F0F" w:rsidRDefault="000A6F0F" w:rsidP="00D57F37">
            <w:pPr>
              <w:pStyle w:val="Parag"/>
              <w:jc w:val="center"/>
            </w:pPr>
          </w:p>
        </w:tc>
        <w:tc>
          <w:tcPr>
            <w:tcW w:w="2410" w:type="dxa"/>
            <w:vAlign w:val="center"/>
          </w:tcPr>
          <w:p w14:paraId="248EF9CC" w14:textId="77777777" w:rsidR="000A6F0F" w:rsidRDefault="000A6F0F" w:rsidP="00D57F37">
            <w:pPr>
              <w:pStyle w:val="Parag"/>
              <w:ind w:firstLine="0"/>
              <w:jc w:val="center"/>
            </w:pPr>
            <w:r>
              <w:t>Điện áp đầu ra</w:t>
            </w:r>
          </w:p>
        </w:tc>
        <w:tc>
          <w:tcPr>
            <w:tcW w:w="1978" w:type="dxa"/>
            <w:vAlign w:val="center"/>
          </w:tcPr>
          <w:p w14:paraId="1C11C53A" w14:textId="77777777" w:rsidR="000A6F0F" w:rsidRDefault="000A6F0F" w:rsidP="00D57F37">
            <w:pPr>
              <w:pStyle w:val="Parag"/>
              <w:ind w:firstLine="0"/>
              <w:jc w:val="center"/>
            </w:pPr>
            <w:r>
              <w:t xml:space="preserve">5.0 </w:t>
            </w:r>
            <w:r>
              <w:rPr>
                <w:rFonts w:cs="Times New Roman"/>
              </w:rPr>
              <w:t>±</w:t>
            </w:r>
            <w:r>
              <w:t>0.2V</w:t>
            </w:r>
          </w:p>
        </w:tc>
      </w:tr>
      <w:tr w:rsidR="000A6F0F" w14:paraId="5DBF607A" w14:textId="77777777" w:rsidTr="00D57F37">
        <w:trPr>
          <w:trHeight w:val="655"/>
          <w:jc w:val="center"/>
        </w:trPr>
        <w:tc>
          <w:tcPr>
            <w:tcW w:w="4390" w:type="dxa"/>
            <w:vMerge/>
            <w:vAlign w:val="center"/>
          </w:tcPr>
          <w:p w14:paraId="4579871F" w14:textId="77777777" w:rsidR="000A6F0F" w:rsidRDefault="000A6F0F" w:rsidP="00D57F37">
            <w:pPr>
              <w:pStyle w:val="Parag"/>
              <w:ind w:firstLine="0"/>
              <w:jc w:val="center"/>
            </w:pPr>
          </w:p>
        </w:tc>
        <w:tc>
          <w:tcPr>
            <w:tcW w:w="2410" w:type="dxa"/>
            <w:vAlign w:val="center"/>
          </w:tcPr>
          <w:p w14:paraId="62418D65" w14:textId="77777777" w:rsidR="000A6F0F" w:rsidRDefault="000A6F0F" w:rsidP="00D57F37">
            <w:pPr>
              <w:pStyle w:val="Parag"/>
              <w:ind w:firstLine="0"/>
              <w:jc w:val="center"/>
            </w:pPr>
            <w:r>
              <w:t>Dòng điện</w:t>
            </w:r>
          </w:p>
        </w:tc>
        <w:tc>
          <w:tcPr>
            <w:tcW w:w="1978" w:type="dxa"/>
            <w:vAlign w:val="center"/>
          </w:tcPr>
          <w:p w14:paraId="07DA536E" w14:textId="77777777" w:rsidR="000A6F0F" w:rsidRDefault="000A6F0F" w:rsidP="00D57F37">
            <w:pPr>
              <w:pStyle w:val="Parag"/>
              <w:ind w:firstLine="0"/>
              <w:jc w:val="center"/>
            </w:pPr>
            <w:r>
              <w:t>20mV –200mV</w:t>
            </w:r>
          </w:p>
        </w:tc>
      </w:tr>
    </w:tbl>
    <w:p w14:paraId="2F2059E0" w14:textId="24D10824" w:rsidR="006C31F3" w:rsidRDefault="006C31F3" w:rsidP="006C31F3">
      <w:pPr>
        <w:pStyle w:val="content"/>
        <w:ind w:firstLine="0"/>
      </w:pPr>
    </w:p>
    <w:p w14:paraId="4526DB83" w14:textId="1A4BA079" w:rsidR="006B35A3" w:rsidRDefault="006B35A3" w:rsidP="002E46D7">
      <w:pPr>
        <w:pStyle w:val="level2"/>
      </w:pPr>
      <w:bookmarkStart w:id="29" w:name="_Toc102487364"/>
      <w:r>
        <w:t>Mạch Buck LM2596</w:t>
      </w:r>
      <w:bookmarkEnd w:id="29"/>
    </w:p>
    <w:p w14:paraId="6258082A" w14:textId="477007AD" w:rsidR="000A6F0F" w:rsidRDefault="000A6F0F" w:rsidP="000A6F0F">
      <w:pPr>
        <w:pStyle w:val="content"/>
      </w:pPr>
      <w:r w:rsidRPr="000A6F0F">
        <w:t>Mạch giảm áp DC-DC Buck LM2596 3A có kích thước nhỏ gọn có khả năng giảm áp từ 30VDC xuống 1.5VDC mà vẫn đạt hiệu suất cao (92%), thích hợp cho các ứng dụng chia nguồn, hạ áp, cấp cho các thiết bị như camera, robot,...</w:t>
      </w:r>
    </w:p>
    <w:p w14:paraId="378EBAB4" w14:textId="2AA5ED58" w:rsidR="000A6F0F" w:rsidRDefault="000A6F0F" w:rsidP="000A6F0F">
      <w:pPr>
        <w:pStyle w:val="content"/>
        <w:ind w:firstLine="0"/>
      </w:pPr>
      <w:r>
        <w:t>Thông số kỹ thuật:</w:t>
      </w:r>
    </w:p>
    <w:p w14:paraId="799D4B00" w14:textId="77777777" w:rsidR="000A6F0F" w:rsidRDefault="000A6F0F" w:rsidP="000A6F0F">
      <w:pPr>
        <w:pStyle w:val="content"/>
        <w:numPr>
          <w:ilvl w:val="0"/>
          <w:numId w:val="21"/>
        </w:numPr>
      </w:pPr>
      <w:r>
        <w:t>Điện áp đầu vào: Từ 3V đến 30V.</w:t>
      </w:r>
    </w:p>
    <w:p w14:paraId="2253475F" w14:textId="77777777" w:rsidR="000A6F0F" w:rsidRDefault="000A6F0F" w:rsidP="000A6F0F">
      <w:pPr>
        <w:pStyle w:val="content"/>
        <w:numPr>
          <w:ilvl w:val="0"/>
          <w:numId w:val="21"/>
        </w:numPr>
      </w:pPr>
      <w:r>
        <w:t>Điện áp đầu ra: Điều chỉnh được trong khoảng 1.5V đến 30V.</w:t>
      </w:r>
    </w:p>
    <w:p w14:paraId="6FE5D177" w14:textId="77777777" w:rsidR="000A6F0F" w:rsidRDefault="000A6F0F" w:rsidP="000A6F0F">
      <w:pPr>
        <w:pStyle w:val="content"/>
        <w:numPr>
          <w:ilvl w:val="0"/>
          <w:numId w:val="21"/>
        </w:numPr>
      </w:pPr>
      <w:r>
        <w:lastRenderedPageBreak/>
        <w:t>Dòng đáp ứng tối đa là 3A.</w:t>
      </w:r>
    </w:p>
    <w:p w14:paraId="5EA1A6C8" w14:textId="77777777" w:rsidR="000A6F0F" w:rsidRDefault="000A6F0F" w:rsidP="000A6F0F">
      <w:pPr>
        <w:pStyle w:val="content"/>
        <w:numPr>
          <w:ilvl w:val="0"/>
          <w:numId w:val="21"/>
        </w:numPr>
      </w:pPr>
      <w:r>
        <w:t>Hiệu suất : 92%</w:t>
      </w:r>
    </w:p>
    <w:p w14:paraId="7A883DDD" w14:textId="77777777" w:rsidR="000A6F0F" w:rsidRDefault="000A6F0F" w:rsidP="000A6F0F">
      <w:pPr>
        <w:pStyle w:val="content"/>
        <w:numPr>
          <w:ilvl w:val="0"/>
          <w:numId w:val="21"/>
        </w:numPr>
      </w:pPr>
      <w:r>
        <w:t>Công suất : 15W</w:t>
      </w:r>
    </w:p>
    <w:p w14:paraId="2FE3422E" w14:textId="57BA471D" w:rsidR="000A6F0F" w:rsidRDefault="000A6F0F" w:rsidP="000A6F0F">
      <w:pPr>
        <w:pStyle w:val="content"/>
        <w:numPr>
          <w:ilvl w:val="0"/>
          <w:numId w:val="21"/>
        </w:numPr>
      </w:pPr>
      <w:r>
        <w:t>Kích thước: 45 (dài) * 20 (rộng) * 14 (cao) mm</w:t>
      </w:r>
    </w:p>
    <w:p w14:paraId="4EE7BE84" w14:textId="60B0B86E" w:rsidR="006B35A3" w:rsidRDefault="006B35A3" w:rsidP="002E46D7">
      <w:pPr>
        <w:pStyle w:val="level2"/>
      </w:pPr>
      <w:bookmarkStart w:id="30" w:name="_Toc102487365"/>
      <w:r>
        <w:t xml:space="preserve">Transistor </w:t>
      </w:r>
      <w:r w:rsidR="000A6F0F">
        <w:t>C</w:t>
      </w:r>
      <w:r>
        <w:t>1815</w:t>
      </w:r>
      <w:bookmarkEnd w:id="30"/>
    </w:p>
    <w:tbl>
      <w:tblPr>
        <w:tblStyle w:val="TableGrid"/>
        <w:tblpPr w:leftFromText="180" w:rightFromText="180" w:vertAnchor="text" w:horzAnchor="margin" w:tblpY="1441"/>
        <w:tblW w:w="0" w:type="auto"/>
        <w:tblLook w:val="04A0" w:firstRow="1" w:lastRow="0" w:firstColumn="1" w:lastColumn="0" w:noHBand="0" w:noVBand="1"/>
      </w:tblPr>
      <w:tblGrid>
        <w:gridCol w:w="1270"/>
        <w:gridCol w:w="2410"/>
        <w:gridCol w:w="2835"/>
        <w:gridCol w:w="1134"/>
        <w:gridCol w:w="1128"/>
      </w:tblGrid>
      <w:tr w:rsidR="000A6F0F" w:rsidRPr="000D40F8" w14:paraId="577EEE1A" w14:textId="77777777" w:rsidTr="000A6F0F">
        <w:tc>
          <w:tcPr>
            <w:tcW w:w="1270" w:type="dxa"/>
          </w:tcPr>
          <w:p w14:paraId="2EB00E5D" w14:textId="77777777" w:rsidR="000A6F0F" w:rsidRPr="000D40F8" w:rsidRDefault="000A6F0F" w:rsidP="000A6F0F">
            <w:pPr>
              <w:pStyle w:val="paranofl"/>
            </w:pPr>
            <w:r w:rsidRPr="000D40F8">
              <w:t>Ký hiệu</w:t>
            </w:r>
          </w:p>
        </w:tc>
        <w:tc>
          <w:tcPr>
            <w:tcW w:w="2410" w:type="dxa"/>
          </w:tcPr>
          <w:p w14:paraId="3323DA9B" w14:textId="77777777" w:rsidR="000A6F0F" w:rsidRPr="000D40F8" w:rsidRDefault="000A6F0F" w:rsidP="000A6F0F">
            <w:pPr>
              <w:pStyle w:val="paranofl"/>
            </w:pPr>
            <w:r w:rsidRPr="000D40F8">
              <w:t>Thông số</w:t>
            </w:r>
          </w:p>
        </w:tc>
        <w:tc>
          <w:tcPr>
            <w:tcW w:w="2835" w:type="dxa"/>
          </w:tcPr>
          <w:p w14:paraId="01863777" w14:textId="77777777" w:rsidR="000A6F0F" w:rsidRPr="000D40F8" w:rsidRDefault="000A6F0F" w:rsidP="000A6F0F">
            <w:pPr>
              <w:pStyle w:val="paranofl"/>
            </w:pPr>
            <w:r w:rsidRPr="000D40F8">
              <w:t>Điều kiện thử nghiệm</w:t>
            </w:r>
          </w:p>
        </w:tc>
        <w:tc>
          <w:tcPr>
            <w:tcW w:w="1134" w:type="dxa"/>
          </w:tcPr>
          <w:p w14:paraId="150A8AD4" w14:textId="77777777" w:rsidR="000A6F0F" w:rsidRPr="000D40F8" w:rsidRDefault="000A6F0F" w:rsidP="000A6F0F">
            <w:pPr>
              <w:pStyle w:val="paranofl"/>
            </w:pPr>
            <w:r w:rsidRPr="000D40F8">
              <w:t>Min</w:t>
            </w:r>
          </w:p>
        </w:tc>
        <w:tc>
          <w:tcPr>
            <w:tcW w:w="1128" w:type="dxa"/>
          </w:tcPr>
          <w:p w14:paraId="507C9C24" w14:textId="77777777" w:rsidR="000A6F0F" w:rsidRPr="000D40F8" w:rsidRDefault="000A6F0F" w:rsidP="000A6F0F">
            <w:pPr>
              <w:pStyle w:val="paranofl"/>
            </w:pPr>
            <w:r w:rsidRPr="000D40F8">
              <w:t>Max</w:t>
            </w:r>
          </w:p>
        </w:tc>
      </w:tr>
      <w:tr w:rsidR="000A6F0F" w:rsidRPr="000D40F8" w14:paraId="70EF8E2D" w14:textId="77777777" w:rsidTr="000A6F0F">
        <w:tc>
          <w:tcPr>
            <w:tcW w:w="1270" w:type="dxa"/>
          </w:tcPr>
          <w:p w14:paraId="3B813582" w14:textId="77777777" w:rsidR="000A6F0F" w:rsidRPr="000D40F8" w:rsidRDefault="000A6F0F" w:rsidP="000A6F0F">
            <w:pPr>
              <w:pStyle w:val="paranofl"/>
            </w:pPr>
            <w:r w:rsidRPr="000D40F8">
              <w:t>ICBO</w:t>
            </w:r>
          </w:p>
        </w:tc>
        <w:tc>
          <w:tcPr>
            <w:tcW w:w="2410" w:type="dxa"/>
          </w:tcPr>
          <w:p w14:paraId="66EEA2CD" w14:textId="77777777" w:rsidR="000A6F0F" w:rsidRPr="000D40F8" w:rsidRDefault="000A6F0F" w:rsidP="000A6F0F">
            <w:pPr>
              <w:pStyle w:val="paranofl"/>
            </w:pPr>
            <w:r w:rsidRPr="000D40F8">
              <w:t>Dòng cắt Collector</w:t>
            </w:r>
          </w:p>
        </w:tc>
        <w:tc>
          <w:tcPr>
            <w:tcW w:w="2835" w:type="dxa"/>
          </w:tcPr>
          <w:p w14:paraId="6BE885DC" w14:textId="77777777" w:rsidR="000A6F0F" w:rsidRPr="000D40F8" w:rsidRDefault="000A6F0F" w:rsidP="000A6F0F">
            <w:pPr>
              <w:pStyle w:val="paranofl"/>
            </w:pPr>
            <w:r w:rsidRPr="000D40F8">
              <w:t xml:space="preserve">VCB=60V, IE=0 </w:t>
            </w:r>
          </w:p>
        </w:tc>
        <w:tc>
          <w:tcPr>
            <w:tcW w:w="1134" w:type="dxa"/>
          </w:tcPr>
          <w:p w14:paraId="52643EA2" w14:textId="77777777" w:rsidR="000A6F0F" w:rsidRPr="000D40F8" w:rsidRDefault="000A6F0F" w:rsidP="000A6F0F">
            <w:pPr>
              <w:pStyle w:val="paranofl"/>
            </w:pPr>
          </w:p>
        </w:tc>
        <w:tc>
          <w:tcPr>
            <w:tcW w:w="1128" w:type="dxa"/>
          </w:tcPr>
          <w:p w14:paraId="6AC3B47A" w14:textId="77777777" w:rsidR="000A6F0F" w:rsidRPr="000D40F8" w:rsidRDefault="000A6F0F" w:rsidP="000A6F0F">
            <w:pPr>
              <w:pStyle w:val="paranofl"/>
            </w:pPr>
            <w:r w:rsidRPr="000D40F8">
              <w:t>0.1µA</w:t>
            </w:r>
          </w:p>
        </w:tc>
      </w:tr>
      <w:tr w:rsidR="000A6F0F" w:rsidRPr="000D40F8" w14:paraId="27D29A26" w14:textId="77777777" w:rsidTr="000A6F0F">
        <w:tc>
          <w:tcPr>
            <w:tcW w:w="1270" w:type="dxa"/>
          </w:tcPr>
          <w:p w14:paraId="312E36BB" w14:textId="77777777" w:rsidR="000A6F0F" w:rsidRPr="000D40F8" w:rsidRDefault="000A6F0F" w:rsidP="000A6F0F">
            <w:pPr>
              <w:pStyle w:val="paranofl"/>
            </w:pPr>
            <w:r w:rsidRPr="000D40F8">
              <w:t>IEBO</w:t>
            </w:r>
          </w:p>
        </w:tc>
        <w:tc>
          <w:tcPr>
            <w:tcW w:w="2410" w:type="dxa"/>
          </w:tcPr>
          <w:p w14:paraId="54F66A71" w14:textId="77777777" w:rsidR="000A6F0F" w:rsidRPr="000D40F8" w:rsidRDefault="000A6F0F" w:rsidP="000A6F0F">
            <w:pPr>
              <w:pStyle w:val="paranofl"/>
            </w:pPr>
            <w:r w:rsidRPr="000D40F8">
              <w:t>Dòng cắt Emitter</w:t>
            </w:r>
          </w:p>
        </w:tc>
        <w:tc>
          <w:tcPr>
            <w:tcW w:w="2835" w:type="dxa"/>
          </w:tcPr>
          <w:p w14:paraId="0C5E47F9" w14:textId="77777777" w:rsidR="000A6F0F" w:rsidRPr="000D40F8" w:rsidRDefault="000A6F0F" w:rsidP="000A6F0F">
            <w:pPr>
              <w:pStyle w:val="paranofl"/>
            </w:pPr>
            <w:r w:rsidRPr="000D40F8">
              <w:t xml:space="preserve">VEB=5V, IC=0 </w:t>
            </w:r>
          </w:p>
        </w:tc>
        <w:tc>
          <w:tcPr>
            <w:tcW w:w="1134" w:type="dxa"/>
          </w:tcPr>
          <w:p w14:paraId="17FBC38C" w14:textId="77777777" w:rsidR="000A6F0F" w:rsidRPr="000D40F8" w:rsidRDefault="000A6F0F" w:rsidP="000A6F0F">
            <w:pPr>
              <w:pStyle w:val="paranofl"/>
            </w:pPr>
          </w:p>
        </w:tc>
        <w:tc>
          <w:tcPr>
            <w:tcW w:w="1128" w:type="dxa"/>
          </w:tcPr>
          <w:p w14:paraId="30898C28" w14:textId="77777777" w:rsidR="000A6F0F" w:rsidRPr="000D40F8" w:rsidRDefault="000A6F0F" w:rsidP="000A6F0F">
            <w:pPr>
              <w:pStyle w:val="paranofl"/>
            </w:pPr>
            <w:r w:rsidRPr="000D40F8">
              <w:t>0.1µA</w:t>
            </w:r>
          </w:p>
        </w:tc>
      </w:tr>
      <w:tr w:rsidR="000A6F0F" w:rsidRPr="000D40F8" w14:paraId="6AF3DF1C" w14:textId="77777777" w:rsidTr="000A6F0F">
        <w:tc>
          <w:tcPr>
            <w:tcW w:w="1270" w:type="dxa"/>
          </w:tcPr>
          <w:p w14:paraId="55705F72" w14:textId="77777777" w:rsidR="000A6F0F" w:rsidRPr="000D40F8" w:rsidRDefault="000A6F0F" w:rsidP="000A6F0F">
            <w:pPr>
              <w:pStyle w:val="paranofl"/>
            </w:pPr>
            <w:r w:rsidRPr="000D40F8">
              <w:t>hFE1</w:t>
            </w:r>
            <w:r w:rsidRPr="000D40F8">
              <w:br/>
              <w:t>hFE2</w:t>
            </w:r>
          </w:p>
        </w:tc>
        <w:tc>
          <w:tcPr>
            <w:tcW w:w="2410" w:type="dxa"/>
          </w:tcPr>
          <w:p w14:paraId="530A88BB" w14:textId="77777777" w:rsidR="000A6F0F" w:rsidRPr="000D40F8" w:rsidRDefault="000A6F0F" w:rsidP="000A6F0F">
            <w:pPr>
              <w:pStyle w:val="paranofl"/>
            </w:pPr>
            <w:r w:rsidRPr="000D40F8">
              <w:t>Hệ số khuyếch đại DC</w:t>
            </w:r>
          </w:p>
        </w:tc>
        <w:tc>
          <w:tcPr>
            <w:tcW w:w="2835" w:type="dxa"/>
          </w:tcPr>
          <w:p w14:paraId="562C527D" w14:textId="77777777" w:rsidR="000A6F0F" w:rsidRPr="000D40F8" w:rsidRDefault="000A6F0F" w:rsidP="000A6F0F">
            <w:pPr>
              <w:pStyle w:val="paranofl"/>
            </w:pPr>
            <w:r w:rsidRPr="000D40F8">
              <w:t>VCE=6V, IC=2mA</w:t>
            </w:r>
            <w:r w:rsidRPr="000D40F8">
              <w:br/>
              <w:t>VCE=6V, IC=150mA</w:t>
            </w:r>
          </w:p>
        </w:tc>
        <w:tc>
          <w:tcPr>
            <w:tcW w:w="1134" w:type="dxa"/>
          </w:tcPr>
          <w:p w14:paraId="7D65561B" w14:textId="77777777" w:rsidR="000A6F0F" w:rsidRPr="000D40F8" w:rsidRDefault="000A6F0F" w:rsidP="000A6F0F">
            <w:pPr>
              <w:pStyle w:val="paranofl"/>
            </w:pPr>
            <w:r w:rsidRPr="000D40F8">
              <w:t>70</w:t>
            </w:r>
          </w:p>
          <w:p w14:paraId="33A53BB3" w14:textId="77777777" w:rsidR="000A6F0F" w:rsidRPr="000D40F8" w:rsidRDefault="000A6F0F" w:rsidP="000A6F0F">
            <w:pPr>
              <w:pStyle w:val="paranofl"/>
            </w:pPr>
            <w:r w:rsidRPr="000D40F8">
              <w:t>25</w:t>
            </w:r>
          </w:p>
        </w:tc>
        <w:tc>
          <w:tcPr>
            <w:tcW w:w="1128" w:type="dxa"/>
          </w:tcPr>
          <w:p w14:paraId="64F01F76" w14:textId="77777777" w:rsidR="000A6F0F" w:rsidRPr="000D40F8" w:rsidRDefault="000A6F0F" w:rsidP="000A6F0F">
            <w:pPr>
              <w:pStyle w:val="paranofl"/>
            </w:pPr>
            <w:r w:rsidRPr="000D40F8">
              <w:t>700</w:t>
            </w:r>
          </w:p>
        </w:tc>
      </w:tr>
      <w:tr w:rsidR="000A6F0F" w:rsidRPr="000D40F8" w14:paraId="6C94B3FC" w14:textId="77777777" w:rsidTr="000A6F0F">
        <w:trPr>
          <w:trHeight w:val="1046"/>
        </w:trPr>
        <w:tc>
          <w:tcPr>
            <w:tcW w:w="1270" w:type="dxa"/>
          </w:tcPr>
          <w:p w14:paraId="28C32EEF" w14:textId="77777777" w:rsidR="000A6F0F" w:rsidRPr="000D40F8" w:rsidRDefault="000A6F0F" w:rsidP="000A6F0F">
            <w:pPr>
              <w:pStyle w:val="paranofl"/>
            </w:pPr>
            <w:r w:rsidRPr="000D40F8">
              <w:t xml:space="preserve">VCE (sat) </w:t>
            </w:r>
          </w:p>
        </w:tc>
        <w:tc>
          <w:tcPr>
            <w:tcW w:w="2410" w:type="dxa"/>
          </w:tcPr>
          <w:p w14:paraId="62EC40BE" w14:textId="77777777" w:rsidR="000A6F0F" w:rsidRPr="000D40F8" w:rsidRDefault="000A6F0F" w:rsidP="000A6F0F">
            <w:pPr>
              <w:pStyle w:val="paranofl"/>
            </w:pPr>
            <w:r w:rsidRPr="000D40F8">
              <w:t>Điện áp bão hòa Collector-Emitter</w:t>
            </w:r>
          </w:p>
        </w:tc>
        <w:tc>
          <w:tcPr>
            <w:tcW w:w="2835" w:type="dxa"/>
          </w:tcPr>
          <w:p w14:paraId="1C7CA286" w14:textId="77777777" w:rsidR="000A6F0F" w:rsidRPr="000D40F8" w:rsidRDefault="000A6F0F" w:rsidP="000A6F0F">
            <w:pPr>
              <w:pStyle w:val="paranofl"/>
            </w:pPr>
            <w:r w:rsidRPr="000D40F8">
              <w:t xml:space="preserve">IC=100mA, IB=10mA </w:t>
            </w:r>
          </w:p>
          <w:p w14:paraId="7473BEED" w14:textId="77777777" w:rsidR="000A6F0F" w:rsidRPr="000D40F8" w:rsidRDefault="000A6F0F" w:rsidP="000A6F0F">
            <w:pPr>
              <w:pStyle w:val="paranofl"/>
            </w:pPr>
          </w:p>
        </w:tc>
        <w:tc>
          <w:tcPr>
            <w:tcW w:w="1134" w:type="dxa"/>
          </w:tcPr>
          <w:p w14:paraId="1770788B" w14:textId="77777777" w:rsidR="000A6F0F" w:rsidRPr="000D40F8" w:rsidRDefault="000A6F0F" w:rsidP="000A6F0F">
            <w:pPr>
              <w:pStyle w:val="paranofl"/>
            </w:pPr>
          </w:p>
        </w:tc>
        <w:tc>
          <w:tcPr>
            <w:tcW w:w="1128" w:type="dxa"/>
          </w:tcPr>
          <w:p w14:paraId="50CD3C72" w14:textId="77777777" w:rsidR="000A6F0F" w:rsidRPr="000D40F8" w:rsidRDefault="000A6F0F" w:rsidP="000A6F0F">
            <w:pPr>
              <w:pStyle w:val="paranofl"/>
            </w:pPr>
            <w:r w:rsidRPr="000D40F8">
              <w:t>0.25V</w:t>
            </w:r>
          </w:p>
        </w:tc>
      </w:tr>
      <w:tr w:rsidR="000A6F0F" w:rsidRPr="000D40F8" w14:paraId="08E2562F" w14:textId="77777777" w:rsidTr="000A6F0F">
        <w:tc>
          <w:tcPr>
            <w:tcW w:w="1270" w:type="dxa"/>
          </w:tcPr>
          <w:p w14:paraId="1FC9AAD5" w14:textId="77777777" w:rsidR="000A6F0F" w:rsidRPr="000D40F8" w:rsidRDefault="000A6F0F" w:rsidP="000A6F0F">
            <w:pPr>
              <w:pStyle w:val="paranofl"/>
            </w:pPr>
            <w:r w:rsidRPr="000D40F8">
              <w:t xml:space="preserve">VBE (sat) </w:t>
            </w:r>
          </w:p>
        </w:tc>
        <w:tc>
          <w:tcPr>
            <w:tcW w:w="2410" w:type="dxa"/>
          </w:tcPr>
          <w:p w14:paraId="16AB7098" w14:textId="77777777" w:rsidR="000A6F0F" w:rsidRPr="000D40F8" w:rsidRDefault="000A6F0F" w:rsidP="000A6F0F">
            <w:pPr>
              <w:pStyle w:val="paranofl"/>
            </w:pPr>
            <w:r w:rsidRPr="000D40F8">
              <w:t>Điện áp bão hòa Base-Emitter</w:t>
            </w:r>
          </w:p>
        </w:tc>
        <w:tc>
          <w:tcPr>
            <w:tcW w:w="2835" w:type="dxa"/>
          </w:tcPr>
          <w:p w14:paraId="4A0B2812" w14:textId="77777777" w:rsidR="000A6F0F" w:rsidRPr="000D40F8" w:rsidRDefault="000A6F0F" w:rsidP="000A6F0F">
            <w:pPr>
              <w:pStyle w:val="paranofl"/>
            </w:pPr>
            <w:r w:rsidRPr="000D40F8">
              <w:t xml:space="preserve">IC=100mA, IB=10mA </w:t>
            </w:r>
          </w:p>
          <w:p w14:paraId="290D24DD" w14:textId="77777777" w:rsidR="000A6F0F" w:rsidRPr="000D40F8" w:rsidRDefault="000A6F0F" w:rsidP="000A6F0F">
            <w:pPr>
              <w:pStyle w:val="paranofl"/>
            </w:pPr>
          </w:p>
        </w:tc>
        <w:tc>
          <w:tcPr>
            <w:tcW w:w="1134" w:type="dxa"/>
          </w:tcPr>
          <w:p w14:paraId="784C0275" w14:textId="77777777" w:rsidR="000A6F0F" w:rsidRPr="000D40F8" w:rsidRDefault="000A6F0F" w:rsidP="000A6F0F">
            <w:pPr>
              <w:pStyle w:val="paranofl"/>
            </w:pPr>
          </w:p>
        </w:tc>
        <w:tc>
          <w:tcPr>
            <w:tcW w:w="1128" w:type="dxa"/>
          </w:tcPr>
          <w:p w14:paraId="170729FC" w14:textId="77777777" w:rsidR="000A6F0F" w:rsidRPr="000D40F8" w:rsidRDefault="000A6F0F" w:rsidP="000A6F0F">
            <w:pPr>
              <w:pStyle w:val="paranofl"/>
            </w:pPr>
            <w:r w:rsidRPr="000D40F8">
              <w:t>1V</w:t>
            </w:r>
          </w:p>
        </w:tc>
      </w:tr>
    </w:tbl>
    <w:p w14:paraId="79354D33" w14:textId="77BC89D9" w:rsidR="000A6F0F" w:rsidRDefault="000A6F0F" w:rsidP="000A6F0F">
      <w:pPr>
        <w:pStyle w:val="content"/>
      </w:pPr>
      <w:r>
        <w:t>Transistor C1815 là loại Transistor ngược (NPN) được sử dụng cho mục đích khuếch đại hoặc là đóng cắt các tải. Một số thông số chính của Transistor được nêu lên ở bảng …</w:t>
      </w:r>
    </w:p>
    <w:p w14:paraId="0ED068BC" w14:textId="3D49FBCA" w:rsidR="000A6F0F" w:rsidRDefault="000A6F0F" w:rsidP="000A6F0F">
      <w:pPr>
        <w:pStyle w:val="content"/>
        <w:ind w:firstLine="0"/>
        <w:jc w:val="left"/>
      </w:pPr>
    </w:p>
    <w:p w14:paraId="07156B0D" w14:textId="6A762C76" w:rsidR="000A6F0F" w:rsidRDefault="006B35A3" w:rsidP="000A6F0F">
      <w:pPr>
        <w:pStyle w:val="level2"/>
      </w:pPr>
      <w:bookmarkStart w:id="31" w:name="_Toc102487366"/>
      <w:r>
        <w:t>Opto quang PC817</w:t>
      </w:r>
      <w:bookmarkEnd w:id="31"/>
    </w:p>
    <w:tbl>
      <w:tblPr>
        <w:tblW w:w="8500" w:type="dxa"/>
        <w:jc w:val="center"/>
        <w:tblCellMar>
          <w:left w:w="0" w:type="dxa"/>
          <w:right w:w="0" w:type="dxa"/>
        </w:tblCellMar>
        <w:tblLook w:val="0600" w:firstRow="0" w:lastRow="0" w:firstColumn="0" w:lastColumn="0" w:noHBand="1" w:noVBand="1"/>
      </w:tblPr>
      <w:tblGrid>
        <w:gridCol w:w="4106"/>
        <w:gridCol w:w="1985"/>
        <w:gridCol w:w="2409"/>
      </w:tblGrid>
      <w:tr w:rsidR="000A6F0F" w:rsidRPr="006310B7" w14:paraId="1158099A" w14:textId="77777777" w:rsidTr="00D57F37">
        <w:trPr>
          <w:trHeight w:val="178"/>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50655841" w14:textId="77777777" w:rsidR="000A6F0F" w:rsidRPr="006310B7" w:rsidRDefault="000A6F0F" w:rsidP="00D57F37">
            <w:pPr>
              <w:pStyle w:val="paranofl"/>
              <w:jc w:val="center"/>
            </w:pPr>
            <w:r w:rsidRPr="006310B7">
              <w:t>Thông số</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5AF79CB7" w14:textId="77777777" w:rsidR="000A6F0F" w:rsidRPr="006310B7" w:rsidRDefault="000A6F0F" w:rsidP="00D57F37">
            <w:pPr>
              <w:pStyle w:val="paranofl"/>
              <w:jc w:val="center"/>
            </w:pPr>
            <w:r w:rsidRPr="006310B7">
              <w:t>Ký hiệu</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6843EFEB" w14:textId="77777777" w:rsidR="000A6F0F" w:rsidRPr="006310B7" w:rsidRDefault="000A6F0F" w:rsidP="00D57F37">
            <w:pPr>
              <w:pStyle w:val="paranofl"/>
              <w:jc w:val="center"/>
            </w:pPr>
            <w:r w:rsidRPr="006310B7">
              <w:t>Giá trị</w:t>
            </w:r>
          </w:p>
        </w:tc>
      </w:tr>
      <w:tr w:rsidR="000A6F0F" w:rsidRPr="006310B7" w14:paraId="432B25EA" w14:textId="77777777" w:rsidTr="00D57F37">
        <w:trPr>
          <w:trHeight w:val="306"/>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79751CC1" w14:textId="77777777" w:rsidR="000A6F0F" w:rsidRPr="006310B7" w:rsidRDefault="000A6F0F" w:rsidP="00D57F37">
            <w:pPr>
              <w:pStyle w:val="paranofl"/>
              <w:jc w:val="center"/>
            </w:pPr>
            <w:r w:rsidRPr="006310B7">
              <w:t>Điện áp ngược đầu vào lớn nhất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1CDD00B7" w14:textId="77777777" w:rsidR="000A6F0F" w:rsidRPr="006310B7" w:rsidRDefault="000A6F0F" w:rsidP="00D57F37">
            <w:pPr>
              <w:pStyle w:val="paranofl"/>
              <w:jc w:val="center"/>
            </w:pPr>
            <w:r w:rsidRPr="006310B7">
              <w:t>V</w:t>
            </w:r>
            <w:r w:rsidRPr="006310B7">
              <w:rPr>
                <w:vertAlign w:val="subscript"/>
              </w:rPr>
              <w:t>R</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657135D5" w14:textId="77777777" w:rsidR="000A6F0F" w:rsidRPr="006310B7" w:rsidRDefault="000A6F0F" w:rsidP="00D57F37">
            <w:pPr>
              <w:pStyle w:val="paranofl"/>
              <w:jc w:val="center"/>
            </w:pPr>
            <w:r w:rsidRPr="006310B7">
              <w:t>6V</w:t>
            </w:r>
          </w:p>
        </w:tc>
      </w:tr>
      <w:tr w:rsidR="000A6F0F" w:rsidRPr="006310B7" w14:paraId="5CB8C780" w14:textId="77777777" w:rsidTr="00D57F37">
        <w:trPr>
          <w:trHeight w:val="306"/>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695A4D4F" w14:textId="77777777" w:rsidR="000A6F0F" w:rsidRPr="006310B7" w:rsidRDefault="000A6F0F" w:rsidP="00D57F37">
            <w:pPr>
              <w:pStyle w:val="paranofl"/>
              <w:jc w:val="center"/>
            </w:pPr>
            <w:r w:rsidRPr="006310B7">
              <w:t>Điện áp đầu ra C</w:t>
            </w:r>
            <w:r>
              <w:t xml:space="preserve"> - E</w:t>
            </w:r>
            <w:r w:rsidRPr="006310B7">
              <w:t xml:space="preserve"> lớn nhất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4854BE98" w14:textId="77777777" w:rsidR="000A6F0F" w:rsidRPr="006310B7" w:rsidRDefault="000A6F0F" w:rsidP="00D57F37">
            <w:pPr>
              <w:pStyle w:val="paranofl"/>
              <w:jc w:val="center"/>
            </w:pPr>
            <w:r w:rsidRPr="006310B7">
              <w:t>V</w:t>
            </w:r>
            <w:r w:rsidRPr="006310B7">
              <w:rPr>
                <w:vertAlign w:val="subscript"/>
              </w:rPr>
              <w:t>CEO</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7620A076" w14:textId="77777777" w:rsidR="000A6F0F" w:rsidRPr="006310B7" w:rsidRDefault="000A6F0F" w:rsidP="00D57F37">
            <w:pPr>
              <w:pStyle w:val="paranofl"/>
              <w:jc w:val="center"/>
            </w:pPr>
            <w:r w:rsidRPr="006310B7">
              <w:t>35V</w:t>
            </w:r>
          </w:p>
        </w:tc>
      </w:tr>
      <w:tr w:rsidR="000A6F0F" w:rsidRPr="006310B7" w14:paraId="32E94288" w14:textId="77777777" w:rsidTr="00D57F37">
        <w:trPr>
          <w:trHeight w:val="178"/>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37CA646C" w14:textId="77777777" w:rsidR="000A6F0F" w:rsidRPr="006310B7" w:rsidRDefault="000A6F0F" w:rsidP="00D57F37">
            <w:pPr>
              <w:pStyle w:val="paranofl"/>
              <w:jc w:val="center"/>
            </w:pPr>
            <w:r w:rsidRPr="006310B7">
              <w:t>Dòng thuận lớn nhất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6A7B64CA" w14:textId="77777777" w:rsidR="000A6F0F" w:rsidRPr="006310B7" w:rsidRDefault="000A6F0F" w:rsidP="00D57F37">
            <w:pPr>
              <w:pStyle w:val="paranofl"/>
              <w:jc w:val="center"/>
            </w:pPr>
            <w:r w:rsidRPr="006310B7">
              <w:t>I</w:t>
            </w:r>
            <w:r w:rsidRPr="006310B7">
              <w:rPr>
                <w:vertAlign w:val="subscript"/>
              </w:rPr>
              <w:t>F</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1AD68642" w14:textId="77777777" w:rsidR="000A6F0F" w:rsidRPr="006310B7" w:rsidRDefault="000A6F0F" w:rsidP="00D57F37">
            <w:pPr>
              <w:pStyle w:val="paranofl"/>
              <w:jc w:val="center"/>
            </w:pPr>
            <w:r w:rsidRPr="006310B7">
              <w:t>50</w:t>
            </w:r>
          </w:p>
        </w:tc>
      </w:tr>
      <w:tr w:rsidR="000A6F0F" w:rsidRPr="006310B7" w14:paraId="51B6DF02" w14:textId="77777777" w:rsidTr="00D57F37">
        <w:trPr>
          <w:trHeight w:val="178"/>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39AA29DB" w14:textId="77777777" w:rsidR="000A6F0F" w:rsidRPr="006310B7" w:rsidRDefault="000A6F0F" w:rsidP="00D57F37">
            <w:pPr>
              <w:pStyle w:val="paranofl"/>
              <w:jc w:val="center"/>
            </w:pPr>
            <w:r w:rsidRPr="006310B7">
              <w:t>Dòng điện Collector lớn nhất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50149737" w14:textId="77777777" w:rsidR="000A6F0F" w:rsidRPr="006310B7" w:rsidRDefault="000A6F0F" w:rsidP="00D57F37">
            <w:pPr>
              <w:pStyle w:val="paranofl"/>
              <w:jc w:val="center"/>
            </w:pPr>
            <w:r w:rsidRPr="006310B7">
              <w:t>I</w:t>
            </w:r>
            <w:r w:rsidRPr="006310B7">
              <w:rPr>
                <w:vertAlign w:val="subscript"/>
              </w:rPr>
              <w:t>C</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40F9FEF5" w14:textId="77777777" w:rsidR="000A6F0F" w:rsidRPr="006310B7" w:rsidRDefault="000A6F0F" w:rsidP="00D57F37">
            <w:pPr>
              <w:pStyle w:val="paranofl"/>
              <w:jc w:val="center"/>
            </w:pPr>
            <w:r w:rsidRPr="006310B7">
              <w:t>50</w:t>
            </w:r>
          </w:p>
        </w:tc>
      </w:tr>
    </w:tbl>
    <w:p w14:paraId="7D09609C" w14:textId="77777777" w:rsidR="000A6F0F" w:rsidRDefault="000A6F0F" w:rsidP="000A6F0F">
      <w:pPr>
        <w:pStyle w:val="content"/>
      </w:pPr>
    </w:p>
    <w:p w14:paraId="0D3C4C59" w14:textId="62C84247" w:rsidR="00FC7D2E" w:rsidRDefault="006B35A3" w:rsidP="00FC7D2E">
      <w:pPr>
        <w:pStyle w:val="level2"/>
      </w:pPr>
      <w:bookmarkStart w:id="32" w:name="_Toc102487367"/>
      <w:r>
        <w:lastRenderedPageBreak/>
        <w:t>Diode 1</w:t>
      </w:r>
      <w:r w:rsidR="00C00F5D">
        <w:t>N</w:t>
      </w:r>
      <w:r>
        <w:t>4148</w:t>
      </w:r>
      <w:r w:rsidR="00FC7D2E">
        <w:t xml:space="preserve"> (</w:t>
      </w:r>
      <w:hyperlink r:id="rId15" w:anchor=":~:text=The%201N4148%20is%20a%20standard,name%20follows%20the%20JEDEC%20nomenclature" w:history="1">
        <w:r w:rsidR="00FC7D2E" w:rsidRPr="001C799D">
          <w:rPr>
            <w:rStyle w:val="Hyperlink"/>
          </w:rPr>
          <w:t>https://en.wikipedia.org/wiki/1N4148_signal_diode#:~:text=The%201N4148%20is%20a%20standard,name%20follows%20the%20JEDEC%20nomenclature</w:t>
        </w:r>
      </w:hyperlink>
      <w:r w:rsidR="00FC7D2E" w:rsidRPr="00FC7D2E">
        <w:t>.</w:t>
      </w:r>
      <w:r w:rsidR="00FC7D2E">
        <w:t xml:space="preserve">) </w:t>
      </w:r>
      <w:r w:rsidR="00FC7D2E" w:rsidRPr="00FC7D2E">
        <w:t>https://components101.com/diodes/1n4148-diode-pinout-equivalent-datasheet</w:t>
      </w:r>
      <w:bookmarkEnd w:id="32"/>
    </w:p>
    <w:p w14:paraId="120B15FA" w14:textId="1D0C1208" w:rsidR="000C620D" w:rsidRDefault="000C620D" w:rsidP="000C620D">
      <w:pPr>
        <w:pStyle w:val="content"/>
      </w:pPr>
      <w:r w:rsidRPr="000C620D">
        <w:t xml:space="preserve">1N4148 là một </w:t>
      </w:r>
      <w:r>
        <w:t>diode chuyển mạch (switching diode)</w:t>
      </w:r>
      <w:r w:rsidRPr="000C620D">
        <w:t xml:space="preserve">. Đây là một trong những </w:t>
      </w:r>
      <w:r>
        <w:t xml:space="preserve">diode chuyển mạch </w:t>
      </w:r>
      <w:r w:rsidRPr="000C620D">
        <w:t>phổ biến và tồn tại lâu dài nhất vì các thông số kỹ thuật đáng tin cậy và chi phí thấp. 1N4148 rất hữu ích trong việc chuyển đổi các ứng dụng lên tới khoảng 100 MHz với thời gian phục hồi ngược không quá 4 ns.</w:t>
      </w:r>
    </w:p>
    <w:p w14:paraId="22EA9892" w14:textId="5C2BCDDC" w:rsidR="000C620D" w:rsidRDefault="000C620D" w:rsidP="000C620D">
      <w:pPr>
        <w:pStyle w:val="content"/>
      </w:pPr>
      <w:r w:rsidRPr="000C620D">
        <w:t xml:space="preserve">Là diode chuyển mạch được sản xuất khối phổ biến nhất, 1N4148 đã thay thế 1N914 cũ hơn. Chúng khác nhau chủ yếu trong đặc điểm kỹ thuật </w:t>
      </w:r>
      <w:r>
        <w:t>.T</w:t>
      </w:r>
      <w:r w:rsidRPr="000C620D">
        <w:t xml:space="preserve">uy nhiên, ngày nay hầu hết các nhà sản xuất đều liệt kê các thông số kỹ thuật phổ biến. </w:t>
      </w:r>
    </w:p>
    <w:p w14:paraId="2F08ABDA" w14:textId="545636D1" w:rsidR="000C620D" w:rsidRDefault="000C620D" w:rsidP="000C620D">
      <w:pPr>
        <w:pStyle w:val="content"/>
        <w:ind w:firstLine="0"/>
      </w:pPr>
      <w:r>
        <w:t>Một số thông số của 1N4148</w:t>
      </w:r>
    </w:p>
    <w:p w14:paraId="7AB58AC8" w14:textId="372F76F0" w:rsidR="000C620D" w:rsidRDefault="000C620D" w:rsidP="000C620D">
      <w:pPr>
        <w:pStyle w:val="content"/>
        <w:numPr>
          <w:ilvl w:val="0"/>
          <w:numId w:val="26"/>
        </w:numPr>
      </w:pPr>
      <w:r>
        <w:t>Điện áp ngược V</w:t>
      </w:r>
      <w:r>
        <w:rPr>
          <w:sz w:val="17"/>
          <w:szCs w:val="17"/>
          <w:vertAlign w:val="subscript"/>
        </w:rPr>
        <w:t>RRM</w:t>
      </w:r>
      <w:r>
        <w:t> = 100 V </w:t>
      </w:r>
    </w:p>
    <w:p w14:paraId="219A0A87" w14:textId="4C0AE45C" w:rsidR="000C620D" w:rsidRDefault="00A76C4D" w:rsidP="000C620D">
      <w:pPr>
        <w:pStyle w:val="content"/>
        <w:numPr>
          <w:ilvl w:val="0"/>
          <w:numId w:val="26"/>
        </w:numPr>
      </w:pPr>
      <w:r>
        <w:t xml:space="preserve">Dòng chỉnh lưu trung bình </w:t>
      </w:r>
      <w:r w:rsidR="000C620D">
        <w:t>I</w:t>
      </w:r>
      <w:r w:rsidR="000C620D">
        <w:rPr>
          <w:sz w:val="17"/>
          <w:szCs w:val="17"/>
          <w:vertAlign w:val="subscript"/>
        </w:rPr>
        <w:t>O</w:t>
      </w:r>
      <w:r w:rsidR="000C620D">
        <w:t> = 200 mA </w:t>
      </w:r>
    </w:p>
    <w:p w14:paraId="2D9297DD" w14:textId="1E04D3BB" w:rsidR="000C620D" w:rsidRDefault="00A76C4D" w:rsidP="000C620D">
      <w:pPr>
        <w:pStyle w:val="content"/>
        <w:numPr>
          <w:ilvl w:val="0"/>
          <w:numId w:val="26"/>
        </w:numPr>
      </w:pPr>
      <w:r>
        <w:t xml:space="preserve">Dòng điện thuận </w:t>
      </w:r>
      <w:r w:rsidR="000C620D">
        <w:t>I</w:t>
      </w:r>
      <w:r w:rsidR="000C620D">
        <w:rPr>
          <w:sz w:val="17"/>
          <w:szCs w:val="17"/>
          <w:vertAlign w:val="subscript"/>
        </w:rPr>
        <w:t>F</w:t>
      </w:r>
      <w:r w:rsidR="000C620D">
        <w:t> = 300 mA </w:t>
      </w:r>
    </w:p>
    <w:p w14:paraId="6BD8C350" w14:textId="3ED56A15" w:rsidR="000C620D" w:rsidRDefault="00A76C4D" w:rsidP="000C620D">
      <w:pPr>
        <w:pStyle w:val="content"/>
        <w:numPr>
          <w:ilvl w:val="0"/>
          <w:numId w:val="26"/>
        </w:numPr>
      </w:pPr>
      <w:r w:rsidRPr="00A76C4D">
        <w:t>dòng chuyển tiếp đỉnh định kỳ</w:t>
      </w:r>
      <w:r>
        <w:t xml:space="preserve"> </w:t>
      </w:r>
      <w:r w:rsidR="000C620D">
        <w:t>I</w:t>
      </w:r>
      <w:r w:rsidR="000C620D">
        <w:rPr>
          <w:sz w:val="17"/>
          <w:szCs w:val="17"/>
          <w:vertAlign w:val="subscript"/>
        </w:rPr>
        <w:t>f</w:t>
      </w:r>
      <w:r w:rsidR="000C620D">
        <w:t> = 400 mA </w:t>
      </w:r>
    </w:p>
    <w:p w14:paraId="10CA6090" w14:textId="77777777" w:rsidR="00A76C4D" w:rsidRDefault="00A76C4D" w:rsidP="00A76C4D">
      <w:pPr>
        <w:pStyle w:val="content"/>
        <w:numPr>
          <w:ilvl w:val="0"/>
          <w:numId w:val="26"/>
        </w:numPr>
      </w:pPr>
      <w:r>
        <w:t>Đ</w:t>
      </w:r>
      <w:r w:rsidRPr="00A76C4D">
        <w:t xml:space="preserve">iện áp chuyển tiếp tối đa </w:t>
      </w:r>
      <w:r>
        <w:t xml:space="preserve"> </w:t>
      </w:r>
      <w:r w:rsidRPr="00A76C4D">
        <w:t>V</w:t>
      </w:r>
      <w:r w:rsidRPr="00A76C4D">
        <w:rPr>
          <w:vertAlign w:val="subscript"/>
        </w:rPr>
        <w:t>F</w:t>
      </w:r>
      <w:r w:rsidRPr="00A76C4D">
        <w:t xml:space="preserve"> = 1 V ở 10 mA </w:t>
      </w:r>
    </w:p>
    <w:p w14:paraId="1785613E" w14:textId="2B26B098" w:rsidR="000C620D" w:rsidRDefault="00A76C4D" w:rsidP="00A76C4D">
      <w:pPr>
        <w:pStyle w:val="content"/>
        <w:numPr>
          <w:ilvl w:val="0"/>
          <w:numId w:val="26"/>
        </w:numPr>
      </w:pPr>
      <w:r>
        <w:t>Đ</w:t>
      </w:r>
      <w:r w:rsidRPr="00A76C4D">
        <w:t>iện áp phân hủy tối thiểu và dòng rò ngược V</w:t>
      </w:r>
      <w:r w:rsidRPr="00A76C4D">
        <w:rPr>
          <w:vertAlign w:val="subscript"/>
        </w:rPr>
        <w:t>R</w:t>
      </w:r>
      <w:r w:rsidRPr="00A76C4D">
        <w:t xml:space="preserve"> = 75 V ở 5 μA; 100 V ở 100 μA </w:t>
      </w:r>
    </w:p>
    <w:p w14:paraId="37530402" w14:textId="4D05D206" w:rsidR="00A76C4D" w:rsidRDefault="00A76C4D" w:rsidP="00A76C4D">
      <w:pPr>
        <w:pStyle w:val="content"/>
        <w:numPr>
          <w:ilvl w:val="0"/>
          <w:numId w:val="26"/>
        </w:numPr>
      </w:pPr>
      <w:r>
        <w:t>T</w:t>
      </w:r>
      <w:r w:rsidRPr="00A76C4D">
        <w:t>hời gian phục hồi ngược tối đa</w:t>
      </w:r>
      <w:r>
        <w:t xml:space="preserve"> </w:t>
      </w:r>
      <w:r w:rsidRPr="00A76C4D">
        <w:t>Trr = 4 ns</w:t>
      </w:r>
    </w:p>
    <w:p w14:paraId="1F89AEA4" w14:textId="73571F98" w:rsidR="00A76C4D" w:rsidRDefault="00FC7D2E" w:rsidP="00A76C4D">
      <w:pPr>
        <w:pStyle w:val="content"/>
        <w:ind w:firstLine="0"/>
      </w:pPr>
      <w:r w:rsidRPr="00FC7D2E">
        <w:rPr>
          <w:noProof/>
        </w:rPr>
        <w:lastRenderedPageBreak/>
        <mc:AlternateContent>
          <mc:Choice Requires="wpg">
            <w:drawing>
              <wp:anchor distT="0" distB="0" distL="114300" distR="114300" simplePos="0" relativeHeight="251666432" behindDoc="0" locked="0" layoutInCell="1" allowOverlap="1" wp14:anchorId="69ED9AFF" wp14:editId="260B9290">
                <wp:simplePos x="0" y="0"/>
                <wp:positionH relativeFrom="column">
                  <wp:posOffset>758116</wp:posOffset>
                </wp:positionH>
                <wp:positionV relativeFrom="paragraph">
                  <wp:posOffset>192768</wp:posOffset>
                </wp:positionV>
                <wp:extent cx="3797166" cy="1460500"/>
                <wp:effectExtent l="0" t="0" r="0" b="0"/>
                <wp:wrapTopAndBottom/>
                <wp:docPr id="16" name="Group 5"/>
                <wp:cNvGraphicFramePr/>
                <a:graphic xmlns:a="http://schemas.openxmlformats.org/drawingml/2006/main">
                  <a:graphicData uri="http://schemas.microsoft.com/office/word/2010/wordprocessingGroup">
                    <wpg:wgp>
                      <wpg:cNvGrpSpPr/>
                      <wpg:grpSpPr>
                        <a:xfrm>
                          <a:off x="0" y="0"/>
                          <a:ext cx="3797166" cy="1460500"/>
                          <a:chOff x="0" y="0"/>
                          <a:chExt cx="3797166" cy="1460500"/>
                        </a:xfrm>
                      </wpg:grpSpPr>
                      <pic:pic xmlns:pic="http://schemas.openxmlformats.org/drawingml/2006/picture">
                        <pic:nvPicPr>
                          <pic:cNvPr id="17" name="Picture 17" descr="1N4148 Diode Pinout, Equivalents, Characteristics &amp; Datashee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876112" y="323216"/>
                            <a:ext cx="1921054" cy="971148"/>
                          </a:xfrm>
                          <a:prstGeom prst="rect">
                            <a:avLst/>
                          </a:prstGeom>
                          <a:noFill/>
                          <a:ln>
                            <a:noFill/>
                          </a:ln>
                        </pic:spPr>
                      </pic:pic>
                      <pic:pic xmlns:pic="http://schemas.openxmlformats.org/drawingml/2006/picture">
                        <pic:nvPicPr>
                          <pic:cNvPr id="18" name="Picture 18" descr="Nhỏ Chuyển Đổi Tín Hiệu Diode 1n4148 1n4448 1n4150 1n4151 - Buy Diode 1n4148,Diode  Chuyển Mạch Ll4148,Điốt Chuyển Mạch Gắn Bề Mặt Product on Alibaba.com"/>
                          <pic:cNvPicPr>
                            <a:picLocks noChangeAspect="1"/>
                          </pic:cNvPicPr>
                        </pic:nvPicPr>
                        <pic:blipFill>
                          <a:blip r:embed="rId17" cstate="print">
                            <a:extLst>
                              <a:ext uri="{BEBA8EAE-BF5A-486C-A8C5-ECC9F3942E4B}">
                                <a14:imgProps xmlns:a14="http://schemas.microsoft.com/office/drawing/2010/main">
                                  <a14:imgLayer r:embed="rId18">
                                    <a14:imgEffect>
                                      <a14:backgroundRemoval t="1133" b="98867" l="0" r="100000">
                                        <a14:foregroundMark x1="16997" y1="70255" x2="16997" y2="70255"/>
                                        <a14:foregroundMark x1="21530" y1="67422" x2="21530" y2="67422"/>
                                        <a14:foregroundMark x1="26062" y1="65439" x2="26062" y2="654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wpg:wgp>
                  </a:graphicData>
                </a:graphic>
              </wp:anchor>
            </w:drawing>
          </mc:Choice>
          <mc:Fallback>
            <w:pict>
              <v:group w14:anchorId="630DD7B6" id="Group 5" o:spid="_x0000_s1026" style="position:absolute;margin-left:59.7pt;margin-top:15.2pt;width:299pt;height:115pt;z-index:251666432" coordsize="37971,14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1N4148 Diode Pinout, Equivalents, Characteristics &amp; Datasheet" style="position:absolute;left:18761;top:3232;width:19210;height: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">
                  <v:imagedata r:id="rId19" o:title="1N4148 Diode Pinout, Equivalents, Characteristics &amp; Datasheet"/>
                </v:shape>
                <v:shape id="Picture 18" o:spid="_x0000_s1028" type="#_x0000_t75" alt="Nhỏ Chuyển Đổi Tín Hiệu Diode 1n4148 1n4448 1n4150 1n4151 - Buy Diode 1n4148,Diode  Chuyển Mạch Ll4148,Điốt Chuyển Mạch Gắn Bề Mặt Product on Alibaba.com" style="position:absolute;width:14605;height:1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">
                  <v:imagedata r:id="rId20" o:title="Nhỏ Chuyển Đổi Tín Hiệu Diode 1n4148 1n4448 1n4150 1n4151 - Buy Diode 1n4148,Diode  Chuyển Mạch Ll4148,Điốt Chuyển Mạch Gắn Bề Mặt Product on Alibaba"/>
                </v:shape>
                <w10:wrap type="topAndBottom"/>
              </v:group>
            </w:pict>
          </mc:Fallback>
        </mc:AlternateContent>
      </w:r>
      <w:r w:rsidR="00A76C4D" w:rsidRPr="00A76C4D">
        <w:t xml:space="preserve"> </w:t>
      </w:r>
    </w:p>
    <w:p w14:paraId="65793861" w14:textId="22557998" w:rsidR="00FC7D2E" w:rsidRDefault="006B35A3" w:rsidP="00D94090">
      <w:pPr>
        <w:pStyle w:val="level1"/>
      </w:pPr>
      <w:bookmarkStart w:id="33" w:name="_Toc102487368"/>
      <w:r>
        <w:t>Relay 5v</w:t>
      </w:r>
      <w:bookmarkEnd w:id="33"/>
    </w:p>
    <w:tbl>
      <w:tblPr>
        <w:tblStyle w:val="TableGrid"/>
        <w:tblW w:w="0" w:type="auto"/>
        <w:tblLook w:val="04A0" w:firstRow="1" w:lastRow="0" w:firstColumn="1" w:lastColumn="0" w:noHBand="0" w:noVBand="1"/>
      </w:tblPr>
      <w:tblGrid>
        <w:gridCol w:w="2851"/>
        <w:gridCol w:w="3074"/>
        <w:gridCol w:w="2852"/>
      </w:tblGrid>
      <w:tr w:rsidR="00FC7D2E" w14:paraId="27BD3CF7" w14:textId="77777777" w:rsidTr="00D57F37">
        <w:trPr>
          <w:trHeight w:val="563"/>
        </w:trPr>
        <w:tc>
          <w:tcPr>
            <w:tcW w:w="2852" w:type="dxa"/>
            <w:vMerge w:val="restart"/>
            <w:vAlign w:val="center"/>
          </w:tcPr>
          <w:p w14:paraId="56A15DCF" w14:textId="77777777" w:rsidR="00FC7D2E" w:rsidRDefault="00FC7D2E" w:rsidP="00D57F37">
            <w:pPr>
              <w:pStyle w:val="Parag"/>
              <w:ind w:firstLine="0"/>
              <w:jc w:val="center"/>
            </w:pPr>
            <w:r>
              <w:t>Cuộn hút</w:t>
            </w:r>
          </w:p>
        </w:tc>
        <w:tc>
          <w:tcPr>
            <w:tcW w:w="3074" w:type="dxa"/>
            <w:vAlign w:val="center"/>
          </w:tcPr>
          <w:p w14:paraId="0798AD5D" w14:textId="77777777" w:rsidR="00FC7D2E" w:rsidRDefault="00FC7D2E" w:rsidP="00D57F37">
            <w:pPr>
              <w:pStyle w:val="Parag"/>
              <w:ind w:firstLine="0"/>
              <w:jc w:val="center"/>
            </w:pPr>
            <w:r>
              <w:t>Điện áp cuộn hút</w:t>
            </w:r>
          </w:p>
        </w:tc>
        <w:tc>
          <w:tcPr>
            <w:tcW w:w="2852" w:type="dxa"/>
            <w:vAlign w:val="center"/>
          </w:tcPr>
          <w:p w14:paraId="073F7020" w14:textId="77777777" w:rsidR="00FC7D2E" w:rsidRDefault="00FC7D2E" w:rsidP="00D57F37">
            <w:pPr>
              <w:pStyle w:val="Parag"/>
              <w:ind w:firstLine="0"/>
              <w:jc w:val="center"/>
            </w:pPr>
            <w:r>
              <w:t>5V</w:t>
            </w:r>
          </w:p>
        </w:tc>
      </w:tr>
      <w:tr w:rsidR="00FC7D2E" w14:paraId="5A36DC30" w14:textId="77777777" w:rsidTr="00D57F37">
        <w:trPr>
          <w:trHeight w:val="273"/>
        </w:trPr>
        <w:tc>
          <w:tcPr>
            <w:tcW w:w="2852" w:type="dxa"/>
            <w:vMerge/>
            <w:vAlign w:val="center"/>
          </w:tcPr>
          <w:p w14:paraId="21D89232" w14:textId="77777777" w:rsidR="00FC7D2E" w:rsidRDefault="00FC7D2E" w:rsidP="00D57F37">
            <w:pPr>
              <w:pStyle w:val="Parag"/>
              <w:ind w:firstLine="0"/>
              <w:jc w:val="center"/>
            </w:pPr>
          </w:p>
        </w:tc>
        <w:tc>
          <w:tcPr>
            <w:tcW w:w="3074" w:type="dxa"/>
            <w:vAlign w:val="center"/>
          </w:tcPr>
          <w:p w14:paraId="0C6D4010" w14:textId="77777777" w:rsidR="00FC7D2E" w:rsidRDefault="00FC7D2E" w:rsidP="00D57F37">
            <w:pPr>
              <w:pStyle w:val="Parag"/>
              <w:ind w:firstLine="0"/>
              <w:jc w:val="center"/>
            </w:pPr>
            <w:r>
              <w:t>Dòng điện qua cuộn hút</w:t>
            </w:r>
          </w:p>
        </w:tc>
        <w:tc>
          <w:tcPr>
            <w:tcW w:w="2852" w:type="dxa"/>
            <w:vAlign w:val="center"/>
          </w:tcPr>
          <w:p w14:paraId="563F6C9E" w14:textId="77777777" w:rsidR="00FC7D2E" w:rsidRDefault="00FC7D2E" w:rsidP="00D57F37">
            <w:pPr>
              <w:pStyle w:val="Parag"/>
              <w:ind w:firstLine="0"/>
              <w:jc w:val="center"/>
            </w:pPr>
            <w:r w:rsidRPr="00F865C9">
              <w:t>89.3</w:t>
            </w:r>
            <w:r>
              <w:t xml:space="preserve"> mA</w:t>
            </w:r>
          </w:p>
        </w:tc>
      </w:tr>
      <w:tr w:rsidR="00FC7D2E" w:rsidRPr="00F865C9" w14:paraId="2CEF6460" w14:textId="77777777" w:rsidTr="00D57F37">
        <w:trPr>
          <w:trHeight w:val="273"/>
        </w:trPr>
        <w:tc>
          <w:tcPr>
            <w:tcW w:w="2852" w:type="dxa"/>
            <w:vMerge/>
            <w:vAlign w:val="center"/>
          </w:tcPr>
          <w:p w14:paraId="05AA01C5" w14:textId="77777777" w:rsidR="00FC7D2E" w:rsidRDefault="00FC7D2E" w:rsidP="00D57F37">
            <w:pPr>
              <w:pStyle w:val="Parag"/>
              <w:ind w:firstLine="0"/>
              <w:jc w:val="center"/>
            </w:pPr>
          </w:p>
        </w:tc>
        <w:tc>
          <w:tcPr>
            <w:tcW w:w="3074" w:type="dxa"/>
            <w:vAlign w:val="center"/>
          </w:tcPr>
          <w:p w14:paraId="66129E5B" w14:textId="77777777" w:rsidR="00FC7D2E" w:rsidRDefault="00FC7D2E" w:rsidP="00D57F37">
            <w:pPr>
              <w:pStyle w:val="Parag"/>
              <w:ind w:firstLine="0"/>
              <w:jc w:val="center"/>
            </w:pPr>
            <w:r>
              <w:t>Điện áp Pull-In</w:t>
            </w:r>
          </w:p>
        </w:tc>
        <w:tc>
          <w:tcPr>
            <w:tcW w:w="2852" w:type="dxa"/>
            <w:vAlign w:val="center"/>
          </w:tcPr>
          <w:p w14:paraId="7352074F" w14:textId="77777777" w:rsidR="00FC7D2E" w:rsidRPr="00F865C9" w:rsidRDefault="00FC7D2E" w:rsidP="00D57F37">
            <w:pPr>
              <w:pStyle w:val="Parag"/>
              <w:ind w:firstLine="0"/>
              <w:jc w:val="center"/>
            </w:pPr>
            <w:r>
              <w:t>75% Max.</w:t>
            </w:r>
          </w:p>
        </w:tc>
      </w:tr>
      <w:tr w:rsidR="00FC7D2E" w14:paraId="5348B034" w14:textId="77777777" w:rsidTr="00D57F37">
        <w:trPr>
          <w:trHeight w:val="273"/>
        </w:trPr>
        <w:tc>
          <w:tcPr>
            <w:tcW w:w="2852" w:type="dxa"/>
            <w:vMerge/>
            <w:vAlign w:val="center"/>
          </w:tcPr>
          <w:p w14:paraId="76EA8852" w14:textId="77777777" w:rsidR="00FC7D2E" w:rsidRDefault="00FC7D2E" w:rsidP="00D57F37">
            <w:pPr>
              <w:pStyle w:val="Parag"/>
              <w:ind w:firstLine="0"/>
              <w:jc w:val="center"/>
            </w:pPr>
          </w:p>
        </w:tc>
        <w:tc>
          <w:tcPr>
            <w:tcW w:w="3074" w:type="dxa"/>
            <w:vAlign w:val="center"/>
          </w:tcPr>
          <w:p w14:paraId="1E7C9CA4" w14:textId="77777777" w:rsidR="00FC7D2E" w:rsidRDefault="00FC7D2E" w:rsidP="00D57F37">
            <w:pPr>
              <w:pStyle w:val="Parag"/>
              <w:ind w:firstLine="0"/>
              <w:jc w:val="center"/>
            </w:pPr>
            <w:r>
              <w:t>Điện áp Drop - Out</w:t>
            </w:r>
          </w:p>
        </w:tc>
        <w:tc>
          <w:tcPr>
            <w:tcW w:w="2852" w:type="dxa"/>
            <w:vAlign w:val="center"/>
          </w:tcPr>
          <w:p w14:paraId="2D91F3F4" w14:textId="77777777" w:rsidR="00FC7D2E" w:rsidRDefault="00FC7D2E" w:rsidP="00D57F37">
            <w:pPr>
              <w:pStyle w:val="Parag"/>
              <w:ind w:firstLine="0"/>
              <w:jc w:val="center"/>
            </w:pPr>
            <w:r>
              <w:t>10% Min.</w:t>
            </w:r>
          </w:p>
        </w:tc>
      </w:tr>
      <w:tr w:rsidR="00FC7D2E" w14:paraId="624763D7" w14:textId="77777777" w:rsidTr="00D57F37">
        <w:tc>
          <w:tcPr>
            <w:tcW w:w="2852" w:type="dxa"/>
            <w:vMerge w:val="restart"/>
            <w:vAlign w:val="center"/>
          </w:tcPr>
          <w:p w14:paraId="269CAF8E" w14:textId="77777777" w:rsidR="00FC7D2E" w:rsidRDefault="00FC7D2E" w:rsidP="00D57F37">
            <w:pPr>
              <w:pStyle w:val="Parag"/>
              <w:ind w:firstLine="0"/>
              <w:jc w:val="center"/>
            </w:pPr>
            <w:r>
              <w:t>Tiếp điểm</w:t>
            </w:r>
          </w:p>
        </w:tc>
        <w:tc>
          <w:tcPr>
            <w:tcW w:w="3074" w:type="dxa"/>
            <w:vAlign w:val="center"/>
          </w:tcPr>
          <w:p w14:paraId="6407AD4E" w14:textId="77777777" w:rsidR="00FC7D2E" w:rsidRDefault="00FC7D2E" w:rsidP="00D57F37">
            <w:pPr>
              <w:pStyle w:val="Parag"/>
              <w:ind w:firstLine="0"/>
              <w:jc w:val="center"/>
            </w:pPr>
            <w:r>
              <w:t>Dòng điện định mức</w:t>
            </w:r>
          </w:p>
        </w:tc>
        <w:tc>
          <w:tcPr>
            <w:tcW w:w="2852" w:type="dxa"/>
            <w:vAlign w:val="center"/>
          </w:tcPr>
          <w:p w14:paraId="1590778F" w14:textId="77777777" w:rsidR="00FC7D2E" w:rsidRDefault="00FC7D2E" w:rsidP="00D57F37">
            <w:pPr>
              <w:pStyle w:val="Parag"/>
              <w:ind w:firstLine="0"/>
              <w:jc w:val="center"/>
            </w:pPr>
            <w:r>
              <w:t>10A</w:t>
            </w:r>
          </w:p>
        </w:tc>
      </w:tr>
      <w:tr w:rsidR="00FC7D2E" w14:paraId="1F19E838" w14:textId="77777777" w:rsidTr="00D57F37">
        <w:tc>
          <w:tcPr>
            <w:tcW w:w="2852" w:type="dxa"/>
            <w:vMerge/>
            <w:vAlign w:val="center"/>
          </w:tcPr>
          <w:p w14:paraId="67CE2677" w14:textId="77777777" w:rsidR="00FC7D2E" w:rsidRDefault="00FC7D2E" w:rsidP="00D57F37">
            <w:pPr>
              <w:pStyle w:val="Parag"/>
              <w:ind w:firstLine="0"/>
              <w:jc w:val="center"/>
            </w:pPr>
          </w:p>
        </w:tc>
        <w:tc>
          <w:tcPr>
            <w:tcW w:w="3074" w:type="dxa"/>
            <w:vAlign w:val="center"/>
          </w:tcPr>
          <w:p w14:paraId="6AA68AA1" w14:textId="77777777" w:rsidR="00FC7D2E" w:rsidRDefault="00FC7D2E" w:rsidP="00D57F37">
            <w:pPr>
              <w:pStyle w:val="Parag"/>
              <w:ind w:firstLine="0"/>
              <w:jc w:val="center"/>
            </w:pPr>
            <w:r>
              <w:t>Điện áp định mức</w:t>
            </w:r>
          </w:p>
        </w:tc>
        <w:tc>
          <w:tcPr>
            <w:tcW w:w="2852" w:type="dxa"/>
            <w:vAlign w:val="center"/>
          </w:tcPr>
          <w:p w14:paraId="122135CE" w14:textId="77777777" w:rsidR="00FC7D2E" w:rsidRDefault="00FC7D2E" w:rsidP="00D57F37">
            <w:pPr>
              <w:pStyle w:val="Parag"/>
              <w:ind w:firstLine="0"/>
              <w:jc w:val="center"/>
            </w:pPr>
            <w:r>
              <w:t>250V</w:t>
            </w:r>
          </w:p>
        </w:tc>
      </w:tr>
    </w:tbl>
    <w:p w14:paraId="5984CC60" w14:textId="77777777" w:rsidR="00FC7D2E" w:rsidRDefault="00FC7D2E" w:rsidP="00D94090">
      <w:pPr>
        <w:pStyle w:val="content"/>
      </w:pPr>
    </w:p>
    <w:p w14:paraId="477A8B64" w14:textId="085C6D70" w:rsidR="00010D3A" w:rsidRDefault="00010D3A" w:rsidP="006B35A3">
      <w:pPr>
        <w:pStyle w:val="level2"/>
      </w:pPr>
      <w:bookmarkStart w:id="34" w:name="_Toc102487371"/>
      <w:r>
        <w:t xml:space="preserve">Phần mềm thiết kế </w:t>
      </w:r>
      <w:r w:rsidR="002500AE">
        <w:t>A</w:t>
      </w:r>
      <w:r>
        <w:t xml:space="preserve">ltium </w:t>
      </w:r>
      <w:r w:rsidR="002500AE">
        <w:t>D</w:t>
      </w:r>
      <w:r>
        <w:t>esigner</w:t>
      </w:r>
      <w:bookmarkEnd w:id="34"/>
    </w:p>
    <w:p w14:paraId="5CDF2340" w14:textId="62E7A036" w:rsidR="00C00F5D" w:rsidRDefault="00A8033E" w:rsidP="00E62EEE">
      <w:pPr>
        <w:pStyle w:val="content"/>
      </w:pPr>
      <w:r w:rsidRPr="00A8033E">
        <w:rPr>
          <w:noProof/>
        </w:rPr>
        <w:drawing>
          <wp:anchor distT="0" distB="0" distL="114300" distR="114300" simplePos="0" relativeHeight="251667456" behindDoc="0" locked="0" layoutInCell="1" allowOverlap="1" wp14:anchorId="7C7F0862" wp14:editId="30903BAC">
            <wp:simplePos x="0" y="0"/>
            <wp:positionH relativeFrom="column">
              <wp:posOffset>2474068</wp:posOffset>
            </wp:positionH>
            <wp:positionV relativeFrom="paragraph">
              <wp:posOffset>249811</wp:posOffset>
            </wp:positionV>
            <wp:extent cx="3064510" cy="1590675"/>
            <wp:effectExtent l="0" t="0" r="2540" b="9525"/>
            <wp:wrapSquare wrapText="bothSides"/>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4510" cy="1590675"/>
                    </a:xfrm>
                    <a:prstGeom prst="rect">
                      <a:avLst/>
                    </a:prstGeom>
                    <a:noFill/>
                  </pic:spPr>
                </pic:pic>
              </a:graphicData>
            </a:graphic>
            <wp14:sizeRelH relativeFrom="margin">
              <wp14:pctWidth>0</wp14:pctWidth>
            </wp14:sizeRelH>
            <wp14:sizeRelV relativeFrom="margin">
              <wp14:pctHeight>0</wp14:pctHeight>
            </wp14:sizeRelV>
          </wp:anchor>
        </w:drawing>
      </w:r>
      <w:r w:rsidR="00E62EEE"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rsidR="00E62EEE">
        <w:t>O</w:t>
      </w:r>
      <w:r w:rsidR="00E62EEE" w:rsidRPr="00E62EEE">
        <w:t xml:space="preserve">rcad hay </w:t>
      </w:r>
      <w:r w:rsidR="00E62EEE">
        <w:t>P</w:t>
      </w:r>
      <w:r w:rsidR="00E62EEE" w:rsidRPr="00E62EEE">
        <w:t>roteus</w:t>
      </w:r>
      <w:r w:rsidRPr="00A8033E">
        <w:rPr>
          <w:rFonts w:asciiTheme="minorHAnsi" w:hAnsiTheme="minorHAnsi"/>
          <w:noProof/>
          <w:sz w:val="22"/>
        </w:rPr>
        <w:t xml:space="preserve"> </w:t>
      </w:r>
    </w:p>
    <w:p w14:paraId="33193756" w14:textId="77777777" w:rsidR="00E62EEE" w:rsidRDefault="00E62EEE" w:rsidP="00E62EEE">
      <w:pPr>
        <w:pStyle w:val="content"/>
        <w:ind w:firstLine="0"/>
      </w:pPr>
      <w:r>
        <w:t>Altium Designer có một số đặc trưng sau:</w:t>
      </w:r>
    </w:p>
    <w:p w14:paraId="0746F8B0" w14:textId="1E2F9C5F" w:rsidR="00E62EEE" w:rsidRDefault="00E62EEE" w:rsidP="00E62EEE">
      <w:pPr>
        <w:pStyle w:val="content"/>
        <w:numPr>
          <w:ilvl w:val="0"/>
          <w:numId w:val="28"/>
        </w:numPr>
      </w:pPr>
      <w:r>
        <w:lastRenderedPageBreak/>
        <w:t>Giao diện thiết kế, quản lý và chỉnh sửa thân thiện, dễ dàng biên dịch, quản lý file, quản lý phiên bản cho các tài liệu thiết kế.</w:t>
      </w:r>
    </w:p>
    <w:p w14:paraId="6B07FB1F" w14:textId="3F00056C" w:rsidR="00E62EEE" w:rsidRDefault="00E62EEE" w:rsidP="00E62EEE">
      <w:pPr>
        <w:pStyle w:val="content"/>
        <w:numPr>
          <w:ilvl w:val="0"/>
          <w:numId w:val="28"/>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2C39D4C4" w14:textId="5AB3CE59" w:rsidR="00E62EEE" w:rsidRDefault="00E62EEE" w:rsidP="00E62EEE">
      <w:pPr>
        <w:pStyle w:val="content"/>
        <w:numPr>
          <w:ilvl w:val="0"/>
          <w:numId w:val="28"/>
        </w:numPr>
      </w:pPr>
      <w:r>
        <w:t>Mở, xem và in các file thiết kế mạch dễ dàng với đầy đủ các thông tin linh kiện, netlist, dữ liệu bản vẽ, kích thước, số lượng…</w:t>
      </w:r>
    </w:p>
    <w:p w14:paraId="51FDC0BD" w14:textId="7EDCD8F2" w:rsidR="00E62EEE" w:rsidRDefault="00E62EEE" w:rsidP="00E62EEE">
      <w:pPr>
        <w:pStyle w:val="content"/>
        <w:numPr>
          <w:ilvl w:val="0"/>
          <w:numId w:val="28"/>
        </w:numPr>
      </w:pPr>
      <w:r>
        <w:t>Hệ thống các thư viện linh kiện phong phú, chi tiết và hoàn chỉnh bao gồm tất cả các linh kiện nhúng, số, tương tự…</w:t>
      </w:r>
    </w:p>
    <w:p w14:paraId="10365288" w14:textId="797BBE83" w:rsidR="00E62EEE" w:rsidRDefault="00E62EEE" w:rsidP="00E62EEE">
      <w:pPr>
        <w:pStyle w:val="content"/>
        <w:numPr>
          <w:ilvl w:val="0"/>
          <w:numId w:val="28"/>
        </w:numPr>
      </w:pPr>
      <w:r>
        <w:t>Đặt và sửa đối tượng trên các lớp cơ khí, định nghĩa các luật thiết kế, tùy chỉnh các lớp mạch in, chuyển từ schematic sang PCB, đặt vị trí linh kiện trên PCB.</w:t>
      </w:r>
    </w:p>
    <w:p w14:paraId="64A5BB64" w14:textId="1B489882" w:rsidR="00E62EEE" w:rsidRDefault="00E62EEE" w:rsidP="00E62EEE">
      <w:pPr>
        <w:pStyle w:val="content"/>
        <w:numPr>
          <w:ilvl w:val="0"/>
          <w:numId w:val="28"/>
        </w:numPr>
      </w:pPr>
      <w:r>
        <w:t>Mô phỏng mạch PCB 3D, đem lại hình ảnh mạch điện trung thực trong không gian 3 chiều, hỗ trợ MCAD-ECAD, liên kết trực tiếp với mô hình STEP, kiểm tra khoảng cách cách điện, cấu hình cho cả 2D và 3D</w:t>
      </w:r>
    </w:p>
    <w:p w14:paraId="3DAAD27B" w14:textId="2D1CA870" w:rsidR="00E62EEE" w:rsidRDefault="00E62EEE" w:rsidP="00E62EEE">
      <w:pPr>
        <w:pStyle w:val="content"/>
        <w:numPr>
          <w:ilvl w:val="0"/>
          <w:numId w:val="28"/>
        </w:numPr>
      </w:pPr>
      <w:r>
        <w:t>Hỗ trợ thiết kế PCB sang FPGA và ngược lại.</w:t>
      </w:r>
    </w:p>
    <w:p w14:paraId="4714A27F" w14:textId="284DF88C" w:rsidR="00E62EEE" w:rsidRDefault="00E62EEE" w:rsidP="00E62EEE">
      <w:pPr>
        <w:pStyle w:val="content"/>
      </w:pPr>
      <w:r>
        <w:t>Từ đó, chúng ta thấy Altium Designer có nhiều điểm mạnh so với các phần mềm  khác như đặt luật thiết kế, quản lý đề tài mô phỏng dễ dàng, giao diện thân thiện,…</w:t>
      </w:r>
    </w:p>
    <w:p w14:paraId="5244DC23" w14:textId="3FEA60F5" w:rsidR="00A8033E" w:rsidRDefault="00B553C8" w:rsidP="00B553C8">
      <w:pPr>
        <w:pStyle w:val="content"/>
        <w:ind w:firstLine="0"/>
        <w:jc w:val="center"/>
      </w:pPr>
      <w:r>
        <w:rPr>
          <w:noProof/>
        </w:rPr>
        <w:lastRenderedPageBreak/>
        <w:drawing>
          <wp:inline distT="0" distB="0" distL="0" distR="0" wp14:anchorId="4779CDBC" wp14:editId="4C0E78A1">
            <wp:extent cx="4959543" cy="3147196"/>
            <wp:effectExtent l="0" t="0" r="0" b="0"/>
            <wp:docPr id="64" name="Picture 64" descr="How to Create a PCB Schematic | Altium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 PCB Schematic | Altium Design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716" cy="3149844"/>
                    </a:xfrm>
                    <a:prstGeom prst="rect">
                      <a:avLst/>
                    </a:prstGeom>
                    <a:noFill/>
                    <a:ln>
                      <a:noFill/>
                    </a:ln>
                  </pic:spPr>
                </pic:pic>
              </a:graphicData>
            </a:graphic>
          </wp:inline>
        </w:drawing>
      </w:r>
    </w:p>
    <w:p w14:paraId="4642F07E" w14:textId="090A6AAC" w:rsidR="00E62EEE" w:rsidRDefault="00E62EEE" w:rsidP="00E62EEE">
      <w:pPr>
        <w:pStyle w:val="content"/>
      </w:pPr>
      <w:r>
        <w:t>Việc thiết kế mạch điện tử trên phần mềm altium designer có thể được tóm tắt gồm các bước như sau:</w:t>
      </w:r>
    </w:p>
    <w:p w14:paraId="52006E23" w14:textId="4BB86EAB" w:rsidR="00E62EEE" w:rsidRDefault="00E62EEE" w:rsidP="00E62EEE">
      <w:pPr>
        <w:pStyle w:val="content"/>
        <w:numPr>
          <w:ilvl w:val="0"/>
          <w:numId w:val="29"/>
        </w:numPr>
      </w:pPr>
      <w:r>
        <w:t>Đặt ra các yêu cầu bài toán.</w:t>
      </w:r>
    </w:p>
    <w:p w14:paraId="660AACAB" w14:textId="0BB6FF6B" w:rsidR="00E62EEE" w:rsidRDefault="00E62EEE" w:rsidP="00E62EEE">
      <w:pPr>
        <w:pStyle w:val="content"/>
        <w:numPr>
          <w:ilvl w:val="0"/>
          <w:numId w:val="29"/>
        </w:numPr>
      </w:pPr>
      <w:r>
        <w:t>Lựa chọn linh kiện.</w:t>
      </w:r>
    </w:p>
    <w:p w14:paraId="428F1654" w14:textId="36D4C3E8" w:rsidR="00E62EEE" w:rsidRDefault="00E62EEE" w:rsidP="00E62EEE">
      <w:pPr>
        <w:pStyle w:val="content"/>
        <w:numPr>
          <w:ilvl w:val="0"/>
          <w:numId w:val="29"/>
        </w:numPr>
      </w:pPr>
      <w:r>
        <w:t>Thiết kế mạch nguyên lý.</w:t>
      </w:r>
    </w:p>
    <w:p w14:paraId="0B06F9CB" w14:textId="2ABC1919" w:rsidR="00E62EEE" w:rsidRDefault="00E62EEE" w:rsidP="00E62EEE">
      <w:pPr>
        <w:pStyle w:val="content"/>
        <w:numPr>
          <w:ilvl w:val="0"/>
          <w:numId w:val="29"/>
        </w:numPr>
      </w:pPr>
      <w:r>
        <w:t>Lựa chọn các chân linh kiện để chuyển sang mạch in Update mạch nguyên lý sang mạch in.</w:t>
      </w:r>
    </w:p>
    <w:p w14:paraId="752C85F0" w14:textId="06B7D3B0" w:rsidR="00E62EEE" w:rsidRDefault="00E62EEE" w:rsidP="00E62EEE">
      <w:pPr>
        <w:pStyle w:val="content"/>
        <w:numPr>
          <w:ilvl w:val="0"/>
          <w:numId w:val="29"/>
        </w:numPr>
      </w:pPr>
      <w:r>
        <w:t>Lựa chọn kích thước mạch in Sắp sếp các vị trí các loại linh kiện  như điện trở , tụ điện, IC...</w:t>
      </w:r>
    </w:p>
    <w:p w14:paraId="57733025" w14:textId="517A196C" w:rsidR="00E62EEE" w:rsidRDefault="00E62EEE" w:rsidP="00E62EEE">
      <w:pPr>
        <w:pStyle w:val="content"/>
        <w:numPr>
          <w:ilvl w:val="0"/>
          <w:numId w:val="29"/>
        </w:numPr>
      </w:pPr>
      <w:r>
        <w:t>Đặt kích thước các loại dây nối.</w:t>
      </w:r>
    </w:p>
    <w:p w14:paraId="2F51A094" w14:textId="08BA6B47" w:rsidR="00E62EEE" w:rsidRDefault="00E62EEE" w:rsidP="00E62EEE">
      <w:pPr>
        <w:pStyle w:val="content"/>
        <w:numPr>
          <w:ilvl w:val="0"/>
          <w:numId w:val="29"/>
        </w:numPr>
      </w:pPr>
      <w:r>
        <w:t>Đi dây trên mạch.</w:t>
      </w:r>
    </w:p>
    <w:p w14:paraId="27E8D24E" w14:textId="19C39D6C" w:rsidR="00E62EEE" w:rsidRDefault="00E62EEE" w:rsidP="00A8033E">
      <w:pPr>
        <w:pStyle w:val="content"/>
        <w:numPr>
          <w:ilvl w:val="0"/>
          <w:numId w:val="29"/>
        </w:numPr>
      </w:pPr>
      <w:r>
        <w:t>Kiểm tra toàn mạch.</w:t>
      </w:r>
    </w:p>
    <w:p w14:paraId="007AFCDF" w14:textId="0623B5BD" w:rsidR="001B5A32" w:rsidRPr="00E62EEE" w:rsidRDefault="001B5A32" w:rsidP="001B5A32">
      <w:pPr>
        <w:pStyle w:val="content"/>
        <w:ind w:left="360" w:firstLine="0"/>
      </w:pPr>
    </w:p>
    <w:p w14:paraId="0BA7F04C" w14:textId="7880E1E5" w:rsidR="00C00F5D" w:rsidRDefault="00010D3A" w:rsidP="00A8033E">
      <w:pPr>
        <w:pStyle w:val="level1"/>
      </w:pPr>
      <w:bookmarkStart w:id="35" w:name="_Toc102487372"/>
      <w:r>
        <w:lastRenderedPageBreak/>
        <w:t>Phần mềm của hệ thống</w:t>
      </w:r>
      <w:bookmarkEnd w:id="35"/>
    </w:p>
    <w:p w14:paraId="199E3376" w14:textId="44BA5B9E" w:rsidR="00E11991" w:rsidRDefault="00E11991" w:rsidP="00E11991">
      <w:pPr>
        <w:pStyle w:val="level2"/>
      </w:pPr>
      <w:bookmarkStart w:id="36" w:name="_Toc102487373"/>
      <w:r>
        <w:t>HTML  (</w:t>
      </w:r>
      <w:r w:rsidRPr="00E11991">
        <w:t>HyperText Markup Language</w:t>
      </w:r>
      <w:r>
        <w:t>)</w:t>
      </w:r>
      <w:bookmarkEnd w:id="36"/>
    </w:p>
    <w:p w14:paraId="2E359585" w14:textId="68BBE083" w:rsidR="001B5A32" w:rsidRDefault="001B5A32" w:rsidP="001B5A32">
      <w:pPr>
        <w:pStyle w:val="content"/>
      </w:pPr>
      <w:r>
        <w:t>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3C59853B" w14:textId="58B5E27C" w:rsidR="00C00F5D" w:rsidRPr="00D94090" w:rsidRDefault="001B5A32" w:rsidP="001B5A32">
      <w:pPr>
        <w:pStyle w:val="content"/>
      </w:pPr>
      <w: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&lt;p&gt; và &lt;/p&gt; :</w:t>
      </w:r>
    </w:p>
    <w:p w14:paraId="75E2D3EF" w14:textId="0366FFC9" w:rsidR="00E11991" w:rsidRDefault="00E11991" w:rsidP="00E11991">
      <w:pPr>
        <w:pStyle w:val="level2"/>
      </w:pPr>
      <w:bookmarkStart w:id="37" w:name="_Toc102487374"/>
      <w:r>
        <w:t>CSS (</w:t>
      </w:r>
      <w:r w:rsidRPr="00E11991">
        <w:t>Cascading Style Sheets</w:t>
      </w:r>
      <w:r>
        <w:t>)</w:t>
      </w:r>
      <w:bookmarkEnd w:id="37"/>
    </w:p>
    <w:p w14:paraId="6CC29617" w14:textId="38E5EA90" w:rsidR="001B5A32" w:rsidRDefault="001B5A32" w:rsidP="001B5A32">
      <w:pPr>
        <w:pStyle w:val="content"/>
      </w:pPr>
      <w: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580655B3" w14:textId="67646476" w:rsidR="001B5A32" w:rsidRDefault="001B5A32" w:rsidP="001B5A32">
      <w:pPr>
        <w:pStyle w:val="content"/>
      </w:pPr>
      <w:r>
        <w:t>CSS được phát triển bởi W3C (World Wide Web Consortium) vào năm 1996, vì HTML không được thiết kế để gắn tag để giúp định dạng trang web.</w:t>
      </w:r>
    </w:p>
    <w:p w14:paraId="110FFABA" w14:textId="116EEE05" w:rsidR="001B5A32" w:rsidRDefault="001B5A32" w:rsidP="001B5A32">
      <w:pPr>
        <w:pStyle w:val="content"/>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16F8395" w14:textId="2D127A2D" w:rsidR="00A8033E" w:rsidRDefault="001B5A32" w:rsidP="001B5A32">
      <w:pPr>
        <w:pStyle w:val="content"/>
      </w:pPr>
      <w:r>
        <w:t>Mối tương quan giữa HTML và CSS rất mật thiết. HTML là ngôn ngữ markup (nền tảng của site) và CSS định hình phong cách (tất cả những gì tạo nên giao diện website), chúng là không thể tách rời.</w:t>
      </w:r>
    </w:p>
    <w:p w14:paraId="50838CBC" w14:textId="67ADDF8D" w:rsidR="00E11991" w:rsidRDefault="00E11991" w:rsidP="00E11991">
      <w:pPr>
        <w:pStyle w:val="level2"/>
      </w:pPr>
      <w:bookmarkStart w:id="38" w:name="_Toc102487375"/>
      <w:r>
        <w:lastRenderedPageBreak/>
        <w:t>JavaScript</w:t>
      </w:r>
      <w:bookmarkEnd w:id="38"/>
    </w:p>
    <w:p w14:paraId="6B0C63F6" w14:textId="395B765A" w:rsidR="001B5A32" w:rsidRDefault="001B5A32" w:rsidP="001B5A32">
      <w:pPr>
        <w:pStyle w:val="content"/>
      </w:pPr>
      <w:r>
        <w:t>JavaScript là ngôn ngữ lập trình phổ biến nhất trên thế giới trong suốt 20 năm qua. Nó cũng là một trong số 3 ngôn ngữ chính của lập trình web:</w:t>
      </w:r>
    </w:p>
    <w:p w14:paraId="5563BA0B" w14:textId="77777777" w:rsidR="001B5A32" w:rsidRDefault="001B5A32" w:rsidP="001B5A32">
      <w:pPr>
        <w:pStyle w:val="content"/>
        <w:numPr>
          <w:ilvl w:val="0"/>
          <w:numId w:val="34"/>
        </w:numPr>
      </w:pPr>
      <w:r>
        <w:t>HTML: Giúp bạn thêm nội dung cho trang web.</w:t>
      </w:r>
    </w:p>
    <w:p w14:paraId="6DE52491" w14:textId="77777777" w:rsidR="001B5A32" w:rsidRDefault="001B5A32" w:rsidP="001B5A32">
      <w:pPr>
        <w:pStyle w:val="content"/>
        <w:numPr>
          <w:ilvl w:val="0"/>
          <w:numId w:val="34"/>
        </w:numPr>
      </w:pPr>
      <w:r>
        <w:t>CSS: Định dạng thiết kế, bố cục, phong cách, canh lề của trang web.</w:t>
      </w:r>
    </w:p>
    <w:p w14:paraId="0AB8B016" w14:textId="77777777" w:rsidR="001B5A32" w:rsidRDefault="001B5A32" w:rsidP="001B5A32">
      <w:pPr>
        <w:pStyle w:val="content"/>
        <w:numPr>
          <w:ilvl w:val="0"/>
          <w:numId w:val="34"/>
        </w:numPr>
      </w:pPr>
      <w:r>
        <w:t>JavaScript: Cải thiện cách hoạt động của trang web.</w:t>
      </w:r>
    </w:p>
    <w:p w14:paraId="146604BC" w14:textId="6A47F490" w:rsidR="001B5A32" w:rsidRDefault="001B5A32" w:rsidP="001B5A32">
      <w:pPr>
        <w:pStyle w:val="content"/>
      </w:pPr>
      <w:r>
        <w:t>JavaScript có thể học nhanh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731EC353" w14:textId="008D540A" w:rsidR="002500AE" w:rsidRDefault="002500AE" w:rsidP="002500AE">
      <w:pPr>
        <w:pStyle w:val="level2"/>
      </w:pPr>
      <w:bookmarkStart w:id="39" w:name="_Toc102487376"/>
      <w:r>
        <w:t>Phần mềm Visual Studio code</w:t>
      </w:r>
      <w:bookmarkEnd w:id="39"/>
    </w:p>
    <w:p w14:paraId="48DDA533" w14:textId="6FC8D530" w:rsidR="00A8033E" w:rsidRDefault="00352A75" w:rsidP="00352A75">
      <w:pPr>
        <w:pStyle w:val="content"/>
      </w:pPr>
      <w:r w:rsidRPr="00352A75">
        <w:t>Là một trình biên tập lập trình code miễn phí dành cho Windows, Linux và macOS, Visual Studio Code được phát triển bởi Microsoft. Nó được xem là một sự kết hợp hoàn hảo giữa IDE và Code Editor.</w:t>
      </w:r>
    </w:p>
    <w:p w14:paraId="06A77B44" w14:textId="08BEC6F2" w:rsidR="00352A75" w:rsidRPr="00352A75" w:rsidRDefault="00352A75" w:rsidP="00352A75">
      <w:pPr>
        <w:pStyle w:val="content"/>
      </w:pPr>
      <w:r w:rsidRPr="00352A75">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30CAE93D" w14:textId="115CA0FB" w:rsidR="00F81DCC" w:rsidRDefault="00F81DCC" w:rsidP="00F81DCC">
      <w:pPr>
        <w:pStyle w:val="level2"/>
      </w:pPr>
      <w:bookmarkStart w:id="40" w:name="_Toc102487377"/>
      <w:r>
        <w:t>Phần mềm Arduino IDE</w:t>
      </w:r>
      <w:bookmarkEnd w:id="40"/>
    </w:p>
    <w:p w14:paraId="3620905A" w14:textId="7C8F0492" w:rsidR="00352A75" w:rsidRDefault="00352A75" w:rsidP="00352A75">
      <w:pPr>
        <w:pStyle w:val="content"/>
      </w:pPr>
      <w:r>
        <w:t>Arduino IDE là một phần mềm mã nguồn mở chủ yếu được sử dụng để viết và biên dịch mã vào module Arduino. Đây là một phần mềm Arduino chính thức, giúp cho việc biên dịch mã trở nên dễ dàng mà ngay cả một người bình thường không có kiến thức kỹ thuật cũng có thể làm được.</w:t>
      </w:r>
    </w:p>
    <w:p w14:paraId="46C2F19A" w14:textId="0476E57A" w:rsidR="00352A75" w:rsidRDefault="00352A75" w:rsidP="00352A75">
      <w:pPr>
        <w:pStyle w:val="content"/>
      </w:pPr>
      <w:r>
        <w:t xml:space="preserve">Nó có các phiên bản cho các hệ điều hành như MAC, Windows, Linux và chạy trên nền tảng Java đi kèm với các chức năng và lệnh có sẵn đóng vai trò quan trọng để gỡ lỗi, chỉnh sửa và biên dịch mã trong môi trường. Có rất </w:t>
      </w:r>
      <w:r>
        <w:lastRenderedPageBreak/>
        <w:t>nhiều các module Arduino như Arduino Uno, Arduino Mega, Arduino Leonardo, Arduino Micro và nhiều module khác.</w:t>
      </w:r>
    </w:p>
    <w:p w14:paraId="59CF9BCB" w14:textId="346C6503" w:rsidR="00352A75" w:rsidRDefault="00352A75" w:rsidP="00352A75">
      <w:pPr>
        <w:pStyle w:val="content"/>
      </w:pPr>
      <w:r>
        <w:t>Mỗi module chứa một bộ vi điều khiển trên bo mạch được lập trình và chấp nhận thông tin dưới dạng mã. Mã chính, còn được gọi là sketch, được tạo trên nền tảng IDE sẽ tạo ra một file Hex, sau đó được chuyển và tải lên trong bộ điều khiển trên bo.</w:t>
      </w:r>
    </w:p>
    <w:p w14:paraId="29987754" w14:textId="718C558E" w:rsidR="00352A75" w:rsidRDefault="00352A75" w:rsidP="00352A75">
      <w:pPr>
        <w:pStyle w:val="content"/>
      </w:pPr>
      <w:r>
        <w:t>Môi trường IDE chủ yếu chứa hai phần cơ bản: Trình chỉnh sửa và Trình biên dịch, phần đầu sử dụng để viết mã được yêu cầu và phần sau được sử dụng để biên dịch và tải mã lên module Arduino. Môi trường này hỗ trợ cả ngôn ngữ C và C ++.</w:t>
      </w:r>
    </w:p>
    <w:p w14:paraId="32F558D8" w14:textId="597AC4DD" w:rsidR="00F81DCC" w:rsidRDefault="00F81DCC" w:rsidP="00F81DCC">
      <w:pPr>
        <w:pStyle w:val="level2"/>
      </w:pPr>
      <w:bookmarkStart w:id="41" w:name="_Toc102487378"/>
      <w:r>
        <w:t>Hệ điều hành FreeRTOS</w:t>
      </w:r>
      <w:bookmarkEnd w:id="41"/>
    </w:p>
    <w:p w14:paraId="60344F51" w14:textId="77777777" w:rsidR="00352A75" w:rsidRDefault="00C00F5D" w:rsidP="00352A75">
      <w:pPr>
        <w:pStyle w:val="content"/>
      </w:pPr>
      <w:r>
        <w:t xml:space="preserve">FreeRTOS là một hệ điều hành nhúng thời gian thực (Real Time Operating System) mã nguồn mở được phát triển bởi Real Time Engineers Ltd, sáng lập và sở hữu bởi Richard Barry. </w:t>
      </w:r>
    </w:p>
    <w:p w14:paraId="6B651943" w14:textId="164F90F3" w:rsidR="00C00F5D" w:rsidRDefault="00093D9D" w:rsidP="00352A75">
      <w:pPr>
        <w:pStyle w:val="content"/>
        <w:ind w:firstLine="0"/>
      </w:pPr>
      <w:r>
        <w:rPr>
          <w:noProof/>
        </w:rPr>
        <w:drawing>
          <wp:anchor distT="0" distB="0" distL="114300" distR="114300" simplePos="0" relativeHeight="251664384" behindDoc="0" locked="0" layoutInCell="1" allowOverlap="1" wp14:anchorId="5FD13157" wp14:editId="3BA1661D">
            <wp:simplePos x="0" y="0"/>
            <wp:positionH relativeFrom="margin">
              <wp:posOffset>2540280</wp:posOffset>
            </wp:positionH>
            <wp:positionV relativeFrom="paragraph">
              <wp:posOffset>8255</wp:posOffset>
            </wp:positionV>
            <wp:extent cx="3195955" cy="141859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5955"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A75">
        <w:t>Một số tính năng của FreeRTOS:</w:t>
      </w:r>
    </w:p>
    <w:p w14:paraId="5F68494B" w14:textId="77777777" w:rsidR="00352A75" w:rsidRDefault="00352A75" w:rsidP="00352A75">
      <w:pPr>
        <w:pStyle w:val="content"/>
        <w:numPr>
          <w:ilvl w:val="0"/>
          <w:numId w:val="35"/>
        </w:numPr>
      </w:pPr>
      <w:r>
        <w:t>Kích thước bộ nhớ nhỏ, chi phí thấp và thực thi nhanh chóng.</w:t>
      </w:r>
    </w:p>
    <w:p w14:paraId="3ED0B7E2" w14:textId="77777777" w:rsidR="00352A75" w:rsidRDefault="00352A75" w:rsidP="00352A75">
      <w:pPr>
        <w:pStyle w:val="content"/>
        <w:numPr>
          <w:ilvl w:val="0"/>
          <w:numId w:val="35"/>
        </w:numPr>
      </w:pPr>
      <w:r>
        <w:t>Tùy chọn ít đánh dấu cho các ứng dụng năng lượng thấp.</w:t>
      </w:r>
    </w:p>
    <w:p w14:paraId="682B39AF" w14:textId="77777777" w:rsidR="00352A75" w:rsidRDefault="00352A75" w:rsidP="00352A75">
      <w:pPr>
        <w:pStyle w:val="content"/>
        <w:numPr>
          <w:ilvl w:val="0"/>
          <w:numId w:val="35"/>
        </w:numPr>
      </w:pPr>
      <w:r>
        <w:t>Dành cho cả những người có sở thích và các nhà phát triển chuyên nghiệp làm việc trên các sản phẩm thương mại.</w:t>
      </w:r>
    </w:p>
    <w:p w14:paraId="439D1626" w14:textId="5D50CD95" w:rsidR="00C00F5D" w:rsidRDefault="00352A75" w:rsidP="00352A75">
      <w:pPr>
        <w:pStyle w:val="content"/>
        <w:numPr>
          <w:ilvl w:val="0"/>
          <w:numId w:val="35"/>
        </w:numPr>
      </w:pPr>
      <w:r>
        <w:t>Scheduler can be configured for both preemptive or cooperative multitasking.</w:t>
      </w:r>
    </w:p>
    <w:p w14:paraId="34B35ED5" w14:textId="1972329A" w:rsidR="00C00F5D" w:rsidRDefault="00093D9D" w:rsidP="00C00F5D">
      <w:pPr>
        <w:pStyle w:val="content"/>
      </w:pPr>
      <w:r w:rsidRPr="003B37A4">
        <w:rPr>
          <w:noProof/>
        </w:rPr>
        <w:lastRenderedPageBreak/>
        <mc:AlternateContent>
          <mc:Choice Requires="wpg">
            <w:drawing>
              <wp:anchor distT="0" distB="0" distL="114300" distR="114300" simplePos="0" relativeHeight="251662336" behindDoc="0" locked="0" layoutInCell="1" allowOverlap="1" wp14:anchorId="770934E6" wp14:editId="22BB399B">
                <wp:simplePos x="0" y="0"/>
                <wp:positionH relativeFrom="page">
                  <wp:align>center</wp:align>
                </wp:positionH>
                <wp:positionV relativeFrom="paragraph">
                  <wp:posOffset>1623068</wp:posOffset>
                </wp:positionV>
                <wp:extent cx="4140200" cy="2147570"/>
                <wp:effectExtent l="0" t="0" r="0" b="24130"/>
                <wp:wrapTopAndBottom/>
                <wp:docPr id="110" name="Group 5"/>
                <wp:cNvGraphicFramePr/>
                <a:graphic xmlns:a="http://schemas.openxmlformats.org/drawingml/2006/main">
                  <a:graphicData uri="http://schemas.microsoft.com/office/word/2010/wordprocessingGroup">
                    <wpg:wgp>
                      <wpg:cNvGrpSpPr/>
                      <wpg:grpSpPr>
                        <a:xfrm>
                          <a:off x="0" y="0"/>
                          <a:ext cx="4140200" cy="2147570"/>
                          <a:chOff x="0" y="0"/>
                          <a:chExt cx="7718853" cy="4184822"/>
                        </a:xfrm>
                      </wpg:grpSpPr>
                      <wpg:grpSp>
                        <wpg:cNvPr id="111" name="Group 111"/>
                        <wpg:cNvGrpSpPr/>
                        <wpg:grpSpPr>
                          <a:xfrm>
                            <a:off x="246620" y="121661"/>
                            <a:ext cx="7472233" cy="3752287"/>
                            <a:chOff x="246620" y="121661"/>
                            <a:chExt cx="7472233" cy="3752287"/>
                          </a:xfrm>
                        </wpg:grpSpPr>
                        <pic:pic xmlns:pic="http://schemas.openxmlformats.org/drawingml/2006/picture">
                          <pic:nvPicPr>
                            <pic:cNvPr id="112" name="Picture 112" descr="RTOS cơ bản phần 1 | Học AR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46620" y="296820"/>
                              <a:ext cx="3388416" cy="3401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13" descr="Tổng quan về RTOS"/>
                            <pic:cNvPicPr>
                              <a:picLocks noChangeAspect="1"/>
                            </pic:cNvPicPr>
                          </pic:nvPicPr>
                          <pic:blipFill rotWithShape="1">
                            <a:blip r:embed="rId25">
                              <a:extLst>
                                <a:ext uri="{28A0092B-C50C-407E-A947-70E740481C1C}">
                                  <a14:useLocalDpi xmlns:a14="http://schemas.microsoft.com/office/drawing/2010/main" val="0"/>
                                </a:ext>
                              </a:extLst>
                            </a:blip>
                            <a:srcRect l="18942" t="19377" r="22347"/>
                            <a:stretch/>
                          </pic:blipFill>
                          <pic:spPr bwMode="auto">
                            <a:xfrm>
                              <a:off x="3748216" y="121661"/>
                              <a:ext cx="3970637" cy="3752287"/>
                            </a:xfrm>
                            <a:prstGeom prst="rect">
                              <a:avLst/>
                            </a:prstGeom>
                            <a:noFill/>
                            <a:ln>
                              <a:noFill/>
                            </a:ln>
                            <a:extLst>
                              <a:ext uri="{53640926-AAD7-44D8-BBD7-CCE9431645EC}">
                                <a14:shadowObscured xmlns:a14="http://schemas.microsoft.com/office/drawing/2010/main"/>
                              </a:ext>
                            </a:extLst>
                          </pic:spPr>
                        </pic:pic>
                      </wpg:grpSp>
                      <wps:wsp>
                        <wps:cNvPr id="114" name="Rectangle 114"/>
                        <wps:cNvSpPr/>
                        <wps:spPr>
                          <a:xfrm>
                            <a:off x="0" y="0"/>
                            <a:ext cx="7628238" cy="4184822"/>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B9DBE9F" id="Group 5" o:spid="_x0000_s1026" style="position:absolute;margin-left:0;margin-top:127.8pt;width:326pt;height:169.1pt;z-index:251662336;mso-position-horizontal:center;mso-position-horizontal-relative:page;mso-width-relative:margin;mso-height-relative:margin" coordsize="77188,41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QAwACAAAAFAAAEJiQBAACAAAAFAAAEKySkQACAAAAAzE2&#10;AACSkgACAAAAAzE2AADqHAAHAAAIDAAACIw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A2OjIwIDE1OjI2OjM1&#10;ADIwMTc6MDY6MjAgMTU6MjY6MzUAAABhAGIAYwAAAP/hCxZ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3LTA2LTIwVDE1OjI2OjM1LjE1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hYm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rw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">
                <v:group id="Group 111" o:spid="_x0000_s1027" style="position:absolute;left:2466;top:1216;width:74722;height:37523" coordorigin="2466,1216" coordsize="74722,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12" o:spid="_x0000_s1028" type="#_x0000_t75" alt="RTOS cơ bản phần 1 | Học ARM" style="position:absolute;left:2466;top:2968;width:33884;height:3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">
                    <v:imagedata r:id="rId26" o:title="RTOS cơ bản phần 1 | Học ARM"/>
                  </v:shape>
                  <v:shape id="Picture 113" o:spid="_x0000_s1029" type="#_x0000_t75" alt="Tổng quan về RTOS" style="position:absolute;left:37482;top:1216;width:39706;height:37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">
                    <v:imagedata r:id="rId27" o:title="Tổng quan về RTOS" croptop="12699f" cropleft="12414f" cropright="14645f"/>
                  </v:shape>
                </v:group>
                <v:rect id="Rectangle 114" o:spid="_x0000_s1030" style="position:absolute;width:76282;height:4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" filled="f" strokecolor="black [3200]" strokeweight="1.5pt">
                  <v:stroke joinstyle="round"/>
                </v:rect>
                <w10:wrap type="topAndBottom" anchorx="page"/>
              </v:group>
            </w:pict>
          </mc:Fallback>
        </mc:AlternateContent>
      </w:r>
      <w:r w:rsidR="00C00F5D">
        <w:t xml:space="preserve">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w:t>
      </w:r>
    </w:p>
    <w:p w14:paraId="5474886B" w14:textId="77777777" w:rsidR="00093D9D" w:rsidRDefault="00093D9D" w:rsidP="00093D9D">
      <w:pPr>
        <w:pStyle w:val="content"/>
      </w:pPr>
    </w:p>
    <w:p w14:paraId="0CAC8DB8" w14:textId="039DB6A5" w:rsidR="00C00F5D" w:rsidRPr="00093D9D" w:rsidRDefault="00C00F5D" w:rsidP="00093D9D">
      <w:pPr>
        <w:pStyle w:val="content"/>
      </w:pPr>
      <w:r w:rsidRPr="00093D9D">
        <w:t xml:space="preserve">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w:t>
      </w:r>
    </w:p>
    <w:p w14:paraId="55DF3D35" w14:textId="52C592BA" w:rsidR="00C00F5D" w:rsidRPr="00093D9D" w:rsidRDefault="00C00F5D" w:rsidP="00093D9D">
      <w:pPr>
        <w:pStyle w:val="content"/>
      </w:pPr>
      <w:r w:rsidRPr="00093D9D">
        <w:t>Ngoài ra, nó cũng cho phép triển khai các cơ chế đồng bộ giữa các tiến trình như: Queues, Counting Semaphore, Mutexes.</w:t>
      </w:r>
    </w:p>
    <w:p w14:paraId="56C4BC32" w14:textId="007ACA7B" w:rsidR="00F81DCC" w:rsidRDefault="00F81DCC" w:rsidP="00F81DCC">
      <w:pPr>
        <w:pStyle w:val="level1"/>
      </w:pPr>
      <w:bookmarkStart w:id="42" w:name="_Toc102487379"/>
      <w:r>
        <w:t>Kết luận chương 2</w:t>
      </w:r>
      <w:bookmarkEnd w:id="42"/>
    </w:p>
    <w:p w14:paraId="01B67E52" w14:textId="2244BBDF" w:rsidR="00F81DCC" w:rsidRDefault="00AF08AB" w:rsidP="00AF08AB">
      <w:pPr>
        <w:pStyle w:val="content"/>
        <w:rPr>
          <w:rFonts w:eastAsiaTheme="majorEastAsia" w:cstheme="majorBidi"/>
          <w:b/>
          <w:szCs w:val="26"/>
        </w:rPr>
      </w:pPr>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w:t>
      </w:r>
      <w:r>
        <w:t>a Webserver như HTML, CSS, JavaScript</w:t>
      </w:r>
      <w:r w:rsidR="00AB6494">
        <w:t>.</w:t>
      </w:r>
      <w:r w:rsidR="00F81DCC">
        <w:br w:type="page"/>
      </w:r>
    </w:p>
    <w:p w14:paraId="3BD75E18" w14:textId="7147DBF2" w:rsidR="00F81DCC" w:rsidRDefault="00F81DCC" w:rsidP="00F81DCC">
      <w:pPr>
        <w:pStyle w:val="Heading1"/>
      </w:pPr>
      <w:bookmarkStart w:id="43" w:name="_Toc102487380"/>
      <w:r>
        <w:lastRenderedPageBreak/>
        <w:t>THIẾT KẾ HỆ TH</w:t>
      </w:r>
      <w:r w:rsidR="00513BCD">
        <w:t>ỐNG ĐIỀU KHIỂN VÀ GIÁM SÁT</w:t>
      </w:r>
      <w:bookmarkEnd w:id="43"/>
    </w:p>
    <w:p w14:paraId="697EA2D4" w14:textId="4A8740A6" w:rsidR="005638C4" w:rsidRDefault="00513BCD" w:rsidP="00D476E8">
      <w:pPr>
        <w:pStyle w:val="level1"/>
      </w:pPr>
      <w:bookmarkStart w:id="44" w:name="_Toc102487381"/>
      <w:r>
        <w:t>Thiết kế sơ đồ khối hệ thống điều khiển và giám sát</w:t>
      </w:r>
      <w:bookmarkEnd w:id="44"/>
    </w:p>
    <w:p w14:paraId="148AD13C" w14:textId="705DF2E5" w:rsidR="00513BCD" w:rsidRDefault="00513BCD" w:rsidP="00513BCD">
      <w:pPr>
        <w:pStyle w:val="level2"/>
      </w:pPr>
      <w:bookmarkStart w:id="45" w:name="_Toc102487382"/>
      <w:r>
        <w:t>Yêu cầu</w:t>
      </w:r>
      <w:bookmarkEnd w:id="45"/>
    </w:p>
    <w:p w14:paraId="7963C087" w14:textId="4CC18EF8" w:rsidR="00147285" w:rsidRDefault="00CB13C2" w:rsidP="00CB13C2">
      <w:pPr>
        <w:pStyle w:val="content"/>
      </w:pPr>
      <w:r w:rsidRPr="00CB13C2">
        <w:t>Hệ thống hoàn thiện đảm bảo các chức năng bật tắt bằng nút nhấn và bật tắt bằng giao diện Webserver. Chức năng bật nút nhấn phải đồng bộ ngay lập tức với giao diện Webserver</w:t>
      </w:r>
      <w:r w:rsidR="00AF2DB9">
        <w:t>.</w:t>
      </w:r>
    </w:p>
    <w:p w14:paraId="186CB81A" w14:textId="6DD90AE7" w:rsidR="00147285" w:rsidRPr="00147285" w:rsidRDefault="00147285" w:rsidP="00147285">
      <w:pPr>
        <w:pStyle w:val="level2"/>
      </w:pPr>
      <w:bookmarkStart w:id="46" w:name="_Toc102487383"/>
      <w:r>
        <w:t>Mô tả hoạt động</w:t>
      </w:r>
      <w:bookmarkEnd w:id="46"/>
    </w:p>
    <w:p w14:paraId="2F580BBF" w14:textId="3508C81F" w:rsidR="00195849" w:rsidRDefault="00195849" w:rsidP="00195849">
      <w:pPr>
        <w:pStyle w:val="content"/>
        <w:ind w:firstLine="0"/>
      </w:pPr>
      <w:r>
        <w:t>Vd</w:t>
      </w:r>
      <w:r w:rsidR="00147285">
        <w:t>:</w:t>
      </w:r>
      <w:r>
        <w:t xml:space="preserve"> quá trình bật/tắt thiết bị 1:</w:t>
      </w:r>
    </w:p>
    <w:p w14:paraId="5FC759CE" w14:textId="77777777" w:rsidR="00195849" w:rsidRDefault="00195849" w:rsidP="00195849">
      <w:pPr>
        <w:pStyle w:val="content"/>
        <w:ind w:firstLine="0"/>
      </w:pPr>
      <w:r w:rsidRPr="00D0156C">
        <w:rPr>
          <w:noProof/>
        </w:rPr>
        <mc:AlternateContent>
          <mc:Choice Requires="wpg">
            <w:drawing>
              <wp:anchor distT="0" distB="0" distL="114300" distR="114300" simplePos="0" relativeHeight="251700224" behindDoc="0" locked="0" layoutInCell="1" allowOverlap="1" wp14:anchorId="1FC6B27D" wp14:editId="24BA1C1C">
                <wp:simplePos x="0" y="0"/>
                <wp:positionH relativeFrom="margin">
                  <wp:align>right</wp:align>
                </wp:positionH>
                <wp:positionV relativeFrom="paragraph">
                  <wp:posOffset>396894</wp:posOffset>
                </wp:positionV>
                <wp:extent cx="5549900" cy="3769360"/>
                <wp:effectExtent l="0" t="0" r="12700" b="21590"/>
                <wp:wrapTopAndBottom/>
                <wp:docPr id="2" name="Group 26"/>
                <wp:cNvGraphicFramePr/>
                <a:graphic xmlns:a="http://schemas.openxmlformats.org/drawingml/2006/main">
                  <a:graphicData uri="http://schemas.microsoft.com/office/word/2010/wordprocessingGroup">
                    <wpg:wgp>
                      <wpg:cNvGrpSpPr/>
                      <wpg:grpSpPr>
                        <a:xfrm>
                          <a:off x="0" y="0"/>
                          <a:ext cx="5549900" cy="3769360"/>
                          <a:chOff x="0" y="0"/>
                          <a:chExt cx="8369300" cy="3378200"/>
                        </a:xfrm>
                      </wpg:grpSpPr>
                      <wpg:grpSp>
                        <wpg:cNvPr id="10" name="Group 10"/>
                        <wpg:cNvGrpSpPr/>
                        <wpg:grpSpPr>
                          <a:xfrm>
                            <a:off x="90868" y="124138"/>
                            <a:ext cx="8087932" cy="2936798"/>
                            <a:chOff x="90868" y="124138"/>
                            <a:chExt cx="8087932" cy="2936798"/>
                          </a:xfrm>
                        </wpg:grpSpPr>
                        <wps:wsp>
                          <wps:cNvPr id="12" name="Rectangle 12"/>
                          <wps:cNvSpPr/>
                          <wps:spPr>
                            <a:xfrm>
                              <a:off x="90868" y="128790"/>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456BC30D"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Nút nhấn</w:t>
                                </w:r>
                              </w:p>
                            </w:txbxContent>
                          </wps:txbx>
                          <wps:bodyPr rtlCol="0" anchor="ctr"/>
                        </wps:wsp>
                        <wps:wsp>
                          <wps:cNvPr id="13" name="Straight Arrow Connector 13"/>
                          <wps:cNvCnPr>
                            <a:cxnSpLocks/>
                          </wps:cNvCnPr>
                          <wps:spPr>
                            <a:xfrm>
                              <a:off x="1829515" y="511935"/>
                              <a:ext cx="301365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 name="TextBox 10"/>
                          <wps:cNvSpPr txBox="1"/>
                          <wps:spPr>
                            <a:xfrm>
                              <a:off x="2247974" y="578282"/>
                              <a:ext cx="2176780" cy="461260"/>
                            </a:xfrm>
                            <a:prstGeom prst="rect">
                              <a:avLst/>
                            </a:prstGeom>
                            <a:noFill/>
                            <a:ln w="12700">
                              <a:solidFill>
                                <a:schemeClr val="tx1"/>
                              </a:solidFill>
                            </a:ln>
                          </wps:spPr>
                          <wps:txbx>
                            <w:txbxContent>
                              <w:p w14:paraId="5226958D"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Tín hiệu mức thấp vào vi điều khiển</w:t>
                                </w:r>
                              </w:p>
                            </w:txbxContent>
                          </wps:txbx>
                          <wps:bodyPr wrap="square" rtlCol="0">
                            <a:noAutofit/>
                          </wps:bodyPr>
                        </wps:wsp>
                        <wps:wsp>
                          <wps:cNvPr id="15" name="Rectangle 15"/>
                          <wps:cNvSpPr/>
                          <wps:spPr>
                            <a:xfrm>
                              <a:off x="4959080" y="125569"/>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D44152B"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Vi điều khiển</w:t>
                                </w:r>
                              </w:p>
                            </w:txbxContent>
                          </wps:txbx>
                          <wps:bodyPr rtlCol="0" anchor="ctr"/>
                        </wps:wsp>
                        <wps:wsp>
                          <wps:cNvPr id="23" name="Rectangle 23"/>
                          <wps:cNvSpPr/>
                          <wps:spPr>
                            <a:xfrm>
                              <a:off x="4959080" y="2250583"/>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7ECEF62"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MQTT  Broker</w:t>
                                </w:r>
                              </w:p>
                            </w:txbxContent>
                          </wps:txbx>
                          <wps:bodyPr rtlCol="0" anchor="ctr"/>
                        </wps:wsp>
                        <wps:wsp>
                          <wps:cNvPr id="26" name="Straight Arrow Connector 26"/>
                          <wps:cNvCnPr>
                            <a:cxnSpLocks/>
                          </wps:cNvCnPr>
                          <wps:spPr>
                            <a:xfrm>
                              <a:off x="5800498" y="1078941"/>
                              <a:ext cx="0" cy="105465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17"/>
                          <wps:cNvSpPr txBox="1"/>
                          <wps:spPr>
                            <a:xfrm>
                              <a:off x="6070320" y="1407079"/>
                              <a:ext cx="2108200" cy="464095"/>
                            </a:xfrm>
                            <a:prstGeom prst="rect">
                              <a:avLst/>
                            </a:prstGeom>
                            <a:noFill/>
                            <a:ln w="12700">
                              <a:solidFill>
                                <a:schemeClr val="tx1"/>
                              </a:solidFill>
                            </a:ln>
                          </wps:spPr>
                          <wps:txbx>
                            <w:txbxContent>
                              <w:p w14:paraId="47A8577F"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Gửi chuỗi “11” lên MQTT Broker</w:t>
                                </w:r>
                              </w:p>
                            </w:txbxContent>
                          </wps:txbx>
                          <wps:bodyPr wrap="square" rtlCol="0">
                            <a:noAutofit/>
                          </wps:bodyPr>
                        </wps:wsp>
                        <wps:wsp>
                          <wps:cNvPr id="31" name="TextBox 18"/>
                          <wps:cNvSpPr txBox="1"/>
                          <wps:spPr>
                            <a:xfrm>
                              <a:off x="2258160" y="2109656"/>
                              <a:ext cx="2547165" cy="470268"/>
                            </a:xfrm>
                            <a:prstGeom prst="rect">
                              <a:avLst/>
                            </a:prstGeom>
                            <a:noFill/>
                            <a:ln w="12700">
                              <a:solidFill>
                                <a:schemeClr val="tx1"/>
                              </a:solidFill>
                            </a:ln>
                          </wps:spPr>
                          <wps:txbx>
                            <w:txbxContent>
                              <w:p w14:paraId="20317543"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Chuyển tiếp chuỗi “11” lên giao diện Web</w:t>
                                </w:r>
                              </w:p>
                            </w:txbxContent>
                          </wps:txbx>
                          <wps:bodyPr wrap="square" rtlCol="0">
                            <a:noAutofit/>
                          </wps:bodyPr>
                        </wps:wsp>
                        <wps:wsp>
                          <wps:cNvPr id="67" name="Straight Arrow Connector 67"/>
                          <wps:cNvCnPr>
                            <a:cxnSpLocks/>
                          </wps:cNvCnPr>
                          <wps:spPr>
                            <a:xfrm flipH="1">
                              <a:off x="1829515" y="2636949"/>
                              <a:ext cx="301365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99273" y="2288204"/>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46C41D1"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Giao diện web đổi trạng thái</w:t>
                                </w:r>
                              </w:p>
                            </w:txbxContent>
                          </wps:txbx>
                          <wps:bodyPr rtlCol="0" anchor="ctr"/>
                        </wps:wsp>
                        <wps:wsp>
                          <wps:cNvPr id="96" name="Rectangle 96"/>
                          <wps:cNvSpPr/>
                          <wps:spPr>
                            <a:xfrm>
                              <a:off x="7037632" y="124138"/>
                              <a:ext cx="114116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6825A46C"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Bật Rơ Le 1</w:t>
                                </w:r>
                              </w:p>
                            </w:txbxContent>
                          </wps:txbx>
                          <wps:bodyPr rtlCol="0" anchor="ctr"/>
                        </wps:wsp>
                        <wps:wsp>
                          <wps:cNvPr id="97" name="Straight Arrow Connector 97"/>
                          <wps:cNvCnPr>
                            <a:cxnSpLocks/>
                          </wps:cNvCnPr>
                          <wps:spPr>
                            <a:xfrm>
                              <a:off x="6641762" y="546573"/>
                              <a:ext cx="35300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Rectangle 98"/>
                        <wps:cNvSpPr/>
                        <wps:spPr>
                          <a:xfrm>
                            <a:off x="0" y="0"/>
                            <a:ext cx="8369300" cy="33782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FC6B27D" id="Group 26" o:spid="_x0000_s1026" style="position:absolute;left:0;text-align:left;margin-left:385.8pt;margin-top:31.25pt;width:437pt;height:296.8pt;z-index:251700224;mso-position-horizontal:right;mso-position-horizontal-relative:margin;mso-width-relative:margin;mso-height-relative:margin" coordsize="83693,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">
                <v:group id="Group 10" o:spid="_x0000_s1027" style="position:absolute;left:908;top:1241;width:80880;height:29368" coordorigin="908,1241" coordsize="80879,2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2" o:spid="_x0000_s1028" style="position:absolute;left:908;top:1287;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456BC30D"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Nút nhấn</w:t>
                          </w:r>
                        </w:p>
                      </w:txbxContent>
                    </v:textbox>
                  </v:rect>
                  <v:shapetype id="_x0000_t32" coordsize="21600,21600" o:spt="32" o:oned="t" path="m,l21600,21600e" filled="f">
                    <v:path arrowok="t" fillok="f" o:connecttype="none"/>
                    <o:lock v:ext="edit" shapetype="t"/>
                  </v:shapetype>
                  <v:shape id="Straight Arrow Connector 13" o:spid="_x0000_s1029" type="#_x0000_t32" style="position:absolute;left:18295;top:5119;width:30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" strokecolor="#4472c4 [3204]" strokeweight="1pt">
                    <v:stroke endarrow="block" joinstyle="miter"/>
                    <o:lock v:ext="edit" shapetype="f"/>
                  </v:shape>
                  <v:shapetype id="_x0000_t202" coordsize="21600,21600" o:spt="202" path="m,l,21600r21600,l21600,xe">
                    <v:stroke joinstyle="miter"/>
                    <v:path gradientshapeok="t" o:connecttype="rect"/>
                  </v:shapetype>
                  <v:shape id="TextBox 10" o:spid="_x0000_s1030" type="#_x0000_t202" style="position:absolute;left:22479;top:5782;width:21768;height:4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" filled="f" strokecolor="black [3213]" strokeweight="1pt">
                    <v:textbox>
                      <w:txbxContent>
                        <w:p w14:paraId="5226958D"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Tín hiệu mức thấp vào vi điều khiển</w:t>
                          </w:r>
                        </w:p>
                      </w:txbxContent>
                    </v:textbox>
                  </v:shape>
                  <v:rect id="Rectangle 15" o:spid="_x0000_s1031" style="position:absolute;left:49590;top:125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2D44152B"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Vi điều khiển</w:t>
                          </w:r>
                        </w:p>
                      </w:txbxContent>
                    </v:textbox>
                  </v:rect>
                  <v:rect id="Rectangle 23" o:spid="_x0000_s1032" style="position:absolute;left:49590;top:2250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27ECEF62"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MQTT  Broker</w:t>
                          </w:r>
                        </w:p>
                      </w:txbxContent>
                    </v:textbox>
                  </v:rect>
                  <v:shape id="Straight Arrow Connector 26" o:spid="_x0000_s1033" type="#_x0000_t32" style="position:absolute;left:58004;top:10789;width:0;height:10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" strokecolor="#4472c4 [3204]" strokeweight="1pt">
                    <v:stroke endarrow="block" joinstyle="miter"/>
                    <o:lock v:ext="edit" shapetype="f"/>
                  </v:shape>
                  <v:shape id="TextBox 17" o:spid="_x0000_s1034" type="#_x0000_t202" style="position:absolute;left:60703;top:14070;width:21082;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" filled="f" strokecolor="black [3213]" strokeweight="1pt">
                    <v:textbox>
                      <w:txbxContent>
                        <w:p w14:paraId="47A8577F"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Gửi chuỗi “11” lên MQTT Broker</w:t>
                          </w:r>
                        </w:p>
                      </w:txbxContent>
                    </v:textbox>
                  </v:shape>
                  <v:shape id="TextBox 18" o:spid="_x0000_s1035" type="#_x0000_t202" style="position:absolute;left:22581;top:21096;width:25472;height:4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" filled="f" strokecolor="black [3213]" strokeweight="1pt">
                    <v:textbox>
                      <w:txbxContent>
                        <w:p w14:paraId="20317543"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Chuyển tiếp chuỗi “11” lên giao diện Web</w:t>
                          </w:r>
                        </w:p>
                      </w:txbxContent>
                    </v:textbox>
                  </v:shape>
                  <v:shape id="Straight Arrow Connector 67" o:spid="_x0000_s1036" type="#_x0000_t32" style="position:absolute;left:18295;top:26369;width:30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" strokecolor="#4472c4 [3204]" strokeweight="1pt">
                    <v:stroke endarrow="block" joinstyle="miter"/>
                    <o:lock v:ext="edit" shapetype="f"/>
                  </v:shape>
                  <v:rect id="Rectangle 68" o:spid="_x0000_s1037" style="position:absolute;left:992;top:22882;width:16228;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246C41D1"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Giao diện web đổi trạng thái</w:t>
                          </w:r>
                        </w:p>
                      </w:txbxContent>
                    </v:textbox>
                  </v:rect>
                  <v:rect id="Rectangle 96" o:spid="_x0000_s1038" style="position:absolute;left:70376;top:1241;width:11412;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4472c4 [3204]" strokecolor="#1f3763 [1604]" strokeweight="1pt">
                    <v:textbox>
                      <w:txbxContent>
                        <w:p w14:paraId="6825A46C"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Bật Rơ Le 1</w:t>
                          </w:r>
                        </w:p>
                      </w:txbxContent>
                    </v:textbox>
                  </v:rect>
                  <v:shape id="Straight Arrow Connector 97" o:spid="_x0000_s1039" type="#_x0000_t32" style="position:absolute;left:66417;top:5465;width:3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" strokecolor="#4472c4 [3204]" strokeweight="1pt">
                    <v:stroke endarrow="block" joinstyle="miter"/>
                    <o:lock v:ext="edit" shapetype="f"/>
                  </v:shape>
                </v:group>
                <v:rect id="Rectangle 98" o:spid="_x0000_s1040" style="position:absolute;width:83693;height:33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" filled="f" strokecolor="black [3200]" strokeweight="1.5pt">
                  <v:stroke joinstyle="round"/>
                </v:rect>
                <w10:wrap type="topAndBottom" anchorx="margin"/>
              </v:group>
            </w:pict>
          </mc:Fallback>
        </mc:AlternateContent>
      </w:r>
      <w:r>
        <w:t xml:space="preserve">Quá trình bật bằng nút nhấn: </w:t>
      </w:r>
    </w:p>
    <w:p w14:paraId="7DCD0F3F" w14:textId="77777777" w:rsidR="00195849" w:rsidRDefault="00195849" w:rsidP="00195849">
      <w:pPr>
        <w:pStyle w:val="content"/>
        <w:ind w:firstLine="0"/>
      </w:pPr>
    </w:p>
    <w:p w14:paraId="5ECF5513" w14:textId="5747964D" w:rsidR="00E86DA7" w:rsidRDefault="00195849" w:rsidP="00195849">
      <w:pPr>
        <w:pStyle w:val="content"/>
        <w:ind w:firstLine="0"/>
      </w:pPr>
      <w:r>
        <w:t xml:space="preserve">Quá trình bật bằng Webserver </w:t>
      </w:r>
      <w:r w:rsidR="00147285">
        <w:t>:</w:t>
      </w:r>
    </w:p>
    <w:p w14:paraId="23B9F1DB" w14:textId="4A83308C" w:rsidR="00195849" w:rsidRDefault="00147285" w:rsidP="00CB13C2">
      <w:pPr>
        <w:pStyle w:val="content"/>
      </w:pPr>
      <w:r w:rsidRPr="00D0156C">
        <w:rPr>
          <w:noProof/>
        </w:rPr>
        <w:lastRenderedPageBreak/>
        <mc:AlternateContent>
          <mc:Choice Requires="wpg">
            <w:drawing>
              <wp:anchor distT="0" distB="0" distL="114300" distR="114300" simplePos="0" relativeHeight="251701248" behindDoc="0" locked="0" layoutInCell="1" allowOverlap="1" wp14:anchorId="12D52894" wp14:editId="625A15F2">
                <wp:simplePos x="0" y="0"/>
                <wp:positionH relativeFrom="margin">
                  <wp:align>left</wp:align>
                </wp:positionH>
                <wp:positionV relativeFrom="paragraph">
                  <wp:posOffset>9056</wp:posOffset>
                </wp:positionV>
                <wp:extent cx="5602406" cy="2982036"/>
                <wp:effectExtent l="0" t="0" r="17780" b="27940"/>
                <wp:wrapTopAndBottom/>
                <wp:docPr id="99" name="Group 26"/>
                <wp:cNvGraphicFramePr/>
                <a:graphic xmlns:a="http://schemas.openxmlformats.org/drawingml/2006/main">
                  <a:graphicData uri="http://schemas.microsoft.com/office/word/2010/wordprocessingGroup">
                    <wpg:wgp>
                      <wpg:cNvGrpSpPr/>
                      <wpg:grpSpPr>
                        <a:xfrm>
                          <a:off x="0" y="0"/>
                          <a:ext cx="5602406" cy="2982036"/>
                          <a:chOff x="0" y="0"/>
                          <a:chExt cx="8369300" cy="3378200"/>
                        </a:xfrm>
                      </wpg:grpSpPr>
                      <wpg:grpSp>
                        <wpg:cNvPr id="100" name="Group 100"/>
                        <wpg:cNvGrpSpPr/>
                        <wpg:grpSpPr>
                          <a:xfrm>
                            <a:off x="99266" y="125566"/>
                            <a:ext cx="8136567" cy="3159869"/>
                            <a:chOff x="99266" y="125566"/>
                            <a:chExt cx="8136567" cy="3159869"/>
                          </a:xfrm>
                        </wpg:grpSpPr>
                        <wps:wsp>
                          <wps:cNvPr id="101" name="Straight Arrow Connector 101"/>
                          <wps:cNvCnPr>
                            <a:cxnSpLocks/>
                          </wps:cNvCnPr>
                          <wps:spPr>
                            <a:xfrm>
                              <a:off x="5461010" y="1034556"/>
                              <a:ext cx="0" cy="107690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2" name="Rectangle 102"/>
                          <wps:cNvSpPr/>
                          <wps:spPr>
                            <a:xfrm>
                              <a:off x="4959080" y="125569"/>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0721B79A"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Vi điều khiển</w:t>
                                </w:r>
                              </w:p>
                            </w:txbxContent>
                          </wps:txbx>
                          <wps:bodyPr rtlCol="0" anchor="ctr"/>
                        </wps:wsp>
                        <wps:wsp>
                          <wps:cNvPr id="103" name="Rectangle 103"/>
                          <wps:cNvSpPr/>
                          <wps:spPr>
                            <a:xfrm>
                              <a:off x="4959080" y="2250583"/>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338D45CB"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MQTT  Broker</w:t>
                                </w:r>
                              </w:p>
                            </w:txbxContent>
                          </wps:txbx>
                          <wps:bodyPr rtlCol="0" anchor="ctr"/>
                        </wps:wsp>
                        <wps:wsp>
                          <wps:cNvPr id="104" name="Straight Arrow Connector 104"/>
                          <wps:cNvCnPr>
                            <a:cxnSpLocks/>
                          </wps:cNvCnPr>
                          <wps:spPr>
                            <a:xfrm flipV="1">
                              <a:off x="5803400" y="951121"/>
                              <a:ext cx="0" cy="11603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5" name="TextBox 17"/>
                          <wps:cNvSpPr txBox="1"/>
                          <wps:spPr>
                            <a:xfrm>
                              <a:off x="6060953" y="1205056"/>
                              <a:ext cx="2174880" cy="744947"/>
                            </a:xfrm>
                            <a:prstGeom prst="rect">
                              <a:avLst/>
                            </a:prstGeom>
                            <a:noFill/>
                            <a:ln w="12700">
                              <a:solidFill>
                                <a:schemeClr val="tx1"/>
                              </a:solidFill>
                            </a:ln>
                          </wps:spPr>
                          <wps:txbx>
                            <w:txbxContent>
                              <w:p w14:paraId="4DBB5516"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về vi điều khiển</w:t>
                                </w:r>
                              </w:p>
                            </w:txbxContent>
                          </wps:txbx>
                          <wps:bodyPr wrap="square" rtlCol="0">
                            <a:noAutofit/>
                          </wps:bodyPr>
                        </wps:wsp>
                        <wps:wsp>
                          <wps:cNvPr id="106" name="TextBox 18"/>
                          <wps:cNvSpPr txBox="1"/>
                          <wps:spPr>
                            <a:xfrm>
                              <a:off x="2104809" y="2674663"/>
                              <a:ext cx="2425701" cy="610772"/>
                            </a:xfrm>
                            <a:prstGeom prst="rect">
                              <a:avLst/>
                            </a:prstGeom>
                            <a:noFill/>
                            <a:ln w="12700">
                              <a:solidFill>
                                <a:schemeClr val="tx1"/>
                              </a:solidFill>
                            </a:ln>
                          </wps:spPr>
                          <wps:txbx>
                            <w:txbxContent>
                              <w:p w14:paraId="26BC0CC1"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Chuyển tiếp chuỗi “11” lên MQTT Broker</w:t>
                                </w:r>
                              </w:p>
                            </w:txbxContent>
                          </wps:txbx>
                          <wps:bodyPr wrap="square" rtlCol="0">
                            <a:noAutofit/>
                          </wps:bodyPr>
                        </wps:wsp>
                        <wps:wsp>
                          <wps:cNvPr id="107" name="Straight Arrow Connector 107"/>
                          <wps:cNvCnPr>
                            <a:cxnSpLocks/>
                          </wps:cNvCnPr>
                          <wps:spPr>
                            <a:xfrm>
                              <a:off x="1974958" y="2581737"/>
                              <a:ext cx="2681191"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8" name="Rectangle 108"/>
                          <wps:cNvSpPr/>
                          <wps:spPr>
                            <a:xfrm>
                              <a:off x="99266" y="2149061"/>
                              <a:ext cx="1622738" cy="911798"/>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174200D6"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Giao diện web đổi trạng thái</w:t>
                                </w:r>
                              </w:p>
                            </w:txbxContent>
                          </wps:txbx>
                          <wps:bodyPr rtlCol="0" anchor="ctr"/>
                        </wps:wsp>
                        <wps:wsp>
                          <wps:cNvPr id="109" name="Rectangle 109"/>
                          <wps:cNvSpPr/>
                          <wps:spPr>
                            <a:xfrm>
                              <a:off x="319739" y="125566"/>
                              <a:ext cx="1627319"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5A26D879"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Bật Rơ Le 1</w:t>
                                </w:r>
                              </w:p>
                            </w:txbxContent>
                          </wps:txbx>
                          <wps:bodyPr rtlCol="0" anchor="ctr"/>
                        </wps:wsp>
                        <wps:wsp>
                          <wps:cNvPr id="115" name="Straight Arrow Connector 115"/>
                          <wps:cNvCnPr>
                            <a:cxnSpLocks/>
                          </wps:cNvCnPr>
                          <wps:spPr>
                            <a:xfrm flipH="1">
                              <a:off x="2032960" y="506747"/>
                              <a:ext cx="268687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Box 23"/>
                          <wps:cNvSpPr txBox="1"/>
                          <wps:spPr>
                            <a:xfrm>
                              <a:off x="2793165" y="1002670"/>
                              <a:ext cx="2499910" cy="908685"/>
                            </a:xfrm>
                            <a:prstGeom prst="rect">
                              <a:avLst/>
                            </a:prstGeom>
                            <a:noFill/>
                            <a:ln w="12700">
                              <a:solidFill>
                                <a:schemeClr val="tx1"/>
                              </a:solidFill>
                            </a:ln>
                          </wps:spPr>
                          <wps:txbx>
                            <w:txbxContent>
                              <w:p w14:paraId="1F4B85C8"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lại về MQTT Broker thông báo đã bật</w:t>
                                </w:r>
                              </w:p>
                            </w:txbxContent>
                          </wps:txbx>
                          <wps:bodyPr wrap="square" rtlCol="0">
                            <a:noAutofit/>
                          </wps:bodyPr>
                        </wps:wsp>
                        <wps:wsp>
                          <wps:cNvPr id="117" name="Straight Arrow Connector 117"/>
                          <wps:cNvCnPr>
                            <a:cxnSpLocks/>
                          </wps:cNvCnPr>
                          <wps:spPr>
                            <a:xfrm flipH="1">
                              <a:off x="1975114" y="2385973"/>
                              <a:ext cx="26937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118" name="Rectangle 118"/>
                        <wps:cNvSpPr/>
                        <wps:spPr>
                          <a:xfrm>
                            <a:off x="0" y="0"/>
                            <a:ext cx="8369300" cy="33782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2D52894" id="_x0000_s1041" style="position:absolute;left:0;text-align:left;margin-left:0;margin-top:.7pt;width:441.15pt;height:234.8pt;z-index:251701248;mso-position-horizontal:left;mso-position-horizontal-relative:margin;mso-width-relative:margin;mso-height-relative:margin" coordsize="83693,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">
                <v:group id="Group 100" o:spid="_x0000_s1042" style="position:absolute;left:992;top:1255;width:81366;height:31599" coordorigin="992,1255" coordsize="81365,3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Straight Arrow Connector 101" o:spid="_x0000_s1043" type="#_x0000_t32" style="position:absolute;left:54610;top:10345;width:0;height:10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" strokecolor="#4472c4 [3204]" strokeweight="1pt">
                    <v:stroke endarrow="block" joinstyle="miter"/>
                    <o:lock v:ext="edit" shapetype="f"/>
                  </v:shape>
                  <v:rect id="Rectangle 102" o:spid="_x0000_s1044" style="position:absolute;left:49590;top:125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4472c4 [3204]" strokecolor="#1f3763 [1604]" strokeweight="1pt">
                    <v:textbox>
                      <w:txbxContent>
                        <w:p w14:paraId="0721B79A"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Vi điều khiển</w:t>
                          </w:r>
                        </w:p>
                      </w:txbxContent>
                    </v:textbox>
                  </v:rect>
                  <v:rect id="Rectangle 103" o:spid="_x0000_s1045" style="position:absolute;left:49590;top:2250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4472c4 [3204]" strokecolor="#1f3763 [1604]" strokeweight="1pt">
                    <v:textbox>
                      <w:txbxContent>
                        <w:p w14:paraId="338D45CB"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MQTT  Broker</w:t>
                          </w:r>
                        </w:p>
                      </w:txbxContent>
                    </v:textbox>
                  </v:rect>
                  <v:shape id="Straight Arrow Connector 104" o:spid="_x0000_s1046" type="#_x0000_t32" style="position:absolute;left:58034;top:9511;width:0;height:116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" strokecolor="#4472c4 [3204]" strokeweight="1pt">
                    <v:stroke endarrow="block" joinstyle="miter"/>
                    <o:lock v:ext="edit" shapetype="f"/>
                  </v:shape>
                  <v:shape id="TextBox 17" o:spid="_x0000_s1047" type="#_x0000_t202" style="position:absolute;left:60609;top:12050;width:21749;height: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" filled="f" strokecolor="black [3213]" strokeweight="1pt">
                    <v:textbox>
                      <w:txbxContent>
                        <w:p w14:paraId="4DBB5516"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về vi điều khiển</w:t>
                          </w:r>
                        </w:p>
                      </w:txbxContent>
                    </v:textbox>
                  </v:shape>
                  <v:shape id="TextBox 18" o:spid="_x0000_s1048" type="#_x0000_t202" style="position:absolute;left:21048;top:26746;width:24257;height:6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" filled="f" strokecolor="black [3213]" strokeweight="1pt">
                    <v:textbox>
                      <w:txbxContent>
                        <w:p w14:paraId="26BC0CC1"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Chuyển tiếp chuỗi “11” lên MQTT Broker</w:t>
                          </w:r>
                        </w:p>
                      </w:txbxContent>
                    </v:textbox>
                  </v:shape>
                  <v:shape id="Straight Arrow Connector 107" o:spid="_x0000_s1049" type="#_x0000_t32" style="position:absolute;left:19749;top:25817;width:268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" strokecolor="#4472c4 [3204]" strokeweight="1pt">
                    <v:stroke endarrow="block" joinstyle="miter"/>
                    <o:lock v:ext="edit" shapetype="f"/>
                  </v:shape>
                  <v:rect id="Rectangle 108" o:spid="_x0000_s1050" style="position:absolute;left:992;top:21490;width:16228;height:9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174200D6"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Giao diện web đổi trạng thái</w:t>
                          </w:r>
                        </w:p>
                      </w:txbxContent>
                    </v:textbox>
                  </v:rect>
                  <v:rect id="Rectangle 109" o:spid="_x0000_s1051" style="position:absolute;left:3197;top:1255;width:16273;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5A26D879"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Bật Rơ Le 1</w:t>
                          </w:r>
                        </w:p>
                      </w:txbxContent>
                    </v:textbox>
                  </v:rect>
                  <v:shape id="Straight Arrow Connector 115" o:spid="_x0000_s1052" type="#_x0000_t32" style="position:absolute;left:20329;top:5067;width:268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" strokecolor="#4472c4 [3204]" strokeweight="1pt">
                    <v:stroke endarrow="block" joinstyle="miter"/>
                    <o:lock v:ext="edit" shapetype="f"/>
                  </v:shape>
                  <v:shape id="TextBox 23" o:spid="_x0000_s1053" type="#_x0000_t202" style="position:absolute;left:27931;top:10026;width:24999;height:9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" filled="f" strokecolor="black [3213]" strokeweight="1pt">
                    <v:textbox>
                      <w:txbxContent>
                        <w:p w14:paraId="1F4B85C8"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lại về MQTT Broker thông báo đã bật</w:t>
                          </w:r>
                        </w:p>
                      </w:txbxContent>
                    </v:textbox>
                  </v:shape>
                  <v:shape id="Straight Arrow Connector 117" o:spid="_x0000_s1054" type="#_x0000_t32" style="position:absolute;left:19751;top:23859;width:26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" strokecolor="#4472c4 [3204]" strokeweight="1pt">
                    <v:stroke endarrow="block" joinstyle="miter"/>
                    <o:lock v:ext="edit" shapetype="f"/>
                  </v:shape>
                </v:group>
                <v:rect id="Rectangle 118" o:spid="_x0000_s1055" style="position:absolute;width:83693;height:33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" filled="f" strokecolor="black [3200]" strokeweight="1.5pt">
                  <v:stroke joinstyle="round"/>
                </v:rect>
                <w10:wrap type="topAndBottom" anchorx="margin"/>
              </v:group>
            </w:pict>
          </mc:Fallback>
        </mc:AlternateContent>
      </w:r>
    </w:p>
    <w:p w14:paraId="53DDD6F4" w14:textId="7F364731" w:rsidR="00513BCD" w:rsidRDefault="00513BCD" w:rsidP="005E453C">
      <w:pPr>
        <w:pStyle w:val="level2"/>
      </w:pPr>
      <w:bookmarkStart w:id="47" w:name="_Toc102487384"/>
      <w:r>
        <w:t>Sơ đồ khối</w:t>
      </w:r>
      <w:bookmarkEnd w:id="47"/>
    </w:p>
    <w:p w14:paraId="6056131E" w14:textId="60E53A4D" w:rsidR="005E453C" w:rsidRPr="00B8583C" w:rsidRDefault="00B8583C" w:rsidP="005E453C">
      <w:pPr>
        <w:pStyle w:val="content"/>
        <w:ind w:firstLine="0"/>
        <w:rPr>
          <w:i/>
          <w:iCs/>
        </w:rPr>
      </w:pPr>
      <w:r w:rsidRPr="00B8583C">
        <w:rPr>
          <w:i/>
          <w:iCs/>
          <w:noProof/>
        </w:rPr>
        <mc:AlternateContent>
          <mc:Choice Requires="wpg">
            <w:drawing>
              <wp:anchor distT="0" distB="0" distL="114300" distR="114300" simplePos="0" relativeHeight="251694080" behindDoc="0" locked="0" layoutInCell="1" allowOverlap="1" wp14:anchorId="0AFB2F56" wp14:editId="2CA6AAB0">
                <wp:simplePos x="0" y="0"/>
                <wp:positionH relativeFrom="margin">
                  <wp:align>left</wp:align>
                </wp:positionH>
                <wp:positionV relativeFrom="paragraph">
                  <wp:posOffset>404495</wp:posOffset>
                </wp:positionV>
                <wp:extent cx="5549265" cy="1438910"/>
                <wp:effectExtent l="0" t="0" r="13335" b="27940"/>
                <wp:wrapTopAndBottom/>
                <wp:docPr id="1039"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043" name="Group 1043"/>
                        <wpg:cNvGrpSpPr/>
                        <wpg:grpSpPr>
                          <a:xfrm>
                            <a:off x="62046" y="77412"/>
                            <a:ext cx="5916721" cy="827593"/>
                            <a:chOff x="62046" y="77412"/>
                            <a:chExt cx="5916721" cy="827593"/>
                          </a:xfrm>
                        </wpg:grpSpPr>
                        <wps:wsp>
                          <wps:cNvPr id="1044" name="Cloud 1044"/>
                          <wps:cNvSpPr/>
                          <wps:spPr>
                            <a:xfrm>
                              <a:off x="2291550" y="77412"/>
                              <a:ext cx="1454950" cy="793325"/>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wps:txbx>
                          <wps:bodyPr rtlCol="0" anchor="ctr"/>
                        </wps:wsp>
                        <wps:wsp>
                          <wps:cNvPr id="1046" name="Straight Arrow Connector 1046"/>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49" name="Straight Arrow Connector 1049"/>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0" name="Rectangle 1050"/>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wps:txbx>
                          <wps:bodyPr rtlCol="0" anchor="ctr"/>
                        </wps:wsp>
                        <wps:wsp>
                          <wps:cNvPr id="1051" name="Rectangle 1051"/>
                          <wps:cNvSpPr/>
                          <wps:spPr>
                            <a:xfrm>
                              <a:off x="1325974" y="112465"/>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2" name="Rectangle 1052"/>
                          <wps:cNvSpPr/>
                          <wps:spPr>
                            <a:xfrm>
                              <a:off x="1325974" y="670666"/>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3" name="Straight Arrow Connector 1053"/>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4" name="Straight Arrow Connector 1054"/>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5" name="Rectangle 1055"/>
                          <wps:cNvSpPr/>
                          <wps:spPr>
                            <a:xfrm>
                              <a:off x="4078720" y="146734"/>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6" name="Rectangle 1056"/>
                          <wps:cNvSpPr/>
                          <wps:spPr>
                            <a:xfrm>
                              <a:off x="4078720" y="704935"/>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7" name="Rectangle 1057"/>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wps:txbx>
                          <wps:bodyPr rtlCol="0" anchor="ctr"/>
                        </wps:wsp>
                      </wpg:grpSp>
                      <wps:wsp>
                        <wps:cNvPr id="1058" name="Rectangle 1058"/>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FB2F56" id="Group 49" o:spid="_x0000_s1056" style="position:absolute;left:0;text-align:left;margin-left:0;margin-top:31.85pt;width:436.95pt;height:113.3pt;z-index:251694080;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">
                <v:group id="Group 1043" o:spid="_x0000_s1057" style="position:absolute;left:620;top:774;width:59167;height:8276" coordorigin="620,774" coordsize="59167,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Cloud 1044" o:spid="_x0000_s1058" style="position:absolute;left:22915;top:774;width:14550;height:79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158057,480715;72748,466078;233331,640885;196014,647882;554969,717849;532471,685896;970876,638168;961884,673224;1149444,421527;1258936,552573;1407731,281961;1358964,331103;1290729,99643;1293289,122855;979330,72575;1004320,42972;745696,86678;757786,61152;471512,95346;515295,120101;138995,289949;131350,263891" o:connectangles="0,0,0,0,0,0,0,0,0,0,0,0,0,0,0,0,0,0,0,0,0,0" textboxrect="0,0,43200,43200"/>
                    <v:textbo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v:textbox>
                  </v:shape>
                  <v:shape id="Straight Arrow Connector 1046" o:spid="_x0000_s1059"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" strokecolor="black [3200]" strokeweight="3pt">
                    <v:stroke endarrow="block" joinstyle="miter"/>
                    <o:lock v:ext="edit" shapetype="f"/>
                  </v:shape>
                  <v:shape id="Straight Arrow Connector 1049" o:spid="_x0000_s1060"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" strokecolor="black [3200]" strokeweight="3pt">
                    <v:stroke endarrow="block" joinstyle="miter"/>
                    <o:lock v:ext="edit" shapetype="f"/>
                  </v:shape>
                  <v:rect id="Rectangle 1050" o:spid="_x0000_s1061"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" fillcolor="white [3212]" strokecolor="black [3213]" strokeweight="1pt">
                    <v:textbo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v:textbox>
                  </v:rect>
                  <v:rect id="Rectangle 1051" o:spid="_x0000_s1062" style="position:absolute;left:13259;top:1124;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" fillcolor="white [3212]" strokecolor="black [3213]" strokeweight="1pt">
                    <v:textbo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2" o:spid="_x0000_s1063" style="position:absolute;left:13259;top:6706;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" fillcolor="white [3212]" strokecolor="black [3213]" strokeweight="1pt">
                    <v:textbo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shape id="Straight Arrow Connector 1053" o:spid="_x0000_s1064"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" strokecolor="black [3200]" strokeweight="3pt">
                    <v:stroke endarrow="block" joinstyle="miter"/>
                    <o:lock v:ext="edit" shapetype="f"/>
                  </v:shape>
                  <v:shape id="Straight Arrow Connector 1054" o:spid="_x0000_s1065"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" strokecolor="black [3200]" strokeweight="3pt">
                    <v:stroke endarrow="block" joinstyle="miter"/>
                    <o:lock v:ext="edit" shapetype="f"/>
                  </v:shape>
                  <v:rect id="Rectangle 1055" o:spid="_x0000_s1066" style="position:absolute;left:40787;top:1467;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" fillcolor="white [3212]" strokecolor="black [3213]" strokeweight="1pt">
                    <v:textbo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6" o:spid="_x0000_s1067" style="position:absolute;left:40787;top:7049;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" fillcolor="white [3212]" strokecolor="black [3213]" strokeweight="1pt">
                    <v:textbo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rect id="Rectangle 1057" o:spid="_x0000_s1068"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" fillcolor="white [3212]" strokecolor="black [3213]" strokeweight="1pt">
                    <v:textbo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v:textbox>
                  </v:rect>
                </v:group>
                <v:rect id="Rectangle 1058" o:spid="_x0000_s1069"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" filled="f" strokecolor="black [3213]" strokeweight="1.5pt"/>
                <w10:wrap type="topAndBottom" anchorx="margin"/>
              </v:group>
            </w:pict>
          </mc:Fallback>
        </mc:AlternateContent>
      </w:r>
      <w:r w:rsidRPr="00B8583C">
        <w:rPr>
          <w:i/>
          <w:iCs/>
        </w:rPr>
        <w:t>Sơ đồ g</w:t>
      </w:r>
      <w:r w:rsidR="005E453C" w:rsidRPr="00B8583C">
        <w:rPr>
          <w:i/>
          <w:iCs/>
        </w:rPr>
        <w:t>ửi nhận dữ liệu giữa mạch ESP32 và điện thoại/máy tính</w:t>
      </w:r>
    </w:p>
    <w:p w14:paraId="6D7B7E04" w14:textId="2158C882" w:rsidR="005E453C" w:rsidRDefault="002A09EB" w:rsidP="00B8583C">
      <w:pPr>
        <w:pStyle w:val="content"/>
        <w:ind w:firstLine="360"/>
      </w:pPr>
      <w:r>
        <w:t>MQTT Broker được sử dụng trong đề tài được lấy miễn phí tại trang:</w:t>
      </w:r>
      <w:r w:rsidR="00FF5E42" w:rsidRPr="00FF5E42">
        <w:t xml:space="preserve"> </w:t>
      </w:r>
      <w:hyperlink r:id="rId28" w:history="1">
        <w:r w:rsidR="00FF5E42" w:rsidRPr="001C799D">
          <w:rPr>
            <w:rStyle w:val="Hyperlink"/>
          </w:rPr>
          <w:t>https://www.hivemq.com/public-mqtt-broker/</w:t>
        </w:r>
      </w:hyperlink>
      <w:r w:rsidR="00FF5E42">
        <w:t xml:space="preserve"> với:</w:t>
      </w:r>
    </w:p>
    <w:p w14:paraId="1E465A94" w14:textId="4C790BBF" w:rsidR="00FF5E42" w:rsidRDefault="00FF5E42" w:rsidP="00FF5E42">
      <w:pPr>
        <w:pStyle w:val="content"/>
        <w:numPr>
          <w:ilvl w:val="0"/>
          <w:numId w:val="30"/>
        </w:numPr>
      </w:pPr>
      <w:r>
        <w:t xml:space="preserve">Tên broker: </w:t>
      </w:r>
      <w:r w:rsidRPr="00FF5E42">
        <w:t>Broker: broker.hivemq.com</w:t>
      </w:r>
    </w:p>
    <w:p w14:paraId="662811A1" w14:textId="5A70B3E0" w:rsidR="00FF5E42" w:rsidRDefault="00FF5E42" w:rsidP="00FF5E42">
      <w:pPr>
        <w:pStyle w:val="content"/>
        <w:numPr>
          <w:ilvl w:val="0"/>
          <w:numId w:val="30"/>
        </w:numPr>
      </w:pPr>
      <w:r w:rsidRPr="00FF5E42">
        <w:t>TCP Port: 1883</w:t>
      </w:r>
    </w:p>
    <w:p w14:paraId="7CC86E54" w14:textId="0ED692B3" w:rsidR="00FF5E42" w:rsidRDefault="00FF5E42" w:rsidP="00FF5E42">
      <w:pPr>
        <w:pStyle w:val="content"/>
        <w:numPr>
          <w:ilvl w:val="0"/>
          <w:numId w:val="30"/>
        </w:numPr>
      </w:pPr>
      <w:r w:rsidRPr="00FF5E42">
        <w:t>Websocket Port: 8000</w:t>
      </w:r>
    </w:p>
    <w:p w14:paraId="61BFD1BC" w14:textId="2ED24672" w:rsidR="00FF5E42" w:rsidRDefault="00FF5E42" w:rsidP="00FF5E42">
      <w:pPr>
        <w:pStyle w:val="content"/>
        <w:numPr>
          <w:ilvl w:val="0"/>
          <w:numId w:val="30"/>
        </w:numPr>
      </w:pPr>
      <w:r>
        <w:t>Không có tên tài khoản và mật khẩu</w:t>
      </w:r>
    </w:p>
    <w:p w14:paraId="3040D2D0" w14:textId="5A0BA42E" w:rsidR="00FF5E42" w:rsidRPr="005112C6" w:rsidRDefault="00FF5E42" w:rsidP="005112C6">
      <w:pPr>
        <w:pStyle w:val="content"/>
      </w:pPr>
      <w:r w:rsidRPr="005112C6">
        <w:t xml:space="preserve">MQTT broker sẽ làm nhiệm vụ trung gian truyền nhận </w:t>
      </w:r>
      <w:r w:rsidR="004E15B2" w:rsidRPr="005112C6">
        <w:t>các tín hiệu nút nhấn tới phần mềm hoặc truyền nhận tín hiệu từ phần mềm tới máy tính với cơ chế Publish và Subscribe như hình …</w:t>
      </w:r>
    </w:p>
    <w:p w14:paraId="240D5AB0" w14:textId="247BA2D0" w:rsidR="00195849" w:rsidRPr="00CB13C2" w:rsidRDefault="00B8583C" w:rsidP="00B8583C">
      <w:pPr>
        <w:pStyle w:val="content"/>
        <w:ind w:firstLine="0"/>
        <w:rPr>
          <w:i/>
          <w:iCs/>
        </w:rPr>
      </w:pPr>
      <w:r w:rsidRPr="00B8583C">
        <w:rPr>
          <w:i/>
          <w:iCs/>
        </w:rPr>
        <w:lastRenderedPageBreak/>
        <w:t>Sơ đồ khối của mạch ESP32</w:t>
      </w:r>
    </w:p>
    <w:p w14:paraId="0D19415F" w14:textId="025CBF2A" w:rsidR="004E15B2" w:rsidRDefault="00E54741" w:rsidP="00FF5E42">
      <w:pPr>
        <w:pStyle w:val="content"/>
        <w:ind w:firstLine="0"/>
      </w:pPr>
      <w:r w:rsidRPr="00651D5D">
        <w:rPr>
          <w:noProof/>
        </w:rPr>
        <mc:AlternateContent>
          <mc:Choice Requires="wpg">
            <w:drawing>
              <wp:anchor distT="0" distB="0" distL="114300" distR="114300" simplePos="0" relativeHeight="251698176" behindDoc="0" locked="0" layoutInCell="1" allowOverlap="1" wp14:anchorId="1F0EF5F5" wp14:editId="0DD430B4">
                <wp:simplePos x="0" y="0"/>
                <wp:positionH relativeFrom="margin">
                  <wp:posOffset>22225</wp:posOffset>
                </wp:positionH>
                <wp:positionV relativeFrom="paragraph">
                  <wp:posOffset>1270</wp:posOffset>
                </wp:positionV>
                <wp:extent cx="5438140" cy="3013075"/>
                <wp:effectExtent l="0" t="0" r="10160" b="15875"/>
                <wp:wrapSquare wrapText="bothSides"/>
                <wp:docPr id="1077" name="Group 60"/>
                <wp:cNvGraphicFramePr/>
                <a:graphic xmlns:a="http://schemas.openxmlformats.org/drawingml/2006/main">
                  <a:graphicData uri="http://schemas.microsoft.com/office/word/2010/wordprocessingGroup">
                    <wpg:wgp>
                      <wpg:cNvGrpSpPr/>
                      <wpg:grpSpPr>
                        <a:xfrm>
                          <a:off x="0" y="0"/>
                          <a:ext cx="5438140" cy="3013075"/>
                          <a:chOff x="0" y="0"/>
                          <a:chExt cx="6664411" cy="3454394"/>
                        </a:xfrm>
                      </wpg:grpSpPr>
                      <wps:wsp>
                        <wps:cNvPr id="1078" name="Rectangle 1078"/>
                        <wps:cNvSpPr/>
                        <wps:spPr>
                          <a:xfrm>
                            <a:off x="78751" y="131775"/>
                            <a:ext cx="1043188" cy="142532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4D9DCD27"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nút nhấn</w:t>
                              </w:r>
                            </w:p>
                          </w:txbxContent>
                        </wps:txbx>
                        <wps:bodyPr rtlCol="0" anchor="ctr"/>
                      </wps:wsp>
                      <wps:wsp>
                        <wps:cNvPr id="1079" name="Rectangle 1079"/>
                        <wps:cNvSpPr/>
                        <wps:spPr>
                          <a:xfrm>
                            <a:off x="78751" y="1945158"/>
                            <a:ext cx="1260241" cy="107196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D428FC"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nguồn và ổn áp 5v</w:t>
                              </w:r>
                            </w:p>
                          </w:txbxContent>
                        </wps:txbx>
                        <wps:bodyPr rtlCol="0" anchor="ctr"/>
                      </wps:wsp>
                      <wps:wsp>
                        <wps:cNvPr id="1080" name="Rectangle 1080"/>
                        <wps:cNvSpPr/>
                        <wps:spPr>
                          <a:xfrm>
                            <a:off x="1444926" y="131775"/>
                            <a:ext cx="1547763" cy="142532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3BA065"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xử lý trung tâm (ESP32)</w:t>
                              </w:r>
                            </w:p>
                          </w:txbxContent>
                        </wps:txbx>
                        <wps:bodyPr rtlCol="0" anchor="ctr"/>
                      </wps:wsp>
                      <wps:wsp>
                        <wps:cNvPr id="1081" name="Rectangle 1081"/>
                        <wps:cNvSpPr/>
                        <wps:spPr>
                          <a:xfrm>
                            <a:off x="1751732" y="2239142"/>
                            <a:ext cx="1460711" cy="777978"/>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1222825F"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cách ly nguồn</w:t>
                              </w:r>
                            </w:p>
                          </w:txbxContent>
                        </wps:txbx>
                        <wps:bodyPr rtlCol="0" anchor="ctr"/>
                      </wps:wsp>
                      <wps:wsp>
                        <wps:cNvPr id="1082" name="Rectangle 1082"/>
                        <wps:cNvSpPr/>
                        <wps:spPr>
                          <a:xfrm>
                            <a:off x="3625183" y="2239142"/>
                            <a:ext cx="1245832" cy="777979"/>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9569746"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Relay</w:t>
                              </w:r>
                            </w:p>
                          </w:txbxContent>
                        </wps:txbx>
                        <wps:bodyPr rtlCol="0" anchor="ctr"/>
                      </wps:wsp>
                      <wps:wsp>
                        <wps:cNvPr id="1083" name="Rectangle 1083"/>
                        <wps:cNvSpPr/>
                        <wps:spPr>
                          <a:xfrm>
                            <a:off x="5331945" y="131775"/>
                            <a:ext cx="1214257" cy="2885344"/>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70A94423"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thiết bị (đèn, quạt)</w:t>
                              </w:r>
                            </w:p>
                          </w:txbxContent>
                        </wps:txbx>
                        <wps:bodyPr rtlCol="0" anchor="ctr"/>
                      </wps:wsp>
                      <wps:wsp>
                        <wps:cNvPr id="1084" name="Rectangle 1084"/>
                        <wps:cNvSpPr/>
                        <wps:spPr>
                          <a:xfrm>
                            <a:off x="3500625" y="135622"/>
                            <a:ext cx="1323384" cy="641018"/>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4E417191"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Cách ly quang</w:t>
                              </w:r>
                            </w:p>
                          </w:txbxContent>
                        </wps:txbx>
                        <wps:bodyPr rtlCol="0" anchor="ctr"/>
                      </wps:wsp>
                      <wps:wsp>
                        <wps:cNvPr id="1085" name="Rectangle 1085"/>
                        <wps:cNvSpPr/>
                        <wps:spPr>
                          <a:xfrm>
                            <a:off x="3500625" y="916078"/>
                            <a:ext cx="1323384" cy="641018"/>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8C7BE84" w14:textId="77777777" w:rsidR="00651D5D" w:rsidRPr="00651D5D" w:rsidRDefault="00651D5D" w:rsidP="00651D5D">
                              <w:pP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khuyếch đại</w:t>
                              </w:r>
                            </w:p>
                          </w:txbxContent>
                        </wps:txbx>
                        <wps:bodyPr rtlCol="0" anchor="ctr"/>
                      </wps:wsp>
                      <wps:wsp>
                        <wps:cNvPr id="1086" name="Straight Arrow Connector 1086"/>
                        <wps:cNvCnPr>
                          <a:cxnSpLocks/>
                        </wps:cNvCnPr>
                        <wps:spPr>
                          <a:xfrm>
                            <a:off x="1145751" y="916078"/>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87" name="Straight Arrow Connector 1087"/>
                        <wps:cNvCnPr>
                          <a:cxnSpLocks/>
                        </wps:cNvCnPr>
                        <wps:spPr>
                          <a:xfrm>
                            <a:off x="3084983" y="910934"/>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88" name="Straight Arrow Connector 1088"/>
                        <wps:cNvCnPr>
                          <a:cxnSpLocks/>
                        </wps:cNvCnPr>
                        <wps:spPr>
                          <a:xfrm>
                            <a:off x="4964963" y="2633867"/>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89" name="Straight Arrow Connector 1089"/>
                        <wps:cNvCnPr>
                          <a:cxnSpLocks/>
                        </wps:cNvCnPr>
                        <wps:spPr>
                          <a:xfrm flipV="1">
                            <a:off x="2419900" y="1672108"/>
                            <a:ext cx="0" cy="49505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90" name="Straight Arrow Connector 1090"/>
                        <wps:cNvCnPr>
                          <a:cxnSpLocks/>
                        </wps:cNvCnPr>
                        <wps:spPr>
                          <a:xfrm>
                            <a:off x="1409635" y="2633867"/>
                            <a:ext cx="272257"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91" name="Rectangle 1091"/>
                        <wps:cNvSpPr/>
                        <wps:spPr>
                          <a:xfrm>
                            <a:off x="0" y="0"/>
                            <a:ext cx="6664411" cy="3454394"/>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1092" name="Straight Connector 1092"/>
                        <wps:cNvCnPr>
                          <a:cxnSpLocks/>
                        </wps:cNvCnPr>
                        <wps:spPr>
                          <a:xfrm flipH="1">
                            <a:off x="708871" y="3017119"/>
                            <a:ext cx="1" cy="26963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93" name="Straight Connector 1093"/>
                        <wps:cNvCnPr>
                          <a:cxnSpLocks/>
                        </wps:cNvCnPr>
                        <wps:spPr>
                          <a:xfrm>
                            <a:off x="708871" y="3286754"/>
                            <a:ext cx="353356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a:cxnSpLocks/>
                        </wps:cNvCnPr>
                        <wps:spPr>
                          <a:xfrm flipV="1">
                            <a:off x="4242440" y="3044820"/>
                            <a:ext cx="0" cy="2419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a:cxnSpLocks/>
                        </wps:cNvCnPr>
                        <wps:spPr>
                          <a:xfrm>
                            <a:off x="4242440" y="1604402"/>
                            <a:ext cx="0" cy="5627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0EF5F5" id="Group 60" o:spid="_x0000_s1070" style="position:absolute;left:0;text-align:left;margin-left:1.75pt;margin-top:.1pt;width:428.2pt;height:237.25pt;z-index:251698176;mso-position-horizontal-relative:margin;mso-width-relative:margin;mso-height-relative:margin" coordsize="66644,34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">
                <v:rect id="Rectangle 1078" o:spid="_x0000_s1071" style="position:absolute;left:787;top:1317;width:10432;height:1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" fillcolor="#4472c4 [3204]" strokecolor="#1f3763 [1604]" strokeweight="1.5pt">
                  <v:textbox>
                    <w:txbxContent>
                      <w:p w14:paraId="4D9DCD27"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nút nhấn</w:t>
                        </w:r>
                      </w:p>
                    </w:txbxContent>
                  </v:textbox>
                </v:rect>
                <v:rect id="Rectangle 1079" o:spid="_x0000_s1072" style="position:absolute;left:787;top:19451;width:12602;height:10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" fillcolor="#4472c4 [3204]" strokecolor="#1f3763 [1604]" strokeweight="1.5pt">
                  <v:textbox>
                    <w:txbxContent>
                      <w:p w14:paraId="39D428FC"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nguồn và ổn áp 5v</w:t>
                        </w:r>
                      </w:p>
                    </w:txbxContent>
                  </v:textbox>
                </v:rect>
                <v:rect id="Rectangle 1080" o:spid="_x0000_s1073" style="position:absolute;left:14449;top:1317;width:15477;height:1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" fillcolor="#4472c4 [3204]" strokecolor="#1f3763 [1604]" strokeweight="1.5pt">
                  <v:textbox>
                    <w:txbxContent>
                      <w:p w14:paraId="603BA065"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xử lý trung tâm (ESP32)</w:t>
                        </w:r>
                      </w:p>
                    </w:txbxContent>
                  </v:textbox>
                </v:rect>
                <v:rect id="Rectangle 1081" o:spid="_x0000_s1074" style="position:absolute;left:17517;top:22391;width:14607;height: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" fillcolor="#4472c4 [3204]" strokecolor="#1f3763 [1604]" strokeweight="1.5pt">
                  <v:textbox>
                    <w:txbxContent>
                      <w:p w14:paraId="1222825F"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cách ly nguồn</w:t>
                        </w:r>
                      </w:p>
                    </w:txbxContent>
                  </v:textbox>
                </v:rect>
                <v:rect id="Rectangle 1082" o:spid="_x0000_s1075" style="position:absolute;left:36251;top:22391;width:12459;height: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" fillcolor="#4472c4 [3204]" strokecolor="#1f3763 [1604]" strokeweight="1.5pt">
                  <v:textbox>
                    <w:txbxContent>
                      <w:p w14:paraId="29569746"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Relay</w:t>
                        </w:r>
                      </w:p>
                    </w:txbxContent>
                  </v:textbox>
                </v:rect>
                <v:rect id="Rectangle 1083" o:spid="_x0000_s1076" style="position:absolute;left:53319;top:1317;width:12143;height:28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" fillcolor="#4472c4 [3204]" strokecolor="#1f3763 [1604]" strokeweight="1.5pt">
                  <v:textbox>
                    <w:txbxContent>
                      <w:p w14:paraId="70A94423"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Khối thiết bị (đèn, quạt)</w:t>
                        </w:r>
                      </w:p>
                    </w:txbxContent>
                  </v:textbox>
                </v:rect>
                <v:rect id="Rectangle 1084" o:spid="_x0000_s1077" style="position:absolute;left:35006;top:1356;width:13234;height:6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" fillcolor="#4472c4 [3204]" strokecolor="#1f3763 [1604]" strokeweight="1.5pt">
                  <v:textbox>
                    <w:txbxContent>
                      <w:p w14:paraId="4E417191" w14:textId="77777777" w:rsidR="00651D5D" w:rsidRPr="00651D5D" w:rsidRDefault="00651D5D" w:rsidP="00651D5D">
                        <w:pPr>
                          <w:jc w:val="cente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Cách ly quang</w:t>
                        </w:r>
                      </w:p>
                    </w:txbxContent>
                  </v:textbox>
                </v:rect>
                <v:rect id="Rectangle 1085" o:spid="_x0000_s1078" style="position:absolute;left:35006;top:9160;width:13234;height:6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" fillcolor="#4472c4 [3204]" strokecolor="#1f3763 [1604]" strokeweight="1.5pt">
                  <v:textbox>
                    <w:txbxContent>
                      <w:p w14:paraId="28C7BE84" w14:textId="77777777" w:rsidR="00651D5D" w:rsidRPr="00651D5D" w:rsidRDefault="00651D5D" w:rsidP="00651D5D">
                        <w:pPr>
                          <w:rPr>
                            <w:rFonts w:ascii="Times New Roman" w:hAnsi="Times New Roman" w:cs="Times New Roman"/>
                            <w:color w:val="FFFFFF" w:themeColor="light1"/>
                            <w:kern w:val="24"/>
                            <w:sz w:val="28"/>
                            <w:szCs w:val="28"/>
                          </w:rPr>
                        </w:pPr>
                        <w:r w:rsidRPr="00651D5D">
                          <w:rPr>
                            <w:rFonts w:ascii="Times New Roman" w:hAnsi="Times New Roman" w:cs="Times New Roman"/>
                            <w:color w:val="FFFFFF" w:themeColor="light1"/>
                            <w:kern w:val="24"/>
                            <w:sz w:val="28"/>
                            <w:szCs w:val="28"/>
                          </w:rPr>
                          <w:t>khuyếch đại</w:t>
                        </w:r>
                      </w:p>
                    </w:txbxContent>
                  </v:textbox>
                </v:rect>
                <v:shape id="Straight Arrow Connector 1086" o:spid="_x0000_s1079" type="#_x0000_t32" style="position:absolute;left:11457;top:9160;width:2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" strokecolor="#4472c4 [3204]" strokeweight="1.5pt">
                  <v:stroke endarrow="block" joinstyle="miter"/>
                  <o:lock v:ext="edit" shapetype="f"/>
                </v:shape>
                <v:shape id="Straight Arrow Connector 1087" o:spid="_x0000_s1080" type="#_x0000_t32" style="position:absolute;left:30849;top:9109;width:2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" strokecolor="#4472c4 [3204]" strokeweight="1.5pt">
                  <v:stroke endarrow="block" joinstyle="miter"/>
                  <o:lock v:ext="edit" shapetype="f"/>
                </v:shape>
                <v:shape id="Straight Arrow Connector 1088" o:spid="_x0000_s1081" type="#_x0000_t32" style="position:absolute;left:49649;top:26338;width:2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" strokecolor="#4472c4 [3204]" strokeweight="1.5pt">
                  <v:stroke endarrow="block" joinstyle="miter"/>
                  <o:lock v:ext="edit" shapetype="f"/>
                </v:shape>
                <v:shape id="Straight Arrow Connector 1089" o:spid="_x0000_s1082" type="#_x0000_t32" style="position:absolute;left:24199;top:16721;width:0;height:49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" strokecolor="#4472c4 [3204]" strokeweight="1.5pt">
                  <v:stroke endarrow="block" joinstyle="miter"/>
                  <o:lock v:ext="edit" shapetype="f"/>
                </v:shape>
                <v:shape id="Straight Arrow Connector 1090" o:spid="_x0000_s1083" type="#_x0000_t32" style="position:absolute;left:14096;top:26338;width:27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" strokecolor="#4472c4 [3204]" strokeweight="1.5pt">
                  <v:stroke endarrow="block" joinstyle="miter"/>
                  <o:lock v:ext="edit" shapetype="f"/>
                </v:shape>
                <v:rect id="Rectangle 1091" o:spid="_x0000_s1084" style="position:absolute;width:66644;height:34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" filled="f" strokecolor="black [3200]" strokeweight="1.5pt">
                  <v:stroke joinstyle="round"/>
                </v:rect>
                <v:line id="Straight Connector 1092" o:spid="_x0000_s1085" style="position:absolute;flip:x;visibility:visible;mso-wrap-style:square" from="7088,30171" to="7088,32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" strokecolor="#4472c4 [3204]" strokeweight="1.5pt">
                  <v:stroke joinstyle="miter"/>
                  <o:lock v:ext="edit" shapetype="f"/>
                </v:line>
                <v:line id="Straight Connector 1093" o:spid="_x0000_s1086" style="position:absolute;visibility:visible;mso-wrap-style:square" from="7088,32867" to="42424,32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" strokecolor="#4472c4 [3204]" strokeweight="1.5pt">
                  <v:stroke joinstyle="miter"/>
                  <o:lock v:ext="edit" shapetype="f"/>
                </v:line>
                <v:shape id="Straight Arrow Connector 1094" o:spid="_x0000_s1087" type="#_x0000_t32" style="position:absolute;left:42424;top:30448;width:0;height:2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" strokecolor="#4472c4 [3204]" strokeweight="1.5pt">
                  <v:stroke endarrow="block" joinstyle="miter"/>
                  <o:lock v:ext="edit" shapetype="f"/>
                </v:shape>
                <v:shape id="Straight Arrow Connector 168" o:spid="_x0000_s1088" type="#_x0000_t32" style="position:absolute;left:42424;top:16044;width:0;height:5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" strokecolor="#4472c4 [3204]" strokeweight="1.5pt">
                  <v:stroke endarrow="block" joinstyle="miter"/>
                  <o:lock v:ext="edit" shapetype="f"/>
                </v:shape>
                <w10:wrap type="square" anchorx="margin"/>
              </v:group>
            </w:pict>
          </mc:Fallback>
        </mc:AlternateContent>
      </w:r>
    </w:p>
    <w:p w14:paraId="4D4825B4" w14:textId="25E93DB1" w:rsidR="00982E96" w:rsidRDefault="00CB13C2" w:rsidP="00491A0A">
      <w:pPr>
        <w:pStyle w:val="content"/>
        <w:ind w:firstLine="0"/>
      </w:pPr>
      <w:r>
        <w:t>Mạch ESP32 điều khiển các thiết bị bao gồm 8 khối chính:</w:t>
      </w:r>
    </w:p>
    <w:p w14:paraId="7FF07189" w14:textId="7824C9B6" w:rsidR="00CB13C2" w:rsidRDefault="00CB13C2" w:rsidP="00491A0A">
      <w:pPr>
        <w:pStyle w:val="content"/>
        <w:numPr>
          <w:ilvl w:val="0"/>
          <w:numId w:val="33"/>
        </w:numPr>
      </w:pPr>
      <w:r>
        <w:t xml:space="preserve">Khối nút nhấn: Bao gồm </w:t>
      </w:r>
      <w:r w:rsidR="00491A0A">
        <w:t>7</w:t>
      </w:r>
      <w:r>
        <w:t xml:space="preserve"> nút nhấn để bật tắt</w:t>
      </w:r>
      <w:r w:rsidR="00491A0A">
        <w:t xml:space="preserve"> 7</w:t>
      </w:r>
      <w:r>
        <w:t xml:space="preserve"> thiết bị tương ứng</w:t>
      </w:r>
    </w:p>
    <w:p w14:paraId="5521C519" w14:textId="17AC3FF8" w:rsidR="00CB13C2" w:rsidRDefault="00CB13C2" w:rsidP="00491A0A">
      <w:pPr>
        <w:pStyle w:val="content"/>
        <w:numPr>
          <w:ilvl w:val="0"/>
          <w:numId w:val="33"/>
        </w:numPr>
      </w:pPr>
      <w:r>
        <w:t>Khối xử lý trung tâm:</w:t>
      </w:r>
      <w:r w:rsidR="00491A0A">
        <w:t xml:space="preserve"> Chứa vi điều khiển ESP32, </w:t>
      </w:r>
      <w:r>
        <w:t xml:space="preserve"> </w:t>
      </w:r>
      <w:r w:rsidR="00491A0A">
        <w:t>xử lý các tín hiệu gửi đi, nhận về</w:t>
      </w:r>
    </w:p>
    <w:p w14:paraId="461EBFE5" w14:textId="1C60D224" w:rsidR="00491A0A" w:rsidRDefault="00491A0A" w:rsidP="00491A0A">
      <w:pPr>
        <w:pStyle w:val="content"/>
        <w:numPr>
          <w:ilvl w:val="0"/>
          <w:numId w:val="33"/>
        </w:numPr>
      </w:pPr>
      <w:r>
        <w:t>Khối nguồn và ổn áp 5V: Mạch được cấp nguồn từ 5 tới 12V, được ổn áp qua mạch ổn áp có IC LM7805</w:t>
      </w:r>
    </w:p>
    <w:p w14:paraId="496A6F98" w14:textId="288DC5B6" w:rsidR="00491A0A" w:rsidRDefault="00491A0A" w:rsidP="00491A0A">
      <w:pPr>
        <w:pStyle w:val="content"/>
        <w:numPr>
          <w:ilvl w:val="0"/>
          <w:numId w:val="33"/>
        </w:numPr>
      </w:pPr>
      <w:r>
        <w:t>Khối cách ly nguồn: Cách ly</w:t>
      </w:r>
      <w:r w:rsidR="001A293D">
        <w:t xml:space="preserve"> độc lập thành 2 nguồn riêng biệt không chung GND, </w:t>
      </w:r>
      <w:r>
        <w:t xml:space="preserve"> </w:t>
      </w:r>
      <w:r w:rsidR="001A293D">
        <w:t>tránh tất cả mọi nhiễu từ nguồn điều khiển phía relay</w:t>
      </w:r>
    </w:p>
    <w:p w14:paraId="75C14E7D" w14:textId="189F3BCA" w:rsidR="00491A0A" w:rsidRDefault="00491A0A" w:rsidP="00491A0A">
      <w:pPr>
        <w:pStyle w:val="content"/>
        <w:numPr>
          <w:ilvl w:val="0"/>
          <w:numId w:val="33"/>
        </w:numPr>
      </w:pPr>
      <w:r>
        <w:t>Khối cách ly quang: Cách ly tín hiệu của mạch điều khiẻn với relay, tránh bị nhiễu từ relay</w:t>
      </w:r>
    </w:p>
    <w:p w14:paraId="613645AB" w14:textId="04961418" w:rsidR="00491A0A" w:rsidRDefault="00491A0A" w:rsidP="00491A0A">
      <w:pPr>
        <w:pStyle w:val="content"/>
        <w:numPr>
          <w:ilvl w:val="0"/>
          <w:numId w:val="33"/>
        </w:numPr>
      </w:pPr>
      <w:r>
        <w:t>Khối relay: điều khiển thiết bị 1 chiều hoặc xoay chiều thông qua tiếp đ</w:t>
      </w:r>
      <w:r w:rsidR="001A293D">
        <w:t>iểm</w:t>
      </w:r>
    </w:p>
    <w:p w14:paraId="0C8D93A5" w14:textId="69B75A99" w:rsidR="001A293D" w:rsidRDefault="001A293D" w:rsidP="00491A0A">
      <w:pPr>
        <w:pStyle w:val="content"/>
        <w:numPr>
          <w:ilvl w:val="0"/>
          <w:numId w:val="33"/>
        </w:numPr>
      </w:pPr>
      <w:r>
        <w:t>Khối thiết bị: nhận tín hiệu từ relay và điều khiển thiết bị</w:t>
      </w:r>
    </w:p>
    <w:p w14:paraId="47394EAD" w14:textId="2F016C51" w:rsidR="00207DA0" w:rsidRDefault="00650349" w:rsidP="00D476E8">
      <w:pPr>
        <w:pStyle w:val="level1"/>
      </w:pPr>
      <w:bookmarkStart w:id="48" w:name="_Toc102487385"/>
      <w:r>
        <w:lastRenderedPageBreak/>
        <w:t>Thiết kế sơ đồ</w:t>
      </w:r>
      <w:r w:rsidR="00982E96">
        <w:t xml:space="preserve"> nguyên lý của mạch điện</w:t>
      </w:r>
      <w:bookmarkEnd w:id="48"/>
    </w:p>
    <w:p w14:paraId="6363D15D" w14:textId="77777777" w:rsidR="00137C36" w:rsidRDefault="00207DA0" w:rsidP="00207DA0">
      <w:r w:rsidRPr="00207DA0">
        <w:rPr>
          <w:noProof/>
        </w:rPr>
        <w:drawing>
          <wp:inline distT="0" distB="0" distL="0" distR="0" wp14:anchorId="30C85E3A" wp14:editId="4E7F6BCF">
            <wp:extent cx="8103867" cy="5462452"/>
            <wp:effectExtent l="44133" t="32067" r="37147" b="37148"/>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8106638" cy="5464320"/>
                    </a:xfrm>
                    <a:prstGeom prst="rect">
                      <a:avLst/>
                    </a:prstGeom>
                    <a:noFill/>
                    <a:ln w="28575">
                      <a:solidFill>
                        <a:schemeClr val="tx1"/>
                      </a:solidFill>
                    </a:ln>
                  </pic:spPr>
                </pic:pic>
              </a:graphicData>
            </a:graphic>
          </wp:inline>
        </w:drawing>
      </w:r>
    </w:p>
    <w:p w14:paraId="39E8D375" w14:textId="77777777" w:rsidR="000148D9" w:rsidRDefault="000148D9" w:rsidP="000148D9"/>
    <w:p w14:paraId="33B2BCAF" w14:textId="7F5D5091" w:rsidR="000148D9" w:rsidRDefault="000148D9" w:rsidP="000148D9">
      <w:pPr>
        <w:pStyle w:val="content"/>
        <w:ind w:firstLine="0"/>
      </w:pPr>
      <w:r>
        <w:rPr>
          <w:noProof/>
        </w:rPr>
        <w:lastRenderedPageBreak/>
        <w:drawing>
          <wp:anchor distT="0" distB="0" distL="114300" distR="114300" simplePos="0" relativeHeight="251680768" behindDoc="0" locked="0" layoutInCell="1" allowOverlap="1" wp14:anchorId="725E60CB" wp14:editId="04E6789F">
            <wp:simplePos x="0" y="0"/>
            <wp:positionH relativeFrom="margin">
              <wp:align>left</wp:align>
            </wp:positionH>
            <wp:positionV relativeFrom="paragraph">
              <wp:posOffset>469265</wp:posOffset>
            </wp:positionV>
            <wp:extent cx="5306695" cy="3679190"/>
            <wp:effectExtent l="0" t="0" r="8255"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06695" cy="3679190"/>
                    </a:xfrm>
                    <a:prstGeom prst="rect">
                      <a:avLst/>
                    </a:prstGeom>
                  </pic:spPr>
                </pic:pic>
              </a:graphicData>
            </a:graphic>
            <wp14:sizeRelH relativeFrom="margin">
              <wp14:pctWidth>0</wp14:pctWidth>
            </wp14:sizeRelH>
            <wp14:sizeRelV relativeFrom="margin">
              <wp14:pctHeight>0</wp14:pctHeight>
            </wp14:sizeRelV>
          </wp:anchor>
        </w:drawing>
      </w:r>
      <w:r>
        <w:t>Sử dụng phần mềm Altium Designer 21.2.1 để thiết kế mạch nguyên lý:</w:t>
      </w:r>
    </w:p>
    <w:p w14:paraId="2C57E06E" w14:textId="77777777" w:rsidR="000148D9" w:rsidRDefault="000148D9" w:rsidP="000148D9">
      <w:pPr>
        <w:pStyle w:val="Parag"/>
        <w:jc w:val="center"/>
      </w:pPr>
    </w:p>
    <w:p w14:paraId="199F7A49" w14:textId="2D089916" w:rsidR="00137C36" w:rsidRDefault="00137C36" w:rsidP="000148D9">
      <w:pPr>
        <w:pStyle w:val="content"/>
      </w:pPr>
      <w:r>
        <w:t>Theo sơ đồ nguyên lý hình … : Nguồn điện sử dụng trong mạch là 12v. nguồn 12V được lấy từ bộ chuyển đổi 220V về 12V cấp cho mạch hạ áp LM2596. Module hạ áp LM2596 sẽ biến đổi 12V về 5V. Sau khi biến đổi, nguồn 5V sẽ được cung cấp cho các tiếp điểm của Relay thông qua mạch khuếch đại dùng C1815. Ngoài ra 5V sẽ đi qua khối cách ly nguồn với IC cách ly nguồn B0505S. Đầu ra của khối cách ly nguồn được nuôi cho KIT ESP</w:t>
      </w:r>
      <w:r w:rsidR="004023DF">
        <w:t>32</w:t>
      </w:r>
      <w:r>
        <w:t xml:space="preserve">. Người dùng truy cập vào trang Web và gửi các yêu cầu lên </w:t>
      </w:r>
      <w:r w:rsidR="004023DF">
        <w:t>MQTT Broker</w:t>
      </w:r>
      <w:r>
        <w:t xml:space="preserve">. </w:t>
      </w:r>
      <w:r w:rsidR="004023DF">
        <w:t>MQTT Broker</w:t>
      </w:r>
      <w:r>
        <w:t xml:space="preserve"> sẽ gửi về cho ESP</w:t>
      </w:r>
      <w:r w:rsidR="004023DF">
        <w:t>32</w:t>
      </w:r>
      <w:r>
        <w:t xml:space="preserve"> dữ liệu. ESP</w:t>
      </w:r>
      <w:r w:rsidR="004023DF">
        <w:t>32</w:t>
      </w:r>
      <w:r>
        <w:t xml:space="preserve"> sẽ nhận dữ liệu, xử lý dữ liệu và xuất các tín hiệu điều khiển qua các chân. Khi chân vi điều khiển xuất ra mức cao, Opto quang sẽ dẫn và đưa tín hiệu vào mạch khuếch đại. Mạch khuyếch đại sẽ đưa tín hiệu vào cuộn hút của Relay. Cuộn hút của Relay có điện hút tiếp điểm</w:t>
      </w:r>
      <w:r w:rsidR="004023DF">
        <w:t xml:space="preserve">, thiết bị sẽ bật. </w:t>
      </w:r>
      <w:r>
        <w:t xml:space="preserve">Ngược lại với trường hợp chânđiều khiển xuất ra mức thấp, </w:t>
      </w:r>
      <w:r w:rsidR="004023DF">
        <w:t>thiết bị sẽ tắt</w:t>
      </w:r>
    </w:p>
    <w:p w14:paraId="6ED62862" w14:textId="0763D7AC" w:rsidR="00982E96" w:rsidRPr="00207DA0" w:rsidRDefault="00207DA0" w:rsidP="00207DA0">
      <w:pPr>
        <w:rPr>
          <w:rFonts w:ascii="Times New Roman" w:eastAsiaTheme="majorEastAsia" w:hAnsi="Times New Roman" w:cstheme="majorBidi"/>
          <w:b/>
          <w:sz w:val="28"/>
          <w:szCs w:val="26"/>
        </w:rPr>
      </w:pPr>
      <w:r>
        <w:br w:type="page"/>
      </w:r>
    </w:p>
    <w:p w14:paraId="72402D73" w14:textId="527CA106" w:rsidR="00A8033E" w:rsidRDefault="007F7D81" w:rsidP="00761F8D">
      <w:pPr>
        <w:pStyle w:val="level2"/>
      </w:pPr>
      <w:bookmarkStart w:id="49" w:name="_Toc102487386"/>
      <w:r w:rsidRPr="00A8033E">
        <w:rPr>
          <w:noProof/>
        </w:rPr>
        <w:lastRenderedPageBreak/>
        <w:drawing>
          <wp:anchor distT="0" distB="0" distL="114300" distR="114300" simplePos="0" relativeHeight="251673600" behindDoc="0" locked="0" layoutInCell="1" allowOverlap="1" wp14:anchorId="5F20B69D" wp14:editId="5B3B5686">
            <wp:simplePos x="0" y="0"/>
            <wp:positionH relativeFrom="margin">
              <wp:align>center</wp:align>
            </wp:positionH>
            <wp:positionV relativeFrom="paragraph">
              <wp:posOffset>422478</wp:posOffset>
            </wp:positionV>
            <wp:extent cx="3990340" cy="33604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0340" cy="3360420"/>
                    </a:xfrm>
                    <a:prstGeom prst="rect">
                      <a:avLst/>
                    </a:prstGeom>
                    <a:noFill/>
                    <a:ln>
                      <a:noFill/>
                    </a:ln>
                  </pic:spPr>
                </pic:pic>
              </a:graphicData>
            </a:graphic>
          </wp:anchor>
        </w:drawing>
      </w:r>
      <w:r w:rsidR="00CA0AE5">
        <w:t>Khối xử lý trung tâm</w:t>
      </w:r>
      <w:bookmarkEnd w:id="49"/>
    </w:p>
    <w:p w14:paraId="72ADE56D" w14:textId="77777777" w:rsidR="007F7D81" w:rsidRDefault="007F7D81" w:rsidP="00AB6494">
      <w:pPr>
        <w:pStyle w:val="content"/>
      </w:pPr>
    </w:p>
    <w:p w14:paraId="672BCBFC" w14:textId="0E73270D" w:rsidR="00AB6494" w:rsidRDefault="00AB6494" w:rsidP="00AB6494">
      <w:pPr>
        <w:pStyle w:val="content"/>
      </w:pPr>
      <w:r>
        <w:t>Khối xử lý trung tâm gồm có 1 vi xử lý chính là ESP32</w:t>
      </w:r>
      <w:r w:rsidR="001246B4">
        <w:t>. ESP32 được sử dụng trong mạch ở dạng Kit cắm có tên là ESP32 Devkit V1. Khối xử lý trung tâm – ESP32 xử lý 7 tín hiệu đầu vào từ nút nhấn, 7 tín hiệu đầu ra rơ le. Ngoài ra, ESP32 trên mạch còn có thể xử lý các tín hiệu néu muốn ghép nối như: ADC, I2C, USART …</w:t>
      </w:r>
    </w:p>
    <w:p w14:paraId="355D93D3" w14:textId="08F5D77C" w:rsidR="001246B4" w:rsidRDefault="001246B4" w:rsidP="00AB6494">
      <w:pPr>
        <w:pStyle w:val="content"/>
      </w:pPr>
      <w:r>
        <w:t>Khối xử lý trung tâm ngoài xử lý các tín hiệu ở tầng vật lý thì còn gửi và nhận tín hiệu thông qua MQTT Broker</w:t>
      </w:r>
      <w:r w:rsidR="00761F8D">
        <w:t xml:space="preserve"> dưới dạng Publish và Subscrice từ máy tính hoặc các thiết bị khác điều khiển tới.</w:t>
      </w:r>
    </w:p>
    <w:p w14:paraId="7BC70883" w14:textId="33285D29" w:rsidR="00CA0AE5" w:rsidRDefault="00AB6494" w:rsidP="00CA0AE5">
      <w:pPr>
        <w:pStyle w:val="level2"/>
      </w:pPr>
      <w:bookmarkStart w:id="50" w:name="_Toc102487387"/>
      <w:r w:rsidRPr="00A8033E">
        <w:rPr>
          <w:noProof/>
        </w:rPr>
        <w:lastRenderedPageBreak/>
        <w:drawing>
          <wp:anchor distT="0" distB="0" distL="114300" distR="114300" simplePos="0" relativeHeight="251668480" behindDoc="0" locked="0" layoutInCell="1" allowOverlap="1" wp14:anchorId="6A31D3CA" wp14:editId="47140677">
            <wp:simplePos x="0" y="0"/>
            <wp:positionH relativeFrom="column">
              <wp:posOffset>421945</wp:posOffset>
            </wp:positionH>
            <wp:positionV relativeFrom="paragraph">
              <wp:posOffset>366522</wp:posOffset>
            </wp:positionV>
            <wp:extent cx="4561840" cy="2004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84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0AE5">
        <w:t xml:space="preserve">Khối </w:t>
      </w:r>
      <w:r w:rsidR="00A8033E">
        <w:t>nguồn và ổn áp nguồn</w:t>
      </w:r>
      <w:bookmarkEnd w:id="50"/>
    </w:p>
    <w:p w14:paraId="1D3727CF" w14:textId="77777777" w:rsidR="00AB6494" w:rsidRDefault="00AB6494" w:rsidP="00AB6494">
      <w:pPr>
        <w:pStyle w:val="content"/>
        <w:ind w:firstLine="0"/>
      </w:pPr>
    </w:p>
    <w:p w14:paraId="4098260C" w14:textId="2BF5CE3C" w:rsidR="00A8033E" w:rsidRDefault="00AB6494" w:rsidP="00343F75">
      <w:pPr>
        <w:pStyle w:val="content"/>
      </w:pPr>
      <w:r>
        <w:t>Mạch sử dụng nguồn điện 12V cấp vàp Module nguồn LM2569. Module nguồn LM2569 có tác dụng biến đổi nguồn cấp 12V về 5V để cấp cho Module ESP32</w:t>
      </w:r>
    </w:p>
    <w:p w14:paraId="505BD9AE" w14:textId="25C475C9" w:rsidR="00CA0AE5" w:rsidRDefault="00CA0AE5" w:rsidP="00CA0AE5">
      <w:pPr>
        <w:pStyle w:val="level2"/>
      </w:pPr>
      <w:bookmarkStart w:id="51" w:name="_Toc102487388"/>
      <w:r>
        <w:t>Kh</w:t>
      </w:r>
      <w:r w:rsidR="005638C4">
        <w:t>ối cách ly nguồn</w:t>
      </w:r>
      <w:bookmarkEnd w:id="51"/>
    </w:p>
    <w:p w14:paraId="03E0E00D" w14:textId="1E4631A7" w:rsidR="00343F75" w:rsidRDefault="00343F75" w:rsidP="00343F75">
      <w:pPr>
        <w:pStyle w:val="content"/>
      </w:pPr>
      <w:r w:rsidRPr="00343F75">
        <w:rPr>
          <w:noProof/>
        </w:rPr>
        <w:drawing>
          <wp:anchor distT="0" distB="0" distL="114300" distR="114300" simplePos="0" relativeHeight="251674624" behindDoc="0" locked="0" layoutInCell="1" allowOverlap="1" wp14:anchorId="04CEEE71" wp14:editId="43F7C0FA">
            <wp:simplePos x="0" y="0"/>
            <wp:positionH relativeFrom="column">
              <wp:posOffset>3735756</wp:posOffset>
            </wp:positionH>
            <wp:positionV relativeFrom="paragraph">
              <wp:posOffset>9322</wp:posOffset>
            </wp:positionV>
            <wp:extent cx="1762760" cy="21653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760" cy="2165350"/>
                    </a:xfrm>
                    <a:prstGeom prst="rect">
                      <a:avLst/>
                    </a:prstGeom>
                    <a:noFill/>
                    <a:ln>
                      <a:noFill/>
                    </a:ln>
                  </pic:spPr>
                </pic:pic>
              </a:graphicData>
            </a:graphic>
          </wp:anchor>
        </w:drawing>
      </w:r>
      <w:r>
        <w:t>IC được sử dụng để cách ly nguồn là B0505s. Các tụ C3 và C4 cũng là các tụ lọc đầu vào và đầu ra của IC B0505S</w:t>
      </w:r>
      <w:r w:rsidRPr="00343F75">
        <w:t xml:space="preserve"> </w:t>
      </w:r>
    </w:p>
    <w:p w14:paraId="69B74BC9" w14:textId="65000464" w:rsidR="005638C4" w:rsidRDefault="00343F75" w:rsidP="00343F75">
      <w:pPr>
        <w:pStyle w:val="content"/>
      </w:pPr>
      <w:r>
        <w:t>Giá trị của tụ được chọn theo datasheet của nhà sản xuất yêu cầu.</w:t>
      </w:r>
    </w:p>
    <w:p w14:paraId="59F3A748" w14:textId="77777777" w:rsidR="00650349" w:rsidRDefault="00650349" w:rsidP="00343F75">
      <w:pPr>
        <w:pStyle w:val="content"/>
      </w:pPr>
    </w:p>
    <w:p w14:paraId="4B1BB729" w14:textId="3DF33F35" w:rsidR="005638C4" w:rsidRDefault="005638C4" w:rsidP="005638C4">
      <w:pPr>
        <w:pStyle w:val="level2"/>
      </w:pPr>
      <w:r>
        <w:t xml:space="preserve"> </w:t>
      </w:r>
      <w:bookmarkStart w:id="52" w:name="_Toc102487389"/>
      <w:r>
        <w:t>Khối nút nhấn</w:t>
      </w:r>
      <w:bookmarkEnd w:id="52"/>
    </w:p>
    <w:p w14:paraId="70A75C73" w14:textId="77777777" w:rsidR="007F7D81" w:rsidRDefault="005638C4" w:rsidP="007F7D81">
      <w:pPr>
        <w:pStyle w:val="content"/>
      </w:pPr>
      <w:r w:rsidRPr="007F7D81">
        <w:rPr>
          <w:noProof/>
        </w:rPr>
        <w:drawing>
          <wp:anchor distT="0" distB="0" distL="114300" distR="114300" simplePos="0" relativeHeight="251670528" behindDoc="0" locked="0" layoutInCell="1" allowOverlap="1" wp14:anchorId="4B89C25C" wp14:editId="7F047008">
            <wp:simplePos x="0" y="0"/>
            <wp:positionH relativeFrom="margin">
              <wp:posOffset>3251810</wp:posOffset>
            </wp:positionH>
            <wp:positionV relativeFrom="paragraph">
              <wp:posOffset>20066</wp:posOffset>
            </wp:positionV>
            <wp:extent cx="2496185" cy="22663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6185" cy="2266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D81" w:rsidRPr="007F7D81">
        <w:t xml:space="preserve">Khối nút nhấn được gắn một điện trở kéo lên có giá trị 10K, ngoài ra còn có các Led 3mm báo tín hiệu. </w:t>
      </w:r>
    </w:p>
    <w:p w14:paraId="50DB7BA3" w14:textId="4908C62C" w:rsidR="005638C4" w:rsidRPr="007F7D81" w:rsidRDefault="007F7D81" w:rsidP="007F7D81">
      <w:pPr>
        <w:pStyle w:val="content"/>
      </w:pPr>
      <w:r w:rsidRPr="007F7D81">
        <w:t>Ngoài ra mạch còn được trang bị thêm mạch lọc thông cao RC nhằm tránh việc nút nhấn bị nhiễu khi nhấn</w:t>
      </w:r>
    </w:p>
    <w:p w14:paraId="10A1283F" w14:textId="2DFF0F8C" w:rsidR="00982E96" w:rsidRDefault="00982E96" w:rsidP="005638C4">
      <w:pPr>
        <w:pStyle w:val="content"/>
        <w:ind w:firstLine="0"/>
      </w:pPr>
    </w:p>
    <w:p w14:paraId="272D9677" w14:textId="07D462ED" w:rsidR="00982E96" w:rsidRDefault="00650349" w:rsidP="009739FE">
      <w:pPr>
        <w:pStyle w:val="level2"/>
      </w:pPr>
      <w:bookmarkStart w:id="53" w:name="_Toc102487390"/>
      <w:r w:rsidRPr="00982E96">
        <w:rPr>
          <w:noProof/>
        </w:rPr>
        <w:lastRenderedPageBreak/>
        <w:drawing>
          <wp:anchor distT="0" distB="0" distL="114300" distR="114300" simplePos="0" relativeHeight="251671552" behindDoc="0" locked="0" layoutInCell="1" allowOverlap="1" wp14:anchorId="36D30BEA" wp14:editId="34A47D88">
            <wp:simplePos x="0" y="0"/>
            <wp:positionH relativeFrom="page">
              <wp:posOffset>1293495</wp:posOffset>
            </wp:positionH>
            <wp:positionV relativeFrom="paragraph">
              <wp:posOffset>413385</wp:posOffset>
            </wp:positionV>
            <wp:extent cx="5297805" cy="30187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7805" cy="301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E96">
        <w:t>Khối Relay</w:t>
      </w:r>
      <w:bookmarkEnd w:id="53"/>
    </w:p>
    <w:p w14:paraId="262DF432" w14:textId="73655D14" w:rsidR="00982E96" w:rsidRDefault="00982E96" w:rsidP="005638C4">
      <w:pPr>
        <w:pStyle w:val="content"/>
        <w:ind w:firstLine="0"/>
      </w:pPr>
    </w:p>
    <w:p w14:paraId="0159BF28" w14:textId="7C7FBE99" w:rsidR="00894E40" w:rsidRDefault="00894E40" w:rsidP="00894E40">
      <w:pPr>
        <w:pStyle w:val="content"/>
      </w:pPr>
      <w:r>
        <w:t>Khối Relay được điều khiển bởi các chân GPIO của vi điều khiển ESP32. Mạch sử dụng 7 relay để điều khiển các phụ tải</w:t>
      </w:r>
    </w:p>
    <w:p w14:paraId="6B0721BE" w14:textId="77777777" w:rsidR="00894E40" w:rsidRDefault="00894E40" w:rsidP="00894E40">
      <w:pPr>
        <w:pStyle w:val="content"/>
      </w:pPr>
      <w:r>
        <w:t>Khối Relay được cách ly với vi điều khiển qua Opto quang PC817, đồng thời nguồn điều khiển cuộn hút Relay được lấy trực tiếp từ khối nguồn, trong khi đó nguồn của vi điều khiển được lấy từ khối cách ly nguồn.</w:t>
      </w:r>
    </w:p>
    <w:p w14:paraId="0BA6696B" w14:textId="77777777" w:rsidR="00894E40" w:rsidRDefault="00894E40" w:rsidP="00894E40">
      <w:pPr>
        <w:pStyle w:val="content"/>
      </w:pPr>
      <w:r>
        <w:t>Mục đích dùng Opto quang kết hợp với dùng cách ly nguồn nhằm đảm bảo chống nhiễu tối đa và an toàn cho mạch điều khiển khi có sự cố từ thiết bị mà Relay điều khiển.</w:t>
      </w:r>
    </w:p>
    <w:p w14:paraId="0A26E266" w14:textId="77777777" w:rsidR="00894E40" w:rsidRDefault="00894E40" w:rsidP="00894E40">
      <w:pPr>
        <w:pStyle w:val="content"/>
      </w:pPr>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3D60E3A7" w14:textId="7A42ABE3" w:rsidR="00650349" w:rsidRPr="00820B1C" w:rsidRDefault="00894E40" w:rsidP="00527039">
      <w:pPr>
        <w:pStyle w:val="content"/>
      </w:pPr>
      <w:r w:rsidRPr="00894E40">
        <w:t xml:space="preserve">Do tín hiệu lấy ra từ vi điều khiển và lấy ra từ Opto quang không đủ, mạch sử dụng thêm các mạch khuyếch đại với transistor </w:t>
      </w:r>
      <w:r>
        <w:t>C</w:t>
      </w:r>
      <w:r w:rsidRPr="00894E40">
        <w:t>1815 mắc phân cực cố định nhằm tăng dòng điều khiển cho cuộn hút của Relay</w:t>
      </w:r>
      <w:r w:rsidR="00820B1C">
        <w:br w:type="page"/>
      </w:r>
    </w:p>
    <w:p w14:paraId="110C4CA4" w14:textId="37819B66" w:rsidR="00982E96" w:rsidRDefault="00982E96" w:rsidP="00982E96">
      <w:pPr>
        <w:pStyle w:val="level2"/>
      </w:pPr>
      <w:bookmarkStart w:id="54" w:name="_Toc102487391"/>
      <w:r>
        <w:lastRenderedPageBreak/>
        <w:t xml:space="preserve">Các </w:t>
      </w:r>
      <w:r w:rsidR="009739FE">
        <w:t>header</w:t>
      </w:r>
      <w:r>
        <w:t xml:space="preserve"> mở rộng</w:t>
      </w:r>
      <w:bookmarkEnd w:id="54"/>
    </w:p>
    <w:p w14:paraId="2A5D55EF" w14:textId="1FED78AC" w:rsidR="00D476E8" w:rsidRDefault="00D94090" w:rsidP="00650349">
      <w:pPr>
        <w:pStyle w:val="content"/>
        <w:ind w:firstLine="0"/>
      </w:pPr>
      <w:r w:rsidRPr="00982E96">
        <w:rPr>
          <w:noProof/>
        </w:rPr>
        <w:drawing>
          <wp:anchor distT="0" distB="0" distL="114300" distR="114300" simplePos="0" relativeHeight="251672576" behindDoc="0" locked="0" layoutInCell="1" allowOverlap="1" wp14:anchorId="310AC178" wp14:editId="29FB1551">
            <wp:simplePos x="0" y="0"/>
            <wp:positionH relativeFrom="margin">
              <wp:posOffset>2474595</wp:posOffset>
            </wp:positionH>
            <wp:positionV relativeFrom="paragraph">
              <wp:posOffset>3810</wp:posOffset>
            </wp:positionV>
            <wp:extent cx="3295650" cy="3148330"/>
            <wp:effectExtent l="19050" t="19050" r="19050" b="139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5650" cy="314833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7F7D81">
        <w:t>Bao gồm 3 header để mở rộng thêm cho mạch</w:t>
      </w:r>
      <w:r w:rsidR="00820B1C">
        <w:t>:</w:t>
      </w:r>
    </w:p>
    <w:p w14:paraId="5F7D0BDB" w14:textId="05FF05E4" w:rsidR="007F7D81" w:rsidRDefault="007F7D81" w:rsidP="00650349">
      <w:pPr>
        <w:pStyle w:val="content"/>
        <w:ind w:firstLine="0"/>
      </w:pPr>
      <w:r>
        <w:t>ADC: mở rộng ngõ vào ADC giúp mạch đọc các cảm biến, các ngoại vi có trang bị ADC</w:t>
      </w:r>
    </w:p>
    <w:p w14:paraId="6DF9E4F9" w14:textId="3D5A37CA" w:rsidR="007F7D81" w:rsidRDefault="007F7D81" w:rsidP="00650349">
      <w:pPr>
        <w:pStyle w:val="content"/>
        <w:ind w:firstLine="0"/>
      </w:pPr>
      <w:r>
        <w:t>UART: Nhằm giao tiếp giữa các mạch hoặc giữa mạch với các thiết bị ngoaji vi khác có UART</w:t>
      </w:r>
    </w:p>
    <w:p w14:paraId="1036BD3A" w14:textId="62E4F2A2" w:rsidR="00527039" w:rsidRDefault="007F7D81" w:rsidP="00820B1C">
      <w:pPr>
        <w:pStyle w:val="content"/>
        <w:ind w:firstLine="0"/>
      </w:pPr>
      <w:r>
        <w:t xml:space="preserve">I2C: chủ yếu để giao tiếp với màn hình LCD </w:t>
      </w:r>
      <w:r w:rsidR="00820B1C">
        <w:t>I2C</w:t>
      </w:r>
    </w:p>
    <w:p w14:paraId="4628A6B2" w14:textId="10680D28" w:rsidR="00527039" w:rsidRDefault="00527039" w:rsidP="00527039">
      <w:pPr>
        <w:pStyle w:val="level1"/>
      </w:pPr>
      <w:bookmarkStart w:id="55" w:name="_Toc102487392"/>
      <w:r>
        <w:t>Thiết kế mạch in (PCB)</w:t>
      </w:r>
      <w:bookmarkEnd w:id="55"/>
    </w:p>
    <w:p w14:paraId="02CD7CC5" w14:textId="6BF89CBA" w:rsidR="00527039" w:rsidRDefault="000148D9" w:rsidP="000148D9">
      <w:pPr>
        <w:pStyle w:val="content"/>
      </w:pPr>
      <w:r>
        <w:t>Sử dụng phần mềm Altium Designer 21.2.1 để thiết kế mạch in (PCB) cho đề tài.</w:t>
      </w:r>
    </w:p>
    <w:p w14:paraId="559FADF7" w14:textId="08C244A4" w:rsidR="007F4558" w:rsidRDefault="007F4558" w:rsidP="007F4558">
      <w:pPr>
        <w:pStyle w:val="level2"/>
      </w:pPr>
      <w:bookmarkStart w:id="56" w:name="_Toc102487394"/>
      <w:r>
        <w:rPr>
          <w:noProof/>
        </w:rPr>
        <w:drawing>
          <wp:anchor distT="0" distB="0" distL="114300" distR="114300" simplePos="0" relativeHeight="251689984" behindDoc="0" locked="0" layoutInCell="1" allowOverlap="1" wp14:anchorId="5E6530FF" wp14:editId="1FCFF403">
            <wp:simplePos x="0" y="0"/>
            <wp:positionH relativeFrom="margin">
              <wp:align>left</wp:align>
            </wp:positionH>
            <wp:positionV relativeFrom="paragraph">
              <wp:posOffset>331204</wp:posOffset>
            </wp:positionV>
            <wp:extent cx="5390515" cy="3742055"/>
            <wp:effectExtent l="0" t="0" r="635" b="0"/>
            <wp:wrapSquare wrapText="bothSides"/>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90515" cy="3742055"/>
                    </a:xfrm>
                    <a:prstGeom prst="rect">
                      <a:avLst/>
                    </a:prstGeom>
                  </pic:spPr>
                </pic:pic>
              </a:graphicData>
            </a:graphic>
            <wp14:sizeRelH relativeFrom="margin">
              <wp14:pctWidth>0</wp14:pctWidth>
            </wp14:sizeRelH>
          </wp:anchor>
        </w:drawing>
      </w:r>
      <w:r>
        <w:t>Mạch in sau khi thiết kế</w:t>
      </w:r>
      <w:bookmarkEnd w:id="56"/>
    </w:p>
    <w:p w14:paraId="06B053CB" w14:textId="158F839E" w:rsidR="007F4558" w:rsidRPr="007F4558" w:rsidRDefault="007F4558" w:rsidP="007F4558"/>
    <w:p w14:paraId="51F8C2A5" w14:textId="5F3DFDFA" w:rsidR="00650349" w:rsidRDefault="00650349" w:rsidP="00650349">
      <w:pPr>
        <w:pStyle w:val="level1"/>
      </w:pPr>
      <w:bookmarkStart w:id="57" w:name="_Toc102487395"/>
      <w:r>
        <w:lastRenderedPageBreak/>
        <w:t>Lập trình vi xử lý ESP32</w:t>
      </w:r>
      <w:bookmarkEnd w:id="57"/>
    </w:p>
    <w:p w14:paraId="68455C33" w14:textId="0E210286" w:rsidR="00516E32" w:rsidRDefault="00516E32" w:rsidP="00516E32">
      <w:pPr>
        <w:pStyle w:val="level2"/>
      </w:pPr>
      <w:bookmarkStart w:id="58" w:name="_Toc102487396"/>
      <w:r>
        <w:t>Các thư viện được sử dụng</w:t>
      </w:r>
      <w:bookmarkEnd w:id="58"/>
    </w:p>
    <w:p w14:paraId="27056C80" w14:textId="663A6531" w:rsidR="00516E32" w:rsidRDefault="00516E32" w:rsidP="00516E32">
      <w:pPr>
        <w:pStyle w:val="content"/>
        <w:numPr>
          <w:ilvl w:val="0"/>
          <w:numId w:val="31"/>
        </w:numPr>
      </w:pPr>
      <w:r>
        <w:t>Thư viện Arduino.h cung cấp các hàm dạng Arduino cho vi điều khiển ESP32: #include &lt;Arduino.h&gt;</w:t>
      </w:r>
    </w:p>
    <w:p w14:paraId="7834A87B" w14:textId="0E752095" w:rsidR="00516E32" w:rsidRDefault="00516E32" w:rsidP="00516E32">
      <w:pPr>
        <w:pStyle w:val="content"/>
        <w:numPr>
          <w:ilvl w:val="0"/>
          <w:numId w:val="31"/>
        </w:numPr>
      </w:pPr>
      <w:r>
        <w:t>Thư viện PubSubClient cung cấp các hàm về MQTT để nhận về và gửi các dữ liệu lên MQTT Broker: #include &lt;PubSubClient.h&gt;</w:t>
      </w:r>
    </w:p>
    <w:p w14:paraId="18AC06EB" w14:textId="5DE1C1EC" w:rsidR="00516E32" w:rsidRDefault="00516E32" w:rsidP="00516E32">
      <w:pPr>
        <w:pStyle w:val="content"/>
        <w:numPr>
          <w:ilvl w:val="0"/>
          <w:numId w:val="31"/>
        </w:numPr>
      </w:pPr>
      <w:r>
        <w:t xml:space="preserve">Thư viện Wifi.h cung cấp các hàm về kết nối WiFi cho ESP32:  </w:t>
      </w:r>
      <w:r>
        <w:br/>
        <w:t>#include &lt;WiFi.h&gt;</w:t>
      </w:r>
    </w:p>
    <w:p w14:paraId="531D7794" w14:textId="38D95BD8" w:rsidR="00516E32" w:rsidRDefault="004E3891" w:rsidP="00516E32">
      <w:pPr>
        <w:pStyle w:val="level2"/>
      </w:pPr>
      <w:bookmarkStart w:id="59" w:name="_Toc102487397"/>
      <w:r>
        <w:rPr>
          <w:noProof/>
        </w:rPr>
        <w:drawing>
          <wp:anchor distT="0" distB="0" distL="114300" distR="114300" simplePos="0" relativeHeight="251691008" behindDoc="0" locked="0" layoutInCell="1" allowOverlap="1" wp14:anchorId="1EF2BEFA" wp14:editId="05A53089">
            <wp:simplePos x="0" y="0"/>
            <wp:positionH relativeFrom="margin">
              <wp:align>right</wp:align>
            </wp:positionH>
            <wp:positionV relativeFrom="paragraph">
              <wp:posOffset>9667</wp:posOffset>
            </wp:positionV>
            <wp:extent cx="3159760" cy="6209665"/>
            <wp:effectExtent l="0" t="0" r="2540" b="635"/>
            <wp:wrapSquare wrapText="bothSides"/>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9760" cy="6209665"/>
                    </a:xfrm>
                    <a:prstGeom prst="rect">
                      <a:avLst/>
                    </a:prstGeom>
                    <a:noFill/>
                    <a:ln>
                      <a:noFill/>
                    </a:ln>
                  </pic:spPr>
                </pic:pic>
              </a:graphicData>
            </a:graphic>
          </wp:anchor>
        </w:drawing>
      </w:r>
      <w:r w:rsidR="00516E32">
        <w:t>Xử lý sự kiện nhấn nút:</w:t>
      </w:r>
      <w:bookmarkEnd w:id="59"/>
    </w:p>
    <w:p w14:paraId="601F5756" w14:textId="49D61EA7" w:rsidR="00516E32" w:rsidRDefault="007B2273" w:rsidP="007B2273">
      <w:pPr>
        <w:pStyle w:val="content"/>
        <w:ind w:firstLine="0"/>
      </w:pPr>
      <w:r>
        <w:t>Khi nhấn nút:</w:t>
      </w:r>
    </w:p>
    <w:p w14:paraId="49657BFF" w14:textId="77777777" w:rsidR="004E3891" w:rsidRDefault="002567C1" w:rsidP="007B2273">
      <w:pPr>
        <w:pStyle w:val="content"/>
        <w:ind w:firstLine="0"/>
      </w:pPr>
      <w:r>
        <w:t xml:space="preserve">Dựa vào sự thay đổi của biến “btnCount” để bật rơ le hoặc tắt rơ le. </w:t>
      </w:r>
    </w:p>
    <w:p w14:paraId="5B7F7CFC" w14:textId="5093991B" w:rsidR="007B2273" w:rsidRDefault="002567C1" w:rsidP="007B2273">
      <w:pPr>
        <w:pStyle w:val="content"/>
        <w:ind w:firstLine="0"/>
      </w:pPr>
      <w:r>
        <w:t>Quá trình được mô tả như hình …</w:t>
      </w:r>
    </w:p>
    <w:p w14:paraId="2C5D5B55" w14:textId="3C63D5EC" w:rsidR="002567C1" w:rsidRDefault="002567C1" w:rsidP="004E3891">
      <w:pPr>
        <w:pStyle w:val="content"/>
        <w:numPr>
          <w:ilvl w:val="0"/>
          <w:numId w:val="32"/>
        </w:numPr>
      </w:pPr>
      <w:r>
        <w:t>Nếu btnCount = 0 thì tắt rơ le</w:t>
      </w:r>
    </w:p>
    <w:p w14:paraId="55D2E48C" w14:textId="5D129679" w:rsidR="002567C1" w:rsidRDefault="002567C1" w:rsidP="004E3891">
      <w:pPr>
        <w:pStyle w:val="content"/>
        <w:numPr>
          <w:ilvl w:val="0"/>
          <w:numId w:val="32"/>
        </w:numPr>
      </w:pPr>
      <w:r>
        <w:t>Nếu btnCount = 1 thì bật rơ le</w:t>
      </w:r>
    </w:p>
    <w:p w14:paraId="2D2394B2" w14:textId="70DD720C" w:rsidR="002567C1" w:rsidRDefault="002567C1" w:rsidP="004E3891">
      <w:pPr>
        <w:pStyle w:val="content"/>
        <w:numPr>
          <w:ilvl w:val="0"/>
          <w:numId w:val="32"/>
        </w:numPr>
      </w:pPr>
      <w:r>
        <w:t xml:space="preserve">Nếu btnCount = 2 thì </w:t>
      </w:r>
      <w:r w:rsidR="004E3891">
        <w:t>reset lại trạng thái của btnCount về 0</w:t>
      </w:r>
    </w:p>
    <w:p w14:paraId="7694BA9C" w14:textId="0088BB9C" w:rsidR="00516E32" w:rsidRPr="007B2273" w:rsidRDefault="00516E32" w:rsidP="007B2273">
      <w:pPr>
        <w:pStyle w:val="content"/>
      </w:pPr>
    </w:p>
    <w:p w14:paraId="18920C5E" w14:textId="450BB38A" w:rsidR="007B2273" w:rsidRDefault="007B2273" w:rsidP="007B2273">
      <w:pPr>
        <w:pStyle w:val="content"/>
        <w:ind w:firstLine="0"/>
        <w:jc w:val="center"/>
      </w:pPr>
    </w:p>
    <w:p w14:paraId="6CF38E98" w14:textId="56B258C6" w:rsidR="007B2273" w:rsidRDefault="007B2273" w:rsidP="007B2273">
      <w:pPr>
        <w:pStyle w:val="content"/>
        <w:ind w:firstLine="0"/>
        <w:jc w:val="center"/>
      </w:pPr>
    </w:p>
    <w:p w14:paraId="13049201" w14:textId="3D6840D9" w:rsidR="007B2273" w:rsidRDefault="004E3891" w:rsidP="004E3891">
      <w:pPr>
        <w:pStyle w:val="level2"/>
      </w:pPr>
      <w:bookmarkStart w:id="60" w:name="_Toc102487398"/>
      <w:r>
        <w:lastRenderedPageBreak/>
        <w:t>Xử lý sự kiện nhận về từ MQTT Broker</w:t>
      </w:r>
      <w:bookmarkEnd w:id="60"/>
    </w:p>
    <w:p w14:paraId="67768B1A" w14:textId="66AA11C4" w:rsidR="009C3406" w:rsidRDefault="009C3406" w:rsidP="009C3406">
      <w:pPr>
        <w:pStyle w:val="content"/>
      </w:pPr>
      <w:r w:rsidRPr="009C3406">
        <w:rPr>
          <w:noProof/>
        </w:rPr>
        <w:drawing>
          <wp:anchor distT="0" distB="0" distL="114300" distR="114300" simplePos="0" relativeHeight="251692032" behindDoc="0" locked="0" layoutInCell="1" allowOverlap="1" wp14:anchorId="30053948" wp14:editId="257875A1">
            <wp:simplePos x="0" y="0"/>
            <wp:positionH relativeFrom="margin">
              <wp:align>right</wp:align>
            </wp:positionH>
            <wp:positionV relativeFrom="paragraph">
              <wp:posOffset>5857</wp:posOffset>
            </wp:positionV>
            <wp:extent cx="2783840" cy="3828415"/>
            <wp:effectExtent l="0" t="0" r="0" b="635"/>
            <wp:wrapSquare wrapText="bothSides"/>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3840" cy="3828415"/>
                    </a:xfrm>
                    <a:prstGeom prst="rect">
                      <a:avLst/>
                    </a:prstGeom>
                    <a:noFill/>
                    <a:ln>
                      <a:noFill/>
                    </a:ln>
                  </pic:spPr>
                </pic:pic>
              </a:graphicData>
            </a:graphic>
          </wp:anchor>
        </w:drawing>
      </w:r>
    </w:p>
    <w:p w14:paraId="029614C6" w14:textId="7013EF51" w:rsidR="009C3406" w:rsidRDefault="00026E35" w:rsidP="009C3406">
      <w:pPr>
        <w:pStyle w:val="content"/>
      </w:pPr>
      <w:r w:rsidRPr="009C3406">
        <w:t>Tín hiệu nhận được sẽ được xử lý thông qua một hàm callback()</w:t>
      </w:r>
      <w:r w:rsidR="009C3406">
        <w:t>.</w:t>
      </w:r>
    </w:p>
    <w:p w14:paraId="171DD3C5" w14:textId="5A3D076E" w:rsidR="009C3406" w:rsidRDefault="009C3406" w:rsidP="009C3406">
      <w:pPr>
        <w:pStyle w:val="content"/>
      </w:pPr>
      <w:r>
        <w:t>H</w:t>
      </w:r>
      <w:r w:rsidR="00026E35" w:rsidRPr="009C3406">
        <w:t>àm</w:t>
      </w:r>
      <w:r>
        <w:t xml:space="preserve"> callback()</w:t>
      </w:r>
      <w:r w:rsidR="00026E35" w:rsidRPr="009C3406">
        <w:t xml:space="preserve"> này có chức năng như một ngắt nhận, khi nhận được</w:t>
      </w:r>
      <w:r w:rsidRPr="009C3406">
        <w:t xml:space="preserve"> tín hiệu</w:t>
      </w:r>
    </w:p>
    <w:p w14:paraId="638C9DEC" w14:textId="19456AC5" w:rsidR="00026E35" w:rsidRPr="009C3406" w:rsidRDefault="009C3406" w:rsidP="009C3406">
      <w:pPr>
        <w:pStyle w:val="content"/>
      </w:pPr>
      <w:r w:rsidRPr="009C3406">
        <w:t>ESP32 sẽ xử lý dữ liệu và bật tắt thiết bị theo dữ liệu nhận về tương ứng</w:t>
      </w:r>
    </w:p>
    <w:p w14:paraId="12746C08" w14:textId="17612F33" w:rsidR="007B2273" w:rsidRDefault="007B2273" w:rsidP="007B2273">
      <w:pPr>
        <w:pStyle w:val="content"/>
        <w:ind w:firstLine="0"/>
        <w:jc w:val="center"/>
      </w:pPr>
    </w:p>
    <w:p w14:paraId="797CFBCA" w14:textId="7FE866F6" w:rsidR="007B2273" w:rsidRDefault="007B2273" w:rsidP="009C3406">
      <w:pPr>
        <w:pStyle w:val="content"/>
        <w:ind w:firstLine="0"/>
      </w:pPr>
    </w:p>
    <w:p w14:paraId="11C2E581" w14:textId="77777777" w:rsidR="009C3406" w:rsidRDefault="009C3406" w:rsidP="009C3406">
      <w:pPr>
        <w:pStyle w:val="content"/>
        <w:ind w:firstLine="0"/>
        <w:jc w:val="left"/>
      </w:pPr>
    </w:p>
    <w:p w14:paraId="5B16BC7F" w14:textId="096F26A6" w:rsidR="00D476E8" w:rsidRDefault="00921265" w:rsidP="00921265">
      <w:pPr>
        <w:pStyle w:val="level2"/>
      </w:pPr>
      <w:bookmarkStart w:id="61" w:name="_Toc102487400"/>
      <w:r>
        <w:t>Xây dựng giao diện Web</w:t>
      </w:r>
      <w:bookmarkEnd w:id="61"/>
    </w:p>
    <w:p w14:paraId="46CB3095" w14:textId="72BC2127" w:rsidR="009C3406" w:rsidRDefault="009C3406" w:rsidP="009C3406">
      <w:pPr>
        <w:pStyle w:val="content"/>
      </w:pPr>
      <w:r>
        <w:t>Sử dụng HTML, CSS và JavaScript để lập trình phần Webserver</w:t>
      </w:r>
    </w:p>
    <w:p w14:paraId="2C502CD6" w14:textId="7D3BB5BB" w:rsidR="00C963B5" w:rsidRPr="0054476C" w:rsidRDefault="009C3406" w:rsidP="009C3406">
      <w:pPr>
        <w:pStyle w:val="content"/>
        <w:ind w:firstLine="0"/>
        <w:rPr>
          <w:i/>
          <w:iCs/>
        </w:rPr>
      </w:pPr>
      <w:r w:rsidRPr="0054476C">
        <w:rPr>
          <w:i/>
          <w:iCs/>
        </w:rPr>
        <w:t xml:space="preserve">Sử dụng HTML dựng </w:t>
      </w:r>
      <w:r w:rsidR="0054476C" w:rsidRPr="0054476C">
        <w:rPr>
          <w:i/>
          <w:iCs/>
        </w:rPr>
        <w:t xml:space="preserve">khung </w:t>
      </w:r>
      <w:r w:rsidRPr="0054476C">
        <w:rPr>
          <w:i/>
          <w:iCs/>
        </w:rPr>
        <w:t xml:space="preserve">giao diện: </w:t>
      </w:r>
    </w:p>
    <w:p w14:paraId="764018B1" w14:textId="5169153B" w:rsidR="009C3406" w:rsidRDefault="00C963B5" w:rsidP="009C3406">
      <w:pPr>
        <w:pStyle w:val="content"/>
        <w:ind w:firstLine="0"/>
      </w:pPr>
      <w:r>
        <w:t xml:space="preserve">Tạo một file index.html </w:t>
      </w:r>
      <w:r w:rsidR="008510B9">
        <w:t>và tạo khung chương trình:</w:t>
      </w:r>
    </w:p>
    <w:p w14:paraId="6E0FDCE3" w14:textId="77777777" w:rsidR="008510B9" w:rsidRDefault="008510B9" w:rsidP="008510B9">
      <w:pPr>
        <w:pStyle w:val="content"/>
        <w:ind w:firstLine="0"/>
      </w:pPr>
      <w:r>
        <w:t>&lt;!DOCTYPE html&gt;</w:t>
      </w:r>
    </w:p>
    <w:p w14:paraId="7199E533" w14:textId="77777777" w:rsidR="008510B9" w:rsidRDefault="008510B9" w:rsidP="008510B9">
      <w:pPr>
        <w:pStyle w:val="content"/>
      </w:pPr>
      <w:r>
        <w:t>&lt;html&gt;</w:t>
      </w:r>
    </w:p>
    <w:p w14:paraId="37FAD5BB" w14:textId="77777777" w:rsidR="008510B9" w:rsidRDefault="008510B9" w:rsidP="008510B9">
      <w:pPr>
        <w:pStyle w:val="content"/>
      </w:pPr>
      <w:r>
        <w:t>&lt;head&gt;</w:t>
      </w:r>
    </w:p>
    <w:p w14:paraId="2CE638AF" w14:textId="77777777" w:rsidR="008510B9" w:rsidRDefault="008510B9" w:rsidP="008510B9">
      <w:pPr>
        <w:pStyle w:val="content"/>
      </w:pPr>
      <w:r>
        <w:t>&lt;title&gt;Page Title&lt;/title&gt;</w:t>
      </w:r>
    </w:p>
    <w:p w14:paraId="17194B92" w14:textId="77777777" w:rsidR="008510B9" w:rsidRDefault="008510B9" w:rsidP="008510B9">
      <w:pPr>
        <w:pStyle w:val="content"/>
      </w:pPr>
      <w:r>
        <w:t>&lt;/head&gt;</w:t>
      </w:r>
    </w:p>
    <w:p w14:paraId="4074EA25" w14:textId="77777777" w:rsidR="008510B9" w:rsidRDefault="008510B9" w:rsidP="008510B9">
      <w:pPr>
        <w:pStyle w:val="content"/>
      </w:pPr>
      <w:r>
        <w:t>&lt;body&gt;</w:t>
      </w:r>
    </w:p>
    <w:p w14:paraId="60475991" w14:textId="77777777" w:rsidR="008510B9" w:rsidRDefault="008510B9" w:rsidP="008510B9">
      <w:pPr>
        <w:pStyle w:val="content"/>
      </w:pPr>
    </w:p>
    <w:p w14:paraId="2C43FE7F" w14:textId="77777777" w:rsidR="008510B9" w:rsidRDefault="008510B9" w:rsidP="008510B9">
      <w:pPr>
        <w:pStyle w:val="content"/>
      </w:pPr>
      <w:r>
        <w:lastRenderedPageBreak/>
        <w:t>&lt;h1&gt;This is a Heading&lt;/h1&gt;</w:t>
      </w:r>
    </w:p>
    <w:p w14:paraId="250D2AE7" w14:textId="23494203" w:rsidR="008510B9" w:rsidRDefault="008510B9" w:rsidP="008510B9">
      <w:pPr>
        <w:pStyle w:val="content"/>
      </w:pPr>
      <w:r>
        <w:t>&lt;p&gt;This is a paragraph.&lt;/p&gt;</w:t>
      </w:r>
    </w:p>
    <w:p w14:paraId="0533A3F5" w14:textId="77777777" w:rsidR="008510B9" w:rsidRDefault="008510B9" w:rsidP="008510B9">
      <w:pPr>
        <w:pStyle w:val="content"/>
      </w:pPr>
      <w:r>
        <w:t>&lt;/body&gt;</w:t>
      </w:r>
    </w:p>
    <w:p w14:paraId="47606C7F" w14:textId="4C764162" w:rsidR="008510B9" w:rsidRDefault="008510B9" w:rsidP="008510B9">
      <w:pPr>
        <w:pStyle w:val="content"/>
        <w:ind w:firstLine="0"/>
      </w:pPr>
      <w:r>
        <w:t>&lt;/html&gt;</w:t>
      </w:r>
    </w:p>
    <w:p w14:paraId="66015F51" w14:textId="3C4BFBC7" w:rsidR="008510B9" w:rsidRDefault="008510B9" w:rsidP="008510B9">
      <w:pPr>
        <w:pStyle w:val="content"/>
        <w:ind w:firstLine="0"/>
      </w:pPr>
      <w:r>
        <w:t>Sử dụng thêm một số thẻ để tạo các thành phần khác như: nút nhấn, đèn hiển thị …</w:t>
      </w:r>
    </w:p>
    <w:tbl>
      <w:tblPr>
        <w:tblStyle w:val="TableGrid"/>
        <w:tblW w:w="0" w:type="auto"/>
        <w:tblLook w:val="04A0" w:firstRow="1" w:lastRow="0" w:firstColumn="1" w:lastColumn="0" w:noHBand="0" w:noVBand="1"/>
      </w:tblPr>
      <w:tblGrid>
        <w:gridCol w:w="4388"/>
        <w:gridCol w:w="4389"/>
      </w:tblGrid>
      <w:tr w:rsidR="008510B9" w14:paraId="3FA3CAB8" w14:textId="77777777" w:rsidTr="008510B9">
        <w:tc>
          <w:tcPr>
            <w:tcW w:w="4388" w:type="dxa"/>
          </w:tcPr>
          <w:p w14:paraId="204B560D" w14:textId="53F32A98" w:rsidR="008510B9" w:rsidRDefault="008510B9" w:rsidP="008510B9">
            <w:pPr>
              <w:pStyle w:val="content"/>
              <w:ind w:firstLine="0"/>
            </w:pPr>
            <w:r>
              <w:t>Tên thẻ</w:t>
            </w:r>
          </w:p>
        </w:tc>
        <w:tc>
          <w:tcPr>
            <w:tcW w:w="4389" w:type="dxa"/>
          </w:tcPr>
          <w:p w14:paraId="0530E3E7" w14:textId="2079E296" w:rsidR="008510B9" w:rsidRDefault="008510B9" w:rsidP="008510B9">
            <w:pPr>
              <w:pStyle w:val="content"/>
              <w:ind w:firstLine="0"/>
            </w:pPr>
            <w:r>
              <w:t>Chức  năng</w:t>
            </w:r>
          </w:p>
        </w:tc>
      </w:tr>
      <w:tr w:rsidR="008510B9" w14:paraId="566BC3DC" w14:textId="77777777" w:rsidTr="008510B9">
        <w:tc>
          <w:tcPr>
            <w:tcW w:w="4388" w:type="dxa"/>
          </w:tcPr>
          <w:p w14:paraId="09A4B85C" w14:textId="2215BE6C" w:rsidR="008510B9" w:rsidRDefault="008510B9" w:rsidP="008510B9">
            <w:pPr>
              <w:pStyle w:val="content"/>
              <w:ind w:firstLine="0"/>
            </w:pPr>
            <w:r w:rsidRPr="008510B9">
              <w:t xml:space="preserve">&lt;h1&gt; </w:t>
            </w:r>
            <w:r>
              <w:t xml:space="preserve"> đến </w:t>
            </w:r>
            <w:r w:rsidRPr="008510B9">
              <w:t xml:space="preserve"> &lt;h6&gt;</w:t>
            </w:r>
          </w:p>
        </w:tc>
        <w:tc>
          <w:tcPr>
            <w:tcW w:w="4389" w:type="dxa"/>
          </w:tcPr>
          <w:p w14:paraId="0F4147CA" w14:textId="49D83A8D" w:rsidR="008510B9" w:rsidRDefault="008510B9" w:rsidP="008510B9">
            <w:pPr>
              <w:pStyle w:val="content"/>
              <w:ind w:firstLine="0"/>
            </w:pPr>
            <w:r>
              <w:t>Tạo heading 1</w:t>
            </w:r>
          </w:p>
        </w:tc>
      </w:tr>
      <w:tr w:rsidR="008510B9" w14:paraId="759FEEF8" w14:textId="77777777" w:rsidTr="008510B9">
        <w:tc>
          <w:tcPr>
            <w:tcW w:w="4388" w:type="dxa"/>
          </w:tcPr>
          <w:p w14:paraId="7F45A097" w14:textId="447FCC6E" w:rsidR="008510B9" w:rsidRDefault="008510B9" w:rsidP="008510B9">
            <w:pPr>
              <w:pStyle w:val="content"/>
              <w:ind w:firstLine="0"/>
            </w:pPr>
            <w:r w:rsidRPr="008510B9">
              <w:t>&lt;p&gt;</w:t>
            </w:r>
          </w:p>
        </w:tc>
        <w:tc>
          <w:tcPr>
            <w:tcW w:w="4389" w:type="dxa"/>
          </w:tcPr>
          <w:p w14:paraId="2D2EC09C" w14:textId="58A693B4" w:rsidR="008510B9" w:rsidRDefault="008510B9" w:rsidP="008510B9">
            <w:pPr>
              <w:pStyle w:val="content"/>
              <w:ind w:firstLine="0"/>
            </w:pPr>
            <w:r>
              <w:t>Tạo một đoạn văn bản</w:t>
            </w:r>
          </w:p>
        </w:tc>
      </w:tr>
      <w:tr w:rsidR="008510B9" w14:paraId="401438EF" w14:textId="77777777" w:rsidTr="008510B9">
        <w:tc>
          <w:tcPr>
            <w:tcW w:w="4388" w:type="dxa"/>
          </w:tcPr>
          <w:p w14:paraId="139F992E" w14:textId="7AC8746D" w:rsidR="008510B9" w:rsidRDefault="0054476C" w:rsidP="008510B9">
            <w:pPr>
              <w:pStyle w:val="content"/>
              <w:ind w:firstLine="0"/>
            </w:pPr>
            <w:r w:rsidRPr="0054476C">
              <w:t>&lt;button&gt;</w:t>
            </w:r>
          </w:p>
        </w:tc>
        <w:tc>
          <w:tcPr>
            <w:tcW w:w="4389" w:type="dxa"/>
          </w:tcPr>
          <w:p w14:paraId="6CC44191" w14:textId="4A1805F4" w:rsidR="0054476C" w:rsidRDefault="0054476C" w:rsidP="008510B9">
            <w:pPr>
              <w:pStyle w:val="content"/>
              <w:ind w:firstLine="0"/>
            </w:pPr>
            <w:r>
              <w:t>Tạo một nút nhấn</w:t>
            </w:r>
          </w:p>
        </w:tc>
      </w:tr>
      <w:tr w:rsidR="0054476C" w14:paraId="52FD2AA4" w14:textId="77777777" w:rsidTr="008510B9">
        <w:tc>
          <w:tcPr>
            <w:tcW w:w="4388" w:type="dxa"/>
          </w:tcPr>
          <w:p w14:paraId="792790A5" w14:textId="21397778" w:rsidR="0054476C" w:rsidRPr="0054476C" w:rsidRDefault="0054476C" w:rsidP="008510B9">
            <w:pPr>
              <w:pStyle w:val="content"/>
              <w:ind w:firstLine="0"/>
            </w:pPr>
            <w:r w:rsidRPr="0054476C">
              <w:t>&lt;div&gt;</w:t>
            </w:r>
          </w:p>
        </w:tc>
        <w:tc>
          <w:tcPr>
            <w:tcW w:w="4389" w:type="dxa"/>
          </w:tcPr>
          <w:p w14:paraId="7DE4F0F7" w14:textId="61EF8EF7" w:rsidR="0054476C" w:rsidRDefault="0054476C" w:rsidP="008510B9">
            <w:pPr>
              <w:pStyle w:val="content"/>
              <w:ind w:firstLine="0"/>
            </w:pPr>
            <w:r>
              <w:t>Chia các đoạn HTML</w:t>
            </w:r>
          </w:p>
        </w:tc>
      </w:tr>
    </w:tbl>
    <w:p w14:paraId="6339511E" w14:textId="77777777" w:rsidR="008510B9" w:rsidRDefault="008510B9" w:rsidP="008510B9">
      <w:pPr>
        <w:pStyle w:val="content"/>
        <w:ind w:firstLine="0"/>
      </w:pPr>
    </w:p>
    <w:p w14:paraId="39CD292A" w14:textId="5755C3A9" w:rsidR="008510B9" w:rsidRDefault="0054476C" w:rsidP="009C3406">
      <w:pPr>
        <w:pStyle w:val="content"/>
        <w:ind w:firstLine="0"/>
        <w:rPr>
          <w:i/>
          <w:iCs/>
        </w:rPr>
      </w:pPr>
      <w:r w:rsidRPr="0079775C">
        <w:rPr>
          <w:i/>
          <w:iCs/>
        </w:rPr>
        <w:t xml:space="preserve">Sử dụng CSS để </w:t>
      </w:r>
      <w:r w:rsidR="0079775C" w:rsidRPr="0079775C">
        <w:rPr>
          <w:i/>
          <w:iCs/>
        </w:rPr>
        <w:t>tạo kiểu cho HTML (Tô màu, chỉnh font chữ đậm nhạt</w:t>
      </w:r>
      <w:r w:rsidR="0059463C">
        <w:rPr>
          <w:i/>
          <w:iCs/>
        </w:rPr>
        <w:t>…</w:t>
      </w:r>
      <w:r w:rsidR="0079775C" w:rsidRPr="0079775C">
        <w:rPr>
          <w:i/>
          <w:iCs/>
        </w:rPr>
        <w:t>)</w:t>
      </w:r>
    </w:p>
    <w:p w14:paraId="4AE6C09E" w14:textId="315280C9" w:rsidR="0079775C" w:rsidRDefault="00355CC7" w:rsidP="009C3406">
      <w:pPr>
        <w:pStyle w:val="content"/>
        <w:ind w:firstLine="0"/>
      </w:pPr>
      <w:r>
        <w:t>Vd: thay đổi màu và định dạng chữ thẻ &lt;p&gt;</w:t>
      </w:r>
    </w:p>
    <w:p w14:paraId="12F96A37" w14:textId="77777777" w:rsidR="00355CC7" w:rsidRDefault="00355CC7" w:rsidP="00355CC7">
      <w:pPr>
        <w:pStyle w:val="content"/>
        <w:ind w:firstLine="0"/>
      </w:pPr>
      <w:r>
        <w:t>p {</w:t>
      </w:r>
    </w:p>
    <w:p w14:paraId="056C87B1" w14:textId="77777777" w:rsidR="00355CC7" w:rsidRDefault="00355CC7" w:rsidP="00355CC7">
      <w:pPr>
        <w:pStyle w:val="content"/>
      </w:pPr>
      <w:r>
        <w:t xml:space="preserve">  color: red;</w:t>
      </w:r>
    </w:p>
    <w:p w14:paraId="2F9E3E42" w14:textId="77777777" w:rsidR="00355CC7" w:rsidRDefault="00355CC7" w:rsidP="00355CC7">
      <w:pPr>
        <w:pStyle w:val="content"/>
      </w:pPr>
      <w:r>
        <w:t xml:space="preserve">  text-align: center;</w:t>
      </w:r>
    </w:p>
    <w:p w14:paraId="384724A0" w14:textId="45235EEF" w:rsidR="00355CC7" w:rsidRDefault="00355CC7" w:rsidP="00355CC7">
      <w:pPr>
        <w:pStyle w:val="content"/>
        <w:ind w:firstLine="0"/>
      </w:pPr>
      <w:r>
        <w:t>}</w:t>
      </w:r>
    </w:p>
    <w:p w14:paraId="78FDCE56" w14:textId="0A4488D6" w:rsidR="00355CC7" w:rsidRDefault="00355CC7" w:rsidP="00355CC7">
      <w:pPr>
        <w:pStyle w:val="content"/>
        <w:ind w:firstLine="0"/>
      </w:pPr>
      <w:r>
        <w:t>Thay đổi nền thẻ &lt;body&gt;</w:t>
      </w:r>
    </w:p>
    <w:p w14:paraId="5D6264DA" w14:textId="2EFD23B3" w:rsidR="00355CC7" w:rsidRDefault="00355CC7" w:rsidP="00355CC7">
      <w:pPr>
        <w:pStyle w:val="content"/>
        <w:ind w:firstLine="0"/>
      </w:pPr>
      <w:r>
        <w:t>body {</w:t>
      </w:r>
    </w:p>
    <w:p w14:paraId="22C3DA3C" w14:textId="77777777" w:rsidR="00355CC7" w:rsidRDefault="00355CC7" w:rsidP="00355CC7">
      <w:pPr>
        <w:pStyle w:val="content"/>
      </w:pPr>
      <w:r>
        <w:t xml:space="preserve">  background-color: lightblue;</w:t>
      </w:r>
    </w:p>
    <w:p w14:paraId="12F052F2" w14:textId="3C86D7B1" w:rsidR="00820B1C" w:rsidRDefault="00355CC7" w:rsidP="001B5A32">
      <w:pPr>
        <w:pStyle w:val="content"/>
        <w:ind w:firstLine="0"/>
      </w:pPr>
      <w:r>
        <w:t>}</w:t>
      </w:r>
    </w:p>
    <w:p w14:paraId="083E8DE5" w14:textId="77777777" w:rsidR="009432C7" w:rsidRDefault="009432C7" w:rsidP="001B5A32">
      <w:pPr>
        <w:pStyle w:val="content"/>
        <w:ind w:firstLine="0"/>
      </w:pPr>
    </w:p>
    <w:p w14:paraId="1479820E" w14:textId="7F6BAEF7" w:rsidR="0013317F" w:rsidRDefault="0013317F" w:rsidP="00D476E8">
      <w:pPr>
        <w:pStyle w:val="level1"/>
      </w:pPr>
      <w:bookmarkStart w:id="62" w:name="_Toc102487402"/>
      <w:r>
        <w:lastRenderedPageBreak/>
        <w:t>Kết luận chương 3</w:t>
      </w:r>
      <w:bookmarkEnd w:id="62"/>
    </w:p>
    <w:p w14:paraId="61243117" w14:textId="675407D8" w:rsidR="00921265" w:rsidRDefault="00921265" w:rsidP="00EA6EC4">
      <w:pPr>
        <w:pStyle w:val="content"/>
        <w:ind w:firstLine="0"/>
      </w:pPr>
      <w:r>
        <w:t>Chương 3 nói về thiết kế hệ thống điều khiển và giám sát:</w:t>
      </w:r>
    </w:p>
    <w:p w14:paraId="3626637E" w14:textId="20B0AF6F" w:rsidR="00921265" w:rsidRDefault="00921265" w:rsidP="00921265">
      <w:pPr>
        <w:pStyle w:val="ch"/>
        <w:ind w:firstLine="0"/>
        <w:rPr>
          <w:lang w:val="en-GB"/>
        </w:rPr>
      </w:pPr>
      <w:r>
        <w:rPr>
          <w:lang w:val="en-GB"/>
        </w:rPr>
        <w:t>Kết thúc chương, em đã rút ra nhiều kết luận:</w:t>
      </w:r>
    </w:p>
    <w:p w14:paraId="79C3A4AC" w14:textId="77777777" w:rsidR="00921265" w:rsidRDefault="00921265" w:rsidP="00921265">
      <w:pPr>
        <w:pStyle w:val="ch"/>
        <w:numPr>
          <w:ilvl w:val="0"/>
          <w:numId w:val="36"/>
        </w:numPr>
        <w:rPr>
          <w:lang w:val="en-GB"/>
        </w:rPr>
      </w:pPr>
      <w:r>
        <w:rPr>
          <w:lang w:val="en-GB"/>
        </w:rPr>
        <w:t>Tìm hiểu các bước thực hiện và giải quyết một bài toán ứng dụng cụ thể.</w:t>
      </w:r>
    </w:p>
    <w:p w14:paraId="61915AC3" w14:textId="77777777" w:rsidR="00921265" w:rsidRPr="005A3500" w:rsidRDefault="00921265" w:rsidP="00921265">
      <w:pPr>
        <w:pStyle w:val="ch"/>
        <w:numPr>
          <w:ilvl w:val="0"/>
          <w:numId w:val="36"/>
        </w:numPr>
        <w:rPr>
          <w:lang w:val="en-GB"/>
        </w:rPr>
      </w:pPr>
      <w:r>
        <w:rPr>
          <w:lang w:val="en-GB"/>
        </w:rPr>
        <w:t>Thiết kế mạch và lập trình ứng dụng vào mạch thực tế.</w:t>
      </w:r>
    </w:p>
    <w:p w14:paraId="2053C37B" w14:textId="77777777" w:rsidR="00921265" w:rsidRDefault="00921265" w:rsidP="00921265">
      <w:pPr>
        <w:pStyle w:val="ch"/>
        <w:numPr>
          <w:ilvl w:val="0"/>
          <w:numId w:val="36"/>
        </w:numPr>
        <w:rPr>
          <w:lang w:val="en-GB"/>
        </w:rPr>
      </w:pPr>
      <w:r>
        <w:rPr>
          <w:lang w:val="en-GB"/>
        </w:rPr>
        <w:t>Khắc phục lỗi, sự cố của sản phẩm.</w:t>
      </w:r>
    </w:p>
    <w:p w14:paraId="0F7BD679" w14:textId="70D747AB" w:rsidR="00921265" w:rsidRPr="009432C7" w:rsidRDefault="00921265" w:rsidP="009432C7">
      <w:pPr>
        <w:pStyle w:val="ch"/>
        <w:numPr>
          <w:ilvl w:val="0"/>
          <w:numId w:val="36"/>
        </w:numPr>
        <w:rPr>
          <w:lang w:val="en-GB"/>
        </w:rPr>
      </w:pPr>
      <w:r>
        <w:rPr>
          <w:lang w:val="en-GB"/>
        </w:rPr>
        <w:t>Thử nghiệm và đánh giá kết quả sản phẩm</w:t>
      </w:r>
    </w:p>
    <w:p w14:paraId="439B6372" w14:textId="0419F50D" w:rsidR="00D476E8" w:rsidRDefault="00D476E8" w:rsidP="00D476E8">
      <w:r>
        <w:br w:type="page"/>
      </w:r>
    </w:p>
    <w:p w14:paraId="5800EC22" w14:textId="2B4F63DF" w:rsidR="00D476E8" w:rsidRDefault="00D476E8" w:rsidP="00D476E8">
      <w:pPr>
        <w:pStyle w:val="Heading1"/>
      </w:pPr>
      <w:bookmarkStart w:id="63" w:name="_Toc102487403"/>
      <w:r>
        <w:lastRenderedPageBreak/>
        <w:t>KẾT QUẢ ĐẠT ĐƯỢC</w:t>
      </w:r>
      <w:bookmarkEnd w:id="63"/>
    </w:p>
    <w:p w14:paraId="04DE7F88" w14:textId="5BE414AB" w:rsidR="0013317F" w:rsidRDefault="0013317F" w:rsidP="0013317F">
      <w:pPr>
        <w:pStyle w:val="level1"/>
      </w:pPr>
      <w:bookmarkStart w:id="64" w:name="_Toc102487404"/>
      <w:r>
        <w:t>Một số hình ảnh thực tế của hệ thống</w:t>
      </w:r>
      <w:bookmarkEnd w:id="64"/>
    </w:p>
    <w:p w14:paraId="57F9CCA5" w14:textId="77777777" w:rsidR="00674902" w:rsidRDefault="00674902" w:rsidP="00674902">
      <w:pPr>
        <w:pStyle w:val="level1"/>
        <w:numPr>
          <w:ilvl w:val="0"/>
          <w:numId w:val="0"/>
        </w:numPr>
      </w:pPr>
    </w:p>
    <w:p w14:paraId="1B7AC395" w14:textId="252CBEB1" w:rsidR="0013317F" w:rsidRDefault="0013317F" w:rsidP="0013317F">
      <w:pPr>
        <w:pStyle w:val="level1"/>
      </w:pPr>
      <w:bookmarkStart w:id="65" w:name="_Toc102487405"/>
      <w:r>
        <w:t>Giao diện điều khiển trên Webserver</w:t>
      </w:r>
      <w:bookmarkEnd w:id="65"/>
    </w:p>
    <w:p w14:paraId="3890B369" w14:textId="77777777" w:rsidR="00674902" w:rsidRDefault="00674902" w:rsidP="00674902">
      <w:pPr>
        <w:pStyle w:val="ListParagraph"/>
      </w:pPr>
    </w:p>
    <w:p w14:paraId="409C6398" w14:textId="77777777" w:rsidR="00674902" w:rsidRDefault="00674902" w:rsidP="00674902">
      <w:pPr>
        <w:pStyle w:val="level1"/>
        <w:numPr>
          <w:ilvl w:val="0"/>
          <w:numId w:val="0"/>
        </w:numPr>
      </w:pPr>
    </w:p>
    <w:p w14:paraId="7C321068" w14:textId="1A4E326C" w:rsidR="008F75D0" w:rsidRDefault="00674902" w:rsidP="0013317F">
      <w:pPr>
        <w:pStyle w:val="level1"/>
      </w:pPr>
      <w:r>
        <w:t>Hướng dẫn sử dụng</w:t>
      </w:r>
    </w:p>
    <w:p w14:paraId="44F1122E" w14:textId="77777777" w:rsidR="00674902" w:rsidRDefault="00674902" w:rsidP="00674902">
      <w:pPr>
        <w:pStyle w:val="level1"/>
        <w:numPr>
          <w:ilvl w:val="0"/>
          <w:numId w:val="0"/>
        </w:numPr>
      </w:pPr>
    </w:p>
    <w:p w14:paraId="59B63932" w14:textId="74B96F11" w:rsidR="00674902" w:rsidRDefault="00674902" w:rsidP="0013317F">
      <w:pPr>
        <w:pStyle w:val="level1"/>
      </w:pPr>
      <w:r>
        <w:t>Hướng phát triển của đề tài</w:t>
      </w:r>
    </w:p>
    <w:p w14:paraId="08E6D38B" w14:textId="77777777" w:rsidR="00674902" w:rsidRDefault="00674902" w:rsidP="00674902">
      <w:pPr>
        <w:pStyle w:val="level1"/>
        <w:numPr>
          <w:ilvl w:val="0"/>
          <w:numId w:val="0"/>
        </w:numPr>
      </w:pPr>
    </w:p>
    <w:p w14:paraId="57339223" w14:textId="4D5647A6" w:rsidR="004023DF" w:rsidRDefault="004023DF" w:rsidP="0013317F">
      <w:pPr>
        <w:pStyle w:val="level1"/>
      </w:pPr>
      <w:bookmarkStart w:id="66" w:name="_Toc102487407"/>
      <w:r>
        <w:t>Kết luận chương 4</w:t>
      </w:r>
      <w:bookmarkEnd w:id="66"/>
    </w:p>
    <w:p w14:paraId="1FB72F1D" w14:textId="7F8DFAE1" w:rsidR="003539D5" w:rsidRDefault="003539D5">
      <w:r>
        <w:br w:type="page"/>
      </w:r>
    </w:p>
    <w:p w14:paraId="052D0F1A" w14:textId="4B74911F" w:rsidR="00D476E8" w:rsidRPr="00D476E8" w:rsidRDefault="003539D5" w:rsidP="003539D5">
      <w:pPr>
        <w:pStyle w:val="Heading1"/>
        <w:numPr>
          <w:ilvl w:val="0"/>
          <w:numId w:val="0"/>
        </w:numPr>
      </w:pPr>
      <w:bookmarkStart w:id="67" w:name="_Toc102487408"/>
      <w:r>
        <w:lastRenderedPageBreak/>
        <w:t>KẾT LUẬN</w:t>
      </w:r>
      <w:bookmarkEnd w:id="67"/>
    </w:p>
    <w:p w14:paraId="223A4E40" w14:textId="47EB750A" w:rsidR="00D476E8" w:rsidRPr="00F81DCC" w:rsidRDefault="00D476E8" w:rsidP="00F81DCC"/>
    <w:p w14:paraId="1CC25C4D" w14:textId="69D7DF5E" w:rsidR="001C1A35" w:rsidRDefault="001C1A35" w:rsidP="001C1A35">
      <w:pPr>
        <w:pStyle w:val="content"/>
      </w:pPr>
      <w:r>
        <w:t>Qua quá trình thực hiện làm đồ án, em đã trình bày các cơ sở lý thuyết liên quan và chạy thành công hệ thống “T</w:t>
      </w:r>
      <w:r w:rsidRPr="001C1A35">
        <w:t xml:space="preserve">hiết kế hệ thống điều khiển và giám sát các thiết bị từ xa bằng </w:t>
      </w:r>
      <w:r>
        <w:t>WiFi</w:t>
      </w:r>
      <w:r w:rsidRPr="001C1A35">
        <w:t xml:space="preserve"> sử dụng </w:t>
      </w:r>
      <w:r>
        <w:t>ESP</w:t>
      </w:r>
      <w:r w:rsidRPr="001C1A35">
        <w:t>32</w:t>
      </w:r>
      <w:r>
        <w:t>”. Tuy thời gian làm đồ án thực sự không quá dài nhưng được sự giúp đỡ tận tình của T</w:t>
      </w:r>
      <w:r w:rsidR="005E6B52">
        <w:t>h</w:t>
      </w:r>
      <w:r>
        <w:t>.</w:t>
      </w:r>
      <w:r w:rsidR="005E6B52">
        <w:t>S</w:t>
      </w:r>
      <w:r>
        <w:t xml:space="preserve"> </w:t>
      </w:r>
      <w:r w:rsidR="005E6B52">
        <w:t>Trần Xuân Phương</w:t>
      </w:r>
      <w:r>
        <w:t xml:space="preserve"> cùng với sự nỗ lực và cố gắng của bản thân, sự chỉ bảo của các Thầy Cô trong khoa Điện tử em đã hoàn thành đề tài theo yêu cầu và đúng thời gian quy định với những nội dung sau:</w:t>
      </w:r>
    </w:p>
    <w:p w14:paraId="58DCB59C" w14:textId="5988220E" w:rsidR="005E6B52" w:rsidRDefault="001C1A35" w:rsidP="004F33D9">
      <w:pPr>
        <w:pStyle w:val="content"/>
        <w:numPr>
          <w:ilvl w:val="0"/>
          <w:numId w:val="6"/>
        </w:numPr>
      </w:pPr>
      <w:r>
        <w:t xml:space="preserve">Nghiên cứu và tìm hiểu về </w:t>
      </w:r>
      <w:r w:rsidR="005E6B52">
        <w:t>các hệ thống điều khiển và giám sát trên thực tế, ưu điểm và nhược điểm của từng hệ thống</w:t>
      </w:r>
    </w:p>
    <w:p w14:paraId="442CBF2E" w14:textId="48EB8AD1" w:rsidR="001C1A35" w:rsidRDefault="001C1A35" w:rsidP="004F33D9">
      <w:pPr>
        <w:pStyle w:val="content"/>
        <w:numPr>
          <w:ilvl w:val="0"/>
          <w:numId w:val="6"/>
        </w:numPr>
      </w:pPr>
      <w:r>
        <w:t xml:space="preserve">Nghiên cứu và tìm hiểu về vi điều khiển ESP32, các ngoại vi và lập trình ESP32 </w:t>
      </w:r>
    </w:p>
    <w:p w14:paraId="03AF20E1" w14:textId="287C3AB0" w:rsidR="001C1A35" w:rsidRDefault="005E6B52" w:rsidP="004F33D9">
      <w:pPr>
        <w:pStyle w:val="content"/>
        <w:numPr>
          <w:ilvl w:val="0"/>
          <w:numId w:val="6"/>
        </w:numPr>
      </w:pPr>
      <w:r>
        <w:t>T</w:t>
      </w:r>
      <w:r w:rsidR="001C1A35">
        <w:t>ìm hiểu về chuẩn truyền thông không d</w:t>
      </w:r>
      <w:r>
        <w:t>ây Wi</w:t>
      </w:r>
      <w:r w:rsidR="004F33D9">
        <w:t>F</w:t>
      </w:r>
      <w:r>
        <w:t>i</w:t>
      </w:r>
      <w:r w:rsidR="004F33D9">
        <w:t>, ứng dụng nó vào trong việc điều khiển, truyền nhận tín hiệu và giám sát</w:t>
      </w:r>
    </w:p>
    <w:p w14:paraId="40E44D80" w14:textId="11A80A91" w:rsidR="00845C69" w:rsidRDefault="00845C69" w:rsidP="004F33D9">
      <w:pPr>
        <w:pStyle w:val="content"/>
        <w:numPr>
          <w:ilvl w:val="0"/>
          <w:numId w:val="6"/>
        </w:numPr>
      </w:pPr>
      <w:r>
        <w:t>Nắm được các hệ thống điều khiển và giám sát từ xa hoạt động</w:t>
      </w:r>
    </w:p>
    <w:p w14:paraId="76AA0715" w14:textId="02C355F3" w:rsidR="00845C69" w:rsidRDefault="00845C69" w:rsidP="004F33D9">
      <w:pPr>
        <w:pStyle w:val="content"/>
        <w:numPr>
          <w:ilvl w:val="0"/>
          <w:numId w:val="6"/>
        </w:numPr>
      </w:pPr>
      <w:r>
        <w:t>Xây dựng được giao diện điều khiển và giám sát</w:t>
      </w:r>
    </w:p>
    <w:p w14:paraId="495AE2A2" w14:textId="1D8C3FE7" w:rsidR="004F33D9" w:rsidRDefault="004F33D9" w:rsidP="004F33D9">
      <w:pPr>
        <w:pStyle w:val="content"/>
        <w:numPr>
          <w:ilvl w:val="0"/>
          <w:numId w:val="6"/>
        </w:numPr>
      </w:pPr>
      <w:r>
        <w:t>Thiết kế và vận hành thành công mạch giám sát và điều khiển thiết bị qua Wi</w:t>
      </w:r>
      <w:r w:rsidR="00845C69">
        <w:t>F</w:t>
      </w:r>
      <w:r>
        <w:t>i sử dụng vi điều khiển ESP32</w:t>
      </w:r>
    </w:p>
    <w:p w14:paraId="708D110E" w14:textId="202D423B" w:rsidR="001C1A35" w:rsidRDefault="001C1A35" w:rsidP="004F33D9">
      <w:pPr>
        <w:pStyle w:val="content"/>
        <w:ind w:firstLine="0"/>
      </w:pPr>
      <w:r>
        <w:t xml:space="preserve">Hướng phát triển đề tài: </w:t>
      </w:r>
    </w:p>
    <w:p w14:paraId="6ED44490" w14:textId="7EC59917" w:rsidR="001C1A35" w:rsidRDefault="001C1A35" w:rsidP="005E6B52">
      <w:pPr>
        <w:pStyle w:val="content"/>
        <w:numPr>
          <w:ilvl w:val="0"/>
          <w:numId w:val="7"/>
        </w:numPr>
      </w:pPr>
      <w:r>
        <w:t>Tạo giao diện phong phú và đa dạng hơn</w:t>
      </w:r>
    </w:p>
    <w:p w14:paraId="60573987" w14:textId="714674A2" w:rsidR="001C1A35" w:rsidRDefault="005E6B52" w:rsidP="005E6B52">
      <w:pPr>
        <w:pStyle w:val="content"/>
        <w:numPr>
          <w:ilvl w:val="0"/>
          <w:numId w:val="7"/>
        </w:numPr>
      </w:pPr>
      <w:r>
        <w:t>Giám sát và điều khiển các thiết bị không chỉ ON/OFF mà cả các tín hiệu nhiều dạng khác nhau</w:t>
      </w:r>
    </w:p>
    <w:p w14:paraId="0D46DB92" w14:textId="723EB4D6" w:rsidR="001C1A35" w:rsidRDefault="001C1A35" w:rsidP="005E6B52">
      <w:pPr>
        <w:pStyle w:val="content"/>
        <w:numPr>
          <w:ilvl w:val="0"/>
          <w:numId w:val="7"/>
        </w:numPr>
      </w:pPr>
      <w:r>
        <w:t>Phát triển đa nền tảng (Android, IOS…)</w:t>
      </w:r>
    </w:p>
    <w:p w14:paraId="72621640" w14:textId="13AC2360" w:rsidR="001C1A35" w:rsidRDefault="001C1A35" w:rsidP="005E6B52">
      <w:pPr>
        <w:pStyle w:val="content"/>
        <w:numPr>
          <w:ilvl w:val="0"/>
          <w:numId w:val="7"/>
        </w:numPr>
      </w:pPr>
      <w:r>
        <w:lastRenderedPageBreak/>
        <w:t>Điều khiển và giám sát thêm các thiết bị khác</w:t>
      </w:r>
      <w:r w:rsidR="005E6B52">
        <w:t>, các loại thiết bị có công suất lớn</w:t>
      </w:r>
    </w:p>
    <w:p w14:paraId="37FC8784" w14:textId="77777777" w:rsidR="001C1A35" w:rsidRDefault="001C1A35" w:rsidP="001C1A35">
      <w:pPr>
        <w:pStyle w:val="content"/>
      </w:pPr>
      <w:r>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E7ACF1" w14:textId="77777777" w:rsidR="001C1A35" w:rsidRDefault="001C1A35" w:rsidP="001C1A35">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0331ABA8" w14:textId="3C7F72D5" w:rsidR="00301E99" w:rsidRDefault="001C1A35" w:rsidP="005E6B52">
      <w:pPr>
        <w:pStyle w:val="content"/>
        <w:ind w:firstLine="0"/>
        <w:jc w:val="right"/>
      </w:pPr>
      <w:r>
        <w:t>Em xin chân thành cảm ơn!</w:t>
      </w:r>
    </w:p>
    <w:p w14:paraId="00653837" w14:textId="77777777" w:rsidR="00301E99" w:rsidRDefault="00301E99">
      <w:pPr>
        <w:rPr>
          <w:rFonts w:ascii="Times New Roman" w:hAnsi="Times New Roman"/>
          <w:sz w:val="28"/>
        </w:rPr>
      </w:pPr>
      <w:r>
        <w:br w:type="page"/>
      </w:r>
    </w:p>
    <w:p w14:paraId="368236DC" w14:textId="61EEAA16" w:rsidR="00301E99" w:rsidRDefault="00301E99" w:rsidP="00301E99">
      <w:pPr>
        <w:pStyle w:val="Heading1"/>
        <w:numPr>
          <w:ilvl w:val="0"/>
          <w:numId w:val="0"/>
        </w:numPr>
      </w:pPr>
      <w:bookmarkStart w:id="68" w:name="_Toc102487409"/>
      <w:r>
        <w:rPr>
          <w:caps w:val="0"/>
        </w:rPr>
        <w:lastRenderedPageBreak/>
        <w:t>TÀI LIỆU THAM KHẢO</w:t>
      </w:r>
      <w:bookmarkEnd w:id="68"/>
    </w:p>
    <w:p w14:paraId="2C039CD1" w14:textId="77777777" w:rsidR="00301E99" w:rsidRDefault="00301E99">
      <w:pPr>
        <w:rPr>
          <w:rFonts w:ascii="Times New Roman" w:eastAsiaTheme="majorEastAsia" w:hAnsi="Times New Roman" w:cstheme="majorBidi"/>
          <w:b/>
          <w:caps/>
          <w:sz w:val="28"/>
          <w:szCs w:val="32"/>
        </w:rPr>
      </w:pPr>
      <w:r>
        <w:br w:type="page"/>
      </w:r>
    </w:p>
    <w:p w14:paraId="6C078CC7" w14:textId="0400468A" w:rsidR="00010D3A" w:rsidRPr="002E46D7" w:rsidRDefault="00301E99" w:rsidP="00301E99">
      <w:pPr>
        <w:pStyle w:val="Heading1"/>
        <w:numPr>
          <w:ilvl w:val="0"/>
          <w:numId w:val="0"/>
        </w:numPr>
        <w:jc w:val="left"/>
      </w:pPr>
      <w:bookmarkStart w:id="69" w:name="_Toc102487410"/>
      <w:r>
        <w:rPr>
          <w:caps w:val="0"/>
        </w:rPr>
        <w:lastRenderedPageBreak/>
        <w:t>PHỤ LỤC</w:t>
      </w:r>
      <w:bookmarkEnd w:id="69"/>
    </w:p>
    <w:sectPr w:rsidR="00010D3A" w:rsidRPr="002E46D7" w:rsidSect="00B1055C">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2001"/>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AB5"/>
    <w:multiLevelType w:val="hybridMultilevel"/>
    <w:tmpl w:val="290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A396B"/>
    <w:multiLevelType w:val="hybridMultilevel"/>
    <w:tmpl w:val="D4A8E0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143C1"/>
    <w:multiLevelType w:val="hybridMultilevel"/>
    <w:tmpl w:val="8858F952"/>
    <w:lvl w:ilvl="0" w:tplc="087279E8">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77683"/>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C06D73"/>
    <w:multiLevelType w:val="hybridMultilevel"/>
    <w:tmpl w:val="57A6F6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25FAE"/>
    <w:multiLevelType w:val="hybridMultilevel"/>
    <w:tmpl w:val="B75487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C596C"/>
    <w:multiLevelType w:val="hybridMultilevel"/>
    <w:tmpl w:val="9C3AEEF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758B9"/>
    <w:multiLevelType w:val="hybridMultilevel"/>
    <w:tmpl w:val="DCECDA0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3437F"/>
    <w:multiLevelType w:val="multilevel"/>
    <w:tmpl w:val="5BDEDB18"/>
    <w:lvl w:ilvl="0">
      <w:start w:val="1"/>
      <w:numFmt w:val="bullet"/>
      <w:lvlText w:val="-"/>
      <w:lvlJc w:val="left"/>
      <w:pPr>
        <w:tabs>
          <w:tab w:val="num" w:pos="720"/>
        </w:tabs>
        <w:ind w:left="720" w:hanging="360"/>
      </w:pPr>
      <w:rPr>
        <w:rFonts w:ascii="Sitka Small" w:hAnsi="Sitka Smal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56756"/>
    <w:multiLevelType w:val="hybridMultilevel"/>
    <w:tmpl w:val="4438AA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44C62"/>
    <w:multiLevelType w:val="hybridMultilevel"/>
    <w:tmpl w:val="278CA5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84C9A"/>
    <w:multiLevelType w:val="hybridMultilevel"/>
    <w:tmpl w:val="0464C0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96EF2"/>
    <w:multiLevelType w:val="hybridMultilevel"/>
    <w:tmpl w:val="38AA229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027BD"/>
    <w:multiLevelType w:val="multilevel"/>
    <w:tmpl w:val="0E9CE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08354F"/>
    <w:multiLevelType w:val="hybridMultilevel"/>
    <w:tmpl w:val="B92448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173383"/>
    <w:multiLevelType w:val="hybridMultilevel"/>
    <w:tmpl w:val="A6B2A9A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BA0613"/>
    <w:multiLevelType w:val="hybridMultilevel"/>
    <w:tmpl w:val="5E3E0E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7C13EA"/>
    <w:multiLevelType w:val="hybridMultilevel"/>
    <w:tmpl w:val="5BA2E2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860E3"/>
    <w:multiLevelType w:val="hybridMultilevel"/>
    <w:tmpl w:val="54BE77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878BE"/>
    <w:multiLevelType w:val="hybridMultilevel"/>
    <w:tmpl w:val="5748E68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86BD5"/>
    <w:multiLevelType w:val="hybridMultilevel"/>
    <w:tmpl w:val="1346AF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6B334EC"/>
    <w:multiLevelType w:val="multilevel"/>
    <w:tmpl w:val="F73688A0"/>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844"/>
        </w:tabs>
        <w:ind w:left="1844"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8222C90"/>
    <w:multiLevelType w:val="hybridMultilevel"/>
    <w:tmpl w:val="9B3E163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DD3C21"/>
    <w:multiLevelType w:val="hybridMultilevel"/>
    <w:tmpl w:val="E59ACA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1747E"/>
    <w:multiLevelType w:val="hybridMultilevel"/>
    <w:tmpl w:val="88C44C1E"/>
    <w:lvl w:ilvl="0" w:tplc="55725EA2">
      <w:start w:val="1"/>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3D8727E"/>
    <w:multiLevelType w:val="multilevel"/>
    <w:tmpl w:val="E05491BC"/>
    <w:lvl w:ilvl="0">
      <w:start w:val="1"/>
      <w:numFmt w:val="upperRoman"/>
      <w:suff w:val="nothing"/>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6917CF4"/>
    <w:multiLevelType w:val="multilevel"/>
    <w:tmpl w:val="92B23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9F2E86"/>
    <w:multiLevelType w:val="multilevel"/>
    <w:tmpl w:val="6780133C"/>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8563244">
    <w:abstractNumId w:val="33"/>
  </w:num>
  <w:num w:numId="2" w16cid:durableId="911232120">
    <w:abstractNumId w:val="28"/>
  </w:num>
  <w:num w:numId="3" w16cid:durableId="1525171686">
    <w:abstractNumId w:val="35"/>
  </w:num>
  <w:num w:numId="4" w16cid:durableId="2015381726">
    <w:abstractNumId w:val="21"/>
  </w:num>
  <w:num w:numId="5" w16cid:durableId="1050616533">
    <w:abstractNumId w:val="2"/>
  </w:num>
  <w:num w:numId="6" w16cid:durableId="1607421539">
    <w:abstractNumId w:val="6"/>
  </w:num>
  <w:num w:numId="7" w16cid:durableId="2140996110">
    <w:abstractNumId w:val="0"/>
  </w:num>
  <w:num w:numId="8" w16cid:durableId="1268276517">
    <w:abstractNumId w:val="9"/>
  </w:num>
  <w:num w:numId="9" w16cid:durableId="380246673">
    <w:abstractNumId w:val="29"/>
  </w:num>
  <w:num w:numId="10" w16cid:durableId="310720473">
    <w:abstractNumId w:val="11"/>
  </w:num>
  <w:num w:numId="11" w16cid:durableId="1714847607">
    <w:abstractNumId w:val="34"/>
  </w:num>
  <w:num w:numId="12" w16cid:durableId="1189754216">
    <w:abstractNumId w:val="18"/>
  </w:num>
  <w:num w:numId="13" w16cid:durableId="1197817629">
    <w:abstractNumId w:val="3"/>
  </w:num>
  <w:num w:numId="14" w16cid:durableId="1700429053">
    <w:abstractNumId w:val="23"/>
  </w:num>
  <w:num w:numId="15" w16cid:durableId="1269506048">
    <w:abstractNumId w:val="24"/>
  </w:num>
  <w:num w:numId="16" w16cid:durableId="999429336">
    <w:abstractNumId w:val="30"/>
  </w:num>
  <w:num w:numId="17" w16cid:durableId="467088097">
    <w:abstractNumId w:val="8"/>
  </w:num>
  <w:num w:numId="18" w16cid:durableId="1003553842">
    <w:abstractNumId w:val="15"/>
  </w:num>
  <w:num w:numId="19" w16cid:durableId="1957249963">
    <w:abstractNumId w:val="22"/>
  </w:num>
  <w:num w:numId="20" w16cid:durableId="703483554">
    <w:abstractNumId w:val="4"/>
  </w:num>
  <w:num w:numId="21" w16cid:durableId="210701962">
    <w:abstractNumId w:val="31"/>
  </w:num>
  <w:num w:numId="22" w16cid:durableId="29232132">
    <w:abstractNumId w:val="10"/>
  </w:num>
  <w:num w:numId="23" w16cid:durableId="1708024609">
    <w:abstractNumId w:val="20"/>
  </w:num>
  <w:num w:numId="24" w16cid:durableId="1385985674">
    <w:abstractNumId w:val="1"/>
  </w:num>
  <w:num w:numId="25" w16cid:durableId="1593974295">
    <w:abstractNumId w:val="5"/>
  </w:num>
  <w:num w:numId="26" w16cid:durableId="1733845847">
    <w:abstractNumId w:val="26"/>
  </w:num>
  <w:num w:numId="27" w16cid:durableId="1811289908">
    <w:abstractNumId w:val="27"/>
  </w:num>
  <w:num w:numId="28" w16cid:durableId="1711570223">
    <w:abstractNumId w:val="19"/>
  </w:num>
  <w:num w:numId="29" w16cid:durableId="933633676">
    <w:abstractNumId w:val="16"/>
  </w:num>
  <w:num w:numId="30" w16cid:durableId="530414335">
    <w:abstractNumId w:val="25"/>
  </w:num>
  <w:num w:numId="31" w16cid:durableId="1537697992">
    <w:abstractNumId w:val="7"/>
  </w:num>
  <w:num w:numId="32" w16cid:durableId="1163349781">
    <w:abstractNumId w:val="14"/>
  </w:num>
  <w:num w:numId="33" w16cid:durableId="499200637">
    <w:abstractNumId w:val="12"/>
  </w:num>
  <w:num w:numId="34" w16cid:durableId="55710074">
    <w:abstractNumId w:val="17"/>
  </w:num>
  <w:num w:numId="35" w16cid:durableId="305816589">
    <w:abstractNumId w:val="13"/>
  </w:num>
  <w:num w:numId="36" w16cid:durableId="157747446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18"/>
    <w:rsid w:val="00010D3A"/>
    <w:rsid w:val="000148D9"/>
    <w:rsid w:val="00015871"/>
    <w:rsid w:val="00026E35"/>
    <w:rsid w:val="00053211"/>
    <w:rsid w:val="00084886"/>
    <w:rsid w:val="00093D9D"/>
    <w:rsid w:val="000A6F0F"/>
    <w:rsid w:val="000B7CB0"/>
    <w:rsid w:val="000C620D"/>
    <w:rsid w:val="000E7BF4"/>
    <w:rsid w:val="000F74C7"/>
    <w:rsid w:val="001038EF"/>
    <w:rsid w:val="001246B4"/>
    <w:rsid w:val="0013317F"/>
    <w:rsid w:val="00137C36"/>
    <w:rsid w:val="00140FDD"/>
    <w:rsid w:val="00147285"/>
    <w:rsid w:val="00172AEB"/>
    <w:rsid w:val="00195849"/>
    <w:rsid w:val="001A293D"/>
    <w:rsid w:val="001B5A32"/>
    <w:rsid w:val="001C1A35"/>
    <w:rsid w:val="00207DA0"/>
    <w:rsid w:val="002500AE"/>
    <w:rsid w:val="002567C1"/>
    <w:rsid w:val="0026023D"/>
    <w:rsid w:val="002823A4"/>
    <w:rsid w:val="002977AF"/>
    <w:rsid w:val="002A09EB"/>
    <w:rsid w:val="002B2BAE"/>
    <w:rsid w:val="002D2A0D"/>
    <w:rsid w:val="002E46D7"/>
    <w:rsid w:val="00301E99"/>
    <w:rsid w:val="00335571"/>
    <w:rsid w:val="00343F75"/>
    <w:rsid w:val="003459CA"/>
    <w:rsid w:val="00352A75"/>
    <w:rsid w:val="003539D5"/>
    <w:rsid w:val="00355CC7"/>
    <w:rsid w:val="0036370C"/>
    <w:rsid w:val="003C7CA6"/>
    <w:rsid w:val="004023DF"/>
    <w:rsid w:val="00432073"/>
    <w:rsid w:val="0044599D"/>
    <w:rsid w:val="00445D16"/>
    <w:rsid w:val="0045770F"/>
    <w:rsid w:val="00472761"/>
    <w:rsid w:val="004812DA"/>
    <w:rsid w:val="00491A0A"/>
    <w:rsid w:val="004E15B2"/>
    <w:rsid w:val="004E3891"/>
    <w:rsid w:val="004F33D9"/>
    <w:rsid w:val="005112C6"/>
    <w:rsid w:val="00513BCD"/>
    <w:rsid w:val="00516E32"/>
    <w:rsid w:val="00527039"/>
    <w:rsid w:val="0054476C"/>
    <w:rsid w:val="005638C4"/>
    <w:rsid w:val="00574B43"/>
    <w:rsid w:val="0059463C"/>
    <w:rsid w:val="005A596A"/>
    <w:rsid w:val="005E453C"/>
    <w:rsid w:val="005E6B52"/>
    <w:rsid w:val="00650349"/>
    <w:rsid w:val="00651D5D"/>
    <w:rsid w:val="00667BC2"/>
    <w:rsid w:val="00674902"/>
    <w:rsid w:val="006B35A3"/>
    <w:rsid w:val="006B41BE"/>
    <w:rsid w:val="006C16A6"/>
    <w:rsid w:val="006C31F3"/>
    <w:rsid w:val="00761F8D"/>
    <w:rsid w:val="0076615A"/>
    <w:rsid w:val="00767DA5"/>
    <w:rsid w:val="00795369"/>
    <w:rsid w:val="0079775C"/>
    <w:rsid w:val="007B0965"/>
    <w:rsid w:val="007B2273"/>
    <w:rsid w:val="007C502F"/>
    <w:rsid w:val="007E2028"/>
    <w:rsid w:val="007F4558"/>
    <w:rsid w:val="007F7D81"/>
    <w:rsid w:val="00803CB5"/>
    <w:rsid w:val="00820B1C"/>
    <w:rsid w:val="00845C69"/>
    <w:rsid w:val="008510B9"/>
    <w:rsid w:val="00851117"/>
    <w:rsid w:val="008548F7"/>
    <w:rsid w:val="0086404C"/>
    <w:rsid w:val="00874BA9"/>
    <w:rsid w:val="00894E40"/>
    <w:rsid w:val="008C0A32"/>
    <w:rsid w:val="008F68BF"/>
    <w:rsid w:val="008F75D0"/>
    <w:rsid w:val="00921265"/>
    <w:rsid w:val="0093608D"/>
    <w:rsid w:val="009432C7"/>
    <w:rsid w:val="009739FE"/>
    <w:rsid w:val="009770FE"/>
    <w:rsid w:val="00982E96"/>
    <w:rsid w:val="009A4550"/>
    <w:rsid w:val="009C3406"/>
    <w:rsid w:val="009C791C"/>
    <w:rsid w:val="009E7B2E"/>
    <w:rsid w:val="00A10208"/>
    <w:rsid w:val="00A76C4D"/>
    <w:rsid w:val="00A8033E"/>
    <w:rsid w:val="00A87D77"/>
    <w:rsid w:val="00AB6494"/>
    <w:rsid w:val="00AC408C"/>
    <w:rsid w:val="00AD092A"/>
    <w:rsid w:val="00AF08AB"/>
    <w:rsid w:val="00AF2DB9"/>
    <w:rsid w:val="00B1055C"/>
    <w:rsid w:val="00B553C8"/>
    <w:rsid w:val="00B71674"/>
    <w:rsid w:val="00B8583C"/>
    <w:rsid w:val="00BC7691"/>
    <w:rsid w:val="00C00F5D"/>
    <w:rsid w:val="00C27112"/>
    <w:rsid w:val="00C43796"/>
    <w:rsid w:val="00C609DD"/>
    <w:rsid w:val="00C74FCB"/>
    <w:rsid w:val="00C963B5"/>
    <w:rsid w:val="00CA0AE5"/>
    <w:rsid w:val="00CA10BE"/>
    <w:rsid w:val="00CB13C2"/>
    <w:rsid w:val="00CC78F0"/>
    <w:rsid w:val="00D0156C"/>
    <w:rsid w:val="00D31227"/>
    <w:rsid w:val="00D476E8"/>
    <w:rsid w:val="00D6725A"/>
    <w:rsid w:val="00D94090"/>
    <w:rsid w:val="00DB6C3C"/>
    <w:rsid w:val="00DC5B27"/>
    <w:rsid w:val="00E04718"/>
    <w:rsid w:val="00E11991"/>
    <w:rsid w:val="00E21872"/>
    <w:rsid w:val="00E419A2"/>
    <w:rsid w:val="00E42C3D"/>
    <w:rsid w:val="00E42F46"/>
    <w:rsid w:val="00E54741"/>
    <w:rsid w:val="00E62EEE"/>
    <w:rsid w:val="00E63D87"/>
    <w:rsid w:val="00E821A6"/>
    <w:rsid w:val="00E86DA7"/>
    <w:rsid w:val="00E96D49"/>
    <w:rsid w:val="00EA6EC4"/>
    <w:rsid w:val="00EC6EC3"/>
    <w:rsid w:val="00ED3061"/>
    <w:rsid w:val="00ED5DB8"/>
    <w:rsid w:val="00F0124D"/>
    <w:rsid w:val="00F2713D"/>
    <w:rsid w:val="00F324A6"/>
    <w:rsid w:val="00F34E27"/>
    <w:rsid w:val="00F46AB8"/>
    <w:rsid w:val="00F81DCC"/>
    <w:rsid w:val="00F861C0"/>
    <w:rsid w:val="00F934A0"/>
    <w:rsid w:val="00F93BE3"/>
    <w:rsid w:val="00F9537A"/>
    <w:rsid w:val="00FA1587"/>
    <w:rsid w:val="00FC7D2E"/>
    <w:rsid w:val="00FF5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A470"/>
  <w15:chartTrackingRefBased/>
  <w15:docId w15:val="{D5F9422D-581B-43EC-BBF9-F2DC0595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2"/>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semiHidden/>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F0124D"/>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2"/>
      </w:numPr>
      <w:spacing w:line="360" w:lineRule="auto"/>
    </w:pPr>
    <w:rPr>
      <w:rFonts w:ascii="Times New Roman" w:hAnsi="Times New Roman"/>
      <w:b/>
      <w:color w:val="auto"/>
      <w:sz w:val="28"/>
    </w:rPr>
  </w:style>
  <w:style w:type="character" w:customStyle="1" w:styleId="contentChar">
    <w:name w:val="content Char"/>
    <w:basedOn w:val="Heading1Char"/>
    <w:link w:val="content"/>
    <w:rsid w:val="00F0124D"/>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2"/>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Emphasis">
    <w:name w:val="Emphasis"/>
    <w:basedOn w:val="DefaultParagraphFont"/>
    <w:uiPriority w:val="20"/>
    <w:qFormat/>
    <w:rsid w:val="00574B43"/>
    <w:rPr>
      <w:i/>
      <w:iCs/>
    </w:rPr>
  </w:style>
  <w:style w:type="paragraph" w:styleId="ListParagraph">
    <w:name w:val="List Paragraph"/>
    <w:basedOn w:val="Normal"/>
    <w:uiPriority w:val="34"/>
    <w:qFormat/>
    <w:rsid w:val="00CC78F0"/>
    <w:pPr>
      <w:ind w:left="720"/>
      <w:contextualSpacing/>
    </w:pPr>
  </w:style>
  <w:style w:type="paragraph" w:styleId="NormalWeb">
    <w:name w:val="Normal (Web)"/>
    <w:basedOn w:val="Normal"/>
    <w:uiPriority w:val="99"/>
    <w:semiHidden/>
    <w:unhideWhenUsed/>
    <w:rsid w:val="00AD0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92A"/>
    <w:rPr>
      <w:color w:val="0000FF"/>
      <w:u w:val="single"/>
    </w:rPr>
  </w:style>
  <w:style w:type="paragraph" w:customStyle="1" w:styleId="Parag">
    <w:name w:val="Parag"/>
    <w:basedOn w:val="Normal"/>
    <w:link w:val="ParagChar"/>
    <w:qFormat/>
    <w:rsid w:val="000A6F0F"/>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0A6F0F"/>
    <w:rPr>
      <w:rFonts w:ascii="Times New Roman" w:hAnsi="Times New Roman"/>
      <w:sz w:val="28"/>
    </w:rPr>
  </w:style>
  <w:style w:type="table" w:styleId="TableGrid">
    <w:name w:val="Table Grid"/>
    <w:basedOn w:val="TableNormal"/>
    <w:uiPriority w:val="39"/>
    <w:rsid w:val="000A6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Normal"/>
    <w:link w:val="paranoflChar"/>
    <w:qFormat/>
    <w:rsid w:val="000A6F0F"/>
    <w:pPr>
      <w:spacing w:after="0" w:line="360" w:lineRule="auto"/>
      <w:jc w:val="both"/>
    </w:pPr>
    <w:rPr>
      <w:rFonts w:ascii="Times New Roman" w:hAnsi="Times New Roman"/>
      <w:sz w:val="28"/>
    </w:rPr>
  </w:style>
  <w:style w:type="character" w:customStyle="1" w:styleId="paranoflChar">
    <w:name w:val="para_no_fl Char"/>
    <w:basedOn w:val="DefaultParagraphFont"/>
    <w:link w:val="paranofl"/>
    <w:rsid w:val="000A6F0F"/>
    <w:rPr>
      <w:rFonts w:ascii="Times New Roman" w:hAnsi="Times New Roman"/>
      <w:sz w:val="28"/>
    </w:rPr>
  </w:style>
  <w:style w:type="character" w:customStyle="1" w:styleId="mw-headline">
    <w:name w:val="mw-headline"/>
    <w:basedOn w:val="DefaultParagraphFont"/>
    <w:rsid w:val="000C620D"/>
  </w:style>
  <w:style w:type="character" w:customStyle="1" w:styleId="mw-editsection">
    <w:name w:val="mw-editsection"/>
    <w:basedOn w:val="DefaultParagraphFont"/>
    <w:rsid w:val="000C620D"/>
  </w:style>
  <w:style w:type="character" w:customStyle="1" w:styleId="mw-editsection-bracket">
    <w:name w:val="mw-editsection-bracket"/>
    <w:basedOn w:val="DefaultParagraphFont"/>
    <w:rsid w:val="000C620D"/>
  </w:style>
  <w:style w:type="character" w:styleId="UnresolvedMention">
    <w:name w:val="Unresolved Mention"/>
    <w:basedOn w:val="DefaultParagraphFont"/>
    <w:uiPriority w:val="99"/>
    <w:semiHidden/>
    <w:unhideWhenUsed/>
    <w:rsid w:val="00FC7D2E"/>
    <w:rPr>
      <w:color w:val="605E5C"/>
      <w:shd w:val="clear" w:color="auto" w:fill="E1DFDD"/>
    </w:rPr>
  </w:style>
  <w:style w:type="paragraph" w:styleId="TOC1">
    <w:name w:val="toc 1"/>
    <w:basedOn w:val="Normal"/>
    <w:next w:val="Normal"/>
    <w:autoRedefine/>
    <w:uiPriority w:val="39"/>
    <w:unhideWhenUsed/>
    <w:rsid w:val="007E2028"/>
    <w:pPr>
      <w:spacing w:after="100"/>
    </w:pPr>
    <w:rPr>
      <w:rFonts w:ascii="Times New Roman" w:hAnsi="Times New Roman"/>
      <w:b/>
      <w:sz w:val="28"/>
    </w:rPr>
  </w:style>
  <w:style w:type="paragraph" w:styleId="TOC2">
    <w:name w:val="toc 2"/>
    <w:basedOn w:val="Normal"/>
    <w:next w:val="Normal"/>
    <w:autoRedefine/>
    <w:uiPriority w:val="39"/>
    <w:unhideWhenUsed/>
    <w:rsid w:val="007E2028"/>
    <w:pPr>
      <w:spacing w:after="100"/>
      <w:ind w:left="220"/>
    </w:pPr>
    <w:rPr>
      <w:rFonts w:ascii="Times New Roman" w:hAnsi="Times New Roman"/>
      <w:sz w:val="28"/>
    </w:rPr>
  </w:style>
  <w:style w:type="paragraph" w:styleId="TOC3">
    <w:name w:val="toc 3"/>
    <w:basedOn w:val="Normal"/>
    <w:next w:val="Normal"/>
    <w:autoRedefine/>
    <w:uiPriority w:val="39"/>
    <w:unhideWhenUsed/>
    <w:rsid w:val="007E2028"/>
    <w:pPr>
      <w:spacing w:after="100"/>
      <w:ind w:left="440"/>
    </w:pPr>
    <w:rPr>
      <w:rFonts w:ascii="Times New Roman" w:hAnsi="Times New Roman"/>
      <w:sz w:val="28"/>
    </w:rPr>
  </w:style>
  <w:style w:type="paragraph" w:customStyle="1" w:styleId="ch">
    <w:name w:val="chữ"/>
    <w:basedOn w:val="Normal"/>
    <w:link w:val="chChar"/>
    <w:qFormat/>
    <w:rsid w:val="00921265"/>
    <w:pPr>
      <w:spacing w:before="120" w:after="0" w:line="360" w:lineRule="auto"/>
      <w:ind w:firstLine="562"/>
      <w:jc w:val="both"/>
    </w:pPr>
    <w:rPr>
      <w:rFonts w:ascii="Times New Roman" w:eastAsia="Malgun Gothic" w:hAnsi="Times New Roman" w:cs="Times New Roman"/>
      <w:color w:val="000000"/>
      <w:sz w:val="28"/>
      <w:szCs w:val="26"/>
      <w:lang w:eastAsia="ko-KR"/>
    </w:rPr>
  </w:style>
  <w:style w:type="character" w:customStyle="1" w:styleId="chChar">
    <w:name w:val="chữ Char"/>
    <w:basedOn w:val="DefaultParagraphFont"/>
    <w:link w:val="ch"/>
    <w:rsid w:val="00921265"/>
    <w:rPr>
      <w:rFonts w:ascii="Times New Roman" w:eastAsia="Malgun Gothic" w:hAnsi="Times New Roman" w:cs="Times New Roman"/>
      <w:color w:val="000000"/>
      <w:sz w:val="28"/>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9923">
      <w:bodyDiv w:val="1"/>
      <w:marLeft w:val="0"/>
      <w:marRight w:val="0"/>
      <w:marTop w:val="0"/>
      <w:marBottom w:val="0"/>
      <w:divBdr>
        <w:top w:val="none" w:sz="0" w:space="0" w:color="auto"/>
        <w:left w:val="none" w:sz="0" w:space="0" w:color="auto"/>
        <w:bottom w:val="none" w:sz="0" w:space="0" w:color="auto"/>
        <w:right w:val="none" w:sz="0" w:space="0" w:color="auto"/>
      </w:divBdr>
    </w:div>
    <w:div w:id="704329631">
      <w:bodyDiv w:val="1"/>
      <w:marLeft w:val="0"/>
      <w:marRight w:val="0"/>
      <w:marTop w:val="0"/>
      <w:marBottom w:val="0"/>
      <w:divBdr>
        <w:top w:val="none" w:sz="0" w:space="0" w:color="auto"/>
        <w:left w:val="none" w:sz="0" w:space="0" w:color="auto"/>
        <w:bottom w:val="none" w:sz="0" w:space="0" w:color="auto"/>
        <w:right w:val="none" w:sz="0" w:space="0" w:color="auto"/>
      </w:divBdr>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895090796">
      <w:bodyDiv w:val="1"/>
      <w:marLeft w:val="0"/>
      <w:marRight w:val="0"/>
      <w:marTop w:val="0"/>
      <w:marBottom w:val="0"/>
      <w:divBdr>
        <w:top w:val="none" w:sz="0" w:space="0" w:color="auto"/>
        <w:left w:val="none" w:sz="0" w:space="0" w:color="auto"/>
        <w:bottom w:val="none" w:sz="0" w:space="0" w:color="auto"/>
        <w:right w:val="none" w:sz="0" w:space="0" w:color="auto"/>
      </w:divBdr>
      <w:divsChild>
        <w:div w:id="542064514">
          <w:marLeft w:val="336"/>
          <w:marRight w:val="0"/>
          <w:marTop w:val="120"/>
          <w:marBottom w:val="312"/>
          <w:divBdr>
            <w:top w:val="none" w:sz="0" w:space="0" w:color="auto"/>
            <w:left w:val="none" w:sz="0" w:space="0" w:color="auto"/>
            <w:bottom w:val="none" w:sz="0" w:space="0" w:color="auto"/>
            <w:right w:val="none" w:sz="0" w:space="0" w:color="auto"/>
          </w:divBdr>
          <w:divsChild>
            <w:div w:id="24053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070543196">
      <w:bodyDiv w:val="1"/>
      <w:marLeft w:val="0"/>
      <w:marRight w:val="0"/>
      <w:marTop w:val="0"/>
      <w:marBottom w:val="0"/>
      <w:divBdr>
        <w:top w:val="none" w:sz="0" w:space="0" w:color="auto"/>
        <w:left w:val="none" w:sz="0" w:space="0" w:color="auto"/>
        <w:bottom w:val="none" w:sz="0" w:space="0" w:color="auto"/>
        <w:right w:val="none" w:sz="0" w:space="0" w:color="auto"/>
      </w:divBdr>
    </w:div>
    <w:div w:id="1197426759">
      <w:bodyDiv w:val="1"/>
      <w:marLeft w:val="0"/>
      <w:marRight w:val="0"/>
      <w:marTop w:val="0"/>
      <w:marBottom w:val="0"/>
      <w:divBdr>
        <w:top w:val="none" w:sz="0" w:space="0" w:color="auto"/>
        <w:left w:val="none" w:sz="0" w:space="0" w:color="auto"/>
        <w:bottom w:val="none" w:sz="0" w:space="0" w:color="auto"/>
        <w:right w:val="none" w:sz="0" w:space="0" w:color="auto"/>
      </w:divBdr>
    </w:div>
    <w:div w:id="1198154400">
      <w:bodyDiv w:val="1"/>
      <w:marLeft w:val="0"/>
      <w:marRight w:val="0"/>
      <w:marTop w:val="0"/>
      <w:marBottom w:val="0"/>
      <w:divBdr>
        <w:top w:val="none" w:sz="0" w:space="0" w:color="auto"/>
        <w:left w:val="none" w:sz="0" w:space="0" w:color="auto"/>
        <w:bottom w:val="none" w:sz="0" w:space="0" w:color="auto"/>
        <w:right w:val="none" w:sz="0" w:space="0" w:color="auto"/>
      </w:divBdr>
    </w:div>
    <w:div w:id="1229345857">
      <w:bodyDiv w:val="1"/>
      <w:marLeft w:val="0"/>
      <w:marRight w:val="0"/>
      <w:marTop w:val="0"/>
      <w:marBottom w:val="0"/>
      <w:divBdr>
        <w:top w:val="none" w:sz="0" w:space="0" w:color="auto"/>
        <w:left w:val="none" w:sz="0" w:space="0" w:color="auto"/>
        <w:bottom w:val="none" w:sz="0" w:space="0" w:color="auto"/>
        <w:right w:val="none" w:sz="0" w:space="0" w:color="auto"/>
      </w:divBdr>
    </w:div>
    <w:div w:id="1309435999">
      <w:bodyDiv w:val="1"/>
      <w:marLeft w:val="0"/>
      <w:marRight w:val="0"/>
      <w:marTop w:val="0"/>
      <w:marBottom w:val="0"/>
      <w:divBdr>
        <w:top w:val="none" w:sz="0" w:space="0" w:color="auto"/>
        <w:left w:val="none" w:sz="0" w:space="0" w:color="auto"/>
        <w:bottom w:val="none" w:sz="0" w:space="0" w:color="auto"/>
        <w:right w:val="none" w:sz="0" w:space="0" w:color="auto"/>
      </w:divBdr>
      <w:divsChild>
        <w:div w:id="1427190908">
          <w:marLeft w:val="0"/>
          <w:marRight w:val="0"/>
          <w:marTop w:val="0"/>
          <w:marBottom w:val="0"/>
          <w:divBdr>
            <w:top w:val="none" w:sz="0" w:space="0" w:color="auto"/>
            <w:left w:val="none" w:sz="0" w:space="0" w:color="auto"/>
            <w:bottom w:val="none" w:sz="0" w:space="0" w:color="auto"/>
            <w:right w:val="none" w:sz="0" w:space="0" w:color="auto"/>
          </w:divBdr>
        </w:div>
        <w:div w:id="298271541">
          <w:marLeft w:val="0"/>
          <w:marRight w:val="0"/>
          <w:marTop w:val="0"/>
          <w:marBottom w:val="0"/>
          <w:divBdr>
            <w:top w:val="none" w:sz="0" w:space="0" w:color="auto"/>
            <w:left w:val="none" w:sz="0" w:space="0" w:color="auto"/>
            <w:bottom w:val="none" w:sz="0" w:space="0" w:color="auto"/>
            <w:right w:val="none" w:sz="0" w:space="0" w:color="auto"/>
          </w:divBdr>
        </w:div>
        <w:div w:id="1676035580">
          <w:marLeft w:val="0"/>
          <w:marRight w:val="0"/>
          <w:marTop w:val="0"/>
          <w:marBottom w:val="0"/>
          <w:divBdr>
            <w:top w:val="none" w:sz="0" w:space="0" w:color="auto"/>
            <w:left w:val="none" w:sz="0" w:space="0" w:color="auto"/>
            <w:bottom w:val="none" w:sz="0" w:space="0" w:color="auto"/>
            <w:right w:val="none" w:sz="0" w:space="0" w:color="auto"/>
          </w:divBdr>
        </w:div>
        <w:div w:id="2062097296">
          <w:marLeft w:val="0"/>
          <w:marRight w:val="0"/>
          <w:marTop w:val="0"/>
          <w:marBottom w:val="0"/>
          <w:divBdr>
            <w:top w:val="none" w:sz="0" w:space="0" w:color="auto"/>
            <w:left w:val="none" w:sz="0" w:space="0" w:color="auto"/>
            <w:bottom w:val="none" w:sz="0" w:space="0" w:color="auto"/>
            <w:right w:val="none" w:sz="0" w:space="0" w:color="auto"/>
          </w:divBdr>
        </w:div>
        <w:div w:id="1847818013">
          <w:marLeft w:val="0"/>
          <w:marRight w:val="0"/>
          <w:marTop w:val="0"/>
          <w:marBottom w:val="0"/>
          <w:divBdr>
            <w:top w:val="none" w:sz="0" w:space="0" w:color="auto"/>
            <w:left w:val="none" w:sz="0" w:space="0" w:color="auto"/>
            <w:bottom w:val="none" w:sz="0" w:space="0" w:color="auto"/>
            <w:right w:val="none" w:sz="0" w:space="0" w:color="auto"/>
          </w:divBdr>
        </w:div>
        <w:div w:id="1185096834">
          <w:marLeft w:val="0"/>
          <w:marRight w:val="0"/>
          <w:marTop w:val="0"/>
          <w:marBottom w:val="0"/>
          <w:divBdr>
            <w:top w:val="none" w:sz="0" w:space="0" w:color="auto"/>
            <w:left w:val="none" w:sz="0" w:space="0" w:color="auto"/>
            <w:bottom w:val="none" w:sz="0" w:space="0" w:color="auto"/>
            <w:right w:val="none" w:sz="0" w:space="0" w:color="auto"/>
          </w:divBdr>
        </w:div>
        <w:div w:id="760418318">
          <w:marLeft w:val="0"/>
          <w:marRight w:val="0"/>
          <w:marTop w:val="0"/>
          <w:marBottom w:val="0"/>
          <w:divBdr>
            <w:top w:val="none" w:sz="0" w:space="0" w:color="auto"/>
            <w:left w:val="none" w:sz="0" w:space="0" w:color="auto"/>
            <w:bottom w:val="none" w:sz="0" w:space="0" w:color="auto"/>
            <w:right w:val="none" w:sz="0" w:space="0" w:color="auto"/>
          </w:divBdr>
        </w:div>
        <w:div w:id="62067419">
          <w:marLeft w:val="0"/>
          <w:marRight w:val="0"/>
          <w:marTop w:val="0"/>
          <w:marBottom w:val="0"/>
          <w:divBdr>
            <w:top w:val="none" w:sz="0" w:space="0" w:color="auto"/>
            <w:left w:val="none" w:sz="0" w:space="0" w:color="auto"/>
            <w:bottom w:val="none" w:sz="0" w:space="0" w:color="auto"/>
            <w:right w:val="none" w:sz="0" w:space="0" w:color="auto"/>
          </w:divBdr>
        </w:div>
        <w:div w:id="1783645072">
          <w:marLeft w:val="0"/>
          <w:marRight w:val="0"/>
          <w:marTop w:val="0"/>
          <w:marBottom w:val="0"/>
          <w:divBdr>
            <w:top w:val="none" w:sz="0" w:space="0" w:color="auto"/>
            <w:left w:val="none" w:sz="0" w:space="0" w:color="auto"/>
            <w:bottom w:val="none" w:sz="0" w:space="0" w:color="auto"/>
            <w:right w:val="none" w:sz="0" w:space="0" w:color="auto"/>
          </w:divBdr>
        </w:div>
        <w:div w:id="303855062">
          <w:marLeft w:val="0"/>
          <w:marRight w:val="0"/>
          <w:marTop w:val="0"/>
          <w:marBottom w:val="0"/>
          <w:divBdr>
            <w:top w:val="none" w:sz="0" w:space="0" w:color="auto"/>
            <w:left w:val="none" w:sz="0" w:space="0" w:color="auto"/>
            <w:bottom w:val="none" w:sz="0" w:space="0" w:color="auto"/>
            <w:right w:val="none" w:sz="0" w:space="0" w:color="auto"/>
          </w:divBdr>
        </w:div>
        <w:div w:id="795682486">
          <w:marLeft w:val="0"/>
          <w:marRight w:val="0"/>
          <w:marTop w:val="0"/>
          <w:marBottom w:val="0"/>
          <w:divBdr>
            <w:top w:val="none" w:sz="0" w:space="0" w:color="auto"/>
            <w:left w:val="none" w:sz="0" w:space="0" w:color="auto"/>
            <w:bottom w:val="none" w:sz="0" w:space="0" w:color="auto"/>
            <w:right w:val="none" w:sz="0" w:space="0" w:color="auto"/>
          </w:divBdr>
        </w:div>
        <w:div w:id="916749387">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 w:id="390079786">
          <w:marLeft w:val="0"/>
          <w:marRight w:val="0"/>
          <w:marTop w:val="0"/>
          <w:marBottom w:val="0"/>
          <w:divBdr>
            <w:top w:val="none" w:sz="0" w:space="0" w:color="auto"/>
            <w:left w:val="none" w:sz="0" w:space="0" w:color="auto"/>
            <w:bottom w:val="none" w:sz="0" w:space="0" w:color="auto"/>
            <w:right w:val="none" w:sz="0" w:space="0" w:color="auto"/>
          </w:divBdr>
        </w:div>
        <w:div w:id="1377849212">
          <w:marLeft w:val="0"/>
          <w:marRight w:val="0"/>
          <w:marTop w:val="0"/>
          <w:marBottom w:val="0"/>
          <w:divBdr>
            <w:top w:val="none" w:sz="0" w:space="0" w:color="auto"/>
            <w:left w:val="none" w:sz="0" w:space="0" w:color="auto"/>
            <w:bottom w:val="none" w:sz="0" w:space="0" w:color="auto"/>
            <w:right w:val="none" w:sz="0" w:space="0" w:color="auto"/>
          </w:divBdr>
        </w:div>
        <w:div w:id="1701197699">
          <w:marLeft w:val="0"/>
          <w:marRight w:val="0"/>
          <w:marTop w:val="0"/>
          <w:marBottom w:val="0"/>
          <w:divBdr>
            <w:top w:val="none" w:sz="0" w:space="0" w:color="auto"/>
            <w:left w:val="none" w:sz="0" w:space="0" w:color="auto"/>
            <w:bottom w:val="none" w:sz="0" w:space="0" w:color="auto"/>
            <w:right w:val="none" w:sz="0" w:space="0" w:color="auto"/>
          </w:divBdr>
        </w:div>
        <w:div w:id="662320544">
          <w:marLeft w:val="0"/>
          <w:marRight w:val="0"/>
          <w:marTop w:val="0"/>
          <w:marBottom w:val="0"/>
          <w:divBdr>
            <w:top w:val="none" w:sz="0" w:space="0" w:color="auto"/>
            <w:left w:val="none" w:sz="0" w:space="0" w:color="auto"/>
            <w:bottom w:val="none" w:sz="0" w:space="0" w:color="auto"/>
            <w:right w:val="none" w:sz="0" w:space="0" w:color="auto"/>
          </w:divBdr>
        </w:div>
        <w:div w:id="1375232783">
          <w:marLeft w:val="0"/>
          <w:marRight w:val="0"/>
          <w:marTop w:val="0"/>
          <w:marBottom w:val="0"/>
          <w:divBdr>
            <w:top w:val="none" w:sz="0" w:space="0" w:color="auto"/>
            <w:left w:val="none" w:sz="0" w:space="0" w:color="auto"/>
            <w:bottom w:val="none" w:sz="0" w:space="0" w:color="auto"/>
            <w:right w:val="none" w:sz="0" w:space="0" w:color="auto"/>
          </w:divBdr>
        </w:div>
        <w:div w:id="1324898077">
          <w:marLeft w:val="0"/>
          <w:marRight w:val="0"/>
          <w:marTop w:val="0"/>
          <w:marBottom w:val="0"/>
          <w:divBdr>
            <w:top w:val="none" w:sz="0" w:space="0" w:color="auto"/>
            <w:left w:val="none" w:sz="0" w:space="0" w:color="auto"/>
            <w:bottom w:val="none" w:sz="0" w:space="0" w:color="auto"/>
            <w:right w:val="none" w:sz="0" w:space="0" w:color="auto"/>
          </w:divBdr>
        </w:div>
        <w:div w:id="74085639">
          <w:marLeft w:val="0"/>
          <w:marRight w:val="0"/>
          <w:marTop w:val="0"/>
          <w:marBottom w:val="0"/>
          <w:divBdr>
            <w:top w:val="none" w:sz="0" w:space="0" w:color="auto"/>
            <w:left w:val="none" w:sz="0" w:space="0" w:color="auto"/>
            <w:bottom w:val="none" w:sz="0" w:space="0" w:color="auto"/>
            <w:right w:val="none" w:sz="0" w:space="0" w:color="auto"/>
          </w:divBdr>
        </w:div>
        <w:div w:id="728384746">
          <w:marLeft w:val="0"/>
          <w:marRight w:val="0"/>
          <w:marTop w:val="0"/>
          <w:marBottom w:val="0"/>
          <w:divBdr>
            <w:top w:val="none" w:sz="0" w:space="0" w:color="auto"/>
            <w:left w:val="none" w:sz="0" w:space="0" w:color="auto"/>
            <w:bottom w:val="none" w:sz="0" w:space="0" w:color="auto"/>
            <w:right w:val="none" w:sz="0" w:space="0" w:color="auto"/>
          </w:divBdr>
        </w:div>
        <w:div w:id="1935628179">
          <w:marLeft w:val="0"/>
          <w:marRight w:val="0"/>
          <w:marTop w:val="0"/>
          <w:marBottom w:val="0"/>
          <w:divBdr>
            <w:top w:val="none" w:sz="0" w:space="0" w:color="auto"/>
            <w:left w:val="none" w:sz="0" w:space="0" w:color="auto"/>
            <w:bottom w:val="none" w:sz="0" w:space="0" w:color="auto"/>
            <w:right w:val="none" w:sz="0" w:space="0" w:color="auto"/>
          </w:divBdr>
        </w:div>
        <w:div w:id="1257516660">
          <w:marLeft w:val="0"/>
          <w:marRight w:val="0"/>
          <w:marTop w:val="0"/>
          <w:marBottom w:val="0"/>
          <w:divBdr>
            <w:top w:val="none" w:sz="0" w:space="0" w:color="auto"/>
            <w:left w:val="none" w:sz="0" w:space="0" w:color="auto"/>
            <w:bottom w:val="none" w:sz="0" w:space="0" w:color="auto"/>
            <w:right w:val="none" w:sz="0" w:space="0" w:color="auto"/>
          </w:divBdr>
        </w:div>
        <w:div w:id="1083452864">
          <w:marLeft w:val="0"/>
          <w:marRight w:val="0"/>
          <w:marTop w:val="0"/>
          <w:marBottom w:val="0"/>
          <w:divBdr>
            <w:top w:val="none" w:sz="0" w:space="0" w:color="auto"/>
            <w:left w:val="none" w:sz="0" w:space="0" w:color="auto"/>
            <w:bottom w:val="none" w:sz="0" w:space="0" w:color="auto"/>
            <w:right w:val="none" w:sz="0" w:space="0" w:color="auto"/>
          </w:divBdr>
        </w:div>
        <w:div w:id="947351324">
          <w:marLeft w:val="0"/>
          <w:marRight w:val="0"/>
          <w:marTop w:val="0"/>
          <w:marBottom w:val="0"/>
          <w:divBdr>
            <w:top w:val="none" w:sz="0" w:space="0" w:color="auto"/>
            <w:left w:val="none" w:sz="0" w:space="0" w:color="auto"/>
            <w:bottom w:val="none" w:sz="0" w:space="0" w:color="auto"/>
            <w:right w:val="none" w:sz="0" w:space="0" w:color="auto"/>
          </w:divBdr>
        </w:div>
        <w:div w:id="480314507">
          <w:marLeft w:val="0"/>
          <w:marRight w:val="0"/>
          <w:marTop w:val="0"/>
          <w:marBottom w:val="0"/>
          <w:divBdr>
            <w:top w:val="none" w:sz="0" w:space="0" w:color="auto"/>
            <w:left w:val="none" w:sz="0" w:space="0" w:color="auto"/>
            <w:bottom w:val="none" w:sz="0" w:space="0" w:color="auto"/>
            <w:right w:val="none" w:sz="0" w:space="0" w:color="auto"/>
          </w:divBdr>
        </w:div>
        <w:div w:id="1492410387">
          <w:marLeft w:val="0"/>
          <w:marRight w:val="0"/>
          <w:marTop w:val="0"/>
          <w:marBottom w:val="0"/>
          <w:divBdr>
            <w:top w:val="none" w:sz="0" w:space="0" w:color="auto"/>
            <w:left w:val="none" w:sz="0" w:space="0" w:color="auto"/>
            <w:bottom w:val="none" w:sz="0" w:space="0" w:color="auto"/>
            <w:right w:val="none" w:sz="0" w:space="0" w:color="auto"/>
          </w:divBdr>
        </w:div>
        <w:div w:id="1679039594">
          <w:marLeft w:val="0"/>
          <w:marRight w:val="0"/>
          <w:marTop w:val="0"/>
          <w:marBottom w:val="0"/>
          <w:divBdr>
            <w:top w:val="none" w:sz="0" w:space="0" w:color="auto"/>
            <w:left w:val="none" w:sz="0" w:space="0" w:color="auto"/>
            <w:bottom w:val="none" w:sz="0" w:space="0" w:color="auto"/>
            <w:right w:val="none" w:sz="0" w:space="0" w:color="auto"/>
          </w:divBdr>
        </w:div>
        <w:div w:id="700590801">
          <w:marLeft w:val="0"/>
          <w:marRight w:val="0"/>
          <w:marTop w:val="0"/>
          <w:marBottom w:val="0"/>
          <w:divBdr>
            <w:top w:val="none" w:sz="0" w:space="0" w:color="auto"/>
            <w:left w:val="none" w:sz="0" w:space="0" w:color="auto"/>
            <w:bottom w:val="none" w:sz="0" w:space="0" w:color="auto"/>
            <w:right w:val="none" w:sz="0" w:space="0" w:color="auto"/>
          </w:divBdr>
        </w:div>
        <w:div w:id="543172788">
          <w:marLeft w:val="0"/>
          <w:marRight w:val="0"/>
          <w:marTop w:val="0"/>
          <w:marBottom w:val="0"/>
          <w:divBdr>
            <w:top w:val="none" w:sz="0" w:space="0" w:color="auto"/>
            <w:left w:val="none" w:sz="0" w:space="0" w:color="auto"/>
            <w:bottom w:val="none" w:sz="0" w:space="0" w:color="auto"/>
            <w:right w:val="none" w:sz="0" w:space="0" w:color="auto"/>
          </w:divBdr>
        </w:div>
        <w:div w:id="331378048">
          <w:marLeft w:val="0"/>
          <w:marRight w:val="0"/>
          <w:marTop w:val="0"/>
          <w:marBottom w:val="0"/>
          <w:divBdr>
            <w:top w:val="none" w:sz="0" w:space="0" w:color="auto"/>
            <w:left w:val="none" w:sz="0" w:space="0" w:color="auto"/>
            <w:bottom w:val="none" w:sz="0" w:space="0" w:color="auto"/>
            <w:right w:val="none" w:sz="0" w:space="0" w:color="auto"/>
          </w:divBdr>
        </w:div>
        <w:div w:id="1577009292">
          <w:marLeft w:val="0"/>
          <w:marRight w:val="0"/>
          <w:marTop w:val="0"/>
          <w:marBottom w:val="0"/>
          <w:divBdr>
            <w:top w:val="none" w:sz="0" w:space="0" w:color="auto"/>
            <w:left w:val="none" w:sz="0" w:space="0" w:color="auto"/>
            <w:bottom w:val="none" w:sz="0" w:space="0" w:color="auto"/>
            <w:right w:val="none" w:sz="0" w:space="0" w:color="auto"/>
          </w:divBdr>
        </w:div>
      </w:divsChild>
    </w:div>
    <w:div w:id="1546604289">
      <w:bodyDiv w:val="1"/>
      <w:marLeft w:val="0"/>
      <w:marRight w:val="0"/>
      <w:marTop w:val="0"/>
      <w:marBottom w:val="0"/>
      <w:divBdr>
        <w:top w:val="none" w:sz="0" w:space="0" w:color="auto"/>
        <w:left w:val="none" w:sz="0" w:space="0" w:color="auto"/>
        <w:bottom w:val="none" w:sz="0" w:space="0" w:color="auto"/>
        <w:right w:val="none" w:sz="0" w:space="0" w:color="auto"/>
      </w:divBdr>
    </w:div>
    <w:div w:id="1773159408">
      <w:bodyDiv w:val="1"/>
      <w:marLeft w:val="0"/>
      <w:marRight w:val="0"/>
      <w:marTop w:val="0"/>
      <w:marBottom w:val="0"/>
      <w:divBdr>
        <w:top w:val="none" w:sz="0" w:space="0" w:color="auto"/>
        <w:left w:val="none" w:sz="0" w:space="0" w:color="auto"/>
        <w:bottom w:val="none" w:sz="0" w:space="0" w:color="auto"/>
        <w:right w:val="none" w:sz="0" w:space="0" w:color="auto"/>
      </w:divBdr>
    </w:div>
    <w:div w:id="17966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microsoft.com/office/2007/relationships/hdphoto" Target="media/hdphoto1.wdp"/><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emf"/><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3.emf"/><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1N4148_signal_diode" TargetMode="External"/><Relationship Id="rId23" Type="http://schemas.openxmlformats.org/officeDocument/2006/relationships/image" Target="media/image16.png"/><Relationship Id="rId28" Type="http://schemas.openxmlformats.org/officeDocument/2006/relationships/hyperlink" Target="https://www.hivemq.com/public-mqtt-broker/" TargetMode="External"/><Relationship Id="rId36" Type="http://schemas.openxmlformats.org/officeDocument/2006/relationships/image" Target="media/image26.emf"/><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0.png"/><Relationship Id="rId35"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D:\THINH\DO_AN\Project_HaUI_2_2022\template_do_an\templat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b:Tag>
    <b:SourceType>Book</b:SourceType>
    <b:Guid>{5A6E116E-F39A-4E5A-92C1-CFE29A44B933}</b:Guid>
    <b:Author>
      <b:Author>
        <b:NameList>
          <b:Person>
            <b:Last>Grokhotkov</b:Last>
            <b:First>Ivan</b:First>
          </b:Person>
        </b:NameList>
      </b:Author>
    </b:Author>
    <b:Publisher>Oxford University</b:Publisher>
    <b:Title>ESP8266 Arduino Core Documentation</b:Title>
    <b:Year>2010</b:Year>
    <b:RefOrder>7</b:RefOrder>
  </b:Source>
  <b:Source>
    <b:Tag>11</b:Tag>
    <b:SourceType>InternetSite</b:SourceType>
    <b:Guid>{8AB6266A-F5F6-4099-8BA6-8B04E48C9D79}</b:Guid>
    <b:Title>https://www.digikey.bg</b:Title>
    <b:URL>https://www.digikey.bg/product-detail/en/mornsun-america-llc/B0505S-1WR3/2725-B0505S-1WR3-ND/13168098</b:URL>
    <b:RefOrder>4</b:RefOrder>
  </b:Source>
</b:Sources>
</file>

<file path=customXml/itemProps1.xml><?xml version="1.0" encoding="utf-8"?>
<ds:datastoreItem xmlns:ds="http://schemas.openxmlformats.org/officeDocument/2006/customXml" ds:itemID="{CBD9C4CB-C371-409A-BBE3-15A91829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template01.dotx</Template>
  <TotalTime>759</TotalTime>
  <Pages>48</Pages>
  <Words>6419</Words>
  <Characters>36593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Thinh</cp:lastModifiedBy>
  <cp:revision>48</cp:revision>
  <dcterms:created xsi:type="dcterms:W3CDTF">2022-04-29T09:04:00Z</dcterms:created>
  <dcterms:modified xsi:type="dcterms:W3CDTF">2022-05-11T13:28:00Z</dcterms:modified>
</cp:coreProperties>
</file>